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2C5" w:rsidRDefault="009B52C5">
      <w:pPr>
        <w:rPr>
          <w:rFonts w:ascii="Arial" w:hAnsi="Arial" w:cs="Arial"/>
        </w:rPr>
      </w:pPr>
    </w:p>
    <w:p w:rsidR="00765A9D" w:rsidRDefault="00765A9D">
      <w:pPr>
        <w:rPr>
          <w:rFonts w:ascii="Arial" w:hAnsi="Arial" w:cs="Arial"/>
        </w:rPr>
      </w:pPr>
    </w:p>
    <w:p w:rsidR="00684651" w:rsidRDefault="00684651">
      <w:pPr>
        <w:rPr>
          <w:rFonts w:ascii="Arial" w:hAnsi="Arial" w:cs="Arial"/>
        </w:rPr>
      </w:pPr>
    </w:p>
    <w:p w:rsidR="00684651" w:rsidRDefault="00684651">
      <w:pPr>
        <w:rPr>
          <w:rFonts w:ascii="Arial" w:hAnsi="Arial" w:cs="Arial"/>
        </w:rPr>
      </w:pPr>
    </w:p>
    <w:p w:rsidR="00684651" w:rsidRDefault="00BA0B89">
      <w:pPr>
        <w:rPr>
          <w:rFonts w:ascii="Arial" w:hAnsi="Arial" w:cs="Arial"/>
        </w:rPr>
      </w:pPr>
      <w:r>
        <w:rPr>
          <w:rFonts w:ascii="Arial" w:hAnsi="Arial" w:cs="Arial"/>
          <w:noProof/>
        </w:rPr>
        <w:drawing>
          <wp:inline distT="0" distB="0" distL="0" distR="0">
            <wp:extent cx="6400800" cy="2070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2070100"/>
                    </a:xfrm>
                    <a:prstGeom prst="rect">
                      <a:avLst/>
                    </a:prstGeom>
                    <a:noFill/>
                    <a:ln>
                      <a:noFill/>
                    </a:ln>
                  </pic:spPr>
                </pic:pic>
              </a:graphicData>
            </a:graphic>
          </wp:inline>
        </w:drawing>
      </w:r>
    </w:p>
    <w:p w:rsidR="00684651" w:rsidRDefault="00684651">
      <w:pPr>
        <w:rPr>
          <w:rFonts w:ascii="Arial" w:hAnsi="Arial" w:cs="Arial"/>
        </w:rPr>
      </w:pPr>
    </w:p>
    <w:p w:rsidR="0026107C" w:rsidRDefault="0026107C">
      <w:pPr>
        <w:rPr>
          <w:rFonts w:ascii="Arial" w:hAnsi="Arial" w:cs="Arial"/>
        </w:rPr>
      </w:pPr>
    </w:p>
    <w:p w:rsidR="0026107C" w:rsidRDefault="0026107C">
      <w:pPr>
        <w:rPr>
          <w:rFonts w:ascii="Arial" w:hAnsi="Arial" w:cs="Arial"/>
        </w:rPr>
      </w:pPr>
    </w:p>
    <w:p w:rsidR="003F5E4F" w:rsidRDefault="003F5E4F" w:rsidP="00845ACA">
      <w:pPr>
        <w:ind w:left="2160" w:firstLine="720"/>
        <w:rPr>
          <w:rFonts w:ascii="Arial" w:hAnsi="Arial" w:cs="Arial"/>
          <w:b/>
          <w:sz w:val="28"/>
          <w:szCs w:val="28"/>
        </w:rPr>
      </w:pPr>
      <w:r>
        <w:rPr>
          <w:rFonts w:ascii="Arial" w:hAnsi="Arial" w:cs="Arial"/>
          <w:b/>
          <w:sz w:val="28"/>
          <w:szCs w:val="28"/>
        </w:rPr>
        <w:t>State of Illinois</w:t>
      </w:r>
    </w:p>
    <w:p w:rsidR="0026107C" w:rsidRDefault="0026107C" w:rsidP="00845ACA">
      <w:pPr>
        <w:ind w:left="2160" w:firstLine="720"/>
        <w:rPr>
          <w:rFonts w:ascii="Arial" w:hAnsi="Arial" w:cs="Arial"/>
          <w:b/>
          <w:sz w:val="28"/>
          <w:szCs w:val="28"/>
        </w:rPr>
      </w:pPr>
      <w:r w:rsidRPr="0026107C">
        <w:rPr>
          <w:rFonts w:ascii="Arial" w:hAnsi="Arial" w:cs="Arial"/>
          <w:b/>
          <w:sz w:val="28"/>
          <w:szCs w:val="28"/>
        </w:rPr>
        <w:t xml:space="preserve">State’s Comprehensive Annual Financial Report </w:t>
      </w:r>
    </w:p>
    <w:p w:rsidR="00684651" w:rsidRDefault="0026107C" w:rsidP="00845ACA">
      <w:pPr>
        <w:ind w:left="2160" w:firstLine="720"/>
        <w:rPr>
          <w:rFonts w:ascii="Arial" w:hAnsi="Arial" w:cs="Arial"/>
          <w:b/>
          <w:sz w:val="28"/>
          <w:szCs w:val="28"/>
        </w:rPr>
      </w:pPr>
      <w:r w:rsidRPr="0026107C">
        <w:rPr>
          <w:rFonts w:ascii="Arial" w:hAnsi="Arial" w:cs="Arial"/>
          <w:b/>
          <w:sz w:val="28"/>
          <w:szCs w:val="28"/>
        </w:rPr>
        <w:t>(CAFR)</w:t>
      </w:r>
    </w:p>
    <w:p w:rsidR="0026107C" w:rsidRPr="0026107C" w:rsidRDefault="007A2F88" w:rsidP="00845ACA">
      <w:pPr>
        <w:ind w:left="2160" w:firstLine="720"/>
        <w:rPr>
          <w:rFonts w:ascii="Arial" w:hAnsi="Arial" w:cs="Arial"/>
          <w:b/>
          <w:sz w:val="28"/>
          <w:szCs w:val="28"/>
        </w:rPr>
      </w:pPr>
      <w:r>
        <w:rPr>
          <w:rFonts w:ascii="Arial" w:hAnsi="Arial" w:cs="Arial"/>
          <w:b/>
          <w:sz w:val="28"/>
          <w:szCs w:val="28"/>
        </w:rPr>
        <w:t>WEDGE 3.0</w:t>
      </w:r>
    </w:p>
    <w:p w:rsidR="00684651" w:rsidRDefault="007A2F88" w:rsidP="00845ACA">
      <w:pPr>
        <w:ind w:left="2880"/>
        <w:rPr>
          <w:rFonts w:ascii="Arial" w:hAnsi="Arial" w:cs="Arial"/>
        </w:rPr>
      </w:pPr>
      <w:r>
        <w:rPr>
          <w:rFonts w:ascii="Arial" w:hAnsi="Arial" w:cs="Arial"/>
        </w:rPr>
        <w:t>Database Documentation and Data</w:t>
      </w:r>
      <w:r w:rsidR="00684651">
        <w:rPr>
          <w:rFonts w:ascii="Arial" w:hAnsi="Arial" w:cs="Arial"/>
        </w:rPr>
        <w:t xml:space="preserve"> Architecture</w:t>
      </w:r>
      <w:r w:rsidR="0026107C">
        <w:rPr>
          <w:rFonts w:ascii="Arial" w:hAnsi="Arial" w:cs="Arial"/>
        </w:rPr>
        <w:t xml:space="preserve"> Document</w:t>
      </w:r>
    </w:p>
    <w:p w:rsidR="00481CFE" w:rsidRDefault="00481CFE" w:rsidP="00845ACA">
      <w:pPr>
        <w:ind w:left="2880"/>
        <w:rPr>
          <w:rFonts w:ascii="Arial" w:hAnsi="Arial" w:cs="Arial"/>
        </w:rPr>
      </w:pPr>
      <w:r>
        <w:rPr>
          <w:rFonts w:ascii="Arial" w:hAnsi="Arial" w:cs="Arial"/>
        </w:rPr>
        <w:t>By</w:t>
      </w:r>
    </w:p>
    <w:p w:rsidR="00481CFE" w:rsidRDefault="00481CFE" w:rsidP="00845ACA">
      <w:pPr>
        <w:ind w:left="2880"/>
        <w:rPr>
          <w:rFonts w:ascii="Arial" w:hAnsi="Arial" w:cs="Arial"/>
        </w:rPr>
      </w:pPr>
      <w:r>
        <w:rPr>
          <w:rFonts w:ascii="Arial" w:hAnsi="Arial" w:cs="Arial"/>
        </w:rPr>
        <w:t xml:space="preserve">Bashar </w:t>
      </w:r>
      <w:proofErr w:type="spellStart"/>
      <w:r>
        <w:rPr>
          <w:rFonts w:ascii="Arial" w:hAnsi="Arial" w:cs="Arial"/>
        </w:rPr>
        <w:t>Sadig</w:t>
      </w:r>
      <w:proofErr w:type="spellEnd"/>
      <w:r w:rsidR="00641F8D">
        <w:rPr>
          <w:rFonts w:ascii="Arial" w:hAnsi="Arial" w:cs="Arial"/>
        </w:rPr>
        <w:t>/Solution Architect</w:t>
      </w:r>
      <w:r w:rsidR="0076057F">
        <w:rPr>
          <w:rFonts w:ascii="Arial" w:hAnsi="Arial" w:cs="Arial"/>
        </w:rPr>
        <w:t xml:space="preserve"> – Project Manager</w:t>
      </w:r>
    </w:p>
    <w:p w:rsidR="0026107C" w:rsidRDefault="0026107C" w:rsidP="00845ACA">
      <w:pPr>
        <w:rPr>
          <w:rFonts w:ascii="Arial" w:hAnsi="Arial" w:cs="Arial"/>
        </w:rPr>
      </w:pPr>
    </w:p>
    <w:p w:rsidR="00845ACA" w:rsidRDefault="00845ACA" w:rsidP="00845ACA">
      <w:pPr>
        <w:rPr>
          <w:rFonts w:ascii="Arial" w:hAnsi="Arial" w:cs="Arial"/>
        </w:rPr>
      </w:pPr>
    </w:p>
    <w:p w:rsidR="00845ACA" w:rsidRDefault="00845ACA" w:rsidP="00845ACA">
      <w:pPr>
        <w:rPr>
          <w:rFonts w:ascii="Arial" w:hAnsi="Arial" w:cs="Arial"/>
        </w:rPr>
      </w:pPr>
    </w:p>
    <w:p w:rsidR="003C2F9B" w:rsidRDefault="003C2F9B">
      <w:pPr>
        <w:rPr>
          <w:rFonts w:ascii="Arial" w:hAnsi="Arial" w:cs="Arial"/>
        </w:rPr>
      </w:pPr>
    </w:p>
    <w:p w:rsidR="005B18DF" w:rsidRDefault="005B18DF">
      <w:pPr>
        <w:rPr>
          <w:rFonts w:ascii="Arial" w:hAnsi="Arial" w:cs="Arial"/>
        </w:rPr>
      </w:pPr>
      <w:r>
        <w:rPr>
          <w:rFonts w:ascii="Arial" w:hAnsi="Arial" w:cs="Arial"/>
        </w:rPr>
        <w:br w:type="page"/>
      </w:r>
    </w:p>
    <w:p w:rsidR="00481CFE" w:rsidRDefault="00481CFE">
      <w:pPr>
        <w:rPr>
          <w:rFonts w:ascii="Arial" w:hAnsi="Arial" w:cs="Arial"/>
        </w:rPr>
      </w:pPr>
    </w:p>
    <w:p w:rsidR="005533DB" w:rsidRPr="001C1816" w:rsidRDefault="005533DB">
      <w:pPr>
        <w:rPr>
          <w:rFonts w:ascii="Arial" w:hAnsi="Arial" w:cs="Arial"/>
          <w:b/>
        </w:rPr>
      </w:pPr>
      <w:r w:rsidRPr="001C1816">
        <w:rPr>
          <w:rFonts w:ascii="Arial" w:hAnsi="Arial" w:cs="Arial"/>
          <w:b/>
        </w:rPr>
        <w:t>Document Control</w:t>
      </w:r>
    </w:p>
    <w:p w:rsidR="005533DB" w:rsidRDefault="005533DB">
      <w:pPr>
        <w:rPr>
          <w:rFonts w:ascii="Arial" w:hAnsi="Arial" w:cs="Arial"/>
        </w:rPr>
      </w:pPr>
    </w:p>
    <w:tbl>
      <w:tblPr>
        <w:tblStyle w:val="TableGrid"/>
        <w:tblW w:w="5000" w:type="pct"/>
        <w:tblLook w:val="04A0" w:firstRow="1" w:lastRow="0" w:firstColumn="1" w:lastColumn="0" w:noHBand="0" w:noVBand="1"/>
      </w:tblPr>
      <w:tblGrid>
        <w:gridCol w:w="2628"/>
        <w:gridCol w:w="2032"/>
        <w:gridCol w:w="5636"/>
      </w:tblGrid>
      <w:tr w:rsidR="005B18DF" w:rsidRPr="005B18DF" w:rsidTr="005533DB">
        <w:tc>
          <w:tcPr>
            <w:tcW w:w="1276" w:type="pct"/>
            <w:shd w:val="clear" w:color="auto" w:fill="000000" w:themeFill="text1"/>
          </w:tcPr>
          <w:p w:rsidR="005B18DF" w:rsidRPr="002174AE" w:rsidRDefault="006548B7" w:rsidP="00C03FD0">
            <w:pPr>
              <w:rPr>
                <w:rFonts w:ascii="Arial" w:hAnsi="Arial" w:cs="Arial"/>
                <w:sz w:val="20"/>
                <w:szCs w:val="20"/>
              </w:rPr>
            </w:pPr>
            <w:r>
              <w:rPr>
                <w:rFonts w:ascii="Arial" w:hAnsi="Arial" w:cs="Arial"/>
                <w:sz w:val="20"/>
                <w:szCs w:val="20"/>
              </w:rPr>
              <w:t>Date</w:t>
            </w:r>
          </w:p>
        </w:tc>
        <w:tc>
          <w:tcPr>
            <w:tcW w:w="987" w:type="pct"/>
            <w:shd w:val="clear" w:color="auto" w:fill="000000" w:themeFill="text1"/>
          </w:tcPr>
          <w:p w:rsidR="005B18DF" w:rsidRPr="002174AE" w:rsidRDefault="006548B7" w:rsidP="005B18DF">
            <w:pPr>
              <w:rPr>
                <w:rFonts w:ascii="Arial" w:hAnsi="Arial" w:cs="Arial"/>
                <w:sz w:val="20"/>
                <w:szCs w:val="20"/>
              </w:rPr>
            </w:pPr>
            <w:r>
              <w:rPr>
                <w:rFonts w:ascii="Arial" w:hAnsi="Arial" w:cs="Arial"/>
                <w:sz w:val="20"/>
                <w:szCs w:val="20"/>
              </w:rPr>
              <w:t>By</w:t>
            </w:r>
          </w:p>
        </w:tc>
        <w:tc>
          <w:tcPr>
            <w:tcW w:w="2737" w:type="pct"/>
            <w:shd w:val="clear" w:color="auto" w:fill="000000" w:themeFill="text1"/>
          </w:tcPr>
          <w:p w:rsidR="005B18DF" w:rsidRPr="002174AE" w:rsidRDefault="006548B7" w:rsidP="00C03FD0">
            <w:pPr>
              <w:rPr>
                <w:rFonts w:ascii="Arial" w:hAnsi="Arial" w:cs="Arial"/>
                <w:sz w:val="20"/>
                <w:szCs w:val="20"/>
              </w:rPr>
            </w:pPr>
            <w:r>
              <w:rPr>
                <w:rFonts w:ascii="Arial" w:hAnsi="Arial" w:cs="Arial"/>
                <w:sz w:val="20"/>
                <w:szCs w:val="20"/>
              </w:rPr>
              <w:t>Revision Information</w:t>
            </w:r>
          </w:p>
        </w:tc>
      </w:tr>
      <w:tr w:rsidR="005B18DF" w:rsidRPr="002174AE" w:rsidTr="005B18DF">
        <w:tc>
          <w:tcPr>
            <w:tcW w:w="1276" w:type="pct"/>
          </w:tcPr>
          <w:p w:rsidR="005B18DF" w:rsidRDefault="003C2F9B" w:rsidP="00C03FD0">
            <w:pPr>
              <w:rPr>
                <w:rFonts w:ascii="Arial" w:hAnsi="Arial" w:cs="Arial"/>
                <w:sz w:val="20"/>
                <w:szCs w:val="20"/>
              </w:rPr>
            </w:pPr>
            <w:r>
              <w:rPr>
                <w:rFonts w:ascii="Arial" w:hAnsi="Arial" w:cs="Arial"/>
                <w:sz w:val="20"/>
                <w:szCs w:val="20"/>
              </w:rPr>
              <w:t>04/11/2011</w:t>
            </w:r>
          </w:p>
        </w:tc>
        <w:tc>
          <w:tcPr>
            <w:tcW w:w="987" w:type="pct"/>
          </w:tcPr>
          <w:p w:rsidR="005B18DF" w:rsidRDefault="003C2F9B" w:rsidP="00C03FD0">
            <w:pPr>
              <w:jc w:val="center"/>
              <w:rPr>
                <w:rFonts w:ascii="Arial" w:hAnsi="Arial" w:cs="Arial"/>
                <w:sz w:val="20"/>
                <w:szCs w:val="20"/>
              </w:rPr>
            </w:pPr>
            <w:r>
              <w:rPr>
                <w:rFonts w:ascii="Arial" w:hAnsi="Arial" w:cs="Arial"/>
                <w:sz w:val="20"/>
                <w:szCs w:val="20"/>
              </w:rPr>
              <w:t xml:space="preserve">Bashar </w:t>
            </w:r>
            <w:proofErr w:type="spellStart"/>
            <w:r>
              <w:rPr>
                <w:rFonts w:ascii="Arial" w:hAnsi="Arial" w:cs="Arial"/>
                <w:sz w:val="20"/>
                <w:szCs w:val="20"/>
              </w:rPr>
              <w:t>Sadig</w:t>
            </w:r>
            <w:proofErr w:type="spellEnd"/>
          </w:p>
        </w:tc>
        <w:tc>
          <w:tcPr>
            <w:tcW w:w="2737" w:type="pct"/>
          </w:tcPr>
          <w:p w:rsidR="005B18DF" w:rsidRDefault="003C2F9B" w:rsidP="00C03FD0">
            <w:pPr>
              <w:rPr>
                <w:rFonts w:ascii="Arial" w:hAnsi="Arial" w:cs="Arial"/>
                <w:sz w:val="20"/>
                <w:szCs w:val="20"/>
              </w:rPr>
            </w:pPr>
            <w:r>
              <w:rPr>
                <w:rFonts w:ascii="Arial" w:hAnsi="Arial" w:cs="Arial"/>
                <w:sz w:val="20"/>
                <w:szCs w:val="20"/>
              </w:rPr>
              <w:t>Document Created</w:t>
            </w:r>
          </w:p>
        </w:tc>
      </w:tr>
      <w:tr w:rsidR="005B18DF" w:rsidRPr="002174AE" w:rsidTr="005B18DF">
        <w:tc>
          <w:tcPr>
            <w:tcW w:w="1276" w:type="pct"/>
          </w:tcPr>
          <w:p w:rsidR="005B18DF" w:rsidRDefault="005B18DF" w:rsidP="00C03FD0">
            <w:pPr>
              <w:rPr>
                <w:rFonts w:ascii="Arial" w:hAnsi="Arial" w:cs="Arial"/>
                <w:sz w:val="20"/>
                <w:szCs w:val="20"/>
              </w:rPr>
            </w:pPr>
          </w:p>
        </w:tc>
        <w:tc>
          <w:tcPr>
            <w:tcW w:w="987" w:type="pct"/>
          </w:tcPr>
          <w:p w:rsidR="005B18DF" w:rsidRDefault="005B18DF" w:rsidP="00C03FD0">
            <w:pPr>
              <w:jc w:val="center"/>
              <w:rPr>
                <w:rFonts w:ascii="Arial" w:hAnsi="Arial" w:cs="Arial"/>
                <w:sz w:val="20"/>
                <w:szCs w:val="20"/>
              </w:rPr>
            </w:pPr>
          </w:p>
        </w:tc>
        <w:tc>
          <w:tcPr>
            <w:tcW w:w="2737" w:type="pct"/>
          </w:tcPr>
          <w:p w:rsidR="005B18DF" w:rsidRDefault="005B18DF" w:rsidP="00C03FD0">
            <w:pPr>
              <w:rPr>
                <w:rFonts w:ascii="Arial" w:hAnsi="Arial" w:cs="Arial"/>
                <w:sz w:val="20"/>
                <w:szCs w:val="20"/>
              </w:rPr>
            </w:pPr>
          </w:p>
        </w:tc>
      </w:tr>
      <w:tr w:rsidR="005B18DF" w:rsidRPr="002174AE" w:rsidTr="005B18DF">
        <w:tc>
          <w:tcPr>
            <w:tcW w:w="1276" w:type="pct"/>
          </w:tcPr>
          <w:p w:rsidR="005B18DF" w:rsidRPr="002174AE" w:rsidRDefault="005B18DF" w:rsidP="00C03FD0">
            <w:pPr>
              <w:rPr>
                <w:rFonts w:ascii="Arial" w:hAnsi="Arial" w:cs="Arial"/>
                <w:sz w:val="20"/>
                <w:szCs w:val="20"/>
              </w:rPr>
            </w:pPr>
          </w:p>
        </w:tc>
        <w:tc>
          <w:tcPr>
            <w:tcW w:w="987" w:type="pct"/>
          </w:tcPr>
          <w:p w:rsidR="005B18DF" w:rsidRPr="002174AE" w:rsidRDefault="005B18DF" w:rsidP="00C03FD0">
            <w:pPr>
              <w:jc w:val="center"/>
              <w:rPr>
                <w:rFonts w:ascii="Arial" w:hAnsi="Arial" w:cs="Arial"/>
                <w:sz w:val="20"/>
                <w:szCs w:val="20"/>
              </w:rPr>
            </w:pPr>
          </w:p>
        </w:tc>
        <w:tc>
          <w:tcPr>
            <w:tcW w:w="2737" w:type="pct"/>
          </w:tcPr>
          <w:p w:rsidR="005B18DF" w:rsidRPr="002174AE" w:rsidRDefault="005B18DF" w:rsidP="00C03FD0">
            <w:pPr>
              <w:rPr>
                <w:rFonts w:ascii="Arial" w:hAnsi="Arial" w:cs="Arial"/>
                <w:sz w:val="20"/>
                <w:szCs w:val="20"/>
              </w:rPr>
            </w:pPr>
          </w:p>
        </w:tc>
      </w:tr>
      <w:tr w:rsidR="005B18DF" w:rsidRPr="002174AE" w:rsidTr="005B18DF">
        <w:tc>
          <w:tcPr>
            <w:tcW w:w="1276" w:type="pct"/>
          </w:tcPr>
          <w:p w:rsidR="005B18DF" w:rsidRPr="002174AE" w:rsidRDefault="005B18DF" w:rsidP="00C03FD0">
            <w:pPr>
              <w:tabs>
                <w:tab w:val="center" w:pos="1769"/>
              </w:tabs>
              <w:rPr>
                <w:rFonts w:ascii="Arial" w:hAnsi="Arial" w:cs="Arial"/>
                <w:sz w:val="20"/>
                <w:szCs w:val="20"/>
              </w:rPr>
            </w:pPr>
          </w:p>
        </w:tc>
        <w:tc>
          <w:tcPr>
            <w:tcW w:w="987" w:type="pct"/>
          </w:tcPr>
          <w:p w:rsidR="005B18DF" w:rsidRPr="002174AE" w:rsidRDefault="005B18DF" w:rsidP="00C03FD0">
            <w:pPr>
              <w:jc w:val="center"/>
              <w:rPr>
                <w:rFonts w:ascii="Arial" w:hAnsi="Arial" w:cs="Arial"/>
                <w:sz w:val="20"/>
                <w:szCs w:val="20"/>
              </w:rPr>
            </w:pPr>
          </w:p>
        </w:tc>
        <w:tc>
          <w:tcPr>
            <w:tcW w:w="2737" w:type="pct"/>
          </w:tcPr>
          <w:p w:rsidR="005B18DF" w:rsidRPr="002174AE" w:rsidRDefault="005B18DF" w:rsidP="00C03FD0">
            <w:pPr>
              <w:rPr>
                <w:rFonts w:ascii="Arial" w:hAnsi="Arial" w:cs="Arial"/>
                <w:sz w:val="20"/>
                <w:szCs w:val="20"/>
              </w:rPr>
            </w:pPr>
          </w:p>
        </w:tc>
      </w:tr>
      <w:tr w:rsidR="005B18DF" w:rsidRPr="002174AE" w:rsidTr="005B18DF">
        <w:tc>
          <w:tcPr>
            <w:tcW w:w="1276" w:type="pct"/>
          </w:tcPr>
          <w:p w:rsidR="005B18DF" w:rsidRPr="002174AE" w:rsidRDefault="005B18DF" w:rsidP="00C03FD0">
            <w:pPr>
              <w:rPr>
                <w:rFonts w:ascii="Arial" w:hAnsi="Arial" w:cs="Arial"/>
                <w:sz w:val="20"/>
                <w:szCs w:val="20"/>
              </w:rPr>
            </w:pPr>
          </w:p>
        </w:tc>
        <w:tc>
          <w:tcPr>
            <w:tcW w:w="987" w:type="pct"/>
          </w:tcPr>
          <w:p w:rsidR="005B18DF" w:rsidRPr="002174AE" w:rsidRDefault="005B18DF" w:rsidP="00C03FD0">
            <w:pPr>
              <w:jc w:val="center"/>
              <w:rPr>
                <w:rFonts w:ascii="Arial" w:hAnsi="Arial" w:cs="Arial"/>
                <w:sz w:val="20"/>
                <w:szCs w:val="20"/>
              </w:rPr>
            </w:pPr>
          </w:p>
        </w:tc>
        <w:tc>
          <w:tcPr>
            <w:tcW w:w="2737" w:type="pct"/>
          </w:tcPr>
          <w:p w:rsidR="005B18DF" w:rsidRPr="002174AE" w:rsidRDefault="005B18DF" w:rsidP="00C03FD0">
            <w:pPr>
              <w:rPr>
                <w:rFonts w:ascii="Arial" w:hAnsi="Arial" w:cs="Arial"/>
                <w:sz w:val="20"/>
                <w:szCs w:val="20"/>
              </w:rPr>
            </w:pPr>
          </w:p>
        </w:tc>
      </w:tr>
      <w:tr w:rsidR="005B18DF" w:rsidRPr="002174AE" w:rsidTr="005B18DF">
        <w:tc>
          <w:tcPr>
            <w:tcW w:w="1276" w:type="pct"/>
          </w:tcPr>
          <w:p w:rsidR="005B18DF" w:rsidRPr="002174AE" w:rsidRDefault="005B18DF" w:rsidP="00C03FD0">
            <w:pPr>
              <w:rPr>
                <w:rFonts w:ascii="Arial" w:hAnsi="Arial" w:cs="Arial"/>
                <w:sz w:val="20"/>
                <w:szCs w:val="20"/>
              </w:rPr>
            </w:pPr>
          </w:p>
        </w:tc>
        <w:tc>
          <w:tcPr>
            <w:tcW w:w="987" w:type="pct"/>
          </w:tcPr>
          <w:p w:rsidR="005B18DF" w:rsidRPr="002174AE" w:rsidRDefault="005B18DF" w:rsidP="00C03FD0">
            <w:pPr>
              <w:jc w:val="center"/>
              <w:rPr>
                <w:rFonts w:ascii="Arial" w:hAnsi="Arial" w:cs="Arial"/>
                <w:sz w:val="20"/>
                <w:szCs w:val="20"/>
              </w:rPr>
            </w:pPr>
          </w:p>
        </w:tc>
        <w:tc>
          <w:tcPr>
            <w:tcW w:w="2737" w:type="pct"/>
          </w:tcPr>
          <w:p w:rsidR="005B18DF" w:rsidRPr="002174AE" w:rsidRDefault="005B18DF" w:rsidP="00C03FD0">
            <w:pPr>
              <w:rPr>
                <w:rFonts w:ascii="Arial" w:hAnsi="Arial" w:cs="Arial"/>
                <w:sz w:val="20"/>
                <w:szCs w:val="20"/>
              </w:rPr>
            </w:pPr>
          </w:p>
        </w:tc>
      </w:tr>
      <w:tr w:rsidR="005B18DF" w:rsidRPr="002174AE" w:rsidTr="005B18DF">
        <w:tc>
          <w:tcPr>
            <w:tcW w:w="1276" w:type="pct"/>
          </w:tcPr>
          <w:p w:rsidR="005B18DF" w:rsidRPr="002174AE" w:rsidRDefault="005B18DF" w:rsidP="00C03FD0">
            <w:pPr>
              <w:rPr>
                <w:rFonts w:ascii="Arial" w:hAnsi="Arial" w:cs="Arial"/>
                <w:sz w:val="20"/>
                <w:szCs w:val="20"/>
              </w:rPr>
            </w:pPr>
          </w:p>
        </w:tc>
        <w:tc>
          <w:tcPr>
            <w:tcW w:w="987" w:type="pct"/>
          </w:tcPr>
          <w:p w:rsidR="005B18DF" w:rsidRPr="002174AE" w:rsidRDefault="005B18DF" w:rsidP="00C03FD0">
            <w:pPr>
              <w:jc w:val="center"/>
              <w:rPr>
                <w:rFonts w:ascii="Arial" w:hAnsi="Arial" w:cs="Arial"/>
                <w:sz w:val="20"/>
                <w:szCs w:val="20"/>
              </w:rPr>
            </w:pPr>
          </w:p>
        </w:tc>
        <w:tc>
          <w:tcPr>
            <w:tcW w:w="2737" w:type="pct"/>
          </w:tcPr>
          <w:p w:rsidR="005B18DF" w:rsidRPr="002174AE" w:rsidRDefault="005B18DF" w:rsidP="00C03FD0">
            <w:pPr>
              <w:rPr>
                <w:rFonts w:ascii="Arial" w:hAnsi="Arial" w:cs="Arial"/>
                <w:sz w:val="20"/>
                <w:szCs w:val="20"/>
              </w:rPr>
            </w:pPr>
          </w:p>
        </w:tc>
      </w:tr>
    </w:tbl>
    <w:p w:rsidR="003C62DC" w:rsidRDefault="003C62DC">
      <w:pPr>
        <w:rPr>
          <w:rFonts w:ascii="Arial" w:hAnsi="Arial" w:cs="Arial"/>
        </w:rPr>
      </w:pPr>
    </w:p>
    <w:p w:rsidR="00F2669B" w:rsidRDefault="00F2669B">
      <w:pPr>
        <w:rPr>
          <w:rFonts w:ascii="Arial" w:hAnsi="Arial" w:cs="Arial"/>
        </w:rPr>
      </w:pPr>
    </w:p>
    <w:p w:rsidR="00F2669B" w:rsidRPr="00F2669B" w:rsidRDefault="00F2669B">
      <w:pPr>
        <w:rPr>
          <w:rFonts w:ascii="Arial" w:hAnsi="Arial" w:cs="Arial"/>
          <w:b/>
        </w:rPr>
      </w:pPr>
      <w:r>
        <w:rPr>
          <w:rFonts w:ascii="Arial" w:hAnsi="Arial" w:cs="Arial"/>
          <w:b/>
        </w:rPr>
        <w:t>Approvals</w:t>
      </w:r>
    </w:p>
    <w:tbl>
      <w:tblPr>
        <w:tblStyle w:val="TableGrid"/>
        <w:tblW w:w="5000" w:type="pct"/>
        <w:tblLook w:val="04A0" w:firstRow="1" w:lastRow="0" w:firstColumn="1" w:lastColumn="0" w:noHBand="0" w:noVBand="1"/>
      </w:tblPr>
      <w:tblGrid>
        <w:gridCol w:w="2628"/>
        <w:gridCol w:w="2520"/>
        <w:gridCol w:w="5148"/>
      </w:tblGrid>
      <w:tr w:rsidR="00F2669B" w:rsidRPr="005B18DF" w:rsidTr="00F2669B">
        <w:tc>
          <w:tcPr>
            <w:tcW w:w="1276" w:type="pct"/>
            <w:shd w:val="clear" w:color="auto" w:fill="000000" w:themeFill="text1"/>
          </w:tcPr>
          <w:p w:rsidR="00F2669B" w:rsidRPr="002174AE" w:rsidRDefault="00F2669B" w:rsidP="00C03FD0">
            <w:pPr>
              <w:rPr>
                <w:rFonts w:ascii="Arial" w:hAnsi="Arial" w:cs="Arial"/>
                <w:sz w:val="20"/>
                <w:szCs w:val="20"/>
              </w:rPr>
            </w:pPr>
            <w:r>
              <w:rPr>
                <w:rFonts w:ascii="Arial" w:hAnsi="Arial" w:cs="Arial"/>
                <w:sz w:val="20"/>
                <w:szCs w:val="20"/>
              </w:rPr>
              <w:t>Date</w:t>
            </w:r>
          </w:p>
        </w:tc>
        <w:tc>
          <w:tcPr>
            <w:tcW w:w="1224" w:type="pct"/>
            <w:shd w:val="clear" w:color="auto" w:fill="000000" w:themeFill="text1"/>
          </w:tcPr>
          <w:p w:rsidR="00F2669B" w:rsidRPr="002174AE" w:rsidRDefault="00F2669B" w:rsidP="00C03FD0">
            <w:pPr>
              <w:rPr>
                <w:rFonts w:ascii="Arial" w:hAnsi="Arial" w:cs="Arial"/>
                <w:sz w:val="20"/>
                <w:szCs w:val="20"/>
              </w:rPr>
            </w:pPr>
            <w:r>
              <w:rPr>
                <w:rFonts w:ascii="Arial" w:hAnsi="Arial" w:cs="Arial"/>
                <w:sz w:val="20"/>
                <w:szCs w:val="20"/>
              </w:rPr>
              <w:t>By</w:t>
            </w:r>
          </w:p>
        </w:tc>
        <w:tc>
          <w:tcPr>
            <w:tcW w:w="2500" w:type="pct"/>
            <w:shd w:val="clear" w:color="auto" w:fill="000000" w:themeFill="text1"/>
          </w:tcPr>
          <w:p w:rsidR="00F2669B" w:rsidRPr="002174AE" w:rsidRDefault="00F2669B" w:rsidP="00C03FD0">
            <w:pPr>
              <w:rPr>
                <w:rFonts w:ascii="Arial" w:hAnsi="Arial" w:cs="Arial"/>
                <w:sz w:val="20"/>
                <w:szCs w:val="20"/>
              </w:rPr>
            </w:pPr>
            <w:r>
              <w:rPr>
                <w:rFonts w:ascii="Arial" w:hAnsi="Arial" w:cs="Arial"/>
                <w:sz w:val="20"/>
                <w:szCs w:val="20"/>
              </w:rPr>
              <w:t>Signature</w:t>
            </w:r>
          </w:p>
        </w:tc>
      </w:tr>
      <w:tr w:rsidR="00F2669B" w:rsidRPr="002174AE" w:rsidTr="00F2669B">
        <w:tc>
          <w:tcPr>
            <w:tcW w:w="1276" w:type="pct"/>
          </w:tcPr>
          <w:p w:rsidR="00F2669B" w:rsidRDefault="00F2669B" w:rsidP="00C03FD0">
            <w:pPr>
              <w:rPr>
                <w:rFonts w:ascii="Arial" w:hAnsi="Arial" w:cs="Arial"/>
                <w:sz w:val="20"/>
                <w:szCs w:val="20"/>
              </w:rPr>
            </w:pPr>
          </w:p>
        </w:tc>
        <w:tc>
          <w:tcPr>
            <w:tcW w:w="1224" w:type="pct"/>
          </w:tcPr>
          <w:p w:rsidR="00F2669B" w:rsidRDefault="00F2669B" w:rsidP="00C03FD0">
            <w:pPr>
              <w:jc w:val="center"/>
              <w:rPr>
                <w:rFonts w:ascii="Arial" w:hAnsi="Arial" w:cs="Arial"/>
                <w:sz w:val="20"/>
                <w:szCs w:val="20"/>
              </w:rPr>
            </w:pPr>
          </w:p>
        </w:tc>
        <w:tc>
          <w:tcPr>
            <w:tcW w:w="2500" w:type="pct"/>
          </w:tcPr>
          <w:p w:rsidR="00F2669B" w:rsidRDefault="00F2669B" w:rsidP="00C03FD0">
            <w:pPr>
              <w:rPr>
                <w:rFonts w:ascii="Arial" w:hAnsi="Arial" w:cs="Arial"/>
                <w:sz w:val="20"/>
                <w:szCs w:val="20"/>
              </w:rPr>
            </w:pPr>
          </w:p>
        </w:tc>
      </w:tr>
      <w:tr w:rsidR="00F2669B" w:rsidRPr="002174AE" w:rsidTr="00F2669B">
        <w:tc>
          <w:tcPr>
            <w:tcW w:w="1276" w:type="pct"/>
          </w:tcPr>
          <w:p w:rsidR="00F2669B" w:rsidRDefault="00F2669B" w:rsidP="00C03FD0">
            <w:pPr>
              <w:rPr>
                <w:rFonts w:ascii="Arial" w:hAnsi="Arial" w:cs="Arial"/>
                <w:sz w:val="20"/>
                <w:szCs w:val="20"/>
              </w:rPr>
            </w:pPr>
          </w:p>
        </w:tc>
        <w:tc>
          <w:tcPr>
            <w:tcW w:w="1224" w:type="pct"/>
          </w:tcPr>
          <w:p w:rsidR="00F2669B" w:rsidRDefault="00F2669B" w:rsidP="00C03FD0">
            <w:pPr>
              <w:jc w:val="center"/>
              <w:rPr>
                <w:rFonts w:ascii="Arial" w:hAnsi="Arial" w:cs="Arial"/>
                <w:sz w:val="20"/>
                <w:szCs w:val="20"/>
              </w:rPr>
            </w:pPr>
          </w:p>
        </w:tc>
        <w:tc>
          <w:tcPr>
            <w:tcW w:w="2500" w:type="pct"/>
          </w:tcPr>
          <w:p w:rsidR="00F2669B" w:rsidRDefault="00F2669B" w:rsidP="00C03FD0">
            <w:pPr>
              <w:rPr>
                <w:rFonts w:ascii="Arial" w:hAnsi="Arial" w:cs="Arial"/>
                <w:sz w:val="20"/>
                <w:szCs w:val="20"/>
              </w:rPr>
            </w:pPr>
          </w:p>
        </w:tc>
      </w:tr>
      <w:tr w:rsidR="00F2669B" w:rsidRPr="002174AE" w:rsidTr="00F2669B">
        <w:tc>
          <w:tcPr>
            <w:tcW w:w="1276" w:type="pct"/>
          </w:tcPr>
          <w:p w:rsidR="00F2669B" w:rsidRPr="002174AE" w:rsidRDefault="00F2669B" w:rsidP="00C03FD0">
            <w:pPr>
              <w:rPr>
                <w:rFonts w:ascii="Arial" w:hAnsi="Arial" w:cs="Arial"/>
                <w:sz w:val="20"/>
                <w:szCs w:val="20"/>
              </w:rPr>
            </w:pPr>
          </w:p>
        </w:tc>
        <w:tc>
          <w:tcPr>
            <w:tcW w:w="1224" w:type="pct"/>
          </w:tcPr>
          <w:p w:rsidR="00F2669B" w:rsidRPr="002174AE" w:rsidRDefault="00F2669B" w:rsidP="00C03FD0">
            <w:pPr>
              <w:jc w:val="center"/>
              <w:rPr>
                <w:rFonts w:ascii="Arial" w:hAnsi="Arial" w:cs="Arial"/>
                <w:sz w:val="20"/>
                <w:szCs w:val="20"/>
              </w:rPr>
            </w:pPr>
          </w:p>
        </w:tc>
        <w:tc>
          <w:tcPr>
            <w:tcW w:w="2500" w:type="pct"/>
          </w:tcPr>
          <w:p w:rsidR="00F2669B" w:rsidRPr="002174AE" w:rsidRDefault="00F2669B" w:rsidP="00C03FD0">
            <w:pPr>
              <w:rPr>
                <w:rFonts w:ascii="Arial" w:hAnsi="Arial" w:cs="Arial"/>
                <w:sz w:val="20"/>
                <w:szCs w:val="20"/>
              </w:rPr>
            </w:pPr>
          </w:p>
        </w:tc>
      </w:tr>
      <w:tr w:rsidR="00F2669B" w:rsidRPr="002174AE" w:rsidTr="00F2669B">
        <w:tc>
          <w:tcPr>
            <w:tcW w:w="1276" w:type="pct"/>
          </w:tcPr>
          <w:p w:rsidR="00F2669B" w:rsidRPr="002174AE" w:rsidRDefault="00F2669B" w:rsidP="00C03FD0">
            <w:pPr>
              <w:tabs>
                <w:tab w:val="center" w:pos="1769"/>
              </w:tabs>
              <w:rPr>
                <w:rFonts w:ascii="Arial" w:hAnsi="Arial" w:cs="Arial"/>
                <w:sz w:val="20"/>
                <w:szCs w:val="20"/>
              </w:rPr>
            </w:pPr>
          </w:p>
        </w:tc>
        <w:tc>
          <w:tcPr>
            <w:tcW w:w="1224" w:type="pct"/>
          </w:tcPr>
          <w:p w:rsidR="00F2669B" w:rsidRPr="002174AE" w:rsidRDefault="00F2669B" w:rsidP="00C03FD0">
            <w:pPr>
              <w:jc w:val="center"/>
              <w:rPr>
                <w:rFonts w:ascii="Arial" w:hAnsi="Arial" w:cs="Arial"/>
                <w:sz w:val="20"/>
                <w:szCs w:val="20"/>
              </w:rPr>
            </w:pPr>
          </w:p>
        </w:tc>
        <w:tc>
          <w:tcPr>
            <w:tcW w:w="2500" w:type="pct"/>
          </w:tcPr>
          <w:p w:rsidR="00F2669B" w:rsidRPr="002174AE" w:rsidRDefault="00F2669B" w:rsidP="00C03FD0">
            <w:pPr>
              <w:rPr>
                <w:rFonts w:ascii="Arial" w:hAnsi="Arial" w:cs="Arial"/>
                <w:sz w:val="20"/>
                <w:szCs w:val="20"/>
              </w:rPr>
            </w:pPr>
          </w:p>
        </w:tc>
      </w:tr>
      <w:tr w:rsidR="00F2669B" w:rsidRPr="002174AE" w:rsidTr="00F2669B">
        <w:tc>
          <w:tcPr>
            <w:tcW w:w="1276" w:type="pct"/>
          </w:tcPr>
          <w:p w:rsidR="00F2669B" w:rsidRPr="002174AE" w:rsidRDefault="00F2669B" w:rsidP="00C03FD0">
            <w:pPr>
              <w:rPr>
                <w:rFonts w:ascii="Arial" w:hAnsi="Arial" w:cs="Arial"/>
                <w:sz w:val="20"/>
                <w:szCs w:val="20"/>
              </w:rPr>
            </w:pPr>
          </w:p>
        </w:tc>
        <w:tc>
          <w:tcPr>
            <w:tcW w:w="1224" w:type="pct"/>
          </w:tcPr>
          <w:p w:rsidR="00F2669B" w:rsidRPr="002174AE" w:rsidRDefault="00F2669B" w:rsidP="00C03FD0">
            <w:pPr>
              <w:jc w:val="center"/>
              <w:rPr>
                <w:rFonts w:ascii="Arial" w:hAnsi="Arial" w:cs="Arial"/>
                <w:sz w:val="20"/>
                <w:szCs w:val="20"/>
              </w:rPr>
            </w:pPr>
          </w:p>
        </w:tc>
        <w:tc>
          <w:tcPr>
            <w:tcW w:w="2500" w:type="pct"/>
          </w:tcPr>
          <w:p w:rsidR="00F2669B" w:rsidRPr="002174AE" w:rsidRDefault="00F2669B" w:rsidP="00C03FD0">
            <w:pPr>
              <w:rPr>
                <w:rFonts w:ascii="Arial" w:hAnsi="Arial" w:cs="Arial"/>
                <w:sz w:val="20"/>
                <w:szCs w:val="20"/>
              </w:rPr>
            </w:pPr>
          </w:p>
        </w:tc>
      </w:tr>
      <w:tr w:rsidR="00F2669B" w:rsidRPr="002174AE" w:rsidTr="00F2669B">
        <w:tc>
          <w:tcPr>
            <w:tcW w:w="1276" w:type="pct"/>
          </w:tcPr>
          <w:p w:rsidR="00F2669B" w:rsidRPr="002174AE" w:rsidRDefault="00F2669B" w:rsidP="00C03FD0">
            <w:pPr>
              <w:rPr>
                <w:rFonts w:ascii="Arial" w:hAnsi="Arial" w:cs="Arial"/>
                <w:sz w:val="20"/>
                <w:szCs w:val="20"/>
              </w:rPr>
            </w:pPr>
          </w:p>
        </w:tc>
        <w:tc>
          <w:tcPr>
            <w:tcW w:w="1224" w:type="pct"/>
          </w:tcPr>
          <w:p w:rsidR="00F2669B" w:rsidRPr="002174AE" w:rsidRDefault="00F2669B" w:rsidP="00C03FD0">
            <w:pPr>
              <w:jc w:val="center"/>
              <w:rPr>
                <w:rFonts w:ascii="Arial" w:hAnsi="Arial" w:cs="Arial"/>
                <w:sz w:val="20"/>
                <w:szCs w:val="20"/>
              </w:rPr>
            </w:pPr>
          </w:p>
        </w:tc>
        <w:tc>
          <w:tcPr>
            <w:tcW w:w="2500" w:type="pct"/>
          </w:tcPr>
          <w:p w:rsidR="00F2669B" w:rsidRPr="002174AE" w:rsidRDefault="00F2669B" w:rsidP="00C03FD0">
            <w:pPr>
              <w:rPr>
                <w:rFonts w:ascii="Arial" w:hAnsi="Arial" w:cs="Arial"/>
                <w:sz w:val="20"/>
                <w:szCs w:val="20"/>
              </w:rPr>
            </w:pPr>
          </w:p>
        </w:tc>
      </w:tr>
      <w:tr w:rsidR="00F2669B" w:rsidRPr="002174AE" w:rsidTr="00F2669B">
        <w:tc>
          <w:tcPr>
            <w:tcW w:w="1276" w:type="pct"/>
          </w:tcPr>
          <w:p w:rsidR="00F2669B" w:rsidRPr="002174AE" w:rsidRDefault="00F2669B" w:rsidP="00C03FD0">
            <w:pPr>
              <w:rPr>
                <w:rFonts w:ascii="Arial" w:hAnsi="Arial" w:cs="Arial"/>
                <w:sz w:val="20"/>
                <w:szCs w:val="20"/>
              </w:rPr>
            </w:pPr>
          </w:p>
        </w:tc>
        <w:tc>
          <w:tcPr>
            <w:tcW w:w="1224" w:type="pct"/>
          </w:tcPr>
          <w:p w:rsidR="00F2669B" w:rsidRPr="002174AE" w:rsidRDefault="00F2669B" w:rsidP="00C03FD0">
            <w:pPr>
              <w:jc w:val="center"/>
              <w:rPr>
                <w:rFonts w:ascii="Arial" w:hAnsi="Arial" w:cs="Arial"/>
                <w:sz w:val="20"/>
                <w:szCs w:val="20"/>
              </w:rPr>
            </w:pPr>
          </w:p>
        </w:tc>
        <w:tc>
          <w:tcPr>
            <w:tcW w:w="2500" w:type="pct"/>
          </w:tcPr>
          <w:p w:rsidR="00F2669B" w:rsidRPr="002174AE" w:rsidRDefault="00F2669B" w:rsidP="00C03FD0">
            <w:pPr>
              <w:rPr>
                <w:rFonts w:ascii="Arial" w:hAnsi="Arial" w:cs="Arial"/>
                <w:sz w:val="20"/>
                <w:szCs w:val="20"/>
              </w:rPr>
            </w:pPr>
          </w:p>
        </w:tc>
      </w:tr>
    </w:tbl>
    <w:p w:rsidR="001C1816" w:rsidRDefault="001C1816">
      <w:pPr>
        <w:rPr>
          <w:rFonts w:ascii="Arial" w:hAnsi="Arial" w:cs="Arial"/>
        </w:rPr>
      </w:pPr>
    </w:p>
    <w:p w:rsidR="001C1816" w:rsidRDefault="001C1816">
      <w:pPr>
        <w:rPr>
          <w:rFonts w:ascii="Arial" w:hAnsi="Arial" w:cs="Arial"/>
        </w:rPr>
      </w:pPr>
    </w:p>
    <w:p w:rsidR="0054217E" w:rsidRDefault="0054217E">
      <w:pPr>
        <w:rPr>
          <w:rFonts w:ascii="Arial" w:hAnsi="Arial" w:cs="Arial"/>
        </w:rPr>
      </w:pPr>
      <w:r>
        <w:rPr>
          <w:rFonts w:ascii="Arial" w:hAnsi="Arial" w:cs="Arial"/>
        </w:rPr>
        <w:br w:type="page"/>
      </w:r>
    </w:p>
    <w:p w:rsidR="005B18DF" w:rsidRDefault="005B18DF">
      <w:pPr>
        <w:rPr>
          <w:rFonts w:ascii="Arial" w:hAnsi="Arial" w:cs="Arial"/>
        </w:rPr>
      </w:pPr>
    </w:p>
    <w:sdt>
      <w:sdtPr>
        <w:rPr>
          <w:rFonts w:asciiTheme="minorHAnsi" w:eastAsiaTheme="minorHAnsi" w:hAnsiTheme="minorHAnsi" w:cstheme="minorBidi"/>
          <w:b w:val="0"/>
          <w:bCs w:val="0"/>
          <w:color w:val="auto"/>
          <w:sz w:val="22"/>
          <w:szCs w:val="22"/>
          <w:lang w:eastAsia="en-US"/>
        </w:rPr>
        <w:id w:val="1530445535"/>
        <w:docPartObj>
          <w:docPartGallery w:val="Table of Contents"/>
          <w:docPartUnique/>
        </w:docPartObj>
      </w:sdtPr>
      <w:sdtEndPr>
        <w:rPr>
          <w:noProof/>
        </w:rPr>
      </w:sdtEndPr>
      <w:sdtContent>
        <w:p w:rsidR="0054217E" w:rsidRDefault="0054217E">
          <w:pPr>
            <w:pStyle w:val="TOCHeading"/>
          </w:pPr>
          <w:r>
            <w:t>Table of Contents</w:t>
          </w:r>
        </w:p>
        <w:bookmarkStart w:id="0" w:name="_GoBack"/>
        <w:bookmarkEnd w:id="0"/>
        <w:p w:rsidR="00BE2CE1" w:rsidRDefault="0054217E">
          <w:pPr>
            <w:pStyle w:val="TOC1"/>
            <w:tabs>
              <w:tab w:val="left" w:pos="440"/>
              <w:tab w:val="right" w:leader="dot" w:pos="10070"/>
            </w:tabs>
            <w:rPr>
              <w:rFonts w:eastAsiaTheme="minorEastAsia"/>
              <w:noProof/>
            </w:rPr>
          </w:pPr>
          <w:r>
            <w:fldChar w:fldCharType="begin"/>
          </w:r>
          <w:r>
            <w:instrText xml:space="preserve"> TOC \o "1-3" \h \z \u </w:instrText>
          </w:r>
          <w:r>
            <w:fldChar w:fldCharType="separate"/>
          </w:r>
          <w:hyperlink w:anchor="_Toc338153556" w:history="1">
            <w:r w:rsidR="00BE2CE1" w:rsidRPr="00B5273E">
              <w:rPr>
                <w:rStyle w:val="Hyperlink"/>
                <w:caps/>
                <w:noProof/>
              </w:rPr>
              <w:t>1</w:t>
            </w:r>
            <w:r w:rsidR="00BE2CE1">
              <w:rPr>
                <w:rFonts w:eastAsiaTheme="minorEastAsia"/>
                <w:noProof/>
              </w:rPr>
              <w:tab/>
            </w:r>
            <w:r w:rsidR="00BE2CE1" w:rsidRPr="00B5273E">
              <w:rPr>
                <w:rStyle w:val="Hyperlink"/>
                <w:noProof/>
              </w:rPr>
              <w:t>Executive Summary</w:t>
            </w:r>
            <w:r w:rsidR="00BE2CE1">
              <w:rPr>
                <w:noProof/>
                <w:webHidden/>
              </w:rPr>
              <w:tab/>
            </w:r>
            <w:r w:rsidR="00BE2CE1">
              <w:rPr>
                <w:noProof/>
                <w:webHidden/>
              </w:rPr>
              <w:fldChar w:fldCharType="begin"/>
            </w:r>
            <w:r w:rsidR="00BE2CE1">
              <w:rPr>
                <w:noProof/>
                <w:webHidden/>
              </w:rPr>
              <w:instrText xml:space="preserve"> PAGEREF _Toc338153556 \h </w:instrText>
            </w:r>
            <w:r w:rsidR="00BE2CE1">
              <w:rPr>
                <w:noProof/>
                <w:webHidden/>
              </w:rPr>
            </w:r>
            <w:r w:rsidR="00BE2CE1">
              <w:rPr>
                <w:noProof/>
                <w:webHidden/>
              </w:rPr>
              <w:fldChar w:fldCharType="separate"/>
            </w:r>
            <w:r w:rsidR="00BE2CE1">
              <w:rPr>
                <w:noProof/>
                <w:webHidden/>
              </w:rPr>
              <w:t>70</w:t>
            </w:r>
            <w:r w:rsidR="00BE2CE1">
              <w:rPr>
                <w:noProof/>
                <w:webHidden/>
              </w:rPr>
              <w:fldChar w:fldCharType="end"/>
            </w:r>
          </w:hyperlink>
        </w:p>
        <w:p w:rsidR="00BE2CE1" w:rsidRDefault="00BE2CE1">
          <w:pPr>
            <w:pStyle w:val="TOC1"/>
            <w:tabs>
              <w:tab w:val="left" w:pos="440"/>
              <w:tab w:val="right" w:leader="dot" w:pos="10070"/>
            </w:tabs>
            <w:rPr>
              <w:rFonts w:eastAsiaTheme="minorEastAsia"/>
              <w:noProof/>
            </w:rPr>
          </w:pPr>
          <w:hyperlink w:anchor="_Toc338153557" w:history="1">
            <w:r w:rsidRPr="00B5273E">
              <w:rPr>
                <w:rStyle w:val="Hyperlink"/>
                <w:caps/>
                <w:noProof/>
              </w:rPr>
              <w:t>2</w:t>
            </w:r>
            <w:r>
              <w:rPr>
                <w:rFonts w:eastAsiaTheme="minorEastAsia"/>
                <w:noProof/>
              </w:rPr>
              <w:tab/>
            </w:r>
            <w:r w:rsidRPr="00B5273E">
              <w:rPr>
                <w:rStyle w:val="Hyperlink"/>
                <w:noProof/>
              </w:rPr>
              <w:t>Solution Overview</w:t>
            </w:r>
            <w:r>
              <w:rPr>
                <w:noProof/>
                <w:webHidden/>
              </w:rPr>
              <w:tab/>
            </w:r>
            <w:r>
              <w:rPr>
                <w:noProof/>
                <w:webHidden/>
              </w:rPr>
              <w:fldChar w:fldCharType="begin"/>
            </w:r>
            <w:r>
              <w:rPr>
                <w:noProof/>
                <w:webHidden/>
              </w:rPr>
              <w:instrText xml:space="preserve"> PAGEREF _Toc338153557 \h </w:instrText>
            </w:r>
            <w:r>
              <w:rPr>
                <w:noProof/>
                <w:webHidden/>
              </w:rPr>
            </w:r>
            <w:r>
              <w:rPr>
                <w:noProof/>
                <w:webHidden/>
              </w:rPr>
              <w:fldChar w:fldCharType="separate"/>
            </w:r>
            <w:r>
              <w:rPr>
                <w:noProof/>
                <w:webHidden/>
              </w:rPr>
              <w:t>70</w:t>
            </w:r>
            <w:r>
              <w:rPr>
                <w:noProof/>
                <w:webHidden/>
              </w:rPr>
              <w:fldChar w:fldCharType="end"/>
            </w:r>
          </w:hyperlink>
        </w:p>
        <w:p w:rsidR="00BE2CE1" w:rsidRDefault="00BE2CE1">
          <w:pPr>
            <w:pStyle w:val="TOC1"/>
            <w:tabs>
              <w:tab w:val="left" w:pos="440"/>
              <w:tab w:val="right" w:leader="dot" w:pos="10070"/>
            </w:tabs>
            <w:rPr>
              <w:rFonts w:eastAsiaTheme="minorEastAsia"/>
              <w:noProof/>
            </w:rPr>
          </w:pPr>
          <w:hyperlink w:anchor="_Toc338153558" w:history="1">
            <w:r w:rsidRPr="00B5273E">
              <w:rPr>
                <w:rStyle w:val="Hyperlink"/>
                <w:caps/>
                <w:noProof/>
              </w:rPr>
              <w:t>3</w:t>
            </w:r>
            <w:r>
              <w:rPr>
                <w:rFonts w:eastAsiaTheme="minorEastAsia"/>
                <w:noProof/>
              </w:rPr>
              <w:tab/>
            </w:r>
            <w:r w:rsidRPr="00B5273E">
              <w:rPr>
                <w:rStyle w:val="Hyperlink"/>
                <w:noProof/>
              </w:rPr>
              <w:t>Database Design Concepts</w:t>
            </w:r>
            <w:r>
              <w:rPr>
                <w:noProof/>
                <w:webHidden/>
              </w:rPr>
              <w:tab/>
            </w:r>
            <w:r>
              <w:rPr>
                <w:noProof/>
                <w:webHidden/>
              </w:rPr>
              <w:fldChar w:fldCharType="begin"/>
            </w:r>
            <w:r>
              <w:rPr>
                <w:noProof/>
                <w:webHidden/>
              </w:rPr>
              <w:instrText xml:space="preserve"> PAGEREF _Toc338153558 \h </w:instrText>
            </w:r>
            <w:r>
              <w:rPr>
                <w:noProof/>
                <w:webHidden/>
              </w:rPr>
            </w:r>
            <w:r>
              <w:rPr>
                <w:noProof/>
                <w:webHidden/>
              </w:rPr>
              <w:fldChar w:fldCharType="separate"/>
            </w:r>
            <w:r>
              <w:rPr>
                <w:noProof/>
                <w:webHidden/>
              </w:rPr>
              <w:t>70</w:t>
            </w:r>
            <w:r>
              <w:rPr>
                <w:noProof/>
                <w:webHidden/>
              </w:rPr>
              <w:fldChar w:fldCharType="end"/>
            </w:r>
          </w:hyperlink>
        </w:p>
        <w:p w:rsidR="00BE2CE1" w:rsidRDefault="00BE2CE1">
          <w:pPr>
            <w:pStyle w:val="TOC1"/>
            <w:tabs>
              <w:tab w:val="left" w:pos="440"/>
              <w:tab w:val="right" w:leader="dot" w:pos="10070"/>
            </w:tabs>
            <w:rPr>
              <w:rFonts w:eastAsiaTheme="minorEastAsia"/>
              <w:noProof/>
            </w:rPr>
          </w:pPr>
          <w:hyperlink w:anchor="_Toc338153559" w:history="1">
            <w:r w:rsidRPr="00B5273E">
              <w:rPr>
                <w:rStyle w:val="Hyperlink"/>
                <w:caps/>
                <w:noProof/>
              </w:rPr>
              <w:t>4</w:t>
            </w:r>
            <w:r>
              <w:rPr>
                <w:rFonts w:eastAsiaTheme="minorEastAsia"/>
                <w:noProof/>
              </w:rPr>
              <w:tab/>
            </w:r>
            <w:r w:rsidRPr="00B5273E">
              <w:rPr>
                <w:rStyle w:val="Hyperlink"/>
                <w:noProof/>
              </w:rPr>
              <w:t>Database Programming Approach</w:t>
            </w:r>
            <w:r>
              <w:rPr>
                <w:noProof/>
                <w:webHidden/>
              </w:rPr>
              <w:tab/>
            </w:r>
            <w:r>
              <w:rPr>
                <w:noProof/>
                <w:webHidden/>
              </w:rPr>
              <w:fldChar w:fldCharType="begin"/>
            </w:r>
            <w:r>
              <w:rPr>
                <w:noProof/>
                <w:webHidden/>
              </w:rPr>
              <w:instrText xml:space="preserve"> PAGEREF _Toc338153559 \h </w:instrText>
            </w:r>
            <w:r>
              <w:rPr>
                <w:noProof/>
                <w:webHidden/>
              </w:rPr>
            </w:r>
            <w:r>
              <w:rPr>
                <w:noProof/>
                <w:webHidden/>
              </w:rPr>
              <w:fldChar w:fldCharType="separate"/>
            </w:r>
            <w:r>
              <w:rPr>
                <w:noProof/>
                <w:webHidden/>
              </w:rPr>
              <w:t>71</w:t>
            </w:r>
            <w:r>
              <w:rPr>
                <w:noProof/>
                <w:webHidden/>
              </w:rPr>
              <w:fldChar w:fldCharType="end"/>
            </w:r>
          </w:hyperlink>
        </w:p>
        <w:p w:rsidR="00BE2CE1" w:rsidRDefault="00BE2CE1">
          <w:pPr>
            <w:pStyle w:val="TOC1"/>
            <w:tabs>
              <w:tab w:val="left" w:pos="440"/>
              <w:tab w:val="right" w:leader="dot" w:pos="10070"/>
            </w:tabs>
            <w:rPr>
              <w:rFonts w:eastAsiaTheme="minorEastAsia"/>
              <w:noProof/>
            </w:rPr>
          </w:pPr>
          <w:hyperlink w:anchor="_Toc338153560" w:history="1">
            <w:r w:rsidRPr="00B5273E">
              <w:rPr>
                <w:rStyle w:val="Hyperlink"/>
                <w:caps/>
                <w:noProof/>
              </w:rPr>
              <w:t>5</w:t>
            </w:r>
            <w:r>
              <w:rPr>
                <w:rFonts w:eastAsiaTheme="minorEastAsia"/>
                <w:noProof/>
              </w:rPr>
              <w:tab/>
            </w:r>
            <w:r w:rsidRPr="00B5273E">
              <w:rPr>
                <w:rStyle w:val="Hyperlink"/>
                <w:noProof/>
              </w:rPr>
              <w:t>Database Naming Conventions</w:t>
            </w:r>
            <w:r>
              <w:rPr>
                <w:noProof/>
                <w:webHidden/>
              </w:rPr>
              <w:tab/>
            </w:r>
            <w:r>
              <w:rPr>
                <w:noProof/>
                <w:webHidden/>
              </w:rPr>
              <w:fldChar w:fldCharType="begin"/>
            </w:r>
            <w:r>
              <w:rPr>
                <w:noProof/>
                <w:webHidden/>
              </w:rPr>
              <w:instrText xml:space="preserve"> PAGEREF _Toc338153560 \h </w:instrText>
            </w:r>
            <w:r>
              <w:rPr>
                <w:noProof/>
                <w:webHidden/>
              </w:rPr>
            </w:r>
            <w:r>
              <w:rPr>
                <w:noProof/>
                <w:webHidden/>
              </w:rPr>
              <w:fldChar w:fldCharType="separate"/>
            </w:r>
            <w:r>
              <w:rPr>
                <w:noProof/>
                <w:webHidden/>
              </w:rPr>
              <w:t>71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61" w:history="1">
            <w:r w:rsidRPr="00B5273E">
              <w:rPr>
                <w:rStyle w:val="Hyperlink"/>
                <w:noProof/>
              </w:rPr>
              <w:t>5.1</w:t>
            </w:r>
            <w:r>
              <w:rPr>
                <w:rFonts w:eastAsiaTheme="minorEastAsia"/>
                <w:noProof/>
              </w:rPr>
              <w:tab/>
            </w:r>
            <w:r w:rsidRPr="00B5273E">
              <w:rPr>
                <w:rStyle w:val="Hyperlink"/>
                <w:noProof/>
              </w:rPr>
              <w:t>Naming Conventions of Tables</w:t>
            </w:r>
            <w:r>
              <w:rPr>
                <w:noProof/>
                <w:webHidden/>
              </w:rPr>
              <w:tab/>
            </w:r>
            <w:r>
              <w:rPr>
                <w:noProof/>
                <w:webHidden/>
              </w:rPr>
              <w:fldChar w:fldCharType="begin"/>
            </w:r>
            <w:r>
              <w:rPr>
                <w:noProof/>
                <w:webHidden/>
              </w:rPr>
              <w:instrText xml:space="preserve"> PAGEREF _Toc338153561 \h </w:instrText>
            </w:r>
            <w:r>
              <w:rPr>
                <w:noProof/>
                <w:webHidden/>
              </w:rPr>
            </w:r>
            <w:r>
              <w:rPr>
                <w:noProof/>
                <w:webHidden/>
              </w:rPr>
              <w:fldChar w:fldCharType="separate"/>
            </w:r>
            <w:r>
              <w:rPr>
                <w:noProof/>
                <w:webHidden/>
              </w:rPr>
              <w:t>71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62" w:history="1">
            <w:r w:rsidRPr="00B5273E">
              <w:rPr>
                <w:rStyle w:val="Hyperlink"/>
                <w:noProof/>
              </w:rPr>
              <w:t>5.2</w:t>
            </w:r>
            <w:r>
              <w:rPr>
                <w:rFonts w:eastAsiaTheme="minorEastAsia"/>
                <w:noProof/>
              </w:rPr>
              <w:tab/>
            </w:r>
            <w:r w:rsidRPr="00B5273E">
              <w:rPr>
                <w:rStyle w:val="Hyperlink"/>
                <w:noProof/>
              </w:rPr>
              <w:t>Naming Convention of User Defined Functions</w:t>
            </w:r>
            <w:r>
              <w:rPr>
                <w:noProof/>
                <w:webHidden/>
              </w:rPr>
              <w:tab/>
            </w:r>
            <w:r>
              <w:rPr>
                <w:noProof/>
                <w:webHidden/>
              </w:rPr>
              <w:fldChar w:fldCharType="begin"/>
            </w:r>
            <w:r>
              <w:rPr>
                <w:noProof/>
                <w:webHidden/>
              </w:rPr>
              <w:instrText xml:space="preserve"> PAGEREF _Toc338153562 \h </w:instrText>
            </w:r>
            <w:r>
              <w:rPr>
                <w:noProof/>
                <w:webHidden/>
              </w:rPr>
            </w:r>
            <w:r>
              <w:rPr>
                <w:noProof/>
                <w:webHidden/>
              </w:rPr>
              <w:fldChar w:fldCharType="separate"/>
            </w:r>
            <w:r>
              <w:rPr>
                <w:noProof/>
                <w:webHidden/>
              </w:rPr>
              <w:t>73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63" w:history="1">
            <w:r w:rsidRPr="00B5273E">
              <w:rPr>
                <w:rStyle w:val="Hyperlink"/>
                <w:noProof/>
              </w:rPr>
              <w:t>5.3</w:t>
            </w:r>
            <w:r>
              <w:rPr>
                <w:rFonts w:eastAsiaTheme="minorEastAsia"/>
                <w:noProof/>
              </w:rPr>
              <w:tab/>
            </w:r>
            <w:r w:rsidRPr="00B5273E">
              <w:rPr>
                <w:rStyle w:val="Hyperlink"/>
                <w:noProof/>
              </w:rPr>
              <w:t>Naming Conventions of Stored Procedures</w:t>
            </w:r>
            <w:r>
              <w:rPr>
                <w:noProof/>
                <w:webHidden/>
              </w:rPr>
              <w:tab/>
            </w:r>
            <w:r>
              <w:rPr>
                <w:noProof/>
                <w:webHidden/>
              </w:rPr>
              <w:fldChar w:fldCharType="begin"/>
            </w:r>
            <w:r>
              <w:rPr>
                <w:noProof/>
                <w:webHidden/>
              </w:rPr>
              <w:instrText xml:space="preserve"> PAGEREF _Toc338153563 \h </w:instrText>
            </w:r>
            <w:r>
              <w:rPr>
                <w:noProof/>
                <w:webHidden/>
              </w:rPr>
            </w:r>
            <w:r>
              <w:rPr>
                <w:noProof/>
                <w:webHidden/>
              </w:rPr>
              <w:fldChar w:fldCharType="separate"/>
            </w:r>
            <w:r>
              <w:rPr>
                <w:noProof/>
                <w:webHidden/>
              </w:rPr>
              <w:t>74</w:t>
            </w:r>
            <w:r>
              <w:rPr>
                <w:noProof/>
                <w:webHidden/>
              </w:rPr>
              <w:fldChar w:fldCharType="end"/>
            </w:r>
          </w:hyperlink>
        </w:p>
        <w:p w:rsidR="00BE2CE1" w:rsidRDefault="00BE2CE1">
          <w:pPr>
            <w:pStyle w:val="TOC1"/>
            <w:tabs>
              <w:tab w:val="left" w:pos="440"/>
              <w:tab w:val="right" w:leader="dot" w:pos="10070"/>
            </w:tabs>
            <w:rPr>
              <w:rFonts w:eastAsiaTheme="minorEastAsia"/>
              <w:noProof/>
            </w:rPr>
          </w:pPr>
          <w:hyperlink w:anchor="_Toc338153564" w:history="1">
            <w:r w:rsidRPr="00B5273E">
              <w:rPr>
                <w:rStyle w:val="Hyperlink"/>
                <w:caps/>
                <w:noProof/>
              </w:rPr>
              <w:t>6</w:t>
            </w:r>
            <w:r>
              <w:rPr>
                <w:rFonts w:eastAsiaTheme="minorEastAsia"/>
                <w:noProof/>
              </w:rPr>
              <w:tab/>
            </w:r>
            <w:r w:rsidRPr="00B5273E">
              <w:rPr>
                <w:rStyle w:val="Hyperlink"/>
                <w:noProof/>
              </w:rPr>
              <w:t>Wedge Database Programmability</w:t>
            </w:r>
            <w:r>
              <w:rPr>
                <w:noProof/>
                <w:webHidden/>
              </w:rPr>
              <w:tab/>
            </w:r>
            <w:r>
              <w:rPr>
                <w:noProof/>
                <w:webHidden/>
              </w:rPr>
              <w:fldChar w:fldCharType="begin"/>
            </w:r>
            <w:r>
              <w:rPr>
                <w:noProof/>
                <w:webHidden/>
              </w:rPr>
              <w:instrText xml:space="preserve"> PAGEREF _Toc338153564 \h </w:instrText>
            </w:r>
            <w:r>
              <w:rPr>
                <w:noProof/>
                <w:webHidden/>
              </w:rPr>
            </w:r>
            <w:r>
              <w:rPr>
                <w:noProof/>
                <w:webHidden/>
              </w:rPr>
              <w:fldChar w:fldCharType="separate"/>
            </w:r>
            <w:r>
              <w:rPr>
                <w:noProof/>
                <w:webHidden/>
              </w:rPr>
              <w:t>75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65" w:history="1">
            <w:r w:rsidRPr="00B5273E">
              <w:rPr>
                <w:rStyle w:val="Hyperlink"/>
                <w:noProof/>
              </w:rPr>
              <w:t>6.1</w:t>
            </w:r>
            <w:r>
              <w:rPr>
                <w:rFonts w:eastAsiaTheme="minorEastAsia"/>
                <w:noProof/>
              </w:rPr>
              <w:tab/>
            </w:r>
            <w:r w:rsidRPr="00B5273E">
              <w:rPr>
                <w:rStyle w:val="Hyperlink"/>
                <w:noProof/>
              </w:rPr>
              <w:t>Stored Procedures</w:t>
            </w:r>
            <w:r>
              <w:rPr>
                <w:noProof/>
                <w:webHidden/>
              </w:rPr>
              <w:tab/>
            </w:r>
            <w:r>
              <w:rPr>
                <w:noProof/>
                <w:webHidden/>
              </w:rPr>
              <w:fldChar w:fldCharType="begin"/>
            </w:r>
            <w:r>
              <w:rPr>
                <w:noProof/>
                <w:webHidden/>
              </w:rPr>
              <w:instrText xml:space="preserve"> PAGEREF _Toc338153565 \h </w:instrText>
            </w:r>
            <w:r>
              <w:rPr>
                <w:noProof/>
                <w:webHidden/>
              </w:rPr>
            </w:r>
            <w:r>
              <w:rPr>
                <w:noProof/>
                <w:webHidden/>
              </w:rPr>
              <w:fldChar w:fldCharType="separate"/>
            </w:r>
            <w:r>
              <w:rPr>
                <w:noProof/>
                <w:webHidden/>
              </w:rPr>
              <w:t>75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66" w:history="1">
            <w:r w:rsidRPr="00B5273E">
              <w:rPr>
                <w:rStyle w:val="Hyperlink"/>
                <w:noProof/>
              </w:rPr>
              <w:t>6.2</w:t>
            </w:r>
            <w:r>
              <w:rPr>
                <w:rFonts w:eastAsiaTheme="minorEastAsia"/>
                <w:noProof/>
              </w:rPr>
              <w:tab/>
            </w:r>
            <w:r w:rsidRPr="00B5273E">
              <w:rPr>
                <w:rStyle w:val="Hyperlink"/>
                <w:noProof/>
              </w:rPr>
              <w:t>User Defined Functions</w:t>
            </w:r>
            <w:r>
              <w:rPr>
                <w:noProof/>
                <w:webHidden/>
              </w:rPr>
              <w:tab/>
            </w:r>
            <w:r>
              <w:rPr>
                <w:noProof/>
                <w:webHidden/>
              </w:rPr>
              <w:fldChar w:fldCharType="begin"/>
            </w:r>
            <w:r>
              <w:rPr>
                <w:noProof/>
                <w:webHidden/>
              </w:rPr>
              <w:instrText xml:space="preserve"> PAGEREF _Toc338153566 \h </w:instrText>
            </w:r>
            <w:r>
              <w:rPr>
                <w:noProof/>
                <w:webHidden/>
              </w:rPr>
            </w:r>
            <w:r>
              <w:rPr>
                <w:noProof/>
                <w:webHidden/>
              </w:rPr>
              <w:fldChar w:fldCharType="separate"/>
            </w:r>
            <w:r>
              <w:rPr>
                <w:noProof/>
                <w:webHidden/>
              </w:rPr>
              <w:t>75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67" w:history="1">
            <w:r w:rsidRPr="00B5273E">
              <w:rPr>
                <w:rStyle w:val="Hyperlink"/>
                <w:noProof/>
              </w:rPr>
              <w:t>6.3</w:t>
            </w:r>
            <w:r>
              <w:rPr>
                <w:rFonts w:eastAsiaTheme="minorEastAsia"/>
                <w:noProof/>
              </w:rPr>
              <w:tab/>
            </w:r>
            <w:r w:rsidRPr="00B5273E">
              <w:rPr>
                <w:rStyle w:val="Hyperlink"/>
                <w:noProof/>
              </w:rPr>
              <w:t>Custom Assemblies (.NET)</w:t>
            </w:r>
            <w:r>
              <w:rPr>
                <w:noProof/>
                <w:webHidden/>
              </w:rPr>
              <w:tab/>
            </w:r>
            <w:r>
              <w:rPr>
                <w:noProof/>
                <w:webHidden/>
              </w:rPr>
              <w:fldChar w:fldCharType="begin"/>
            </w:r>
            <w:r>
              <w:rPr>
                <w:noProof/>
                <w:webHidden/>
              </w:rPr>
              <w:instrText xml:space="preserve"> PAGEREF _Toc338153567 \h </w:instrText>
            </w:r>
            <w:r>
              <w:rPr>
                <w:noProof/>
                <w:webHidden/>
              </w:rPr>
            </w:r>
            <w:r>
              <w:rPr>
                <w:noProof/>
                <w:webHidden/>
              </w:rPr>
              <w:fldChar w:fldCharType="separate"/>
            </w:r>
            <w:r>
              <w:rPr>
                <w:noProof/>
                <w:webHidden/>
              </w:rPr>
              <w:t>76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68" w:history="1">
            <w:r w:rsidRPr="00B5273E">
              <w:rPr>
                <w:rStyle w:val="Hyperlink"/>
                <w:noProof/>
              </w:rPr>
              <w:t>6.4</w:t>
            </w:r>
            <w:r>
              <w:rPr>
                <w:rFonts w:eastAsiaTheme="minorEastAsia"/>
                <w:noProof/>
              </w:rPr>
              <w:tab/>
            </w:r>
            <w:r w:rsidRPr="00B5273E">
              <w:rPr>
                <w:rStyle w:val="Hyperlink"/>
                <w:noProof/>
              </w:rPr>
              <w:t>Sql Server Integration Services SSIS</w:t>
            </w:r>
            <w:r>
              <w:rPr>
                <w:noProof/>
                <w:webHidden/>
              </w:rPr>
              <w:tab/>
            </w:r>
            <w:r>
              <w:rPr>
                <w:noProof/>
                <w:webHidden/>
              </w:rPr>
              <w:fldChar w:fldCharType="begin"/>
            </w:r>
            <w:r>
              <w:rPr>
                <w:noProof/>
                <w:webHidden/>
              </w:rPr>
              <w:instrText xml:space="preserve"> PAGEREF _Toc338153568 \h </w:instrText>
            </w:r>
            <w:r>
              <w:rPr>
                <w:noProof/>
                <w:webHidden/>
              </w:rPr>
            </w:r>
            <w:r>
              <w:rPr>
                <w:noProof/>
                <w:webHidden/>
              </w:rPr>
              <w:fldChar w:fldCharType="separate"/>
            </w:r>
            <w:r>
              <w:rPr>
                <w:noProof/>
                <w:webHidden/>
              </w:rPr>
              <w:t>77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69" w:history="1">
            <w:r w:rsidRPr="00B5273E">
              <w:rPr>
                <w:rStyle w:val="Hyperlink"/>
                <w:noProof/>
              </w:rPr>
              <w:t>6.5</w:t>
            </w:r>
            <w:r>
              <w:rPr>
                <w:rFonts w:eastAsiaTheme="minorEastAsia"/>
                <w:noProof/>
              </w:rPr>
              <w:tab/>
            </w:r>
            <w:r w:rsidRPr="00B5273E">
              <w:rPr>
                <w:rStyle w:val="Hyperlink"/>
                <w:noProof/>
              </w:rPr>
              <w:t>Sql Server Reporting Services</w:t>
            </w:r>
            <w:r>
              <w:rPr>
                <w:noProof/>
                <w:webHidden/>
              </w:rPr>
              <w:tab/>
            </w:r>
            <w:r>
              <w:rPr>
                <w:noProof/>
                <w:webHidden/>
              </w:rPr>
              <w:fldChar w:fldCharType="begin"/>
            </w:r>
            <w:r>
              <w:rPr>
                <w:noProof/>
                <w:webHidden/>
              </w:rPr>
              <w:instrText xml:space="preserve"> PAGEREF _Toc338153569 \h </w:instrText>
            </w:r>
            <w:r>
              <w:rPr>
                <w:noProof/>
                <w:webHidden/>
              </w:rPr>
            </w:r>
            <w:r>
              <w:rPr>
                <w:noProof/>
                <w:webHidden/>
              </w:rPr>
              <w:fldChar w:fldCharType="separate"/>
            </w:r>
            <w:r>
              <w:rPr>
                <w:noProof/>
                <w:webHidden/>
              </w:rPr>
              <w:t>77</w:t>
            </w:r>
            <w:r>
              <w:rPr>
                <w:noProof/>
                <w:webHidden/>
              </w:rPr>
              <w:fldChar w:fldCharType="end"/>
            </w:r>
          </w:hyperlink>
        </w:p>
        <w:p w:rsidR="00BE2CE1" w:rsidRDefault="00BE2CE1">
          <w:pPr>
            <w:pStyle w:val="TOC1"/>
            <w:tabs>
              <w:tab w:val="left" w:pos="440"/>
              <w:tab w:val="right" w:leader="dot" w:pos="10070"/>
            </w:tabs>
            <w:rPr>
              <w:rFonts w:eastAsiaTheme="minorEastAsia"/>
              <w:noProof/>
            </w:rPr>
          </w:pPr>
          <w:hyperlink w:anchor="_Toc338153570" w:history="1">
            <w:r w:rsidRPr="00B5273E">
              <w:rPr>
                <w:rStyle w:val="Hyperlink"/>
                <w:caps/>
                <w:noProof/>
              </w:rPr>
              <w:t>7</w:t>
            </w:r>
            <w:r>
              <w:rPr>
                <w:rFonts w:eastAsiaTheme="minorEastAsia"/>
                <w:noProof/>
              </w:rPr>
              <w:tab/>
            </w:r>
            <w:r w:rsidRPr="00B5273E">
              <w:rPr>
                <w:rStyle w:val="Hyperlink"/>
                <w:noProof/>
              </w:rPr>
              <w:t>Journal Entry Management</w:t>
            </w:r>
            <w:r>
              <w:rPr>
                <w:noProof/>
                <w:webHidden/>
              </w:rPr>
              <w:tab/>
            </w:r>
            <w:r>
              <w:rPr>
                <w:noProof/>
                <w:webHidden/>
              </w:rPr>
              <w:fldChar w:fldCharType="begin"/>
            </w:r>
            <w:r>
              <w:rPr>
                <w:noProof/>
                <w:webHidden/>
              </w:rPr>
              <w:instrText xml:space="preserve"> PAGEREF _Toc338153570 \h </w:instrText>
            </w:r>
            <w:r>
              <w:rPr>
                <w:noProof/>
                <w:webHidden/>
              </w:rPr>
            </w:r>
            <w:r>
              <w:rPr>
                <w:noProof/>
                <w:webHidden/>
              </w:rPr>
              <w:fldChar w:fldCharType="separate"/>
            </w:r>
            <w:r>
              <w:rPr>
                <w:noProof/>
                <w:webHidden/>
              </w:rPr>
              <w:t>79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71" w:history="1">
            <w:r w:rsidRPr="00B5273E">
              <w:rPr>
                <w:rStyle w:val="Hyperlink"/>
                <w:noProof/>
              </w:rPr>
              <w:t>7.1</w:t>
            </w:r>
            <w:r>
              <w:rPr>
                <w:rFonts w:eastAsiaTheme="minorEastAsia"/>
                <w:noProof/>
              </w:rPr>
              <w:tab/>
            </w:r>
            <w:r w:rsidRPr="00B5273E">
              <w:rPr>
                <w:rStyle w:val="Hyperlink"/>
                <w:noProof/>
              </w:rPr>
              <w:t>Draft Journal Entry</w:t>
            </w:r>
            <w:r>
              <w:rPr>
                <w:noProof/>
                <w:webHidden/>
              </w:rPr>
              <w:tab/>
            </w:r>
            <w:r>
              <w:rPr>
                <w:noProof/>
                <w:webHidden/>
              </w:rPr>
              <w:fldChar w:fldCharType="begin"/>
            </w:r>
            <w:r>
              <w:rPr>
                <w:noProof/>
                <w:webHidden/>
              </w:rPr>
              <w:instrText xml:space="preserve"> PAGEREF _Toc338153571 \h </w:instrText>
            </w:r>
            <w:r>
              <w:rPr>
                <w:noProof/>
                <w:webHidden/>
              </w:rPr>
            </w:r>
            <w:r>
              <w:rPr>
                <w:noProof/>
                <w:webHidden/>
              </w:rPr>
              <w:fldChar w:fldCharType="separate"/>
            </w:r>
            <w:r>
              <w:rPr>
                <w:noProof/>
                <w:webHidden/>
              </w:rPr>
              <w:t>79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72" w:history="1">
            <w:r w:rsidRPr="00B5273E">
              <w:rPr>
                <w:rStyle w:val="Hyperlink"/>
                <w:noProof/>
              </w:rPr>
              <w:t>7.2</w:t>
            </w:r>
            <w:r>
              <w:rPr>
                <w:rFonts w:eastAsiaTheme="minorEastAsia"/>
                <w:noProof/>
              </w:rPr>
              <w:tab/>
            </w:r>
            <w:r w:rsidRPr="00B5273E">
              <w:rPr>
                <w:rStyle w:val="Hyperlink"/>
                <w:noProof/>
              </w:rPr>
              <w:t>Adverse Effect of Journal Entry Chatter</w:t>
            </w:r>
            <w:r>
              <w:rPr>
                <w:noProof/>
                <w:webHidden/>
              </w:rPr>
              <w:tab/>
            </w:r>
            <w:r>
              <w:rPr>
                <w:noProof/>
                <w:webHidden/>
              </w:rPr>
              <w:fldChar w:fldCharType="begin"/>
            </w:r>
            <w:r>
              <w:rPr>
                <w:noProof/>
                <w:webHidden/>
              </w:rPr>
              <w:instrText xml:space="preserve"> PAGEREF _Toc338153572 \h </w:instrText>
            </w:r>
            <w:r>
              <w:rPr>
                <w:noProof/>
                <w:webHidden/>
              </w:rPr>
            </w:r>
            <w:r>
              <w:rPr>
                <w:noProof/>
                <w:webHidden/>
              </w:rPr>
              <w:fldChar w:fldCharType="separate"/>
            </w:r>
            <w:r>
              <w:rPr>
                <w:noProof/>
                <w:webHidden/>
              </w:rPr>
              <w:t>79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73" w:history="1">
            <w:r w:rsidRPr="00B5273E">
              <w:rPr>
                <w:rStyle w:val="Hyperlink"/>
                <w:noProof/>
              </w:rPr>
              <w:t>7.3</w:t>
            </w:r>
            <w:r>
              <w:rPr>
                <w:rFonts w:eastAsiaTheme="minorEastAsia"/>
                <w:noProof/>
              </w:rPr>
              <w:tab/>
            </w:r>
            <w:r w:rsidRPr="00B5273E">
              <w:rPr>
                <w:rStyle w:val="Hyperlink"/>
                <w:noProof/>
              </w:rPr>
              <w:t>Journal Entry Review and Publish</w:t>
            </w:r>
            <w:r>
              <w:rPr>
                <w:noProof/>
                <w:webHidden/>
              </w:rPr>
              <w:tab/>
            </w:r>
            <w:r>
              <w:rPr>
                <w:noProof/>
                <w:webHidden/>
              </w:rPr>
              <w:fldChar w:fldCharType="begin"/>
            </w:r>
            <w:r>
              <w:rPr>
                <w:noProof/>
                <w:webHidden/>
              </w:rPr>
              <w:instrText xml:space="preserve"> PAGEREF _Toc338153573 \h </w:instrText>
            </w:r>
            <w:r>
              <w:rPr>
                <w:noProof/>
                <w:webHidden/>
              </w:rPr>
            </w:r>
            <w:r>
              <w:rPr>
                <w:noProof/>
                <w:webHidden/>
              </w:rPr>
              <w:fldChar w:fldCharType="separate"/>
            </w:r>
            <w:r>
              <w:rPr>
                <w:noProof/>
                <w:webHidden/>
              </w:rPr>
              <w:t>80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74" w:history="1">
            <w:r w:rsidRPr="00B5273E">
              <w:rPr>
                <w:rStyle w:val="Hyperlink"/>
                <w:noProof/>
              </w:rPr>
              <w:t>7.4</w:t>
            </w:r>
            <w:r>
              <w:rPr>
                <w:rFonts w:eastAsiaTheme="minorEastAsia"/>
                <w:noProof/>
              </w:rPr>
              <w:tab/>
            </w:r>
            <w:r w:rsidRPr="00B5273E">
              <w:rPr>
                <w:rStyle w:val="Hyperlink"/>
                <w:noProof/>
              </w:rPr>
              <w:t>Final or Permanent Entry</w:t>
            </w:r>
            <w:r>
              <w:rPr>
                <w:noProof/>
                <w:webHidden/>
              </w:rPr>
              <w:tab/>
            </w:r>
            <w:r>
              <w:rPr>
                <w:noProof/>
                <w:webHidden/>
              </w:rPr>
              <w:fldChar w:fldCharType="begin"/>
            </w:r>
            <w:r>
              <w:rPr>
                <w:noProof/>
                <w:webHidden/>
              </w:rPr>
              <w:instrText xml:space="preserve"> PAGEREF _Toc338153574 \h </w:instrText>
            </w:r>
            <w:r>
              <w:rPr>
                <w:noProof/>
                <w:webHidden/>
              </w:rPr>
            </w:r>
            <w:r>
              <w:rPr>
                <w:noProof/>
                <w:webHidden/>
              </w:rPr>
              <w:fldChar w:fldCharType="separate"/>
            </w:r>
            <w:r>
              <w:rPr>
                <w:noProof/>
                <w:webHidden/>
              </w:rPr>
              <w:t>80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75" w:history="1">
            <w:r w:rsidRPr="00B5273E">
              <w:rPr>
                <w:rStyle w:val="Hyperlink"/>
                <w:noProof/>
              </w:rPr>
              <w:t>7.5</w:t>
            </w:r>
            <w:r>
              <w:rPr>
                <w:rFonts w:eastAsiaTheme="minorEastAsia"/>
                <w:noProof/>
              </w:rPr>
              <w:tab/>
            </w:r>
            <w:r w:rsidRPr="00B5273E">
              <w:rPr>
                <w:rStyle w:val="Hyperlink"/>
                <w:noProof/>
              </w:rPr>
              <w:t>Reversal Of Journal Entry</w:t>
            </w:r>
            <w:r>
              <w:rPr>
                <w:noProof/>
                <w:webHidden/>
              </w:rPr>
              <w:tab/>
            </w:r>
            <w:r>
              <w:rPr>
                <w:noProof/>
                <w:webHidden/>
              </w:rPr>
              <w:fldChar w:fldCharType="begin"/>
            </w:r>
            <w:r>
              <w:rPr>
                <w:noProof/>
                <w:webHidden/>
              </w:rPr>
              <w:instrText xml:space="preserve"> PAGEREF _Toc338153575 \h </w:instrText>
            </w:r>
            <w:r>
              <w:rPr>
                <w:noProof/>
                <w:webHidden/>
              </w:rPr>
            </w:r>
            <w:r>
              <w:rPr>
                <w:noProof/>
                <w:webHidden/>
              </w:rPr>
              <w:fldChar w:fldCharType="separate"/>
            </w:r>
            <w:r>
              <w:rPr>
                <w:noProof/>
                <w:webHidden/>
              </w:rPr>
              <w:t>81</w:t>
            </w:r>
            <w:r>
              <w:rPr>
                <w:noProof/>
                <w:webHidden/>
              </w:rPr>
              <w:fldChar w:fldCharType="end"/>
            </w:r>
          </w:hyperlink>
        </w:p>
        <w:p w:rsidR="00BE2CE1" w:rsidRDefault="00BE2CE1">
          <w:pPr>
            <w:pStyle w:val="TOC3"/>
            <w:tabs>
              <w:tab w:val="left" w:pos="1320"/>
              <w:tab w:val="right" w:leader="dot" w:pos="10070"/>
            </w:tabs>
            <w:rPr>
              <w:rFonts w:eastAsiaTheme="minorEastAsia"/>
              <w:noProof/>
            </w:rPr>
          </w:pPr>
          <w:hyperlink w:anchor="_Toc338153576" w:history="1">
            <w:r w:rsidRPr="00B5273E">
              <w:rPr>
                <w:rStyle w:val="Hyperlink"/>
                <w:noProof/>
              </w:rPr>
              <w:t>7.5.1</w:t>
            </w:r>
            <w:r>
              <w:rPr>
                <w:rFonts w:eastAsiaTheme="minorEastAsia"/>
                <w:noProof/>
              </w:rPr>
              <w:tab/>
            </w:r>
            <w:r w:rsidRPr="00B5273E">
              <w:rPr>
                <w:rStyle w:val="Hyperlink"/>
                <w:noProof/>
              </w:rPr>
              <w:t>New Journal Entry Created</w:t>
            </w:r>
            <w:r>
              <w:rPr>
                <w:noProof/>
                <w:webHidden/>
              </w:rPr>
              <w:tab/>
            </w:r>
            <w:r>
              <w:rPr>
                <w:noProof/>
                <w:webHidden/>
              </w:rPr>
              <w:fldChar w:fldCharType="begin"/>
            </w:r>
            <w:r>
              <w:rPr>
                <w:noProof/>
                <w:webHidden/>
              </w:rPr>
              <w:instrText xml:space="preserve"> PAGEREF _Toc338153576 \h </w:instrText>
            </w:r>
            <w:r>
              <w:rPr>
                <w:noProof/>
                <w:webHidden/>
              </w:rPr>
            </w:r>
            <w:r>
              <w:rPr>
                <w:noProof/>
                <w:webHidden/>
              </w:rPr>
              <w:fldChar w:fldCharType="separate"/>
            </w:r>
            <w:r>
              <w:rPr>
                <w:noProof/>
                <w:webHidden/>
              </w:rPr>
              <w:t>81</w:t>
            </w:r>
            <w:r>
              <w:rPr>
                <w:noProof/>
                <w:webHidden/>
              </w:rPr>
              <w:fldChar w:fldCharType="end"/>
            </w:r>
          </w:hyperlink>
        </w:p>
        <w:p w:rsidR="00BE2CE1" w:rsidRDefault="00BE2CE1">
          <w:pPr>
            <w:pStyle w:val="TOC3"/>
            <w:tabs>
              <w:tab w:val="left" w:pos="1320"/>
              <w:tab w:val="right" w:leader="dot" w:pos="10070"/>
            </w:tabs>
            <w:rPr>
              <w:rFonts w:eastAsiaTheme="minorEastAsia"/>
              <w:noProof/>
            </w:rPr>
          </w:pPr>
          <w:hyperlink w:anchor="_Toc338153577" w:history="1">
            <w:r w:rsidRPr="00B5273E">
              <w:rPr>
                <w:rStyle w:val="Hyperlink"/>
                <w:noProof/>
              </w:rPr>
              <w:t>7.5.2</w:t>
            </w:r>
            <w:r>
              <w:rPr>
                <w:rFonts w:eastAsiaTheme="minorEastAsia"/>
                <w:noProof/>
              </w:rPr>
              <w:tab/>
            </w:r>
            <w:r w:rsidRPr="00B5273E">
              <w:rPr>
                <w:rStyle w:val="Hyperlink"/>
                <w:noProof/>
              </w:rPr>
              <w:t>Data Behind New Journal Entry (Not Published Yet – Ever)</w:t>
            </w:r>
            <w:r>
              <w:rPr>
                <w:noProof/>
                <w:webHidden/>
              </w:rPr>
              <w:tab/>
            </w:r>
            <w:r>
              <w:rPr>
                <w:noProof/>
                <w:webHidden/>
              </w:rPr>
              <w:fldChar w:fldCharType="begin"/>
            </w:r>
            <w:r>
              <w:rPr>
                <w:noProof/>
                <w:webHidden/>
              </w:rPr>
              <w:instrText xml:space="preserve"> PAGEREF _Toc338153577 \h </w:instrText>
            </w:r>
            <w:r>
              <w:rPr>
                <w:noProof/>
                <w:webHidden/>
              </w:rPr>
            </w:r>
            <w:r>
              <w:rPr>
                <w:noProof/>
                <w:webHidden/>
              </w:rPr>
              <w:fldChar w:fldCharType="separate"/>
            </w:r>
            <w:r>
              <w:rPr>
                <w:noProof/>
                <w:webHidden/>
              </w:rPr>
              <w:t>82</w:t>
            </w:r>
            <w:r>
              <w:rPr>
                <w:noProof/>
                <w:webHidden/>
              </w:rPr>
              <w:fldChar w:fldCharType="end"/>
            </w:r>
          </w:hyperlink>
        </w:p>
        <w:p w:rsidR="00BE2CE1" w:rsidRDefault="00BE2CE1">
          <w:pPr>
            <w:pStyle w:val="TOC3"/>
            <w:tabs>
              <w:tab w:val="left" w:pos="1320"/>
              <w:tab w:val="right" w:leader="dot" w:pos="10070"/>
            </w:tabs>
            <w:rPr>
              <w:rFonts w:eastAsiaTheme="minorEastAsia"/>
              <w:noProof/>
            </w:rPr>
          </w:pPr>
          <w:hyperlink w:anchor="_Toc338153578" w:history="1">
            <w:r w:rsidRPr="00B5273E">
              <w:rPr>
                <w:rStyle w:val="Hyperlink"/>
                <w:noProof/>
              </w:rPr>
              <w:t>7.5.3</w:t>
            </w:r>
            <w:r>
              <w:rPr>
                <w:rFonts w:eastAsiaTheme="minorEastAsia"/>
                <w:noProof/>
              </w:rPr>
              <w:tab/>
            </w:r>
            <w:r w:rsidRPr="00B5273E">
              <w:rPr>
                <w:rStyle w:val="Hyperlink"/>
                <w:noProof/>
              </w:rPr>
              <w:t>Data Behind New Journal Entry (First Time Published)</w:t>
            </w:r>
            <w:r>
              <w:rPr>
                <w:noProof/>
                <w:webHidden/>
              </w:rPr>
              <w:tab/>
            </w:r>
            <w:r>
              <w:rPr>
                <w:noProof/>
                <w:webHidden/>
              </w:rPr>
              <w:fldChar w:fldCharType="begin"/>
            </w:r>
            <w:r>
              <w:rPr>
                <w:noProof/>
                <w:webHidden/>
              </w:rPr>
              <w:instrText xml:space="preserve"> PAGEREF _Toc338153578 \h </w:instrText>
            </w:r>
            <w:r>
              <w:rPr>
                <w:noProof/>
                <w:webHidden/>
              </w:rPr>
            </w:r>
            <w:r>
              <w:rPr>
                <w:noProof/>
                <w:webHidden/>
              </w:rPr>
              <w:fldChar w:fldCharType="separate"/>
            </w:r>
            <w:r>
              <w:rPr>
                <w:noProof/>
                <w:webHidden/>
              </w:rPr>
              <w:t>82</w:t>
            </w:r>
            <w:r>
              <w:rPr>
                <w:noProof/>
                <w:webHidden/>
              </w:rPr>
              <w:fldChar w:fldCharType="end"/>
            </w:r>
          </w:hyperlink>
        </w:p>
        <w:p w:rsidR="00BE2CE1" w:rsidRDefault="00BE2CE1">
          <w:pPr>
            <w:pStyle w:val="TOC3"/>
            <w:tabs>
              <w:tab w:val="left" w:pos="1320"/>
              <w:tab w:val="right" w:leader="dot" w:pos="10070"/>
            </w:tabs>
            <w:rPr>
              <w:rFonts w:eastAsiaTheme="minorEastAsia"/>
              <w:noProof/>
            </w:rPr>
          </w:pPr>
          <w:hyperlink w:anchor="_Toc338153579" w:history="1">
            <w:r w:rsidRPr="00B5273E">
              <w:rPr>
                <w:rStyle w:val="Hyperlink"/>
                <w:noProof/>
              </w:rPr>
              <w:t>7.5.4</w:t>
            </w:r>
            <w:r>
              <w:rPr>
                <w:rFonts w:eastAsiaTheme="minorEastAsia"/>
                <w:noProof/>
              </w:rPr>
              <w:tab/>
            </w:r>
            <w:r w:rsidRPr="00B5273E">
              <w:rPr>
                <w:rStyle w:val="Hyperlink"/>
                <w:noProof/>
              </w:rPr>
              <w:t>Journal Entry History</w:t>
            </w:r>
            <w:r>
              <w:rPr>
                <w:noProof/>
                <w:webHidden/>
              </w:rPr>
              <w:tab/>
            </w:r>
            <w:r>
              <w:rPr>
                <w:noProof/>
                <w:webHidden/>
              </w:rPr>
              <w:fldChar w:fldCharType="begin"/>
            </w:r>
            <w:r>
              <w:rPr>
                <w:noProof/>
                <w:webHidden/>
              </w:rPr>
              <w:instrText xml:space="preserve"> PAGEREF _Toc338153579 \h </w:instrText>
            </w:r>
            <w:r>
              <w:rPr>
                <w:noProof/>
                <w:webHidden/>
              </w:rPr>
            </w:r>
            <w:r>
              <w:rPr>
                <w:noProof/>
                <w:webHidden/>
              </w:rPr>
              <w:fldChar w:fldCharType="separate"/>
            </w:r>
            <w:r>
              <w:rPr>
                <w:noProof/>
                <w:webHidden/>
              </w:rPr>
              <w:t>83</w:t>
            </w:r>
            <w:r>
              <w:rPr>
                <w:noProof/>
                <w:webHidden/>
              </w:rPr>
              <w:fldChar w:fldCharType="end"/>
            </w:r>
          </w:hyperlink>
        </w:p>
        <w:p w:rsidR="00BE2CE1" w:rsidRDefault="00BE2CE1">
          <w:pPr>
            <w:pStyle w:val="TOC3"/>
            <w:tabs>
              <w:tab w:val="left" w:pos="1320"/>
              <w:tab w:val="right" w:leader="dot" w:pos="10070"/>
            </w:tabs>
            <w:rPr>
              <w:rFonts w:eastAsiaTheme="minorEastAsia"/>
              <w:noProof/>
            </w:rPr>
          </w:pPr>
          <w:hyperlink w:anchor="_Toc338153580" w:history="1">
            <w:r w:rsidRPr="00B5273E">
              <w:rPr>
                <w:rStyle w:val="Hyperlink"/>
                <w:noProof/>
              </w:rPr>
              <w:t>7.5.5</w:t>
            </w:r>
            <w:r>
              <w:rPr>
                <w:rFonts w:eastAsiaTheme="minorEastAsia"/>
                <w:noProof/>
              </w:rPr>
              <w:tab/>
            </w:r>
            <w:r w:rsidRPr="00B5273E">
              <w:rPr>
                <w:rStyle w:val="Hyperlink"/>
                <w:noProof/>
              </w:rPr>
              <w:t>Journal Entry Revised</w:t>
            </w:r>
            <w:r>
              <w:rPr>
                <w:noProof/>
                <w:webHidden/>
              </w:rPr>
              <w:tab/>
            </w:r>
            <w:r>
              <w:rPr>
                <w:noProof/>
                <w:webHidden/>
              </w:rPr>
              <w:fldChar w:fldCharType="begin"/>
            </w:r>
            <w:r>
              <w:rPr>
                <w:noProof/>
                <w:webHidden/>
              </w:rPr>
              <w:instrText xml:space="preserve"> PAGEREF _Toc338153580 \h </w:instrText>
            </w:r>
            <w:r>
              <w:rPr>
                <w:noProof/>
                <w:webHidden/>
              </w:rPr>
            </w:r>
            <w:r>
              <w:rPr>
                <w:noProof/>
                <w:webHidden/>
              </w:rPr>
              <w:fldChar w:fldCharType="separate"/>
            </w:r>
            <w:r>
              <w:rPr>
                <w:noProof/>
                <w:webHidden/>
              </w:rPr>
              <w:t>83</w:t>
            </w:r>
            <w:r>
              <w:rPr>
                <w:noProof/>
                <w:webHidden/>
              </w:rPr>
              <w:fldChar w:fldCharType="end"/>
            </w:r>
          </w:hyperlink>
        </w:p>
        <w:p w:rsidR="00BE2CE1" w:rsidRDefault="00BE2CE1">
          <w:pPr>
            <w:pStyle w:val="TOC3"/>
            <w:tabs>
              <w:tab w:val="left" w:pos="1320"/>
              <w:tab w:val="right" w:leader="dot" w:pos="10070"/>
            </w:tabs>
            <w:rPr>
              <w:rFonts w:eastAsiaTheme="minorEastAsia"/>
              <w:noProof/>
            </w:rPr>
          </w:pPr>
          <w:hyperlink w:anchor="_Toc338153581" w:history="1">
            <w:r w:rsidRPr="00B5273E">
              <w:rPr>
                <w:rStyle w:val="Hyperlink"/>
                <w:noProof/>
              </w:rPr>
              <w:t>7.5.6</w:t>
            </w:r>
            <w:r>
              <w:rPr>
                <w:rFonts w:eastAsiaTheme="minorEastAsia"/>
                <w:noProof/>
              </w:rPr>
              <w:tab/>
            </w:r>
            <w:r w:rsidRPr="00B5273E">
              <w:rPr>
                <w:rStyle w:val="Hyperlink"/>
                <w:noProof/>
              </w:rPr>
              <w:t>Data Behind New Journal Entry (First Time Revised and Published)</w:t>
            </w:r>
            <w:r>
              <w:rPr>
                <w:noProof/>
                <w:webHidden/>
              </w:rPr>
              <w:tab/>
            </w:r>
            <w:r>
              <w:rPr>
                <w:noProof/>
                <w:webHidden/>
              </w:rPr>
              <w:fldChar w:fldCharType="begin"/>
            </w:r>
            <w:r>
              <w:rPr>
                <w:noProof/>
                <w:webHidden/>
              </w:rPr>
              <w:instrText xml:space="preserve"> PAGEREF _Toc338153581 \h </w:instrText>
            </w:r>
            <w:r>
              <w:rPr>
                <w:noProof/>
                <w:webHidden/>
              </w:rPr>
            </w:r>
            <w:r>
              <w:rPr>
                <w:noProof/>
                <w:webHidden/>
              </w:rPr>
              <w:fldChar w:fldCharType="separate"/>
            </w:r>
            <w:r>
              <w:rPr>
                <w:noProof/>
                <w:webHidden/>
              </w:rPr>
              <w:t>84</w:t>
            </w:r>
            <w:r>
              <w:rPr>
                <w:noProof/>
                <w:webHidden/>
              </w:rPr>
              <w:fldChar w:fldCharType="end"/>
            </w:r>
          </w:hyperlink>
        </w:p>
        <w:p w:rsidR="00BE2CE1" w:rsidRDefault="00BE2CE1">
          <w:pPr>
            <w:pStyle w:val="TOC3"/>
            <w:tabs>
              <w:tab w:val="left" w:pos="1320"/>
              <w:tab w:val="right" w:leader="dot" w:pos="10070"/>
            </w:tabs>
            <w:rPr>
              <w:rFonts w:eastAsiaTheme="minorEastAsia"/>
              <w:noProof/>
            </w:rPr>
          </w:pPr>
          <w:hyperlink w:anchor="_Toc338153582" w:history="1">
            <w:r w:rsidRPr="00B5273E">
              <w:rPr>
                <w:rStyle w:val="Hyperlink"/>
                <w:noProof/>
              </w:rPr>
              <w:t>7.5.7</w:t>
            </w:r>
            <w:r>
              <w:rPr>
                <w:rFonts w:eastAsiaTheme="minorEastAsia"/>
                <w:noProof/>
              </w:rPr>
              <w:tab/>
            </w:r>
            <w:r w:rsidRPr="00B5273E">
              <w:rPr>
                <w:rStyle w:val="Hyperlink"/>
                <w:noProof/>
              </w:rPr>
              <w:t>Journal Entry History After First Revision</w:t>
            </w:r>
            <w:r>
              <w:rPr>
                <w:noProof/>
                <w:webHidden/>
              </w:rPr>
              <w:tab/>
            </w:r>
            <w:r>
              <w:rPr>
                <w:noProof/>
                <w:webHidden/>
              </w:rPr>
              <w:fldChar w:fldCharType="begin"/>
            </w:r>
            <w:r>
              <w:rPr>
                <w:noProof/>
                <w:webHidden/>
              </w:rPr>
              <w:instrText xml:space="preserve"> PAGEREF _Toc338153582 \h </w:instrText>
            </w:r>
            <w:r>
              <w:rPr>
                <w:noProof/>
                <w:webHidden/>
              </w:rPr>
            </w:r>
            <w:r>
              <w:rPr>
                <w:noProof/>
                <w:webHidden/>
              </w:rPr>
              <w:fldChar w:fldCharType="separate"/>
            </w:r>
            <w:r>
              <w:rPr>
                <w:noProof/>
                <w:webHidden/>
              </w:rPr>
              <w:t>85</w:t>
            </w:r>
            <w:r>
              <w:rPr>
                <w:noProof/>
                <w:webHidden/>
              </w:rPr>
              <w:fldChar w:fldCharType="end"/>
            </w:r>
          </w:hyperlink>
        </w:p>
        <w:p w:rsidR="00BE2CE1" w:rsidRDefault="00BE2CE1">
          <w:pPr>
            <w:pStyle w:val="TOC3"/>
            <w:tabs>
              <w:tab w:val="left" w:pos="1320"/>
              <w:tab w:val="right" w:leader="dot" w:pos="10070"/>
            </w:tabs>
            <w:rPr>
              <w:rFonts w:eastAsiaTheme="minorEastAsia"/>
              <w:noProof/>
            </w:rPr>
          </w:pPr>
          <w:hyperlink w:anchor="_Toc338153583" w:history="1">
            <w:r w:rsidRPr="00B5273E">
              <w:rPr>
                <w:rStyle w:val="Hyperlink"/>
                <w:noProof/>
              </w:rPr>
              <w:t>7.5.8</w:t>
            </w:r>
            <w:r>
              <w:rPr>
                <w:rFonts w:eastAsiaTheme="minorEastAsia"/>
                <w:noProof/>
              </w:rPr>
              <w:tab/>
            </w:r>
            <w:r w:rsidRPr="00B5273E">
              <w:rPr>
                <w:rStyle w:val="Hyperlink"/>
                <w:noProof/>
              </w:rPr>
              <w:t>Journal Entry Publishing Algorithm</w:t>
            </w:r>
            <w:r>
              <w:rPr>
                <w:noProof/>
                <w:webHidden/>
              </w:rPr>
              <w:tab/>
            </w:r>
            <w:r>
              <w:rPr>
                <w:noProof/>
                <w:webHidden/>
              </w:rPr>
              <w:fldChar w:fldCharType="begin"/>
            </w:r>
            <w:r>
              <w:rPr>
                <w:noProof/>
                <w:webHidden/>
              </w:rPr>
              <w:instrText xml:space="preserve"> PAGEREF _Toc338153583 \h </w:instrText>
            </w:r>
            <w:r>
              <w:rPr>
                <w:noProof/>
                <w:webHidden/>
              </w:rPr>
            </w:r>
            <w:r>
              <w:rPr>
                <w:noProof/>
                <w:webHidden/>
              </w:rPr>
              <w:fldChar w:fldCharType="separate"/>
            </w:r>
            <w:r>
              <w:rPr>
                <w:noProof/>
                <w:webHidden/>
              </w:rPr>
              <w:t>86</w:t>
            </w:r>
            <w:r>
              <w:rPr>
                <w:noProof/>
                <w:webHidden/>
              </w:rPr>
              <w:fldChar w:fldCharType="end"/>
            </w:r>
          </w:hyperlink>
        </w:p>
        <w:p w:rsidR="00BE2CE1" w:rsidRDefault="00BE2CE1">
          <w:pPr>
            <w:pStyle w:val="TOC3"/>
            <w:tabs>
              <w:tab w:val="left" w:pos="1320"/>
              <w:tab w:val="right" w:leader="dot" w:pos="10070"/>
            </w:tabs>
            <w:rPr>
              <w:rFonts w:eastAsiaTheme="minorEastAsia"/>
              <w:noProof/>
            </w:rPr>
          </w:pPr>
          <w:hyperlink w:anchor="_Toc338153584" w:history="1">
            <w:r w:rsidRPr="00B5273E">
              <w:rPr>
                <w:rStyle w:val="Hyperlink"/>
                <w:noProof/>
              </w:rPr>
              <w:t>7.5.9</w:t>
            </w:r>
            <w:r>
              <w:rPr>
                <w:rFonts w:eastAsiaTheme="minorEastAsia"/>
                <w:noProof/>
              </w:rPr>
              <w:tab/>
            </w:r>
            <w:r w:rsidRPr="00B5273E">
              <w:rPr>
                <w:rStyle w:val="Hyperlink"/>
                <w:noProof/>
              </w:rPr>
              <w:t>Journal Entry Reversal Algorithm</w:t>
            </w:r>
            <w:r>
              <w:rPr>
                <w:noProof/>
                <w:webHidden/>
              </w:rPr>
              <w:tab/>
            </w:r>
            <w:r>
              <w:rPr>
                <w:noProof/>
                <w:webHidden/>
              </w:rPr>
              <w:fldChar w:fldCharType="begin"/>
            </w:r>
            <w:r>
              <w:rPr>
                <w:noProof/>
                <w:webHidden/>
              </w:rPr>
              <w:instrText xml:space="preserve"> PAGEREF _Toc338153584 \h </w:instrText>
            </w:r>
            <w:r>
              <w:rPr>
                <w:noProof/>
                <w:webHidden/>
              </w:rPr>
            </w:r>
            <w:r>
              <w:rPr>
                <w:noProof/>
                <w:webHidden/>
              </w:rPr>
              <w:fldChar w:fldCharType="separate"/>
            </w:r>
            <w:r>
              <w:rPr>
                <w:noProof/>
                <w:webHidden/>
              </w:rPr>
              <w:t>87</w:t>
            </w:r>
            <w:r>
              <w:rPr>
                <w:noProof/>
                <w:webHidden/>
              </w:rPr>
              <w:fldChar w:fldCharType="end"/>
            </w:r>
          </w:hyperlink>
        </w:p>
        <w:p w:rsidR="00BE2CE1" w:rsidRDefault="00BE2CE1">
          <w:pPr>
            <w:pStyle w:val="TOC1"/>
            <w:tabs>
              <w:tab w:val="left" w:pos="440"/>
              <w:tab w:val="right" w:leader="dot" w:pos="10070"/>
            </w:tabs>
            <w:rPr>
              <w:rFonts w:eastAsiaTheme="minorEastAsia"/>
              <w:noProof/>
            </w:rPr>
          </w:pPr>
          <w:hyperlink w:anchor="_Toc338153585" w:history="1">
            <w:r w:rsidRPr="00B5273E">
              <w:rPr>
                <w:rStyle w:val="Hyperlink"/>
                <w:caps/>
                <w:noProof/>
              </w:rPr>
              <w:t>8</w:t>
            </w:r>
            <w:r>
              <w:rPr>
                <w:rFonts w:eastAsiaTheme="minorEastAsia"/>
                <w:noProof/>
              </w:rPr>
              <w:tab/>
            </w:r>
            <w:r w:rsidRPr="00B5273E">
              <w:rPr>
                <w:rStyle w:val="Hyperlink"/>
                <w:noProof/>
              </w:rPr>
              <w:t>Trial Balances Management</w:t>
            </w:r>
            <w:r>
              <w:rPr>
                <w:noProof/>
                <w:webHidden/>
              </w:rPr>
              <w:tab/>
            </w:r>
            <w:r>
              <w:rPr>
                <w:noProof/>
                <w:webHidden/>
              </w:rPr>
              <w:fldChar w:fldCharType="begin"/>
            </w:r>
            <w:r>
              <w:rPr>
                <w:noProof/>
                <w:webHidden/>
              </w:rPr>
              <w:instrText xml:space="preserve"> PAGEREF _Toc338153585 \h </w:instrText>
            </w:r>
            <w:r>
              <w:rPr>
                <w:noProof/>
                <w:webHidden/>
              </w:rPr>
            </w:r>
            <w:r>
              <w:rPr>
                <w:noProof/>
                <w:webHidden/>
              </w:rPr>
              <w:fldChar w:fldCharType="separate"/>
            </w:r>
            <w:r>
              <w:rPr>
                <w:noProof/>
                <w:webHidden/>
              </w:rPr>
              <w:t>88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86" w:history="1">
            <w:r w:rsidRPr="00B5273E">
              <w:rPr>
                <w:rStyle w:val="Hyperlink"/>
                <w:noProof/>
              </w:rPr>
              <w:t>8.1</w:t>
            </w:r>
            <w:r>
              <w:rPr>
                <w:rFonts w:eastAsiaTheme="minorEastAsia"/>
                <w:noProof/>
              </w:rPr>
              <w:tab/>
            </w:r>
            <w:r w:rsidRPr="00B5273E">
              <w:rPr>
                <w:rStyle w:val="Hyperlink"/>
                <w:noProof/>
              </w:rPr>
              <w:t>Source of Data</w:t>
            </w:r>
            <w:r>
              <w:rPr>
                <w:noProof/>
                <w:webHidden/>
              </w:rPr>
              <w:tab/>
            </w:r>
            <w:r>
              <w:rPr>
                <w:noProof/>
                <w:webHidden/>
              </w:rPr>
              <w:fldChar w:fldCharType="begin"/>
            </w:r>
            <w:r>
              <w:rPr>
                <w:noProof/>
                <w:webHidden/>
              </w:rPr>
              <w:instrText xml:space="preserve"> PAGEREF _Toc338153586 \h </w:instrText>
            </w:r>
            <w:r>
              <w:rPr>
                <w:noProof/>
                <w:webHidden/>
              </w:rPr>
            </w:r>
            <w:r>
              <w:rPr>
                <w:noProof/>
                <w:webHidden/>
              </w:rPr>
              <w:fldChar w:fldCharType="separate"/>
            </w:r>
            <w:r>
              <w:rPr>
                <w:noProof/>
                <w:webHidden/>
              </w:rPr>
              <w:t>88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87" w:history="1">
            <w:r w:rsidRPr="00B5273E">
              <w:rPr>
                <w:rStyle w:val="Hyperlink"/>
                <w:noProof/>
              </w:rPr>
              <w:t>8.2</w:t>
            </w:r>
            <w:r>
              <w:rPr>
                <w:rFonts w:eastAsiaTheme="minorEastAsia"/>
                <w:noProof/>
              </w:rPr>
              <w:tab/>
            </w:r>
            <w:r w:rsidRPr="00B5273E">
              <w:rPr>
                <w:rStyle w:val="Hyperlink"/>
                <w:noProof/>
              </w:rPr>
              <w:t>Data Processing</w:t>
            </w:r>
            <w:r>
              <w:rPr>
                <w:noProof/>
                <w:webHidden/>
              </w:rPr>
              <w:tab/>
            </w:r>
            <w:r>
              <w:rPr>
                <w:noProof/>
                <w:webHidden/>
              </w:rPr>
              <w:fldChar w:fldCharType="begin"/>
            </w:r>
            <w:r>
              <w:rPr>
                <w:noProof/>
                <w:webHidden/>
              </w:rPr>
              <w:instrText xml:space="preserve"> PAGEREF _Toc338153587 \h </w:instrText>
            </w:r>
            <w:r>
              <w:rPr>
                <w:noProof/>
                <w:webHidden/>
              </w:rPr>
            </w:r>
            <w:r>
              <w:rPr>
                <w:noProof/>
                <w:webHidden/>
              </w:rPr>
              <w:fldChar w:fldCharType="separate"/>
            </w:r>
            <w:r>
              <w:rPr>
                <w:noProof/>
                <w:webHidden/>
              </w:rPr>
              <w:t>89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88" w:history="1">
            <w:r w:rsidRPr="00B5273E">
              <w:rPr>
                <w:rStyle w:val="Hyperlink"/>
                <w:noProof/>
              </w:rPr>
              <w:t>8.3</w:t>
            </w:r>
            <w:r>
              <w:rPr>
                <w:rFonts w:eastAsiaTheme="minorEastAsia"/>
                <w:noProof/>
              </w:rPr>
              <w:tab/>
            </w:r>
            <w:r w:rsidRPr="00B5273E">
              <w:rPr>
                <w:rStyle w:val="Hyperlink"/>
                <w:noProof/>
              </w:rPr>
              <w:t>Data Processing Finalization</w:t>
            </w:r>
            <w:r>
              <w:rPr>
                <w:noProof/>
                <w:webHidden/>
              </w:rPr>
              <w:tab/>
            </w:r>
            <w:r>
              <w:rPr>
                <w:noProof/>
                <w:webHidden/>
              </w:rPr>
              <w:fldChar w:fldCharType="begin"/>
            </w:r>
            <w:r>
              <w:rPr>
                <w:noProof/>
                <w:webHidden/>
              </w:rPr>
              <w:instrText xml:space="preserve"> PAGEREF _Toc338153588 \h </w:instrText>
            </w:r>
            <w:r>
              <w:rPr>
                <w:noProof/>
                <w:webHidden/>
              </w:rPr>
            </w:r>
            <w:r>
              <w:rPr>
                <w:noProof/>
                <w:webHidden/>
              </w:rPr>
              <w:fldChar w:fldCharType="separate"/>
            </w:r>
            <w:r>
              <w:rPr>
                <w:noProof/>
                <w:webHidden/>
              </w:rPr>
              <w:t>90</w:t>
            </w:r>
            <w:r>
              <w:rPr>
                <w:noProof/>
                <w:webHidden/>
              </w:rPr>
              <w:fldChar w:fldCharType="end"/>
            </w:r>
          </w:hyperlink>
        </w:p>
        <w:p w:rsidR="00BE2CE1" w:rsidRDefault="00BE2CE1">
          <w:pPr>
            <w:pStyle w:val="TOC1"/>
            <w:tabs>
              <w:tab w:val="left" w:pos="440"/>
              <w:tab w:val="right" w:leader="dot" w:pos="10070"/>
            </w:tabs>
            <w:rPr>
              <w:rFonts w:eastAsiaTheme="minorEastAsia"/>
              <w:noProof/>
            </w:rPr>
          </w:pPr>
          <w:hyperlink w:anchor="_Toc338153589" w:history="1">
            <w:r w:rsidRPr="00B5273E">
              <w:rPr>
                <w:rStyle w:val="Hyperlink"/>
                <w:caps/>
                <w:noProof/>
              </w:rPr>
              <w:t>9</w:t>
            </w:r>
            <w:r>
              <w:rPr>
                <w:rFonts w:eastAsiaTheme="minorEastAsia"/>
                <w:noProof/>
              </w:rPr>
              <w:tab/>
            </w:r>
            <w:r w:rsidRPr="00B5273E">
              <w:rPr>
                <w:rStyle w:val="Hyperlink"/>
                <w:noProof/>
              </w:rPr>
              <w:t>Fiscal Year Initialization</w:t>
            </w:r>
            <w:r>
              <w:rPr>
                <w:noProof/>
                <w:webHidden/>
              </w:rPr>
              <w:tab/>
            </w:r>
            <w:r>
              <w:rPr>
                <w:noProof/>
                <w:webHidden/>
              </w:rPr>
              <w:fldChar w:fldCharType="begin"/>
            </w:r>
            <w:r>
              <w:rPr>
                <w:noProof/>
                <w:webHidden/>
              </w:rPr>
              <w:instrText xml:space="preserve"> PAGEREF _Toc338153589 \h </w:instrText>
            </w:r>
            <w:r>
              <w:rPr>
                <w:noProof/>
                <w:webHidden/>
              </w:rPr>
            </w:r>
            <w:r>
              <w:rPr>
                <w:noProof/>
                <w:webHidden/>
              </w:rPr>
              <w:fldChar w:fldCharType="separate"/>
            </w:r>
            <w:r>
              <w:rPr>
                <w:noProof/>
                <w:webHidden/>
              </w:rPr>
              <w:t>91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90" w:history="1">
            <w:r w:rsidRPr="00B5273E">
              <w:rPr>
                <w:rStyle w:val="Hyperlink"/>
                <w:noProof/>
              </w:rPr>
              <w:t>9.1</w:t>
            </w:r>
            <w:r>
              <w:rPr>
                <w:rFonts w:eastAsiaTheme="minorEastAsia"/>
                <w:noProof/>
              </w:rPr>
              <w:tab/>
            </w:r>
            <w:r w:rsidRPr="00B5273E">
              <w:rPr>
                <w:rStyle w:val="Hyperlink"/>
                <w:noProof/>
              </w:rPr>
              <w:t>Fiscal Year Initialization Clocking</w:t>
            </w:r>
            <w:r>
              <w:rPr>
                <w:noProof/>
                <w:webHidden/>
              </w:rPr>
              <w:tab/>
            </w:r>
            <w:r>
              <w:rPr>
                <w:noProof/>
                <w:webHidden/>
              </w:rPr>
              <w:fldChar w:fldCharType="begin"/>
            </w:r>
            <w:r>
              <w:rPr>
                <w:noProof/>
                <w:webHidden/>
              </w:rPr>
              <w:instrText xml:space="preserve"> PAGEREF _Toc338153590 \h </w:instrText>
            </w:r>
            <w:r>
              <w:rPr>
                <w:noProof/>
                <w:webHidden/>
              </w:rPr>
            </w:r>
            <w:r>
              <w:rPr>
                <w:noProof/>
                <w:webHidden/>
              </w:rPr>
              <w:fldChar w:fldCharType="separate"/>
            </w:r>
            <w:r>
              <w:rPr>
                <w:noProof/>
                <w:webHidden/>
              </w:rPr>
              <w:t>92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91" w:history="1">
            <w:r w:rsidRPr="00B5273E">
              <w:rPr>
                <w:rStyle w:val="Hyperlink"/>
                <w:noProof/>
              </w:rPr>
              <w:t>9.2</w:t>
            </w:r>
            <w:r>
              <w:rPr>
                <w:rFonts w:eastAsiaTheme="minorEastAsia"/>
                <w:noProof/>
              </w:rPr>
              <w:tab/>
            </w:r>
            <w:r w:rsidRPr="00B5273E">
              <w:rPr>
                <w:rStyle w:val="Hyperlink"/>
                <w:noProof/>
              </w:rPr>
              <w:t>Modifying The Fiscal Year Initialization Processor</w:t>
            </w:r>
            <w:r>
              <w:rPr>
                <w:noProof/>
                <w:webHidden/>
              </w:rPr>
              <w:tab/>
            </w:r>
            <w:r>
              <w:rPr>
                <w:noProof/>
                <w:webHidden/>
              </w:rPr>
              <w:fldChar w:fldCharType="begin"/>
            </w:r>
            <w:r>
              <w:rPr>
                <w:noProof/>
                <w:webHidden/>
              </w:rPr>
              <w:instrText xml:space="preserve"> PAGEREF _Toc338153591 \h </w:instrText>
            </w:r>
            <w:r>
              <w:rPr>
                <w:noProof/>
                <w:webHidden/>
              </w:rPr>
            </w:r>
            <w:r>
              <w:rPr>
                <w:noProof/>
                <w:webHidden/>
              </w:rPr>
              <w:fldChar w:fldCharType="separate"/>
            </w:r>
            <w:r>
              <w:rPr>
                <w:noProof/>
                <w:webHidden/>
              </w:rPr>
              <w:t>93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92" w:history="1">
            <w:r w:rsidRPr="00B5273E">
              <w:rPr>
                <w:rStyle w:val="Hyperlink"/>
                <w:noProof/>
              </w:rPr>
              <w:t>9.3</w:t>
            </w:r>
            <w:r>
              <w:rPr>
                <w:rFonts w:eastAsiaTheme="minorEastAsia"/>
                <w:noProof/>
              </w:rPr>
              <w:tab/>
            </w:r>
            <w:r w:rsidRPr="00B5273E">
              <w:rPr>
                <w:rStyle w:val="Hyperlink"/>
                <w:noProof/>
              </w:rPr>
              <w:t>Control Logic</w:t>
            </w:r>
            <w:r>
              <w:rPr>
                <w:noProof/>
                <w:webHidden/>
              </w:rPr>
              <w:tab/>
            </w:r>
            <w:r>
              <w:rPr>
                <w:noProof/>
                <w:webHidden/>
              </w:rPr>
              <w:fldChar w:fldCharType="begin"/>
            </w:r>
            <w:r>
              <w:rPr>
                <w:noProof/>
                <w:webHidden/>
              </w:rPr>
              <w:instrText xml:space="preserve"> PAGEREF _Toc338153592 \h </w:instrText>
            </w:r>
            <w:r>
              <w:rPr>
                <w:noProof/>
                <w:webHidden/>
              </w:rPr>
            </w:r>
            <w:r>
              <w:rPr>
                <w:noProof/>
                <w:webHidden/>
              </w:rPr>
              <w:fldChar w:fldCharType="separate"/>
            </w:r>
            <w:r>
              <w:rPr>
                <w:noProof/>
                <w:webHidden/>
              </w:rPr>
              <w:t>94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593" w:history="1">
            <w:r w:rsidRPr="00B5273E">
              <w:rPr>
                <w:rStyle w:val="Hyperlink"/>
                <w:caps/>
                <w:noProof/>
              </w:rPr>
              <w:t>10</w:t>
            </w:r>
            <w:r>
              <w:rPr>
                <w:rFonts w:eastAsiaTheme="minorEastAsia"/>
                <w:noProof/>
              </w:rPr>
              <w:tab/>
            </w:r>
            <w:r w:rsidRPr="00B5273E">
              <w:rPr>
                <w:rStyle w:val="Hyperlink"/>
                <w:noProof/>
              </w:rPr>
              <w:t>The Stage Table</w:t>
            </w:r>
            <w:r>
              <w:rPr>
                <w:noProof/>
                <w:webHidden/>
              </w:rPr>
              <w:tab/>
            </w:r>
            <w:r>
              <w:rPr>
                <w:noProof/>
                <w:webHidden/>
              </w:rPr>
              <w:fldChar w:fldCharType="begin"/>
            </w:r>
            <w:r>
              <w:rPr>
                <w:noProof/>
                <w:webHidden/>
              </w:rPr>
              <w:instrText xml:space="preserve"> PAGEREF _Toc338153593 \h </w:instrText>
            </w:r>
            <w:r>
              <w:rPr>
                <w:noProof/>
                <w:webHidden/>
              </w:rPr>
            </w:r>
            <w:r>
              <w:rPr>
                <w:noProof/>
                <w:webHidden/>
              </w:rPr>
              <w:fldChar w:fldCharType="separate"/>
            </w:r>
            <w:r>
              <w:rPr>
                <w:noProof/>
                <w:webHidden/>
              </w:rPr>
              <w:t>97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94" w:history="1">
            <w:r w:rsidRPr="00B5273E">
              <w:rPr>
                <w:rStyle w:val="Hyperlink"/>
                <w:noProof/>
              </w:rPr>
              <w:t>10.1</w:t>
            </w:r>
            <w:r>
              <w:rPr>
                <w:rFonts w:eastAsiaTheme="minorEastAsia"/>
                <w:noProof/>
              </w:rPr>
              <w:tab/>
            </w:r>
            <w:r w:rsidRPr="00B5273E">
              <w:rPr>
                <w:rStyle w:val="Hyperlink"/>
                <w:noProof/>
              </w:rPr>
              <w:t>Purpose of the Stage Table</w:t>
            </w:r>
            <w:r>
              <w:rPr>
                <w:noProof/>
                <w:webHidden/>
              </w:rPr>
              <w:tab/>
            </w:r>
            <w:r>
              <w:rPr>
                <w:noProof/>
                <w:webHidden/>
              </w:rPr>
              <w:fldChar w:fldCharType="begin"/>
            </w:r>
            <w:r>
              <w:rPr>
                <w:noProof/>
                <w:webHidden/>
              </w:rPr>
              <w:instrText xml:space="preserve"> PAGEREF _Toc338153594 \h </w:instrText>
            </w:r>
            <w:r>
              <w:rPr>
                <w:noProof/>
                <w:webHidden/>
              </w:rPr>
            </w:r>
            <w:r>
              <w:rPr>
                <w:noProof/>
                <w:webHidden/>
              </w:rPr>
              <w:fldChar w:fldCharType="separate"/>
            </w:r>
            <w:r>
              <w:rPr>
                <w:noProof/>
                <w:webHidden/>
              </w:rPr>
              <w:t>97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95" w:history="1">
            <w:r w:rsidRPr="00B5273E">
              <w:rPr>
                <w:rStyle w:val="Hyperlink"/>
                <w:noProof/>
              </w:rPr>
              <w:t>10.2</w:t>
            </w:r>
            <w:r>
              <w:rPr>
                <w:rFonts w:eastAsiaTheme="minorEastAsia"/>
                <w:noProof/>
              </w:rPr>
              <w:tab/>
            </w:r>
            <w:r w:rsidRPr="00B5273E">
              <w:rPr>
                <w:rStyle w:val="Hyperlink"/>
                <w:noProof/>
              </w:rPr>
              <w:t>Advantages of The Stage Table</w:t>
            </w:r>
            <w:r>
              <w:rPr>
                <w:noProof/>
                <w:webHidden/>
              </w:rPr>
              <w:tab/>
            </w:r>
            <w:r>
              <w:rPr>
                <w:noProof/>
                <w:webHidden/>
              </w:rPr>
              <w:fldChar w:fldCharType="begin"/>
            </w:r>
            <w:r>
              <w:rPr>
                <w:noProof/>
                <w:webHidden/>
              </w:rPr>
              <w:instrText xml:space="preserve"> PAGEREF _Toc338153595 \h </w:instrText>
            </w:r>
            <w:r>
              <w:rPr>
                <w:noProof/>
                <w:webHidden/>
              </w:rPr>
            </w:r>
            <w:r>
              <w:rPr>
                <w:noProof/>
                <w:webHidden/>
              </w:rPr>
              <w:fldChar w:fldCharType="separate"/>
            </w:r>
            <w:r>
              <w:rPr>
                <w:noProof/>
                <w:webHidden/>
              </w:rPr>
              <w:t>97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96" w:history="1">
            <w:r w:rsidRPr="00B5273E">
              <w:rPr>
                <w:rStyle w:val="Hyperlink"/>
                <w:noProof/>
              </w:rPr>
              <w:t>10.3</w:t>
            </w:r>
            <w:r>
              <w:rPr>
                <w:rFonts w:eastAsiaTheme="minorEastAsia"/>
                <w:noProof/>
              </w:rPr>
              <w:tab/>
            </w:r>
            <w:r w:rsidRPr="00B5273E">
              <w:rPr>
                <w:rStyle w:val="Hyperlink"/>
                <w:noProof/>
              </w:rPr>
              <w:t>Data Inputs Into the Stage Table</w:t>
            </w:r>
            <w:r>
              <w:rPr>
                <w:noProof/>
                <w:webHidden/>
              </w:rPr>
              <w:tab/>
            </w:r>
            <w:r>
              <w:rPr>
                <w:noProof/>
                <w:webHidden/>
              </w:rPr>
              <w:fldChar w:fldCharType="begin"/>
            </w:r>
            <w:r>
              <w:rPr>
                <w:noProof/>
                <w:webHidden/>
              </w:rPr>
              <w:instrText xml:space="preserve"> PAGEREF _Toc338153596 \h </w:instrText>
            </w:r>
            <w:r>
              <w:rPr>
                <w:noProof/>
                <w:webHidden/>
              </w:rPr>
            </w:r>
            <w:r>
              <w:rPr>
                <w:noProof/>
                <w:webHidden/>
              </w:rPr>
              <w:fldChar w:fldCharType="separate"/>
            </w:r>
            <w:r>
              <w:rPr>
                <w:noProof/>
                <w:webHidden/>
              </w:rPr>
              <w:t>97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597" w:history="1">
            <w:r w:rsidRPr="00B5273E">
              <w:rPr>
                <w:rStyle w:val="Hyperlink"/>
                <w:noProof/>
              </w:rPr>
              <w:t>10.4</w:t>
            </w:r>
            <w:r>
              <w:rPr>
                <w:rFonts w:eastAsiaTheme="minorEastAsia"/>
                <w:noProof/>
              </w:rPr>
              <w:tab/>
            </w:r>
            <w:r w:rsidRPr="00B5273E">
              <w:rPr>
                <w:rStyle w:val="Hyperlink"/>
                <w:noProof/>
              </w:rPr>
              <w:t>Data Outputs outside the Stage Table</w:t>
            </w:r>
            <w:r>
              <w:rPr>
                <w:noProof/>
                <w:webHidden/>
              </w:rPr>
              <w:tab/>
            </w:r>
            <w:r>
              <w:rPr>
                <w:noProof/>
                <w:webHidden/>
              </w:rPr>
              <w:fldChar w:fldCharType="begin"/>
            </w:r>
            <w:r>
              <w:rPr>
                <w:noProof/>
                <w:webHidden/>
              </w:rPr>
              <w:instrText xml:space="preserve"> PAGEREF _Toc338153597 \h </w:instrText>
            </w:r>
            <w:r>
              <w:rPr>
                <w:noProof/>
                <w:webHidden/>
              </w:rPr>
            </w:r>
            <w:r>
              <w:rPr>
                <w:noProof/>
                <w:webHidden/>
              </w:rPr>
              <w:fldChar w:fldCharType="separate"/>
            </w:r>
            <w:r>
              <w:rPr>
                <w:noProof/>
                <w:webHidden/>
              </w:rPr>
              <w:t>98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598" w:history="1">
            <w:r w:rsidRPr="00B5273E">
              <w:rPr>
                <w:rStyle w:val="Hyperlink"/>
                <w:caps/>
                <w:noProof/>
              </w:rPr>
              <w:t>11</w:t>
            </w:r>
            <w:r>
              <w:rPr>
                <w:rFonts w:eastAsiaTheme="minorEastAsia"/>
                <w:noProof/>
              </w:rPr>
              <w:tab/>
            </w:r>
            <w:r w:rsidRPr="00B5273E">
              <w:rPr>
                <w:rStyle w:val="Hyperlink"/>
                <w:noProof/>
              </w:rPr>
              <w:t>Shared Fund Balancing</w:t>
            </w:r>
            <w:r>
              <w:rPr>
                <w:noProof/>
                <w:webHidden/>
              </w:rPr>
              <w:tab/>
            </w:r>
            <w:r>
              <w:rPr>
                <w:noProof/>
                <w:webHidden/>
              </w:rPr>
              <w:fldChar w:fldCharType="begin"/>
            </w:r>
            <w:r>
              <w:rPr>
                <w:noProof/>
                <w:webHidden/>
              </w:rPr>
              <w:instrText xml:space="preserve"> PAGEREF _Toc338153598 \h </w:instrText>
            </w:r>
            <w:r>
              <w:rPr>
                <w:noProof/>
                <w:webHidden/>
              </w:rPr>
            </w:r>
            <w:r>
              <w:rPr>
                <w:noProof/>
                <w:webHidden/>
              </w:rPr>
              <w:fldChar w:fldCharType="separate"/>
            </w:r>
            <w:r>
              <w:rPr>
                <w:noProof/>
                <w:webHidden/>
              </w:rPr>
              <w:t>99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599" w:history="1">
            <w:r w:rsidRPr="00B5273E">
              <w:rPr>
                <w:rStyle w:val="Hyperlink"/>
                <w:caps/>
                <w:noProof/>
              </w:rPr>
              <w:t>12</w:t>
            </w:r>
            <w:r>
              <w:rPr>
                <w:rFonts w:eastAsiaTheme="minorEastAsia"/>
                <w:noProof/>
              </w:rPr>
              <w:tab/>
            </w:r>
            <w:r w:rsidRPr="00B5273E">
              <w:rPr>
                <w:rStyle w:val="Hyperlink"/>
                <w:noProof/>
              </w:rPr>
              <w:t>Database Schema 1</w:t>
            </w:r>
            <w:r>
              <w:rPr>
                <w:noProof/>
                <w:webHidden/>
              </w:rPr>
              <w:tab/>
            </w:r>
            <w:r>
              <w:rPr>
                <w:noProof/>
                <w:webHidden/>
              </w:rPr>
              <w:fldChar w:fldCharType="begin"/>
            </w:r>
            <w:r>
              <w:rPr>
                <w:noProof/>
                <w:webHidden/>
              </w:rPr>
              <w:instrText xml:space="preserve"> PAGEREF _Toc338153599 \h </w:instrText>
            </w:r>
            <w:r>
              <w:rPr>
                <w:noProof/>
                <w:webHidden/>
              </w:rPr>
            </w:r>
            <w:r>
              <w:rPr>
                <w:noProof/>
                <w:webHidden/>
              </w:rPr>
              <w:fldChar w:fldCharType="separate"/>
            </w:r>
            <w:r>
              <w:rPr>
                <w:noProof/>
                <w:webHidden/>
              </w:rPr>
              <w:t>100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00" w:history="1">
            <w:r w:rsidRPr="00B5273E">
              <w:rPr>
                <w:rStyle w:val="Hyperlink"/>
                <w:caps/>
                <w:noProof/>
              </w:rPr>
              <w:t>13</w:t>
            </w:r>
            <w:r>
              <w:rPr>
                <w:rFonts w:eastAsiaTheme="minorEastAsia"/>
                <w:noProof/>
              </w:rPr>
              <w:tab/>
            </w:r>
            <w:r w:rsidRPr="00B5273E">
              <w:rPr>
                <w:rStyle w:val="Hyperlink"/>
                <w:noProof/>
              </w:rPr>
              <w:t>Database Schema 2</w:t>
            </w:r>
            <w:r>
              <w:rPr>
                <w:noProof/>
                <w:webHidden/>
              </w:rPr>
              <w:tab/>
            </w:r>
            <w:r>
              <w:rPr>
                <w:noProof/>
                <w:webHidden/>
              </w:rPr>
              <w:fldChar w:fldCharType="begin"/>
            </w:r>
            <w:r>
              <w:rPr>
                <w:noProof/>
                <w:webHidden/>
              </w:rPr>
              <w:instrText xml:space="preserve"> PAGEREF _Toc338153600 \h </w:instrText>
            </w:r>
            <w:r>
              <w:rPr>
                <w:noProof/>
                <w:webHidden/>
              </w:rPr>
            </w:r>
            <w:r>
              <w:rPr>
                <w:noProof/>
                <w:webHidden/>
              </w:rPr>
              <w:fldChar w:fldCharType="separate"/>
            </w:r>
            <w:r>
              <w:rPr>
                <w:noProof/>
                <w:webHidden/>
              </w:rPr>
              <w:t>101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01" w:history="1">
            <w:r w:rsidRPr="00B5273E">
              <w:rPr>
                <w:rStyle w:val="Hyperlink"/>
                <w:caps/>
                <w:noProof/>
              </w:rPr>
              <w:t>14</w:t>
            </w:r>
            <w:r>
              <w:rPr>
                <w:rFonts w:eastAsiaTheme="minorEastAsia"/>
                <w:noProof/>
              </w:rPr>
              <w:tab/>
            </w:r>
            <w:r w:rsidRPr="00B5273E">
              <w:rPr>
                <w:rStyle w:val="Hyperlink"/>
                <w:noProof/>
              </w:rPr>
              <w:t>Database Schema 3</w:t>
            </w:r>
            <w:r>
              <w:rPr>
                <w:noProof/>
                <w:webHidden/>
              </w:rPr>
              <w:tab/>
            </w:r>
            <w:r>
              <w:rPr>
                <w:noProof/>
                <w:webHidden/>
              </w:rPr>
              <w:fldChar w:fldCharType="begin"/>
            </w:r>
            <w:r>
              <w:rPr>
                <w:noProof/>
                <w:webHidden/>
              </w:rPr>
              <w:instrText xml:space="preserve"> PAGEREF _Toc338153601 \h </w:instrText>
            </w:r>
            <w:r>
              <w:rPr>
                <w:noProof/>
                <w:webHidden/>
              </w:rPr>
            </w:r>
            <w:r>
              <w:rPr>
                <w:noProof/>
                <w:webHidden/>
              </w:rPr>
              <w:fldChar w:fldCharType="separate"/>
            </w:r>
            <w:r>
              <w:rPr>
                <w:noProof/>
                <w:webHidden/>
              </w:rPr>
              <w:t>102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02" w:history="1">
            <w:r w:rsidRPr="00B5273E">
              <w:rPr>
                <w:rStyle w:val="Hyperlink"/>
                <w:caps/>
                <w:noProof/>
              </w:rPr>
              <w:t>15</w:t>
            </w:r>
            <w:r>
              <w:rPr>
                <w:rFonts w:eastAsiaTheme="minorEastAsia"/>
                <w:noProof/>
              </w:rPr>
              <w:tab/>
            </w:r>
            <w:r w:rsidRPr="00B5273E">
              <w:rPr>
                <w:rStyle w:val="Hyperlink"/>
                <w:noProof/>
              </w:rPr>
              <w:t>Database Schema 4</w:t>
            </w:r>
            <w:r>
              <w:rPr>
                <w:noProof/>
                <w:webHidden/>
              </w:rPr>
              <w:tab/>
            </w:r>
            <w:r>
              <w:rPr>
                <w:noProof/>
                <w:webHidden/>
              </w:rPr>
              <w:fldChar w:fldCharType="begin"/>
            </w:r>
            <w:r>
              <w:rPr>
                <w:noProof/>
                <w:webHidden/>
              </w:rPr>
              <w:instrText xml:space="preserve"> PAGEREF _Toc338153602 \h </w:instrText>
            </w:r>
            <w:r>
              <w:rPr>
                <w:noProof/>
                <w:webHidden/>
              </w:rPr>
            </w:r>
            <w:r>
              <w:rPr>
                <w:noProof/>
                <w:webHidden/>
              </w:rPr>
              <w:fldChar w:fldCharType="separate"/>
            </w:r>
            <w:r>
              <w:rPr>
                <w:noProof/>
                <w:webHidden/>
              </w:rPr>
              <w:t>103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03" w:history="1">
            <w:r w:rsidRPr="00B5273E">
              <w:rPr>
                <w:rStyle w:val="Hyperlink"/>
                <w:caps/>
                <w:noProof/>
              </w:rPr>
              <w:t>16</w:t>
            </w:r>
            <w:r>
              <w:rPr>
                <w:rFonts w:eastAsiaTheme="minorEastAsia"/>
                <w:noProof/>
              </w:rPr>
              <w:tab/>
            </w:r>
            <w:r w:rsidRPr="00B5273E">
              <w:rPr>
                <w:rStyle w:val="Hyperlink"/>
                <w:noProof/>
              </w:rPr>
              <w:t>Database Objects</w:t>
            </w:r>
            <w:r>
              <w:rPr>
                <w:noProof/>
                <w:webHidden/>
              </w:rPr>
              <w:tab/>
            </w:r>
            <w:r>
              <w:rPr>
                <w:noProof/>
                <w:webHidden/>
              </w:rPr>
              <w:fldChar w:fldCharType="begin"/>
            </w:r>
            <w:r>
              <w:rPr>
                <w:noProof/>
                <w:webHidden/>
              </w:rPr>
              <w:instrText xml:space="preserve"> PAGEREF _Toc338153603 \h </w:instrText>
            </w:r>
            <w:r>
              <w:rPr>
                <w:noProof/>
                <w:webHidden/>
              </w:rPr>
            </w:r>
            <w:r>
              <w:rPr>
                <w:noProof/>
                <w:webHidden/>
              </w:rPr>
              <w:fldChar w:fldCharType="separate"/>
            </w:r>
            <w:r>
              <w:rPr>
                <w:noProof/>
                <w:webHidden/>
              </w:rPr>
              <w:t>104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04" w:history="1">
            <w:r w:rsidRPr="00B5273E">
              <w:rPr>
                <w:rStyle w:val="Hyperlink"/>
                <w:noProof/>
              </w:rPr>
              <w:t>16.1</w:t>
            </w:r>
            <w:r>
              <w:rPr>
                <w:rFonts w:eastAsiaTheme="minorEastAsia"/>
                <w:noProof/>
              </w:rPr>
              <w:tab/>
            </w:r>
            <w:r w:rsidRPr="00B5273E">
              <w:rPr>
                <w:rStyle w:val="Hyperlink"/>
                <w:noProof/>
              </w:rPr>
              <w:t>Ask The Question About The Data Object</w:t>
            </w:r>
            <w:r>
              <w:rPr>
                <w:noProof/>
                <w:webHidden/>
              </w:rPr>
              <w:tab/>
            </w:r>
            <w:r>
              <w:rPr>
                <w:noProof/>
                <w:webHidden/>
              </w:rPr>
              <w:fldChar w:fldCharType="begin"/>
            </w:r>
            <w:r>
              <w:rPr>
                <w:noProof/>
                <w:webHidden/>
              </w:rPr>
              <w:instrText xml:space="preserve"> PAGEREF _Toc338153604 \h </w:instrText>
            </w:r>
            <w:r>
              <w:rPr>
                <w:noProof/>
                <w:webHidden/>
              </w:rPr>
            </w:r>
            <w:r>
              <w:rPr>
                <w:noProof/>
                <w:webHidden/>
              </w:rPr>
              <w:fldChar w:fldCharType="separate"/>
            </w:r>
            <w:r>
              <w:rPr>
                <w:noProof/>
                <w:webHidden/>
              </w:rPr>
              <w:t>104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05" w:history="1">
            <w:r w:rsidRPr="00B5273E">
              <w:rPr>
                <w:rStyle w:val="Hyperlink"/>
                <w:caps/>
                <w:noProof/>
              </w:rPr>
              <w:t>17</w:t>
            </w:r>
            <w:r>
              <w:rPr>
                <w:rFonts w:eastAsiaTheme="minorEastAsia"/>
                <w:noProof/>
              </w:rPr>
              <w:tab/>
            </w:r>
            <w:r w:rsidRPr="00B5273E">
              <w:rPr>
                <w:rStyle w:val="Hyperlink"/>
                <w:noProof/>
              </w:rPr>
              <w:t>ACCOUNT</w:t>
            </w:r>
            <w:r>
              <w:rPr>
                <w:noProof/>
                <w:webHidden/>
              </w:rPr>
              <w:tab/>
            </w:r>
            <w:r>
              <w:rPr>
                <w:noProof/>
                <w:webHidden/>
              </w:rPr>
              <w:fldChar w:fldCharType="begin"/>
            </w:r>
            <w:r>
              <w:rPr>
                <w:noProof/>
                <w:webHidden/>
              </w:rPr>
              <w:instrText xml:space="preserve"> PAGEREF _Toc338153605 \h </w:instrText>
            </w:r>
            <w:r>
              <w:rPr>
                <w:noProof/>
                <w:webHidden/>
              </w:rPr>
            </w:r>
            <w:r>
              <w:rPr>
                <w:noProof/>
                <w:webHidden/>
              </w:rPr>
              <w:fldChar w:fldCharType="separate"/>
            </w:r>
            <w:r>
              <w:rPr>
                <w:noProof/>
                <w:webHidden/>
              </w:rPr>
              <w:t>104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06" w:history="1">
            <w:r w:rsidRPr="00B5273E">
              <w:rPr>
                <w:rStyle w:val="Hyperlink"/>
                <w:noProof/>
              </w:rPr>
              <w:t>17.1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_Toc338153606 \h </w:instrText>
            </w:r>
            <w:r>
              <w:rPr>
                <w:noProof/>
                <w:webHidden/>
              </w:rPr>
            </w:r>
            <w:r>
              <w:rPr>
                <w:noProof/>
                <w:webHidden/>
              </w:rPr>
              <w:fldChar w:fldCharType="separate"/>
            </w:r>
            <w:r>
              <w:rPr>
                <w:noProof/>
                <w:webHidden/>
              </w:rPr>
              <w:t>104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07" w:history="1">
            <w:r w:rsidRPr="00B5273E">
              <w:rPr>
                <w:rStyle w:val="Hyperlink"/>
                <w:noProof/>
              </w:rPr>
              <w:t>17.2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_Toc338153607 \h </w:instrText>
            </w:r>
            <w:r>
              <w:rPr>
                <w:noProof/>
                <w:webHidden/>
              </w:rPr>
            </w:r>
            <w:r>
              <w:rPr>
                <w:noProof/>
                <w:webHidden/>
              </w:rPr>
              <w:fldChar w:fldCharType="separate"/>
            </w:r>
            <w:r>
              <w:rPr>
                <w:noProof/>
                <w:webHidden/>
              </w:rPr>
              <w:t>105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08" w:history="1">
            <w:r w:rsidRPr="00B5273E">
              <w:rPr>
                <w:rStyle w:val="Hyperlink"/>
                <w:noProof/>
              </w:rPr>
              <w:t>17.3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_Toc338153608 \h </w:instrText>
            </w:r>
            <w:r>
              <w:rPr>
                <w:noProof/>
                <w:webHidden/>
              </w:rPr>
            </w:r>
            <w:r>
              <w:rPr>
                <w:noProof/>
                <w:webHidden/>
              </w:rPr>
              <w:fldChar w:fldCharType="separate"/>
            </w:r>
            <w:r>
              <w:rPr>
                <w:noProof/>
                <w:webHidden/>
              </w:rPr>
              <w:t>105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09" w:history="1">
            <w:r w:rsidRPr="00B5273E">
              <w:rPr>
                <w:rStyle w:val="Hyperlink"/>
                <w:noProof/>
              </w:rPr>
              <w:t>17.4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_Toc338153609 \h </w:instrText>
            </w:r>
            <w:r>
              <w:rPr>
                <w:noProof/>
                <w:webHidden/>
              </w:rPr>
            </w:r>
            <w:r>
              <w:rPr>
                <w:noProof/>
                <w:webHidden/>
              </w:rPr>
              <w:fldChar w:fldCharType="separate"/>
            </w:r>
            <w:r>
              <w:rPr>
                <w:noProof/>
                <w:webHidden/>
              </w:rPr>
              <w:t>107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10" w:history="1">
            <w:r w:rsidRPr="00B5273E">
              <w:rPr>
                <w:rStyle w:val="Hyperlink"/>
                <w:caps/>
                <w:noProof/>
              </w:rPr>
              <w:t>18</w:t>
            </w:r>
            <w:r>
              <w:rPr>
                <w:rFonts w:eastAsiaTheme="minorEastAsia"/>
                <w:noProof/>
              </w:rPr>
              <w:tab/>
            </w:r>
            <w:r w:rsidRPr="00B5273E">
              <w:rPr>
                <w:rStyle w:val="Hyperlink"/>
                <w:noProof/>
              </w:rPr>
              <w:t>ACCOUNT_MAPPING_RULES</w:t>
            </w:r>
            <w:r>
              <w:rPr>
                <w:noProof/>
                <w:webHidden/>
              </w:rPr>
              <w:tab/>
            </w:r>
            <w:r>
              <w:rPr>
                <w:noProof/>
                <w:webHidden/>
              </w:rPr>
              <w:fldChar w:fldCharType="begin"/>
            </w:r>
            <w:r>
              <w:rPr>
                <w:noProof/>
                <w:webHidden/>
              </w:rPr>
              <w:instrText xml:space="preserve"> PAGEREF _Toc338153610 \h </w:instrText>
            </w:r>
            <w:r>
              <w:rPr>
                <w:noProof/>
                <w:webHidden/>
              </w:rPr>
            </w:r>
            <w:r>
              <w:rPr>
                <w:noProof/>
                <w:webHidden/>
              </w:rPr>
              <w:fldChar w:fldCharType="separate"/>
            </w:r>
            <w:r>
              <w:rPr>
                <w:noProof/>
                <w:webHidden/>
              </w:rPr>
              <w:t>107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11" w:history="1">
            <w:r w:rsidRPr="00B5273E">
              <w:rPr>
                <w:rStyle w:val="Hyperlink"/>
                <w:noProof/>
              </w:rPr>
              <w:t>18.1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_Toc338153611 \h </w:instrText>
            </w:r>
            <w:r>
              <w:rPr>
                <w:noProof/>
                <w:webHidden/>
              </w:rPr>
            </w:r>
            <w:r>
              <w:rPr>
                <w:noProof/>
                <w:webHidden/>
              </w:rPr>
              <w:fldChar w:fldCharType="separate"/>
            </w:r>
            <w:r>
              <w:rPr>
                <w:noProof/>
                <w:webHidden/>
              </w:rPr>
              <w:t>108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12" w:history="1">
            <w:r w:rsidRPr="00B5273E">
              <w:rPr>
                <w:rStyle w:val="Hyperlink"/>
                <w:noProof/>
              </w:rPr>
              <w:t>18.2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_Toc338153612 \h </w:instrText>
            </w:r>
            <w:r>
              <w:rPr>
                <w:noProof/>
                <w:webHidden/>
              </w:rPr>
            </w:r>
            <w:r>
              <w:rPr>
                <w:noProof/>
                <w:webHidden/>
              </w:rPr>
              <w:fldChar w:fldCharType="separate"/>
            </w:r>
            <w:r>
              <w:rPr>
                <w:noProof/>
                <w:webHidden/>
              </w:rPr>
              <w:t>108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13" w:history="1">
            <w:r w:rsidRPr="00B5273E">
              <w:rPr>
                <w:rStyle w:val="Hyperlink"/>
                <w:noProof/>
              </w:rPr>
              <w:t>18.3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_Toc338153613 \h </w:instrText>
            </w:r>
            <w:r>
              <w:rPr>
                <w:noProof/>
                <w:webHidden/>
              </w:rPr>
            </w:r>
            <w:r>
              <w:rPr>
                <w:noProof/>
                <w:webHidden/>
              </w:rPr>
              <w:fldChar w:fldCharType="separate"/>
            </w:r>
            <w:r>
              <w:rPr>
                <w:noProof/>
                <w:webHidden/>
              </w:rPr>
              <w:t>108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14" w:history="1">
            <w:r w:rsidRPr="00B5273E">
              <w:rPr>
                <w:rStyle w:val="Hyperlink"/>
                <w:noProof/>
              </w:rPr>
              <w:t>18.4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_Toc338153614 \h </w:instrText>
            </w:r>
            <w:r>
              <w:rPr>
                <w:noProof/>
                <w:webHidden/>
              </w:rPr>
            </w:r>
            <w:r>
              <w:rPr>
                <w:noProof/>
                <w:webHidden/>
              </w:rPr>
              <w:fldChar w:fldCharType="separate"/>
            </w:r>
            <w:r>
              <w:rPr>
                <w:noProof/>
                <w:webHidden/>
              </w:rPr>
              <w:t>109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15" w:history="1">
            <w:r w:rsidRPr="00B5273E">
              <w:rPr>
                <w:rStyle w:val="Hyperlink"/>
                <w:caps/>
                <w:noProof/>
              </w:rPr>
              <w:t>19</w:t>
            </w:r>
            <w:r>
              <w:rPr>
                <w:rFonts w:eastAsiaTheme="minorEastAsia"/>
                <w:noProof/>
              </w:rPr>
              <w:tab/>
            </w:r>
            <w:r w:rsidRPr="00B5273E">
              <w:rPr>
                <w:rStyle w:val="Hyperlink"/>
                <w:noProof/>
              </w:rPr>
              <w:t>ACCOUNT_TYPE</w:t>
            </w:r>
            <w:r>
              <w:rPr>
                <w:noProof/>
                <w:webHidden/>
              </w:rPr>
              <w:tab/>
            </w:r>
            <w:r>
              <w:rPr>
                <w:noProof/>
                <w:webHidden/>
              </w:rPr>
              <w:fldChar w:fldCharType="begin"/>
            </w:r>
            <w:r>
              <w:rPr>
                <w:noProof/>
                <w:webHidden/>
              </w:rPr>
              <w:instrText xml:space="preserve"> PAGEREF _Toc338153615 \h </w:instrText>
            </w:r>
            <w:r>
              <w:rPr>
                <w:noProof/>
                <w:webHidden/>
              </w:rPr>
            </w:r>
            <w:r>
              <w:rPr>
                <w:noProof/>
                <w:webHidden/>
              </w:rPr>
              <w:fldChar w:fldCharType="separate"/>
            </w:r>
            <w:r>
              <w:rPr>
                <w:noProof/>
                <w:webHidden/>
              </w:rPr>
              <w:t>109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16" w:history="1">
            <w:r w:rsidRPr="00B5273E">
              <w:rPr>
                <w:rStyle w:val="Hyperlink"/>
                <w:noProof/>
              </w:rPr>
              <w:t>19.1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_Toc338153616 \h </w:instrText>
            </w:r>
            <w:r>
              <w:rPr>
                <w:noProof/>
                <w:webHidden/>
              </w:rPr>
            </w:r>
            <w:r>
              <w:rPr>
                <w:noProof/>
                <w:webHidden/>
              </w:rPr>
              <w:fldChar w:fldCharType="separate"/>
            </w:r>
            <w:r>
              <w:rPr>
                <w:noProof/>
                <w:webHidden/>
              </w:rPr>
              <w:t>109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17" w:history="1">
            <w:r w:rsidRPr="00B5273E">
              <w:rPr>
                <w:rStyle w:val="Hyperlink"/>
                <w:noProof/>
              </w:rPr>
              <w:t>19.2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_Toc338153617 \h </w:instrText>
            </w:r>
            <w:r>
              <w:rPr>
                <w:noProof/>
                <w:webHidden/>
              </w:rPr>
            </w:r>
            <w:r>
              <w:rPr>
                <w:noProof/>
                <w:webHidden/>
              </w:rPr>
              <w:fldChar w:fldCharType="separate"/>
            </w:r>
            <w:r>
              <w:rPr>
                <w:noProof/>
                <w:webHidden/>
              </w:rPr>
              <w:t>109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18" w:history="1">
            <w:r w:rsidRPr="00B5273E">
              <w:rPr>
                <w:rStyle w:val="Hyperlink"/>
                <w:noProof/>
              </w:rPr>
              <w:t>19.3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_Toc338153618 \h </w:instrText>
            </w:r>
            <w:r>
              <w:rPr>
                <w:noProof/>
                <w:webHidden/>
              </w:rPr>
            </w:r>
            <w:r>
              <w:rPr>
                <w:noProof/>
                <w:webHidden/>
              </w:rPr>
              <w:fldChar w:fldCharType="separate"/>
            </w:r>
            <w:r>
              <w:rPr>
                <w:noProof/>
                <w:webHidden/>
              </w:rPr>
              <w:t>109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19" w:history="1">
            <w:r w:rsidRPr="00B5273E">
              <w:rPr>
                <w:rStyle w:val="Hyperlink"/>
                <w:noProof/>
              </w:rPr>
              <w:t>19.4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_Toc338153619 \h </w:instrText>
            </w:r>
            <w:r>
              <w:rPr>
                <w:noProof/>
                <w:webHidden/>
              </w:rPr>
            </w:r>
            <w:r>
              <w:rPr>
                <w:noProof/>
                <w:webHidden/>
              </w:rPr>
              <w:fldChar w:fldCharType="separate"/>
            </w:r>
            <w:r>
              <w:rPr>
                <w:noProof/>
                <w:webHidden/>
              </w:rPr>
              <w:t>109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20" w:history="1">
            <w:r w:rsidRPr="00B5273E">
              <w:rPr>
                <w:rStyle w:val="Hyperlink"/>
                <w:caps/>
                <w:noProof/>
              </w:rPr>
              <w:t>20</w:t>
            </w:r>
            <w:r>
              <w:rPr>
                <w:rFonts w:eastAsiaTheme="minorEastAsia"/>
                <w:noProof/>
              </w:rPr>
              <w:tab/>
            </w:r>
            <w:r w:rsidRPr="00B5273E">
              <w:rPr>
                <w:rStyle w:val="Hyperlink"/>
                <w:noProof/>
              </w:rPr>
              <w:t>ACTIVE_DIRECTORY_USER_CAPABILITY</w:t>
            </w:r>
            <w:r>
              <w:rPr>
                <w:noProof/>
                <w:webHidden/>
              </w:rPr>
              <w:tab/>
            </w:r>
            <w:r>
              <w:rPr>
                <w:noProof/>
                <w:webHidden/>
              </w:rPr>
              <w:fldChar w:fldCharType="begin"/>
            </w:r>
            <w:r>
              <w:rPr>
                <w:noProof/>
                <w:webHidden/>
              </w:rPr>
              <w:instrText xml:space="preserve"> PAGEREF _Toc338153620 \h </w:instrText>
            </w:r>
            <w:r>
              <w:rPr>
                <w:noProof/>
                <w:webHidden/>
              </w:rPr>
            </w:r>
            <w:r>
              <w:rPr>
                <w:noProof/>
                <w:webHidden/>
              </w:rPr>
              <w:fldChar w:fldCharType="separate"/>
            </w:r>
            <w:r>
              <w:rPr>
                <w:noProof/>
                <w:webHidden/>
              </w:rPr>
              <w:t>109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21" w:history="1">
            <w:r w:rsidRPr="00B5273E">
              <w:rPr>
                <w:rStyle w:val="Hyperlink"/>
                <w:noProof/>
              </w:rPr>
              <w:t>20.1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_Toc338153621 \h </w:instrText>
            </w:r>
            <w:r>
              <w:rPr>
                <w:noProof/>
                <w:webHidden/>
              </w:rPr>
            </w:r>
            <w:r>
              <w:rPr>
                <w:noProof/>
                <w:webHidden/>
              </w:rPr>
              <w:fldChar w:fldCharType="separate"/>
            </w:r>
            <w:r>
              <w:rPr>
                <w:noProof/>
                <w:webHidden/>
              </w:rPr>
              <w:t>110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22" w:history="1">
            <w:r w:rsidRPr="00B5273E">
              <w:rPr>
                <w:rStyle w:val="Hyperlink"/>
                <w:noProof/>
              </w:rPr>
              <w:t>20.2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_Toc338153622 \h </w:instrText>
            </w:r>
            <w:r>
              <w:rPr>
                <w:noProof/>
                <w:webHidden/>
              </w:rPr>
            </w:r>
            <w:r>
              <w:rPr>
                <w:noProof/>
                <w:webHidden/>
              </w:rPr>
              <w:fldChar w:fldCharType="separate"/>
            </w:r>
            <w:r>
              <w:rPr>
                <w:noProof/>
                <w:webHidden/>
              </w:rPr>
              <w:t>110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23" w:history="1">
            <w:r w:rsidRPr="00B5273E">
              <w:rPr>
                <w:rStyle w:val="Hyperlink"/>
                <w:noProof/>
              </w:rPr>
              <w:t>20.3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_Toc338153623 \h </w:instrText>
            </w:r>
            <w:r>
              <w:rPr>
                <w:noProof/>
                <w:webHidden/>
              </w:rPr>
            </w:r>
            <w:r>
              <w:rPr>
                <w:noProof/>
                <w:webHidden/>
              </w:rPr>
              <w:fldChar w:fldCharType="separate"/>
            </w:r>
            <w:r>
              <w:rPr>
                <w:noProof/>
                <w:webHidden/>
              </w:rPr>
              <w:t>110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24" w:history="1">
            <w:r w:rsidRPr="00B5273E">
              <w:rPr>
                <w:rStyle w:val="Hyperlink"/>
                <w:noProof/>
              </w:rPr>
              <w:t>20.4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_Toc338153624 \h </w:instrText>
            </w:r>
            <w:r>
              <w:rPr>
                <w:noProof/>
                <w:webHidden/>
              </w:rPr>
            </w:r>
            <w:r>
              <w:rPr>
                <w:noProof/>
                <w:webHidden/>
              </w:rPr>
              <w:fldChar w:fldCharType="separate"/>
            </w:r>
            <w:r>
              <w:rPr>
                <w:noProof/>
                <w:webHidden/>
              </w:rPr>
              <w:t>110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25" w:history="1">
            <w:r w:rsidRPr="00B5273E">
              <w:rPr>
                <w:rStyle w:val="Hyperlink"/>
                <w:caps/>
                <w:noProof/>
              </w:rPr>
              <w:t>21</w:t>
            </w:r>
            <w:r>
              <w:rPr>
                <w:rFonts w:eastAsiaTheme="minorEastAsia"/>
                <w:noProof/>
              </w:rPr>
              <w:tab/>
            </w:r>
            <w:r w:rsidRPr="00B5273E">
              <w:rPr>
                <w:rStyle w:val="Hyperlink"/>
                <w:noProof/>
              </w:rPr>
              <w:t>ACTIVE_DIRECTORY_USER_PROFILE</w:t>
            </w:r>
            <w:r>
              <w:rPr>
                <w:noProof/>
                <w:webHidden/>
              </w:rPr>
              <w:tab/>
            </w:r>
            <w:r>
              <w:rPr>
                <w:noProof/>
                <w:webHidden/>
              </w:rPr>
              <w:fldChar w:fldCharType="begin"/>
            </w:r>
            <w:r>
              <w:rPr>
                <w:noProof/>
                <w:webHidden/>
              </w:rPr>
              <w:instrText xml:space="preserve"> PAGEREF _Toc338153625 \h </w:instrText>
            </w:r>
            <w:r>
              <w:rPr>
                <w:noProof/>
                <w:webHidden/>
              </w:rPr>
            </w:r>
            <w:r>
              <w:rPr>
                <w:noProof/>
                <w:webHidden/>
              </w:rPr>
              <w:fldChar w:fldCharType="separate"/>
            </w:r>
            <w:r>
              <w:rPr>
                <w:noProof/>
                <w:webHidden/>
              </w:rPr>
              <w:t>111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26" w:history="1">
            <w:r w:rsidRPr="00B5273E">
              <w:rPr>
                <w:rStyle w:val="Hyperlink"/>
                <w:noProof/>
              </w:rPr>
              <w:t>21.1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_Toc338153626 \h </w:instrText>
            </w:r>
            <w:r>
              <w:rPr>
                <w:noProof/>
                <w:webHidden/>
              </w:rPr>
            </w:r>
            <w:r>
              <w:rPr>
                <w:noProof/>
                <w:webHidden/>
              </w:rPr>
              <w:fldChar w:fldCharType="separate"/>
            </w:r>
            <w:r>
              <w:rPr>
                <w:noProof/>
                <w:webHidden/>
              </w:rPr>
              <w:t>111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27" w:history="1">
            <w:r w:rsidRPr="00B5273E">
              <w:rPr>
                <w:rStyle w:val="Hyperlink"/>
                <w:noProof/>
              </w:rPr>
              <w:t>21.2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_Toc338153627 \h </w:instrText>
            </w:r>
            <w:r>
              <w:rPr>
                <w:noProof/>
                <w:webHidden/>
              </w:rPr>
            </w:r>
            <w:r>
              <w:rPr>
                <w:noProof/>
                <w:webHidden/>
              </w:rPr>
              <w:fldChar w:fldCharType="separate"/>
            </w:r>
            <w:r>
              <w:rPr>
                <w:noProof/>
                <w:webHidden/>
              </w:rPr>
              <w:t>111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28" w:history="1">
            <w:r w:rsidRPr="00B5273E">
              <w:rPr>
                <w:rStyle w:val="Hyperlink"/>
                <w:noProof/>
              </w:rPr>
              <w:t>21.3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_Toc338153628 \h </w:instrText>
            </w:r>
            <w:r>
              <w:rPr>
                <w:noProof/>
                <w:webHidden/>
              </w:rPr>
            </w:r>
            <w:r>
              <w:rPr>
                <w:noProof/>
                <w:webHidden/>
              </w:rPr>
              <w:fldChar w:fldCharType="separate"/>
            </w:r>
            <w:r>
              <w:rPr>
                <w:noProof/>
                <w:webHidden/>
              </w:rPr>
              <w:t>111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29" w:history="1">
            <w:r w:rsidRPr="00B5273E">
              <w:rPr>
                <w:rStyle w:val="Hyperlink"/>
                <w:noProof/>
              </w:rPr>
              <w:t>21.4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_Toc338153629 \h </w:instrText>
            </w:r>
            <w:r>
              <w:rPr>
                <w:noProof/>
                <w:webHidden/>
              </w:rPr>
            </w:r>
            <w:r>
              <w:rPr>
                <w:noProof/>
                <w:webHidden/>
              </w:rPr>
              <w:fldChar w:fldCharType="separate"/>
            </w:r>
            <w:r>
              <w:rPr>
                <w:noProof/>
                <w:webHidden/>
              </w:rPr>
              <w:t>112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30" w:history="1">
            <w:r w:rsidRPr="00B5273E">
              <w:rPr>
                <w:rStyle w:val="Hyperlink"/>
                <w:caps/>
                <w:noProof/>
              </w:rPr>
              <w:t>22</w:t>
            </w:r>
            <w:r>
              <w:rPr>
                <w:rFonts w:eastAsiaTheme="minorEastAsia"/>
                <w:noProof/>
              </w:rPr>
              <w:tab/>
            </w:r>
            <w:r w:rsidRPr="00B5273E">
              <w:rPr>
                <w:rStyle w:val="Hyperlink"/>
                <w:noProof/>
              </w:rPr>
              <w:t>AGENCY</w:t>
            </w:r>
            <w:r>
              <w:rPr>
                <w:noProof/>
                <w:webHidden/>
              </w:rPr>
              <w:tab/>
            </w:r>
            <w:r>
              <w:rPr>
                <w:noProof/>
                <w:webHidden/>
              </w:rPr>
              <w:fldChar w:fldCharType="begin"/>
            </w:r>
            <w:r>
              <w:rPr>
                <w:noProof/>
                <w:webHidden/>
              </w:rPr>
              <w:instrText xml:space="preserve"> PAGEREF _Toc338153630 \h </w:instrText>
            </w:r>
            <w:r>
              <w:rPr>
                <w:noProof/>
                <w:webHidden/>
              </w:rPr>
            </w:r>
            <w:r>
              <w:rPr>
                <w:noProof/>
                <w:webHidden/>
              </w:rPr>
              <w:fldChar w:fldCharType="separate"/>
            </w:r>
            <w:r>
              <w:rPr>
                <w:noProof/>
                <w:webHidden/>
              </w:rPr>
              <w:t>112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31" w:history="1">
            <w:r w:rsidRPr="00B5273E">
              <w:rPr>
                <w:rStyle w:val="Hyperlink"/>
                <w:noProof/>
              </w:rPr>
              <w:t>22.1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_Toc338153631 \h </w:instrText>
            </w:r>
            <w:r>
              <w:rPr>
                <w:noProof/>
                <w:webHidden/>
              </w:rPr>
            </w:r>
            <w:r>
              <w:rPr>
                <w:noProof/>
                <w:webHidden/>
              </w:rPr>
              <w:fldChar w:fldCharType="separate"/>
            </w:r>
            <w:r>
              <w:rPr>
                <w:noProof/>
                <w:webHidden/>
              </w:rPr>
              <w:t>112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32" w:history="1">
            <w:r w:rsidRPr="00B5273E">
              <w:rPr>
                <w:rStyle w:val="Hyperlink"/>
                <w:noProof/>
              </w:rPr>
              <w:t>22.2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_Toc338153632 \h </w:instrText>
            </w:r>
            <w:r>
              <w:rPr>
                <w:noProof/>
                <w:webHidden/>
              </w:rPr>
            </w:r>
            <w:r>
              <w:rPr>
                <w:noProof/>
                <w:webHidden/>
              </w:rPr>
              <w:fldChar w:fldCharType="separate"/>
            </w:r>
            <w:r>
              <w:rPr>
                <w:noProof/>
                <w:webHidden/>
              </w:rPr>
              <w:t>112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33" w:history="1">
            <w:r w:rsidRPr="00B5273E">
              <w:rPr>
                <w:rStyle w:val="Hyperlink"/>
                <w:noProof/>
              </w:rPr>
              <w:t>22.3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_Toc338153633 \h </w:instrText>
            </w:r>
            <w:r>
              <w:rPr>
                <w:noProof/>
                <w:webHidden/>
              </w:rPr>
            </w:r>
            <w:r>
              <w:rPr>
                <w:noProof/>
                <w:webHidden/>
              </w:rPr>
              <w:fldChar w:fldCharType="separate"/>
            </w:r>
            <w:r>
              <w:rPr>
                <w:noProof/>
                <w:webHidden/>
              </w:rPr>
              <w:t>112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34" w:history="1">
            <w:r w:rsidRPr="00B5273E">
              <w:rPr>
                <w:rStyle w:val="Hyperlink"/>
                <w:noProof/>
              </w:rPr>
              <w:t>22.4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_Toc338153634 \h </w:instrText>
            </w:r>
            <w:r>
              <w:rPr>
                <w:noProof/>
                <w:webHidden/>
              </w:rPr>
            </w:r>
            <w:r>
              <w:rPr>
                <w:noProof/>
                <w:webHidden/>
              </w:rPr>
              <w:fldChar w:fldCharType="separate"/>
            </w:r>
            <w:r>
              <w:rPr>
                <w:noProof/>
                <w:webHidden/>
              </w:rPr>
              <w:t>113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35" w:history="1">
            <w:r w:rsidRPr="00B5273E">
              <w:rPr>
                <w:rStyle w:val="Hyperlink"/>
                <w:caps/>
                <w:noProof/>
              </w:rPr>
              <w:t>23</w:t>
            </w:r>
            <w:r>
              <w:rPr>
                <w:rFonts w:eastAsiaTheme="minorEastAsia"/>
                <w:noProof/>
              </w:rPr>
              <w:tab/>
            </w:r>
            <w:r w:rsidRPr="00B5273E">
              <w:rPr>
                <w:rStyle w:val="Hyperlink"/>
                <w:noProof/>
              </w:rPr>
              <w:t>AGENCY_FUND</w:t>
            </w:r>
            <w:r>
              <w:rPr>
                <w:noProof/>
                <w:webHidden/>
              </w:rPr>
              <w:tab/>
            </w:r>
            <w:r>
              <w:rPr>
                <w:noProof/>
                <w:webHidden/>
              </w:rPr>
              <w:fldChar w:fldCharType="begin"/>
            </w:r>
            <w:r>
              <w:rPr>
                <w:noProof/>
                <w:webHidden/>
              </w:rPr>
              <w:instrText xml:space="preserve"> PAGEREF _Toc338153635 \h </w:instrText>
            </w:r>
            <w:r>
              <w:rPr>
                <w:noProof/>
                <w:webHidden/>
              </w:rPr>
            </w:r>
            <w:r>
              <w:rPr>
                <w:noProof/>
                <w:webHidden/>
              </w:rPr>
              <w:fldChar w:fldCharType="separate"/>
            </w:r>
            <w:r>
              <w:rPr>
                <w:noProof/>
                <w:webHidden/>
              </w:rPr>
              <w:t>113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36" w:history="1">
            <w:r w:rsidRPr="00B5273E">
              <w:rPr>
                <w:rStyle w:val="Hyperlink"/>
                <w:noProof/>
              </w:rPr>
              <w:t>23.1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_Toc338153636 \h </w:instrText>
            </w:r>
            <w:r>
              <w:rPr>
                <w:noProof/>
                <w:webHidden/>
              </w:rPr>
            </w:r>
            <w:r>
              <w:rPr>
                <w:noProof/>
                <w:webHidden/>
              </w:rPr>
              <w:fldChar w:fldCharType="separate"/>
            </w:r>
            <w:r>
              <w:rPr>
                <w:noProof/>
                <w:webHidden/>
              </w:rPr>
              <w:t>113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37" w:history="1">
            <w:r w:rsidRPr="00B5273E">
              <w:rPr>
                <w:rStyle w:val="Hyperlink"/>
                <w:noProof/>
              </w:rPr>
              <w:t>23.2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_Toc338153637 \h </w:instrText>
            </w:r>
            <w:r>
              <w:rPr>
                <w:noProof/>
                <w:webHidden/>
              </w:rPr>
            </w:r>
            <w:r>
              <w:rPr>
                <w:noProof/>
                <w:webHidden/>
              </w:rPr>
              <w:fldChar w:fldCharType="separate"/>
            </w:r>
            <w:r>
              <w:rPr>
                <w:noProof/>
                <w:webHidden/>
              </w:rPr>
              <w:t>113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38" w:history="1">
            <w:r w:rsidRPr="00B5273E">
              <w:rPr>
                <w:rStyle w:val="Hyperlink"/>
                <w:noProof/>
              </w:rPr>
              <w:t>23.3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_Toc338153638 \h </w:instrText>
            </w:r>
            <w:r>
              <w:rPr>
                <w:noProof/>
                <w:webHidden/>
              </w:rPr>
            </w:r>
            <w:r>
              <w:rPr>
                <w:noProof/>
                <w:webHidden/>
              </w:rPr>
              <w:fldChar w:fldCharType="separate"/>
            </w:r>
            <w:r>
              <w:rPr>
                <w:noProof/>
                <w:webHidden/>
              </w:rPr>
              <w:t>114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39" w:history="1">
            <w:r w:rsidRPr="00B5273E">
              <w:rPr>
                <w:rStyle w:val="Hyperlink"/>
                <w:noProof/>
              </w:rPr>
              <w:t>23.4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_Toc338153639 \h </w:instrText>
            </w:r>
            <w:r>
              <w:rPr>
                <w:noProof/>
                <w:webHidden/>
              </w:rPr>
            </w:r>
            <w:r>
              <w:rPr>
                <w:noProof/>
                <w:webHidden/>
              </w:rPr>
              <w:fldChar w:fldCharType="separate"/>
            </w:r>
            <w:r>
              <w:rPr>
                <w:noProof/>
                <w:webHidden/>
              </w:rPr>
              <w:t>114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40" w:history="1">
            <w:r w:rsidRPr="00B5273E">
              <w:rPr>
                <w:rStyle w:val="Hyperlink"/>
                <w:caps/>
                <w:noProof/>
              </w:rPr>
              <w:t>24</w:t>
            </w:r>
            <w:r>
              <w:rPr>
                <w:rFonts w:eastAsiaTheme="minorEastAsia"/>
                <w:noProof/>
              </w:rPr>
              <w:tab/>
            </w:r>
            <w:r w:rsidRPr="00B5273E">
              <w:rPr>
                <w:rStyle w:val="Hyperlink"/>
                <w:noProof/>
              </w:rPr>
              <w:t>AGENCY_FUND_ACCOUNT_STATISTICS</w:t>
            </w:r>
            <w:r>
              <w:rPr>
                <w:noProof/>
                <w:webHidden/>
              </w:rPr>
              <w:tab/>
            </w:r>
            <w:r>
              <w:rPr>
                <w:noProof/>
                <w:webHidden/>
              </w:rPr>
              <w:fldChar w:fldCharType="begin"/>
            </w:r>
            <w:r>
              <w:rPr>
                <w:noProof/>
                <w:webHidden/>
              </w:rPr>
              <w:instrText xml:space="preserve"> PAGEREF _Toc338153640 \h </w:instrText>
            </w:r>
            <w:r>
              <w:rPr>
                <w:noProof/>
                <w:webHidden/>
              </w:rPr>
            </w:r>
            <w:r>
              <w:rPr>
                <w:noProof/>
                <w:webHidden/>
              </w:rPr>
              <w:fldChar w:fldCharType="separate"/>
            </w:r>
            <w:r>
              <w:rPr>
                <w:noProof/>
                <w:webHidden/>
              </w:rPr>
              <w:t>114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41" w:history="1">
            <w:r w:rsidRPr="00B5273E">
              <w:rPr>
                <w:rStyle w:val="Hyperlink"/>
                <w:noProof/>
              </w:rPr>
              <w:t>24.1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_Toc338153641 \h </w:instrText>
            </w:r>
            <w:r>
              <w:rPr>
                <w:noProof/>
                <w:webHidden/>
              </w:rPr>
            </w:r>
            <w:r>
              <w:rPr>
                <w:noProof/>
                <w:webHidden/>
              </w:rPr>
              <w:fldChar w:fldCharType="separate"/>
            </w:r>
            <w:r>
              <w:rPr>
                <w:noProof/>
                <w:webHidden/>
              </w:rPr>
              <w:t>114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42" w:history="1">
            <w:r w:rsidRPr="00B5273E">
              <w:rPr>
                <w:rStyle w:val="Hyperlink"/>
                <w:noProof/>
              </w:rPr>
              <w:t>24.2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_Toc338153642 \h </w:instrText>
            </w:r>
            <w:r>
              <w:rPr>
                <w:noProof/>
                <w:webHidden/>
              </w:rPr>
            </w:r>
            <w:r>
              <w:rPr>
                <w:noProof/>
                <w:webHidden/>
              </w:rPr>
              <w:fldChar w:fldCharType="separate"/>
            </w:r>
            <w:r>
              <w:rPr>
                <w:noProof/>
                <w:webHidden/>
              </w:rPr>
              <w:t>115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43" w:history="1">
            <w:r w:rsidRPr="00B5273E">
              <w:rPr>
                <w:rStyle w:val="Hyperlink"/>
                <w:noProof/>
              </w:rPr>
              <w:t>24.3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_Toc338153643 \h </w:instrText>
            </w:r>
            <w:r>
              <w:rPr>
                <w:noProof/>
                <w:webHidden/>
              </w:rPr>
            </w:r>
            <w:r>
              <w:rPr>
                <w:noProof/>
                <w:webHidden/>
              </w:rPr>
              <w:fldChar w:fldCharType="separate"/>
            </w:r>
            <w:r>
              <w:rPr>
                <w:noProof/>
                <w:webHidden/>
              </w:rPr>
              <w:t>115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44" w:history="1">
            <w:r w:rsidRPr="00B5273E">
              <w:rPr>
                <w:rStyle w:val="Hyperlink"/>
                <w:noProof/>
              </w:rPr>
              <w:t>24.4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_Toc338153644 \h </w:instrText>
            </w:r>
            <w:r>
              <w:rPr>
                <w:noProof/>
                <w:webHidden/>
              </w:rPr>
            </w:r>
            <w:r>
              <w:rPr>
                <w:noProof/>
                <w:webHidden/>
              </w:rPr>
              <w:fldChar w:fldCharType="separate"/>
            </w:r>
            <w:r>
              <w:rPr>
                <w:noProof/>
                <w:webHidden/>
              </w:rPr>
              <w:t>119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45" w:history="1">
            <w:r w:rsidRPr="00B5273E">
              <w:rPr>
                <w:rStyle w:val="Hyperlink"/>
                <w:caps/>
                <w:noProof/>
              </w:rPr>
              <w:t>25</w:t>
            </w:r>
            <w:r>
              <w:rPr>
                <w:rFonts w:eastAsiaTheme="minorEastAsia"/>
                <w:noProof/>
              </w:rPr>
              <w:tab/>
            </w:r>
            <w:r w:rsidRPr="00B5273E">
              <w:rPr>
                <w:rStyle w:val="Hyperlink"/>
                <w:noProof/>
              </w:rPr>
              <w:t>AGENCY_FUND_ACCOUNT_TRIAL_BALANCE</w:t>
            </w:r>
            <w:r>
              <w:rPr>
                <w:noProof/>
                <w:webHidden/>
              </w:rPr>
              <w:tab/>
            </w:r>
            <w:r>
              <w:rPr>
                <w:noProof/>
                <w:webHidden/>
              </w:rPr>
              <w:fldChar w:fldCharType="begin"/>
            </w:r>
            <w:r>
              <w:rPr>
                <w:noProof/>
                <w:webHidden/>
              </w:rPr>
              <w:instrText xml:space="preserve"> PAGEREF _Toc338153645 \h </w:instrText>
            </w:r>
            <w:r>
              <w:rPr>
                <w:noProof/>
                <w:webHidden/>
              </w:rPr>
            </w:r>
            <w:r>
              <w:rPr>
                <w:noProof/>
                <w:webHidden/>
              </w:rPr>
              <w:fldChar w:fldCharType="separate"/>
            </w:r>
            <w:r>
              <w:rPr>
                <w:noProof/>
                <w:webHidden/>
              </w:rPr>
              <w:t>119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46" w:history="1">
            <w:r w:rsidRPr="00B5273E">
              <w:rPr>
                <w:rStyle w:val="Hyperlink"/>
                <w:noProof/>
              </w:rPr>
              <w:t>25.1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_Toc338153646 \h </w:instrText>
            </w:r>
            <w:r>
              <w:rPr>
                <w:noProof/>
                <w:webHidden/>
              </w:rPr>
            </w:r>
            <w:r>
              <w:rPr>
                <w:noProof/>
                <w:webHidden/>
              </w:rPr>
              <w:fldChar w:fldCharType="separate"/>
            </w:r>
            <w:r>
              <w:rPr>
                <w:noProof/>
                <w:webHidden/>
              </w:rPr>
              <w:t>119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47" w:history="1">
            <w:r w:rsidRPr="00B5273E">
              <w:rPr>
                <w:rStyle w:val="Hyperlink"/>
                <w:noProof/>
              </w:rPr>
              <w:t>25.2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_Toc338153647 \h </w:instrText>
            </w:r>
            <w:r>
              <w:rPr>
                <w:noProof/>
                <w:webHidden/>
              </w:rPr>
            </w:r>
            <w:r>
              <w:rPr>
                <w:noProof/>
                <w:webHidden/>
              </w:rPr>
              <w:fldChar w:fldCharType="separate"/>
            </w:r>
            <w:r>
              <w:rPr>
                <w:noProof/>
                <w:webHidden/>
              </w:rPr>
              <w:t>119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48" w:history="1">
            <w:r w:rsidRPr="00B5273E">
              <w:rPr>
                <w:rStyle w:val="Hyperlink"/>
                <w:noProof/>
              </w:rPr>
              <w:t>25.3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_Toc338153648 \h </w:instrText>
            </w:r>
            <w:r>
              <w:rPr>
                <w:noProof/>
                <w:webHidden/>
              </w:rPr>
            </w:r>
            <w:r>
              <w:rPr>
                <w:noProof/>
                <w:webHidden/>
              </w:rPr>
              <w:fldChar w:fldCharType="separate"/>
            </w:r>
            <w:r>
              <w:rPr>
                <w:noProof/>
                <w:webHidden/>
              </w:rPr>
              <w:t>119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49" w:history="1">
            <w:r w:rsidRPr="00B5273E">
              <w:rPr>
                <w:rStyle w:val="Hyperlink"/>
                <w:noProof/>
              </w:rPr>
              <w:t>25.4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_Toc338153649 \h </w:instrText>
            </w:r>
            <w:r>
              <w:rPr>
                <w:noProof/>
                <w:webHidden/>
              </w:rPr>
            </w:r>
            <w:r>
              <w:rPr>
                <w:noProof/>
                <w:webHidden/>
              </w:rPr>
              <w:fldChar w:fldCharType="separate"/>
            </w:r>
            <w:r>
              <w:rPr>
                <w:noProof/>
                <w:webHidden/>
              </w:rPr>
              <w:t>126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50" w:history="1">
            <w:r w:rsidRPr="00B5273E">
              <w:rPr>
                <w:rStyle w:val="Hyperlink"/>
                <w:caps/>
                <w:noProof/>
              </w:rPr>
              <w:t>26</w:t>
            </w:r>
            <w:r>
              <w:rPr>
                <w:rFonts w:eastAsiaTheme="minorEastAsia"/>
                <w:noProof/>
              </w:rPr>
              <w:tab/>
            </w:r>
            <w:r w:rsidRPr="00B5273E">
              <w:rPr>
                <w:rStyle w:val="Hyperlink"/>
                <w:noProof/>
              </w:rPr>
              <w:t>AGENCY_FUND_ACCOUNT_TRIAL_BALANCE_STAGE</w:t>
            </w:r>
            <w:r>
              <w:rPr>
                <w:noProof/>
                <w:webHidden/>
              </w:rPr>
              <w:tab/>
            </w:r>
            <w:r>
              <w:rPr>
                <w:noProof/>
                <w:webHidden/>
              </w:rPr>
              <w:fldChar w:fldCharType="begin"/>
            </w:r>
            <w:r>
              <w:rPr>
                <w:noProof/>
                <w:webHidden/>
              </w:rPr>
              <w:instrText xml:space="preserve"> PAGEREF _Toc338153650 \h </w:instrText>
            </w:r>
            <w:r>
              <w:rPr>
                <w:noProof/>
                <w:webHidden/>
              </w:rPr>
            </w:r>
            <w:r>
              <w:rPr>
                <w:noProof/>
                <w:webHidden/>
              </w:rPr>
              <w:fldChar w:fldCharType="separate"/>
            </w:r>
            <w:r>
              <w:rPr>
                <w:noProof/>
                <w:webHidden/>
              </w:rPr>
              <w:t>126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51" w:history="1">
            <w:r w:rsidRPr="00B5273E">
              <w:rPr>
                <w:rStyle w:val="Hyperlink"/>
                <w:noProof/>
              </w:rPr>
              <w:t>26.1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_Toc338153651 \h </w:instrText>
            </w:r>
            <w:r>
              <w:rPr>
                <w:noProof/>
                <w:webHidden/>
              </w:rPr>
            </w:r>
            <w:r>
              <w:rPr>
                <w:noProof/>
                <w:webHidden/>
              </w:rPr>
              <w:fldChar w:fldCharType="separate"/>
            </w:r>
            <w:r>
              <w:rPr>
                <w:noProof/>
                <w:webHidden/>
              </w:rPr>
              <w:t>126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52" w:history="1">
            <w:r w:rsidRPr="00B5273E">
              <w:rPr>
                <w:rStyle w:val="Hyperlink"/>
                <w:noProof/>
              </w:rPr>
              <w:t>26.2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_Toc338153652 \h </w:instrText>
            </w:r>
            <w:r>
              <w:rPr>
                <w:noProof/>
                <w:webHidden/>
              </w:rPr>
            </w:r>
            <w:r>
              <w:rPr>
                <w:noProof/>
                <w:webHidden/>
              </w:rPr>
              <w:fldChar w:fldCharType="separate"/>
            </w:r>
            <w:r>
              <w:rPr>
                <w:noProof/>
                <w:webHidden/>
              </w:rPr>
              <w:t>126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53" w:history="1">
            <w:r w:rsidRPr="00B5273E">
              <w:rPr>
                <w:rStyle w:val="Hyperlink"/>
                <w:noProof/>
              </w:rPr>
              <w:t>26.3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_Toc338153653 \h </w:instrText>
            </w:r>
            <w:r>
              <w:rPr>
                <w:noProof/>
                <w:webHidden/>
              </w:rPr>
            </w:r>
            <w:r>
              <w:rPr>
                <w:noProof/>
                <w:webHidden/>
              </w:rPr>
              <w:fldChar w:fldCharType="separate"/>
            </w:r>
            <w:r>
              <w:rPr>
                <w:noProof/>
                <w:webHidden/>
              </w:rPr>
              <w:t>127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54" w:history="1">
            <w:r w:rsidRPr="00B5273E">
              <w:rPr>
                <w:rStyle w:val="Hyperlink"/>
                <w:noProof/>
              </w:rPr>
              <w:t>26.4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_Toc338153654 \h </w:instrText>
            </w:r>
            <w:r>
              <w:rPr>
                <w:noProof/>
                <w:webHidden/>
              </w:rPr>
            </w:r>
            <w:r>
              <w:rPr>
                <w:noProof/>
                <w:webHidden/>
              </w:rPr>
              <w:fldChar w:fldCharType="separate"/>
            </w:r>
            <w:r>
              <w:rPr>
                <w:noProof/>
                <w:webHidden/>
              </w:rPr>
              <w:t>135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55" w:history="1">
            <w:r w:rsidRPr="00B5273E">
              <w:rPr>
                <w:rStyle w:val="Hyperlink"/>
                <w:caps/>
                <w:noProof/>
              </w:rPr>
              <w:t>27</w:t>
            </w:r>
            <w:r>
              <w:rPr>
                <w:rFonts w:eastAsiaTheme="minorEastAsia"/>
                <w:noProof/>
              </w:rPr>
              <w:tab/>
            </w:r>
            <w:r w:rsidRPr="00B5273E">
              <w:rPr>
                <w:rStyle w:val="Hyperlink"/>
                <w:noProof/>
              </w:rPr>
              <w:t>AGENCY_FUND_ACCOUNT_TRIAL_BALANCE_STAGE_MANAGER</w:t>
            </w:r>
            <w:r>
              <w:rPr>
                <w:noProof/>
                <w:webHidden/>
              </w:rPr>
              <w:tab/>
            </w:r>
            <w:r>
              <w:rPr>
                <w:noProof/>
                <w:webHidden/>
              </w:rPr>
              <w:fldChar w:fldCharType="begin"/>
            </w:r>
            <w:r>
              <w:rPr>
                <w:noProof/>
                <w:webHidden/>
              </w:rPr>
              <w:instrText xml:space="preserve"> PAGEREF _Toc338153655 \h </w:instrText>
            </w:r>
            <w:r>
              <w:rPr>
                <w:noProof/>
                <w:webHidden/>
              </w:rPr>
            </w:r>
            <w:r>
              <w:rPr>
                <w:noProof/>
                <w:webHidden/>
              </w:rPr>
              <w:fldChar w:fldCharType="separate"/>
            </w:r>
            <w:r>
              <w:rPr>
                <w:noProof/>
                <w:webHidden/>
              </w:rPr>
              <w:t>135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56" w:history="1">
            <w:r w:rsidRPr="00B5273E">
              <w:rPr>
                <w:rStyle w:val="Hyperlink"/>
                <w:noProof/>
              </w:rPr>
              <w:t>27.1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_Toc338153656 \h </w:instrText>
            </w:r>
            <w:r>
              <w:rPr>
                <w:noProof/>
                <w:webHidden/>
              </w:rPr>
            </w:r>
            <w:r>
              <w:rPr>
                <w:noProof/>
                <w:webHidden/>
              </w:rPr>
              <w:fldChar w:fldCharType="separate"/>
            </w:r>
            <w:r>
              <w:rPr>
                <w:noProof/>
                <w:webHidden/>
              </w:rPr>
              <w:t>135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57" w:history="1">
            <w:r w:rsidRPr="00B5273E">
              <w:rPr>
                <w:rStyle w:val="Hyperlink"/>
                <w:noProof/>
              </w:rPr>
              <w:t>27.2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_Toc338153657 \h </w:instrText>
            </w:r>
            <w:r>
              <w:rPr>
                <w:noProof/>
                <w:webHidden/>
              </w:rPr>
            </w:r>
            <w:r>
              <w:rPr>
                <w:noProof/>
                <w:webHidden/>
              </w:rPr>
              <w:fldChar w:fldCharType="separate"/>
            </w:r>
            <w:r>
              <w:rPr>
                <w:noProof/>
                <w:webHidden/>
              </w:rPr>
              <w:t>135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58" w:history="1">
            <w:r w:rsidRPr="00B5273E">
              <w:rPr>
                <w:rStyle w:val="Hyperlink"/>
                <w:noProof/>
              </w:rPr>
              <w:t>27.3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_Toc338153658 \h </w:instrText>
            </w:r>
            <w:r>
              <w:rPr>
                <w:noProof/>
                <w:webHidden/>
              </w:rPr>
            </w:r>
            <w:r>
              <w:rPr>
                <w:noProof/>
                <w:webHidden/>
              </w:rPr>
              <w:fldChar w:fldCharType="separate"/>
            </w:r>
            <w:r>
              <w:rPr>
                <w:noProof/>
                <w:webHidden/>
              </w:rPr>
              <w:t>136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59" w:history="1">
            <w:r w:rsidRPr="00B5273E">
              <w:rPr>
                <w:rStyle w:val="Hyperlink"/>
                <w:noProof/>
              </w:rPr>
              <w:t>27.4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_Toc338153659 \h </w:instrText>
            </w:r>
            <w:r>
              <w:rPr>
                <w:noProof/>
                <w:webHidden/>
              </w:rPr>
            </w:r>
            <w:r>
              <w:rPr>
                <w:noProof/>
                <w:webHidden/>
              </w:rPr>
              <w:fldChar w:fldCharType="separate"/>
            </w:r>
            <w:r>
              <w:rPr>
                <w:noProof/>
                <w:webHidden/>
              </w:rPr>
              <w:t>137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60" w:history="1">
            <w:r w:rsidRPr="00B5273E">
              <w:rPr>
                <w:rStyle w:val="Hyperlink"/>
                <w:caps/>
                <w:noProof/>
              </w:rPr>
              <w:t>28</w:t>
            </w:r>
            <w:r>
              <w:rPr>
                <w:rFonts w:eastAsiaTheme="minorEastAsia"/>
                <w:noProof/>
              </w:rPr>
              <w:tab/>
            </w:r>
            <w:r w:rsidRPr="00B5273E">
              <w:rPr>
                <w:rStyle w:val="Hyperlink"/>
                <w:noProof/>
              </w:rPr>
              <w:t>AGENCY_FUND_PACKAGE</w:t>
            </w:r>
            <w:r>
              <w:rPr>
                <w:noProof/>
                <w:webHidden/>
              </w:rPr>
              <w:tab/>
            </w:r>
            <w:r>
              <w:rPr>
                <w:noProof/>
                <w:webHidden/>
              </w:rPr>
              <w:fldChar w:fldCharType="begin"/>
            </w:r>
            <w:r>
              <w:rPr>
                <w:noProof/>
                <w:webHidden/>
              </w:rPr>
              <w:instrText xml:space="preserve"> PAGEREF _Toc338153660 \h </w:instrText>
            </w:r>
            <w:r>
              <w:rPr>
                <w:noProof/>
                <w:webHidden/>
              </w:rPr>
            </w:r>
            <w:r>
              <w:rPr>
                <w:noProof/>
                <w:webHidden/>
              </w:rPr>
              <w:fldChar w:fldCharType="separate"/>
            </w:r>
            <w:r>
              <w:rPr>
                <w:noProof/>
                <w:webHidden/>
              </w:rPr>
              <w:t>137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61" w:history="1">
            <w:r w:rsidRPr="00B5273E">
              <w:rPr>
                <w:rStyle w:val="Hyperlink"/>
                <w:noProof/>
              </w:rPr>
              <w:t>28.1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_Toc338153661 \h </w:instrText>
            </w:r>
            <w:r>
              <w:rPr>
                <w:noProof/>
                <w:webHidden/>
              </w:rPr>
            </w:r>
            <w:r>
              <w:rPr>
                <w:noProof/>
                <w:webHidden/>
              </w:rPr>
              <w:fldChar w:fldCharType="separate"/>
            </w:r>
            <w:r>
              <w:rPr>
                <w:noProof/>
                <w:webHidden/>
              </w:rPr>
              <w:t>137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62" w:history="1">
            <w:r w:rsidRPr="00B5273E">
              <w:rPr>
                <w:rStyle w:val="Hyperlink"/>
                <w:noProof/>
              </w:rPr>
              <w:t>28.2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_Toc338153662 \h </w:instrText>
            </w:r>
            <w:r>
              <w:rPr>
                <w:noProof/>
                <w:webHidden/>
              </w:rPr>
            </w:r>
            <w:r>
              <w:rPr>
                <w:noProof/>
                <w:webHidden/>
              </w:rPr>
              <w:fldChar w:fldCharType="separate"/>
            </w:r>
            <w:r>
              <w:rPr>
                <w:noProof/>
                <w:webHidden/>
              </w:rPr>
              <w:t>137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63" w:history="1">
            <w:r w:rsidRPr="00B5273E">
              <w:rPr>
                <w:rStyle w:val="Hyperlink"/>
                <w:noProof/>
              </w:rPr>
              <w:t>28.3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_Toc338153663 \h </w:instrText>
            </w:r>
            <w:r>
              <w:rPr>
                <w:noProof/>
                <w:webHidden/>
              </w:rPr>
            </w:r>
            <w:r>
              <w:rPr>
                <w:noProof/>
                <w:webHidden/>
              </w:rPr>
              <w:fldChar w:fldCharType="separate"/>
            </w:r>
            <w:r>
              <w:rPr>
                <w:noProof/>
                <w:webHidden/>
              </w:rPr>
              <w:t>137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64" w:history="1">
            <w:r w:rsidRPr="00B5273E">
              <w:rPr>
                <w:rStyle w:val="Hyperlink"/>
                <w:noProof/>
              </w:rPr>
              <w:t>28.4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_Toc338153664 \h </w:instrText>
            </w:r>
            <w:r>
              <w:rPr>
                <w:noProof/>
                <w:webHidden/>
              </w:rPr>
            </w:r>
            <w:r>
              <w:rPr>
                <w:noProof/>
                <w:webHidden/>
              </w:rPr>
              <w:fldChar w:fldCharType="separate"/>
            </w:r>
            <w:r>
              <w:rPr>
                <w:noProof/>
                <w:webHidden/>
              </w:rPr>
              <w:t>139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65" w:history="1">
            <w:r w:rsidRPr="00B5273E">
              <w:rPr>
                <w:rStyle w:val="Hyperlink"/>
                <w:caps/>
                <w:noProof/>
              </w:rPr>
              <w:t>29</w:t>
            </w:r>
            <w:r>
              <w:rPr>
                <w:rFonts w:eastAsiaTheme="minorEastAsia"/>
                <w:noProof/>
              </w:rPr>
              <w:tab/>
            </w:r>
            <w:r w:rsidRPr="00B5273E">
              <w:rPr>
                <w:rStyle w:val="Hyperlink"/>
                <w:noProof/>
              </w:rPr>
              <w:t>AGENCY_FUND_PACKAGE_FORM</w:t>
            </w:r>
            <w:r>
              <w:rPr>
                <w:noProof/>
                <w:webHidden/>
              </w:rPr>
              <w:tab/>
            </w:r>
            <w:r>
              <w:rPr>
                <w:noProof/>
                <w:webHidden/>
              </w:rPr>
              <w:fldChar w:fldCharType="begin"/>
            </w:r>
            <w:r>
              <w:rPr>
                <w:noProof/>
                <w:webHidden/>
              </w:rPr>
              <w:instrText xml:space="preserve"> PAGEREF _Toc338153665 \h </w:instrText>
            </w:r>
            <w:r>
              <w:rPr>
                <w:noProof/>
                <w:webHidden/>
              </w:rPr>
            </w:r>
            <w:r>
              <w:rPr>
                <w:noProof/>
                <w:webHidden/>
              </w:rPr>
              <w:fldChar w:fldCharType="separate"/>
            </w:r>
            <w:r>
              <w:rPr>
                <w:noProof/>
                <w:webHidden/>
              </w:rPr>
              <w:t>139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66" w:history="1">
            <w:r w:rsidRPr="00B5273E">
              <w:rPr>
                <w:rStyle w:val="Hyperlink"/>
                <w:noProof/>
              </w:rPr>
              <w:t>29.1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_Toc338153666 \h </w:instrText>
            </w:r>
            <w:r>
              <w:rPr>
                <w:noProof/>
                <w:webHidden/>
              </w:rPr>
            </w:r>
            <w:r>
              <w:rPr>
                <w:noProof/>
                <w:webHidden/>
              </w:rPr>
              <w:fldChar w:fldCharType="separate"/>
            </w:r>
            <w:r>
              <w:rPr>
                <w:noProof/>
                <w:webHidden/>
              </w:rPr>
              <w:t>139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67" w:history="1">
            <w:r w:rsidRPr="00B5273E">
              <w:rPr>
                <w:rStyle w:val="Hyperlink"/>
                <w:noProof/>
              </w:rPr>
              <w:t>29.2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_Toc338153667 \h </w:instrText>
            </w:r>
            <w:r>
              <w:rPr>
                <w:noProof/>
                <w:webHidden/>
              </w:rPr>
            </w:r>
            <w:r>
              <w:rPr>
                <w:noProof/>
                <w:webHidden/>
              </w:rPr>
              <w:fldChar w:fldCharType="separate"/>
            </w:r>
            <w:r>
              <w:rPr>
                <w:noProof/>
                <w:webHidden/>
              </w:rPr>
              <w:t>139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68" w:history="1">
            <w:r w:rsidRPr="00B5273E">
              <w:rPr>
                <w:rStyle w:val="Hyperlink"/>
                <w:noProof/>
              </w:rPr>
              <w:t>29.3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_Toc338153668 \h </w:instrText>
            </w:r>
            <w:r>
              <w:rPr>
                <w:noProof/>
                <w:webHidden/>
              </w:rPr>
            </w:r>
            <w:r>
              <w:rPr>
                <w:noProof/>
                <w:webHidden/>
              </w:rPr>
              <w:fldChar w:fldCharType="separate"/>
            </w:r>
            <w:r>
              <w:rPr>
                <w:noProof/>
                <w:webHidden/>
              </w:rPr>
              <w:t>139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69" w:history="1">
            <w:r w:rsidRPr="00B5273E">
              <w:rPr>
                <w:rStyle w:val="Hyperlink"/>
                <w:noProof/>
              </w:rPr>
              <w:t>29.4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_Toc338153669 \h </w:instrText>
            </w:r>
            <w:r>
              <w:rPr>
                <w:noProof/>
                <w:webHidden/>
              </w:rPr>
            </w:r>
            <w:r>
              <w:rPr>
                <w:noProof/>
                <w:webHidden/>
              </w:rPr>
              <w:fldChar w:fldCharType="separate"/>
            </w:r>
            <w:r>
              <w:rPr>
                <w:noProof/>
                <w:webHidden/>
              </w:rPr>
              <w:t>141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70" w:history="1">
            <w:r w:rsidRPr="00B5273E">
              <w:rPr>
                <w:rStyle w:val="Hyperlink"/>
                <w:caps/>
                <w:noProof/>
              </w:rPr>
              <w:t>30</w:t>
            </w:r>
            <w:r>
              <w:rPr>
                <w:rFonts w:eastAsiaTheme="minorEastAsia"/>
                <w:noProof/>
              </w:rPr>
              <w:tab/>
            </w:r>
            <w:r w:rsidRPr="00B5273E">
              <w:rPr>
                <w:rStyle w:val="Hyperlink"/>
                <w:noProof/>
              </w:rPr>
              <w:t>AGENCY_FUND_PACKAGE_FORM_HISTORY</w:t>
            </w:r>
            <w:r>
              <w:rPr>
                <w:noProof/>
                <w:webHidden/>
              </w:rPr>
              <w:tab/>
            </w:r>
            <w:r>
              <w:rPr>
                <w:noProof/>
                <w:webHidden/>
              </w:rPr>
              <w:fldChar w:fldCharType="begin"/>
            </w:r>
            <w:r>
              <w:rPr>
                <w:noProof/>
                <w:webHidden/>
              </w:rPr>
              <w:instrText xml:space="preserve"> PAGEREF _Toc338153670 \h </w:instrText>
            </w:r>
            <w:r>
              <w:rPr>
                <w:noProof/>
                <w:webHidden/>
              </w:rPr>
            </w:r>
            <w:r>
              <w:rPr>
                <w:noProof/>
                <w:webHidden/>
              </w:rPr>
              <w:fldChar w:fldCharType="separate"/>
            </w:r>
            <w:r>
              <w:rPr>
                <w:noProof/>
                <w:webHidden/>
              </w:rPr>
              <w:t>141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71" w:history="1">
            <w:r w:rsidRPr="00B5273E">
              <w:rPr>
                <w:rStyle w:val="Hyperlink"/>
                <w:noProof/>
              </w:rPr>
              <w:t>30.1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_Toc338153671 \h </w:instrText>
            </w:r>
            <w:r>
              <w:rPr>
                <w:noProof/>
                <w:webHidden/>
              </w:rPr>
            </w:r>
            <w:r>
              <w:rPr>
                <w:noProof/>
                <w:webHidden/>
              </w:rPr>
              <w:fldChar w:fldCharType="separate"/>
            </w:r>
            <w:r>
              <w:rPr>
                <w:noProof/>
                <w:webHidden/>
              </w:rPr>
              <w:t>141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72" w:history="1">
            <w:r w:rsidRPr="00B5273E">
              <w:rPr>
                <w:rStyle w:val="Hyperlink"/>
                <w:noProof/>
              </w:rPr>
              <w:t>30.2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_Toc338153672 \h </w:instrText>
            </w:r>
            <w:r>
              <w:rPr>
                <w:noProof/>
                <w:webHidden/>
              </w:rPr>
            </w:r>
            <w:r>
              <w:rPr>
                <w:noProof/>
                <w:webHidden/>
              </w:rPr>
              <w:fldChar w:fldCharType="separate"/>
            </w:r>
            <w:r>
              <w:rPr>
                <w:noProof/>
                <w:webHidden/>
              </w:rPr>
              <w:t>141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73" w:history="1">
            <w:r w:rsidRPr="00B5273E">
              <w:rPr>
                <w:rStyle w:val="Hyperlink"/>
                <w:noProof/>
              </w:rPr>
              <w:t>30.3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_Toc338153673 \h </w:instrText>
            </w:r>
            <w:r>
              <w:rPr>
                <w:noProof/>
                <w:webHidden/>
              </w:rPr>
            </w:r>
            <w:r>
              <w:rPr>
                <w:noProof/>
                <w:webHidden/>
              </w:rPr>
              <w:fldChar w:fldCharType="separate"/>
            </w:r>
            <w:r>
              <w:rPr>
                <w:noProof/>
                <w:webHidden/>
              </w:rPr>
              <w:t>141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74" w:history="1">
            <w:r w:rsidRPr="00B5273E">
              <w:rPr>
                <w:rStyle w:val="Hyperlink"/>
                <w:noProof/>
              </w:rPr>
              <w:t>30.4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_Toc338153674 \h </w:instrText>
            </w:r>
            <w:r>
              <w:rPr>
                <w:noProof/>
                <w:webHidden/>
              </w:rPr>
            </w:r>
            <w:r>
              <w:rPr>
                <w:noProof/>
                <w:webHidden/>
              </w:rPr>
              <w:fldChar w:fldCharType="separate"/>
            </w:r>
            <w:r>
              <w:rPr>
                <w:noProof/>
                <w:webHidden/>
              </w:rPr>
              <w:t>142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75" w:history="1">
            <w:r w:rsidRPr="00B5273E">
              <w:rPr>
                <w:rStyle w:val="Hyperlink"/>
                <w:caps/>
                <w:noProof/>
              </w:rPr>
              <w:t>31</w:t>
            </w:r>
            <w:r>
              <w:rPr>
                <w:rFonts w:eastAsiaTheme="minorEastAsia"/>
                <w:noProof/>
              </w:rPr>
              <w:tab/>
            </w:r>
            <w:r w:rsidRPr="00B5273E">
              <w:rPr>
                <w:rStyle w:val="Hyperlink"/>
                <w:noProof/>
              </w:rPr>
              <w:t>AGENCY_FUND_PACKAGE_FORM_LIFECYCLE</w:t>
            </w:r>
            <w:r>
              <w:rPr>
                <w:noProof/>
                <w:webHidden/>
              </w:rPr>
              <w:tab/>
            </w:r>
            <w:r>
              <w:rPr>
                <w:noProof/>
                <w:webHidden/>
              </w:rPr>
              <w:fldChar w:fldCharType="begin"/>
            </w:r>
            <w:r>
              <w:rPr>
                <w:noProof/>
                <w:webHidden/>
              </w:rPr>
              <w:instrText xml:space="preserve"> PAGEREF _Toc338153675 \h </w:instrText>
            </w:r>
            <w:r>
              <w:rPr>
                <w:noProof/>
                <w:webHidden/>
              </w:rPr>
            </w:r>
            <w:r>
              <w:rPr>
                <w:noProof/>
                <w:webHidden/>
              </w:rPr>
              <w:fldChar w:fldCharType="separate"/>
            </w:r>
            <w:r>
              <w:rPr>
                <w:noProof/>
                <w:webHidden/>
              </w:rPr>
              <w:t>142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76" w:history="1">
            <w:r w:rsidRPr="00B5273E">
              <w:rPr>
                <w:rStyle w:val="Hyperlink"/>
                <w:noProof/>
              </w:rPr>
              <w:t>31.1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_Toc338153676 \h </w:instrText>
            </w:r>
            <w:r>
              <w:rPr>
                <w:noProof/>
                <w:webHidden/>
              </w:rPr>
            </w:r>
            <w:r>
              <w:rPr>
                <w:noProof/>
                <w:webHidden/>
              </w:rPr>
              <w:fldChar w:fldCharType="separate"/>
            </w:r>
            <w:r>
              <w:rPr>
                <w:noProof/>
                <w:webHidden/>
              </w:rPr>
              <w:t>142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77" w:history="1">
            <w:r w:rsidRPr="00B5273E">
              <w:rPr>
                <w:rStyle w:val="Hyperlink"/>
                <w:noProof/>
              </w:rPr>
              <w:t>31.2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_Toc338153677 \h </w:instrText>
            </w:r>
            <w:r>
              <w:rPr>
                <w:noProof/>
                <w:webHidden/>
              </w:rPr>
            </w:r>
            <w:r>
              <w:rPr>
                <w:noProof/>
                <w:webHidden/>
              </w:rPr>
              <w:fldChar w:fldCharType="separate"/>
            </w:r>
            <w:r>
              <w:rPr>
                <w:noProof/>
                <w:webHidden/>
              </w:rPr>
              <w:t>142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78" w:history="1">
            <w:r w:rsidRPr="00B5273E">
              <w:rPr>
                <w:rStyle w:val="Hyperlink"/>
                <w:noProof/>
              </w:rPr>
              <w:t>31.3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_Toc338153678 \h </w:instrText>
            </w:r>
            <w:r>
              <w:rPr>
                <w:noProof/>
                <w:webHidden/>
              </w:rPr>
            </w:r>
            <w:r>
              <w:rPr>
                <w:noProof/>
                <w:webHidden/>
              </w:rPr>
              <w:fldChar w:fldCharType="separate"/>
            </w:r>
            <w:r>
              <w:rPr>
                <w:noProof/>
                <w:webHidden/>
              </w:rPr>
              <w:t>143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79" w:history="1">
            <w:r w:rsidRPr="00B5273E">
              <w:rPr>
                <w:rStyle w:val="Hyperlink"/>
                <w:noProof/>
              </w:rPr>
              <w:t>31.4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_Toc338153679 \h </w:instrText>
            </w:r>
            <w:r>
              <w:rPr>
                <w:noProof/>
                <w:webHidden/>
              </w:rPr>
            </w:r>
            <w:r>
              <w:rPr>
                <w:noProof/>
                <w:webHidden/>
              </w:rPr>
              <w:fldChar w:fldCharType="separate"/>
            </w:r>
            <w:r>
              <w:rPr>
                <w:noProof/>
                <w:webHidden/>
              </w:rPr>
              <w:t>144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80" w:history="1">
            <w:r w:rsidRPr="00B5273E">
              <w:rPr>
                <w:rStyle w:val="Hyperlink"/>
                <w:caps/>
                <w:noProof/>
              </w:rPr>
              <w:t>32</w:t>
            </w:r>
            <w:r>
              <w:rPr>
                <w:rFonts w:eastAsiaTheme="minorEastAsia"/>
                <w:noProof/>
              </w:rPr>
              <w:tab/>
            </w:r>
            <w:r w:rsidRPr="00B5273E">
              <w:rPr>
                <w:rStyle w:val="Hyperlink"/>
                <w:noProof/>
              </w:rPr>
              <w:t>AGENCY_FUND_PACKAGE_FORM_NOTE</w:t>
            </w:r>
            <w:r>
              <w:rPr>
                <w:noProof/>
                <w:webHidden/>
              </w:rPr>
              <w:tab/>
            </w:r>
            <w:r>
              <w:rPr>
                <w:noProof/>
                <w:webHidden/>
              </w:rPr>
              <w:fldChar w:fldCharType="begin"/>
            </w:r>
            <w:r>
              <w:rPr>
                <w:noProof/>
                <w:webHidden/>
              </w:rPr>
              <w:instrText xml:space="preserve"> PAGEREF _Toc338153680 \h </w:instrText>
            </w:r>
            <w:r>
              <w:rPr>
                <w:noProof/>
                <w:webHidden/>
              </w:rPr>
            </w:r>
            <w:r>
              <w:rPr>
                <w:noProof/>
                <w:webHidden/>
              </w:rPr>
              <w:fldChar w:fldCharType="separate"/>
            </w:r>
            <w:r>
              <w:rPr>
                <w:noProof/>
                <w:webHidden/>
              </w:rPr>
              <w:t>144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81" w:history="1">
            <w:r w:rsidRPr="00B5273E">
              <w:rPr>
                <w:rStyle w:val="Hyperlink"/>
                <w:noProof/>
              </w:rPr>
              <w:t>32.1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_Toc338153681 \h </w:instrText>
            </w:r>
            <w:r>
              <w:rPr>
                <w:noProof/>
                <w:webHidden/>
              </w:rPr>
            </w:r>
            <w:r>
              <w:rPr>
                <w:noProof/>
                <w:webHidden/>
              </w:rPr>
              <w:fldChar w:fldCharType="separate"/>
            </w:r>
            <w:r>
              <w:rPr>
                <w:noProof/>
                <w:webHidden/>
              </w:rPr>
              <w:t>144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82" w:history="1">
            <w:r w:rsidRPr="00B5273E">
              <w:rPr>
                <w:rStyle w:val="Hyperlink"/>
                <w:noProof/>
              </w:rPr>
              <w:t>32.2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_Toc338153682 \h </w:instrText>
            </w:r>
            <w:r>
              <w:rPr>
                <w:noProof/>
                <w:webHidden/>
              </w:rPr>
            </w:r>
            <w:r>
              <w:rPr>
                <w:noProof/>
                <w:webHidden/>
              </w:rPr>
              <w:fldChar w:fldCharType="separate"/>
            </w:r>
            <w:r>
              <w:rPr>
                <w:noProof/>
                <w:webHidden/>
              </w:rPr>
              <w:t>144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83" w:history="1">
            <w:r w:rsidRPr="00B5273E">
              <w:rPr>
                <w:rStyle w:val="Hyperlink"/>
                <w:noProof/>
              </w:rPr>
              <w:t>32.3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_Toc338153683 \h </w:instrText>
            </w:r>
            <w:r>
              <w:rPr>
                <w:noProof/>
                <w:webHidden/>
              </w:rPr>
            </w:r>
            <w:r>
              <w:rPr>
                <w:noProof/>
                <w:webHidden/>
              </w:rPr>
              <w:fldChar w:fldCharType="separate"/>
            </w:r>
            <w:r>
              <w:rPr>
                <w:noProof/>
                <w:webHidden/>
              </w:rPr>
              <w:t>144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84" w:history="1">
            <w:r w:rsidRPr="00B5273E">
              <w:rPr>
                <w:rStyle w:val="Hyperlink"/>
                <w:noProof/>
              </w:rPr>
              <w:t>32.4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_Toc338153684 \h </w:instrText>
            </w:r>
            <w:r>
              <w:rPr>
                <w:noProof/>
                <w:webHidden/>
              </w:rPr>
            </w:r>
            <w:r>
              <w:rPr>
                <w:noProof/>
                <w:webHidden/>
              </w:rPr>
              <w:fldChar w:fldCharType="separate"/>
            </w:r>
            <w:r>
              <w:rPr>
                <w:noProof/>
                <w:webHidden/>
              </w:rPr>
              <w:t>145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85" w:history="1">
            <w:r w:rsidRPr="00B5273E">
              <w:rPr>
                <w:rStyle w:val="Hyperlink"/>
                <w:caps/>
                <w:noProof/>
              </w:rPr>
              <w:t>33</w:t>
            </w:r>
            <w:r>
              <w:rPr>
                <w:rFonts w:eastAsiaTheme="minorEastAsia"/>
                <w:noProof/>
              </w:rPr>
              <w:tab/>
            </w:r>
            <w:r w:rsidRPr="00B5273E">
              <w:rPr>
                <w:rStyle w:val="Hyperlink"/>
                <w:noProof/>
              </w:rPr>
              <w:t>AGENCY_FUND_PACKAGE_LIFECYCLE</w:t>
            </w:r>
            <w:r>
              <w:rPr>
                <w:noProof/>
                <w:webHidden/>
              </w:rPr>
              <w:tab/>
            </w:r>
            <w:r>
              <w:rPr>
                <w:noProof/>
                <w:webHidden/>
              </w:rPr>
              <w:fldChar w:fldCharType="begin"/>
            </w:r>
            <w:r>
              <w:rPr>
                <w:noProof/>
                <w:webHidden/>
              </w:rPr>
              <w:instrText xml:space="preserve"> PAGEREF _Toc338153685 \h </w:instrText>
            </w:r>
            <w:r>
              <w:rPr>
                <w:noProof/>
                <w:webHidden/>
              </w:rPr>
            </w:r>
            <w:r>
              <w:rPr>
                <w:noProof/>
                <w:webHidden/>
              </w:rPr>
              <w:fldChar w:fldCharType="separate"/>
            </w:r>
            <w:r>
              <w:rPr>
                <w:noProof/>
                <w:webHidden/>
              </w:rPr>
              <w:t>145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86" w:history="1">
            <w:r w:rsidRPr="00B5273E">
              <w:rPr>
                <w:rStyle w:val="Hyperlink"/>
                <w:noProof/>
              </w:rPr>
              <w:t>33.1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_Toc338153686 \h </w:instrText>
            </w:r>
            <w:r>
              <w:rPr>
                <w:noProof/>
                <w:webHidden/>
              </w:rPr>
            </w:r>
            <w:r>
              <w:rPr>
                <w:noProof/>
                <w:webHidden/>
              </w:rPr>
              <w:fldChar w:fldCharType="separate"/>
            </w:r>
            <w:r>
              <w:rPr>
                <w:noProof/>
                <w:webHidden/>
              </w:rPr>
              <w:t>146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87" w:history="1">
            <w:r w:rsidRPr="00B5273E">
              <w:rPr>
                <w:rStyle w:val="Hyperlink"/>
                <w:noProof/>
              </w:rPr>
              <w:t>33.2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_Toc338153687 \h </w:instrText>
            </w:r>
            <w:r>
              <w:rPr>
                <w:noProof/>
                <w:webHidden/>
              </w:rPr>
            </w:r>
            <w:r>
              <w:rPr>
                <w:noProof/>
                <w:webHidden/>
              </w:rPr>
              <w:fldChar w:fldCharType="separate"/>
            </w:r>
            <w:r>
              <w:rPr>
                <w:noProof/>
                <w:webHidden/>
              </w:rPr>
              <w:t>146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88" w:history="1">
            <w:r w:rsidRPr="00B5273E">
              <w:rPr>
                <w:rStyle w:val="Hyperlink"/>
                <w:noProof/>
              </w:rPr>
              <w:t>33.3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_Toc338153688 \h </w:instrText>
            </w:r>
            <w:r>
              <w:rPr>
                <w:noProof/>
                <w:webHidden/>
              </w:rPr>
            </w:r>
            <w:r>
              <w:rPr>
                <w:noProof/>
                <w:webHidden/>
              </w:rPr>
              <w:fldChar w:fldCharType="separate"/>
            </w:r>
            <w:r>
              <w:rPr>
                <w:noProof/>
                <w:webHidden/>
              </w:rPr>
              <w:t>146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89" w:history="1">
            <w:r w:rsidRPr="00B5273E">
              <w:rPr>
                <w:rStyle w:val="Hyperlink"/>
                <w:noProof/>
              </w:rPr>
              <w:t>33.4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_Toc338153689 \h </w:instrText>
            </w:r>
            <w:r>
              <w:rPr>
                <w:noProof/>
                <w:webHidden/>
              </w:rPr>
            </w:r>
            <w:r>
              <w:rPr>
                <w:noProof/>
                <w:webHidden/>
              </w:rPr>
              <w:fldChar w:fldCharType="separate"/>
            </w:r>
            <w:r>
              <w:rPr>
                <w:noProof/>
                <w:webHidden/>
              </w:rPr>
              <w:t>147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90" w:history="1">
            <w:r w:rsidRPr="00B5273E">
              <w:rPr>
                <w:rStyle w:val="Hyperlink"/>
                <w:caps/>
                <w:noProof/>
              </w:rPr>
              <w:t>34</w:t>
            </w:r>
            <w:r>
              <w:rPr>
                <w:rFonts w:eastAsiaTheme="minorEastAsia"/>
                <w:noProof/>
              </w:rPr>
              <w:tab/>
            </w:r>
            <w:r w:rsidRPr="00B5273E">
              <w:rPr>
                <w:rStyle w:val="Hyperlink"/>
                <w:noProof/>
              </w:rPr>
              <w:t>AGENCY_FUND_PACKAGE_NOTE</w:t>
            </w:r>
            <w:r>
              <w:rPr>
                <w:noProof/>
                <w:webHidden/>
              </w:rPr>
              <w:tab/>
            </w:r>
            <w:r>
              <w:rPr>
                <w:noProof/>
                <w:webHidden/>
              </w:rPr>
              <w:fldChar w:fldCharType="begin"/>
            </w:r>
            <w:r>
              <w:rPr>
                <w:noProof/>
                <w:webHidden/>
              </w:rPr>
              <w:instrText xml:space="preserve"> PAGEREF _Toc338153690 \h </w:instrText>
            </w:r>
            <w:r>
              <w:rPr>
                <w:noProof/>
                <w:webHidden/>
              </w:rPr>
            </w:r>
            <w:r>
              <w:rPr>
                <w:noProof/>
                <w:webHidden/>
              </w:rPr>
              <w:fldChar w:fldCharType="separate"/>
            </w:r>
            <w:r>
              <w:rPr>
                <w:noProof/>
                <w:webHidden/>
              </w:rPr>
              <w:t>147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91" w:history="1">
            <w:r w:rsidRPr="00B5273E">
              <w:rPr>
                <w:rStyle w:val="Hyperlink"/>
                <w:noProof/>
              </w:rPr>
              <w:t>34.1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_Toc338153691 \h </w:instrText>
            </w:r>
            <w:r>
              <w:rPr>
                <w:noProof/>
                <w:webHidden/>
              </w:rPr>
            </w:r>
            <w:r>
              <w:rPr>
                <w:noProof/>
                <w:webHidden/>
              </w:rPr>
              <w:fldChar w:fldCharType="separate"/>
            </w:r>
            <w:r>
              <w:rPr>
                <w:noProof/>
                <w:webHidden/>
              </w:rPr>
              <w:t>147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92" w:history="1">
            <w:r w:rsidRPr="00B5273E">
              <w:rPr>
                <w:rStyle w:val="Hyperlink"/>
                <w:noProof/>
              </w:rPr>
              <w:t>34.2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_Toc338153692 \h </w:instrText>
            </w:r>
            <w:r>
              <w:rPr>
                <w:noProof/>
                <w:webHidden/>
              </w:rPr>
            </w:r>
            <w:r>
              <w:rPr>
                <w:noProof/>
                <w:webHidden/>
              </w:rPr>
              <w:fldChar w:fldCharType="separate"/>
            </w:r>
            <w:r>
              <w:rPr>
                <w:noProof/>
                <w:webHidden/>
              </w:rPr>
              <w:t>148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93" w:history="1">
            <w:r w:rsidRPr="00B5273E">
              <w:rPr>
                <w:rStyle w:val="Hyperlink"/>
                <w:noProof/>
              </w:rPr>
              <w:t>34.3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_Toc338153693 \h </w:instrText>
            </w:r>
            <w:r>
              <w:rPr>
                <w:noProof/>
                <w:webHidden/>
              </w:rPr>
            </w:r>
            <w:r>
              <w:rPr>
                <w:noProof/>
                <w:webHidden/>
              </w:rPr>
              <w:fldChar w:fldCharType="separate"/>
            </w:r>
            <w:r>
              <w:rPr>
                <w:noProof/>
                <w:webHidden/>
              </w:rPr>
              <w:t>148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94" w:history="1">
            <w:r w:rsidRPr="00B5273E">
              <w:rPr>
                <w:rStyle w:val="Hyperlink"/>
                <w:noProof/>
              </w:rPr>
              <w:t>34.4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_Toc338153694 \h </w:instrText>
            </w:r>
            <w:r>
              <w:rPr>
                <w:noProof/>
                <w:webHidden/>
              </w:rPr>
            </w:r>
            <w:r>
              <w:rPr>
                <w:noProof/>
                <w:webHidden/>
              </w:rPr>
              <w:fldChar w:fldCharType="separate"/>
            </w:r>
            <w:r>
              <w:rPr>
                <w:noProof/>
                <w:webHidden/>
              </w:rPr>
              <w:t>149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695" w:history="1">
            <w:r w:rsidRPr="00B5273E">
              <w:rPr>
                <w:rStyle w:val="Hyperlink"/>
                <w:caps/>
                <w:noProof/>
              </w:rPr>
              <w:t>35</w:t>
            </w:r>
            <w:r>
              <w:rPr>
                <w:rFonts w:eastAsiaTheme="minorEastAsia"/>
                <w:noProof/>
              </w:rPr>
              <w:tab/>
            </w:r>
            <w:r w:rsidRPr="00B5273E">
              <w:rPr>
                <w:rStyle w:val="Hyperlink"/>
                <w:noProof/>
              </w:rPr>
              <w:t>AGENCY_FUND_TRIAL_BALANCE_STATE</w:t>
            </w:r>
            <w:r>
              <w:rPr>
                <w:noProof/>
                <w:webHidden/>
              </w:rPr>
              <w:tab/>
            </w:r>
            <w:r>
              <w:rPr>
                <w:noProof/>
                <w:webHidden/>
              </w:rPr>
              <w:fldChar w:fldCharType="begin"/>
            </w:r>
            <w:r>
              <w:rPr>
                <w:noProof/>
                <w:webHidden/>
              </w:rPr>
              <w:instrText xml:space="preserve"> PAGEREF _Toc338153695 \h </w:instrText>
            </w:r>
            <w:r>
              <w:rPr>
                <w:noProof/>
                <w:webHidden/>
              </w:rPr>
            </w:r>
            <w:r>
              <w:rPr>
                <w:noProof/>
                <w:webHidden/>
              </w:rPr>
              <w:fldChar w:fldCharType="separate"/>
            </w:r>
            <w:r>
              <w:rPr>
                <w:noProof/>
                <w:webHidden/>
              </w:rPr>
              <w:t>149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96" w:history="1">
            <w:r w:rsidRPr="00B5273E">
              <w:rPr>
                <w:rStyle w:val="Hyperlink"/>
                <w:noProof/>
              </w:rPr>
              <w:t>35.1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_Toc338153696 \h </w:instrText>
            </w:r>
            <w:r>
              <w:rPr>
                <w:noProof/>
                <w:webHidden/>
              </w:rPr>
            </w:r>
            <w:r>
              <w:rPr>
                <w:noProof/>
                <w:webHidden/>
              </w:rPr>
              <w:fldChar w:fldCharType="separate"/>
            </w:r>
            <w:r>
              <w:rPr>
                <w:noProof/>
                <w:webHidden/>
              </w:rPr>
              <w:t>149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97" w:history="1">
            <w:r w:rsidRPr="00B5273E">
              <w:rPr>
                <w:rStyle w:val="Hyperlink"/>
                <w:noProof/>
              </w:rPr>
              <w:t>35.2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_Toc338153697 \h </w:instrText>
            </w:r>
            <w:r>
              <w:rPr>
                <w:noProof/>
                <w:webHidden/>
              </w:rPr>
            </w:r>
            <w:r>
              <w:rPr>
                <w:noProof/>
                <w:webHidden/>
              </w:rPr>
              <w:fldChar w:fldCharType="separate"/>
            </w:r>
            <w:r>
              <w:rPr>
                <w:noProof/>
                <w:webHidden/>
              </w:rPr>
              <w:t>149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98" w:history="1">
            <w:r w:rsidRPr="00B5273E">
              <w:rPr>
                <w:rStyle w:val="Hyperlink"/>
                <w:noProof/>
              </w:rPr>
              <w:t>35.3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_Toc338153698 \h </w:instrText>
            </w:r>
            <w:r>
              <w:rPr>
                <w:noProof/>
                <w:webHidden/>
              </w:rPr>
            </w:r>
            <w:r>
              <w:rPr>
                <w:noProof/>
                <w:webHidden/>
              </w:rPr>
              <w:fldChar w:fldCharType="separate"/>
            </w:r>
            <w:r>
              <w:rPr>
                <w:noProof/>
                <w:webHidden/>
              </w:rPr>
              <w:t>149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699" w:history="1">
            <w:r w:rsidRPr="00B5273E">
              <w:rPr>
                <w:rStyle w:val="Hyperlink"/>
                <w:noProof/>
              </w:rPr>
              <w:t>35.4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_Toc338153699 \h </w:instrText>
            </w:r>
            <w:r>
              <w:rPr>
                <w:noProof/>
                <w:webHidden/>
              </w:rPr>
            </w:r>
            <w:r>
              <w:rPr>
                <w:noProof/>
                <w:webHidden/>
              </w:rPr>
              <w:fldChar w:fldCharType="separate"/>
            </w:r>
            <w:r>
              <w:rPr>
                <w:noProof/>
                <w:webHidden/>
              </w:rPr>
              <w:t>150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00" w:history="1">
            <w:r w:rsidRPr="00B5273E">
              <w:rPr>
                <w:rStyle w:val="Hyperlink"/>
                <w:caps/>
                <w:noProof/>
              </w:rPr>
              <w:t>36</w:t>
            </w:r>
            <w:r>
              <w:rPr>
                <w:rFonts w:eastAsiaTheme="minorEastAsia"/>
                <w:noProof/>
              </w:rPr>
              <w:tab/>
            </w:r>
            <w:r w:rsidRPr="00B5273E">
              <w:rPr>
                <w:rStyle w:val="Hyperlink"/>
                <w:noProof/>
              </w:rPr>
              <w:t>AGENCY_GROUP</w:t>
            </w:r>
            <w:r>
              <w:rPr>
                <w:noProof/>
                <w:webHidden/>
              </w:rPr>
              <w:tab/>
            </w:r>
            <w:r>
              <w:rPr>
                <w:noProof/>
                <w:webHidden/>
              </w:rPr>
              <w:fldChar w:fldCharType="begin"/>
            </w:r>
            <w:r>
              <w:rPr>
                <w:noProof/>
                <w:webHidden/>
              </w:rPr>
              <w:instrText xml:space="preserve"> PAGEREF _Toc338153700 \h </w:instrText>
            </w:r>
            <w:r>
              <w:rPr>
                <w:noProof/>
                <w:webHidden/>
              </w:rPr>
            </w:r>
            <w:r>
              <w:rPr>
                <w:noProof/>
                <w:webHidden/>
              </w:rPr>
              <w:fldChar w:fldCharType="separate"/>
            </w:r>
            <w:r>
              <w:rPr>
                <w:noProof/>
                <w:webHidden/>
              </w:rPr>
              <w:t>150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01" w:history="1">
            <w:r w:rsidRPr="00B5273E">
              <w:rPr>
                <w:rStyle w:val="Hyperlink"/>
                <w:noProof/>
              </w:rPr>
              <w:t>36.1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_Toc338153701 \h </w:instrText>
            </w:r>
            <w:r>
              <w:rPr>
                <w:noProof/>
                <w:webHidden/>
              </w:rPr>
            </w:r>
            <w:r>
              <w:rPr>
                <w:noProof/>
                <w:webHidden/>
              </w:rPr>
              <w:fldChar w:fldCharType="separate"/>
            </w:r>
            <w:r>
              <w:rPr>
                <w:noProof/>
                <w:webHidden/>
              </w:rPr>
              <w:t>150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02" w:history="1">
            <w:r w:rsidRPr="00B5273E">
              <w:rPr>
                <w:rStyle w:val="Hyperlink"/>
                <w:noProof/>
              </w:rPr>
              <w:t>36.2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_Toc338153702 \h </w:instrText>
            </w:r>
            <w:r>
              <w:rPr>
                <w:noProof/>
                <w:webHidden/>
              </w:rPr>
            </w:r>
            <w:r>
              <w:rPr>
                <w:noProof/>
                <w:webHidden/>
              </w:rPr>
              <w:fldChar w:fldCharType="separate"/>
            </w:r>
            <w:r>
              <w:rPr>
                <w:noProof/>
                <w:webHidden/>
              </w:rPr>
              <w:t>151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03" w:history="1">
            <w:r w:rsidRPr="00B5273E">
              <w:rPr>
                <w:rStyle w:val="Hyperlink"/>
                <w:noProof/>
              </w:rPr>
              <w:t>36.3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_Toc338153703 \h </w:instrText>
            </w:r>
            <w:r>
              <w:rPr>
                <w:noProof/>
                <w:webHidden/>
              </w:rPr>
            </w:r>
            <w:r>
              <w:rPr>
                <w:noProof/>
                <w:webHidden/>
              </w:rPr>
              <w:fldChar w:fldCharType="separate"/>
            </w:r>
            <w:r>
              <w:rPr>
                <w:noProof/>
                <w:webHidden/>
              </w:rPr>
              <w:t>151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04" w:history="1">
            <w:r w:rsidRPr="00B5273E">
              <w:rPr>
                <w:rStyle w:val="Hyperlink"/>
                <w:noProof/>
              </w:rPr>
              <w:t>36.4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_Toc338153704 \h </w:instrText>
            </w:r>
            <w:r>
              <w:rPr>
                <w:noProof/>
                <w:webHidden/>
              </w:rPr>
            </w:r>
            <w:r>
              <w:rPr>
                <w:noProof/>
                <w:webHidden/>
              </w:rPr>
              <w:fldChar w:fldCharType="separate"/>
            </w:r>
            <w:r>
              <w:rPr>
                <w:noProof/>
                <w:webHidden/>
              </w:rPr>
              <w:t>151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05" w:history="1">
            <w:r w:rsidRPr="00B5273E">
              <w:rPr>
                <w:rStyle w:val="Hyperlink"/>
                <w:caps/>
                <w:noProof/>
              </w:rPr>
              <w:t>37</w:t>
            </w:r>
            <w:r>
              <w:rPr>
                <w:rFonts w:eastAsiaTheme="minorEastAsia"/>
                <w:noProof/>
              </w:rPr>
              <w:tab/>
            </w:r>
            <w:r w:rsidRPr="00B5273E">
              <w:rPr>
                <w:rStyle w:val="Hyperlink"/>
                <w:noProof/>
              </w:rPr>
              <w:t>APPLICATION_LOOKUP_DATA</w:t>
            </w:r>
            <w:r>
              <w:rPr>
                <w:noProof/>
                <w:webHidden/>
              </w:rPr>
              <w:tab/>
            </w:r>
            <w:r>
              <w:rPr>
                <w:noProof/>
                <w:webHidden/>
              </w:rPr>
              <w:fldChar w:fldCharType="begin"/>
            </w:r>
            <w:r>
              <w:rPr>
                <w:noProof/>
                <w:webHidden/>
              </w:rPr>
              <w:instrText xml:space="preserve"> PAGEREF _Toc338153705 \h </w:instrText>
            </w:r>
            <w:r>
              <w:rPr>
                <w:noProof/>
                <w:webHidden/>
              </w:rPr>
            </w:r>
            <w:r>
              <w:rPr>
                <w:noProof/>
                <w:webHidden/>
              </w:rPr>
              <w:fldChar w:fldCharType="separate"/>
            </w:r>
            <w:r>
              <w:rPr>
                <w:noProof/>
                <w:webHidden/>
              </w:rPr>
              <w:t>151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06" w:history="1">
            <w:r w:rsidRPr="00B5273E">
              <w:rPr>
                <w:rStyle w:val="Hyperlink"/>
                <w:noProof/>
              </w:rPr>
              <w:t>37.1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_Toc338153706 \h </w:instrText>
            </w:r>
            <w:r>
              <w:rPr>
                <w:noProof/>
                <w:webHidden/>
              </w:rPr>
            </w:r>
            <w:r>
              <w:rPr>
                <w:noProof/>
                <w:webHidden/>
              </w:rPr>
              <w:fldChar w:fldCharType="separate"/>
            </w:r>
            <w:r>
              <w:rPr>
                <w:noProof/>
                <w:webHidden/>
              </w:rPr>
              <w:t>151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07" w:history="1">
            <w:r w:rsidRPr="00B5273E">
              <w:rPr>
                <w:rStyle w:val="Hyperlink"/>
                <w:noProof/>
              </w:rPr>
              <w:t>37.2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_Toc338153707 \h </w:instrText>
            </w:r>
            <w:r>
              <w:rPr>
                <w:noProof/>
                <w:webHidden/>
              </w:rPr>
            </w:r>
            <w:r>
              <w:rPr>
                <w:noProof/>
                <w:webHidden/>
              </w:rPr>
              <w:fldChar w:fldCharType="separate"/>
            </w:r>
            <w:r>
              <w:rPr>
                <w:noProof/>
                <w:webHidden/>
              </w:rPr>
              <w:t>151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08" w:history="1">
            <w:r w:rsidRPr="00B5273E">
              <w:rPr>
                <w:rStyle w:val="Hyperlink"/>
                <w:noProof/>
              </w:rPr>
              <w:t>37.3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_Toc338153708 \h </w:instrText>
            </w:r>
            <w:r>
              <w:rPr>
                <w:noProof/>
                <w:webHidden/>
              </w:rPr>
            </w:r>
            <w:r>
              <w:rPr>
                <w:noProof/>
                <w:webHidden/>
              </w:rPr>
              <w:fldChar w:fldCharType="separate"/>
            </w:r>
            <w:r>
              <w:rPr>
                <w:noProof/>
                <w:webHidden/>
              </w:rPr>
              <w:t>152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09" w:history="1">
            <w:r w:rsidRPr="00B5273E">
              <w:rPr>
                <w:rStyle w:val="Hyperlink"/>
                <w:noProof/>
              </w:rPr>
              <w:t>37.4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_Toc338153709 \h </w:instrText>
            </w:r>
            <w:r>
              <w:rPr>
                <w:noProof/>
                <w:webHidden/>
              </w:rPr>
            </w:r>
            <w:r>
              <w:rPr>
                <w:noProof/>
                <w:webHidden/>
              </w:rPr>
              <w:fldChar w:fldCharType="separate"/>
            </w:r>
            <w:r>
              <w:rPr>
                <w:noProof/>
                <w:webHidden/>
              </w:rPr>
              <w:t>152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10" w:history="1">
            <w:r w:rsidRPr="00B5273E">
              <w:rPr>
                <w:rStyle w:val="Hyperlink"/>
                <w:caps/>
                <w:noProof/>
              </w:rPr>
              <w:t>38</w:t>
            </w:r>
            <w:r>
              <w:rPr>
                <w:rFonts w:eastAsiaTheme="minorEastAsia"/>
                <w:noProof/>
              </w:rPr>
              <w:tab/>
            </w:r>
            <w:r w:rsidRPr="00B5273E">
              <w:rPr>
                <w:rStyle w:val="Hyperlink"/>
                <w:noProof/>
              </w:rPr>
              <w:t>AUTOMATION_MANAGER_DETAIL_LOG</w:t>
            </w:r>
            <w:r>
              <w:rPr>
                <w:noProof/>
                <w:webHidden/>
              </w:rPr>
              <w:tab/>
            </w:r>
            <w:r>
              <w:rPr>
                <w:noProof/>
                <w:webHidden/>
              </w:rPr>
              <w:fldChar w:fldCharType="begin"/>
            </w:r>
            <w:r>
              <w:rPr>
                <w:noProof/>
                <w:webHidden/>
              </w:rPr>
              <w:instrText xml:space="preserve"> PAGEREF _Toc338153710 \h </w:instrText>
            </w:r>
            <w:r>
              <w:rPr>
                <w:noProof/>
                <w:webHidden/>
              </w:rPr>
            </w:r>
            <w:r>
              <w:rPr>
                <w:noProof/>
                <w:webHidden/>
              </w:rPr>
              <w:fldChar w:fldCharType="separate"/>
            </w:r>
            <w:r>
              <w:rPr>
                <w:noProof/>
                <w:webHidden/>
              </w:rPr>
              <w:t>152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11" w:history="1">
            <w:r w:rsidRPr="00B5273E">
              <w:rPr>
                <w:rStyle w:val="Hyperlink"/>
                <w:noProof/>
              </w:rPr>
              <w:t>38.1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_Toc338153711 \h </w:instrText>
            </w:r>
            <w:r>
              <w:rPr>
                <w:noProof/>
                <w:webHidden/>
              </w:rPr>
            </w:r>
            <w:r>
              <w:rPr>
                <w:noProof/>
                <w:webHidden/>
              </w:rPr>
              <w:fldChar w:fldCharType="separate"/>
            </w:r>
            <w:r>
              <w:rPr>
                <w:noProof/>
                <w:webHidden/>
              </w:rPr>
              <w:t>152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12" w:history="1">
            <w:r w:rsidRPr="00B5273E">
              <w:rPr>
                <w:rStyle w:val="Hyperlink"/>
                <w:noProof/>
              </w:rPr>
              <w:t>38.2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_Toc338153712 \h </w:instrText>
            </w:r>
            <w:r>
              <w:rPr>
                <w:noProof/>
                <w:webHidden/>
              </w:rPr>
            </w:r>
            <w:r>
              <w:rPr>
                <w:noProof/>
                <w:webHidden/>
              </w:rPr>
              <w:fldChar w:fldCharType="separate"/>
            </w:r>
            <w:r>
              <w:rPr>
                <w:noProof/>
                <w:webHidden/>
              </w:rPr>
              <w:t>152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13" w:history="1">
            <w:r w:rsidRPr="00B5273E">
              <w:rPr>
                <w:rStyle w:val="Hyperlink"/>
                <w:noProof/>
              </w:rPr>
              <w:t>38.3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_Toc338153713 \h </w:instrText>
            </w:r>
            <w:r>
              <w:rPr>
                <w:noProof/>
                <w:webHidden/>
              </w:rPr>
            </w:r>
            <w:r>
              <w:rPr>
                <w:noProof/>
                <w:webHidden/>
              </w:rPr>
              <w:fldChar w:fldCharType="separate"/>
            </w:r>
            <w:r>
              <w:rPr>
                <w:noProof/>
                <w:webHidden/>
              </w:rPr>
              <w:t>153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14" w:history="1">
            <w:r w:rsidRPr="00B5273E">
              <w:rPr>
                <w:rStyle w:val="Hyperlink"/>
                <w:noProof/>
              </w:rPr>
              <w:t>38.4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_Toc338153714 \h </w:instrText>
            </w:r>
            <w:r>
              <w:rPr>
                <w:noProof/>
                <w:webHidden/>
              </w:rPr>
            </w:r>
            <w:r>
              <w:rPr>
                <w:noProof/>
                <w:webHidden/>
              </w:rPr>
              <w:fldChar w:fldCharType="separate"/>
            </w:r>
            <w:r>
              <w:rPr>
                <w:noProof/>
                <w:webHidden/>
              </w:rPr>
              <w:t>154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15" w:history="1">
            <w:r w:rsidRPr="00B5273E">
              <w:rPr>
                <w:rStyle w:val="Hyperlink"/>
                <w:caps/>
                <w:noProof/>
              </w:rPr>
              <w:t>39</w:t>
            </w:r>
            <w:r>
              <w:rPr>
                <w:rFonts w:eastAsiaTheme="minorEastAsia"/>
                <w:noProof/>
              </w:rPr>
              <w:tab/>
            </w:r>
            <w:r w:rsidRPr="00B5273E">
              <w:rPr>
                <w:rStyle w:val="Hyperlink"/>
                <w:noProof/>
              </w:rPr>
              <w:t>AUTOMATION_MANAGER_FISCAL_YEAR_INITIALIZATION_MASTER</w:t>
            </w:r>
            <w:r>
              <w:rPr>
                <w:noProof/>
                <w:webHidden/>
              </w:rPr>
              <w:tab/>
            </w:r>
            <w:r>
              <w:rPr>
                <w:noProof/>
                <w:webHidden/>
              </w:rPr>
              <w:fldChar w:fldCharType="begin"/>
            </w:r>
            <w:r>
              <w:rPr>
                <w:noProof/>
                <w:webHidden/>
              </w:rPr>
              <w:instrText xml:space="preserve"> PAGEREF _Toc338153715 \h </w:instrText>
            </w:r>
            <w:r>
              <w:rPr>
                <w:noProof/>
                <w:webHidden/>
              </w:rPr>
            </w:r>
            <w:r>
              <w:rPr>
                <w:noProof/>
                <w:webHidden/>
              </w:rPr>
              <w:fldChar w:fldCharType="separate"/>
            </w:r>
            <w:r>
              <w:rPr>
                <w:noProof/>
                <w:webHidden/>
              </w:rPr>
              <w:t>154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16" w:history="1">
            <w:r w:rsidRPr="00B5273E">
              <w:rPr>
                <w:rStyle w:val="Hyperlink"/>
                <w:noProof/>
              </w:rPr>
              <w:t>39.1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_Toc338153716 \h </w:instrText>
            </w:r>
            <w:r>
              <w:rPr>
                <w:noProof/>
                <w:webHidden/>
              </w:rPr>
            </w:r>
            <w:r>
              <w:rPr>
                <w:noProof/>
                <w:webHidden/>
              </w:rPr>
              <w:fldChar w:fldCharType="separate"/>
            </w:r>
            <w:r>
              <w:rPr>
                <w:noProof/>
                <w:webHidden/>
              </w:rPr>
              <w:t>154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17" w:history="1">
            <w:r w:rsidRPr="00B5273E">
              <w:rPr>
                <w:rStyle w:val="Hyperlink"/>
                <w:noProof/>
              </w:rPr>
              <w:t>39.2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_Toc338153717 \h </w:instrText>
            </w:r>
            <w:r>
              <w:rPr>
                <w:noProof/>
                <w:webHidden/>
              </w:rPr>
            </w:r>
            <w:r>
              <w:rPr>
                <w:noProof/>
                <w:webHidden/>
              </w:rPr>
              <w:fldChar w:fldCharType="separate"/>
            </w:r>
            <w:r>
              <w:rPr>
                <w:noProof/>
                <w:webHidden/>
              </w:rPr>
              <w:t>154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18" w:history="1">
            <w:r w:rsidRPr="00B5273E">
              <w:rPr>
                <w:rStyle w:val="Hyperlink"/>
                <w:noProof/>
              </w:rPr>
              <w:t>39.3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_Toc338153718 \h </w:instrText>
            </w:r>
            <w:r>
              <w:rPr>
                <w:noProof/>
                <w:webHidden/>
              </w:rPr>
            </w:r>
            <w:r>
              <w:rPr>
                <w:noProof/>
                <w:webHidden/>
              </w:rPr>
              <w:fldChar w:fldCharType="separate"/>
            </w:r>
            <w:r>
              <w:rPr>
                <w:noProof/>
                <w:webHidden/>
              </w:rPr>
              <w:t>154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19" w:history="1">
            <w:r w:rsidRPr="00B5273E">
              <w:rPr>
                <w:rStyle w:val="Hyperlink"/>
                <w:noProof/>
              </w:rPr>
              <w:t>39.4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_Toc338153719 \h </w:instrText>
            </w:r>
            <w:r>
              <w:rPr>
                <w:noProof/>
                <w:webHidden/>
              </w:rPr>
            </w:r>
            <w:r>
              <w:rPr>
                <w:noProof/>
                <w:webHidden/>
              </w:rPr>
              <w:fldChar w:fldCharType="separate"/>
            </w:r>
            <w:r>
              <w:rPr>
                <w:noProof/>
                <w:webHidden/>
              </w:rPr>
              <w:t>155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20" w:history="1">
            <w:r w:rsidRPr="00B5273E">
              <w:rPr>
                <w:rStyle w:val="Hyperlink"/>
                <w:caps/>
                <w:noProof/>
              </w:rPr>
              <w:t>40</w:t>
            </w:r>
            <w:r>
              <w:rPr>
                <w:rFonts w:eastAsiaTheme="minorEastAsia"/>
                <w:noProof/>
              </w:rPr>
              <w:tab/>
            </w:r>
            <w:r w:rsidRPr="00B5273E">
              <w:rPr>
                <w:rStyle w:val="Hyperlink"/>
                <w:noProof/>
              </w:rPr>
              <w:t>AUTOMATION_MANAGER_FISCAL_YEAR_INITIALIZATION_TRACE</w:t>
            </w:r>
            <w:r>
              <w:rPr>
                <w:noProof/>
                <w:webHidden/>
              </w:rPr>
              <w:tab/>
            </w:r>
            <w:r>
              <w:rPr>
                <w:noProof/>
                <w:webHidden/>
              </w:rPr>
              <w:fldChar w:fldCharType="begin"/>
            </w:r>
            <w:r>
              <w:rPr>
                <w:noProof/>
                <w:webHidden/>
              </w:rPr>
              <w:instrText xml:space="preserve"> PAGEREF _Toc338153720 \h </w:instrText>
            </w:r>
            <w:r>
              <w:rPr>
                <w:noProof/>
                <w:webHidden/>
              </w:rPr>
            </w:r>
            <w:r>
              <w:rPr>
                <w:noProof/>
                <w:webHidden/>
              </w:rPr>
              <w:fldChar w:fldCharType="separate"/>
            </w:r>
            <w:r>
              <w:rPr>
                <w:noProof/>
                <w:webHidden/>
              </w:rPr>
              <w:t>155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21" w:history="1">
            <w:r w:rsidRPr="00B5273E">
              <w:rPr>
                <w:rStyle w:val="Hyperlink"/>
                <w:noProof/>
              </w:rPr>
              <w:t>40.1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_Toc338153721 \h </w:instrText>
            </w:r>
            <w:r>
              <w:rPr>
                <w:noProof/>
                <w:webHidden/>
              </w:rPr>
            </w:r>
            <w:r>
              <w:rPr>
                <w:noProof/>
                <w:webHidden/>
              </w:rPr>
              <w:fldChar w:fldCharType="separate"/>
            </w:r>
            <w:r>
              <w:rPr>
                <w:noProof/>
                <w:webHidden/>
              </w:rPr>
              <w:t>155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22" w:history="1">
            <w:r w:rsidRPr="00B5273E">
              <w:rPr>
                <w:rStyle w:val="Hyperlink"/>
                <w:noProof/>
              </w:rPr>
              <w:t>40.2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_Toc338153722 \h </w:instrText>
            </w:r>
            <w:r>
              <w:rPr>
                <w:noProof/>
                <w:webHidden/>
              </w:rPr>
            </w:r>
            <w:r>
              <w:rPr>
                <w:noProof/>
                <w:webHidden/>
              </w:rPr>
              <w:fldChar w:fldCharType="separate"/>
            </w:r>
            <w:r>
              <w:rPr>
                <w:noProof/>
                <w:webHidden/>
              </w:rPr>
              <w:t>155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23" w:history="1">
            <w:r w:rsidRPr="00B5273E">
              <w:rPr>
                <w:rStyle w:val="Hyperlink"/>
                <w:noProof/>
              </w:rPr>
              <w:t>40.3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_Toc338153723 \h </w:instrText>
            </w:r>
            <w:r>
              <w:rPr>
                <w:noProof/>
                <w:webHidden/>
              </w:rPr>
            </w:r>
            <w:r>
              <w:rPr>
                <w:noProof/>
                <w:webHidden/>
              </w:rPr>
              <w:fldChar w:fldCharType="separate"/>
            </w:r>
            <w:r>
              <w:rPr>
                <w:noProof/>
                <w:webHidden/>
              </w:rPr>
              <w:t>155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24" w:history="1">
            <w:r w:rsidRPr="00B5273E">
              <w:rPr>
                <w:rStyle w:val="Hyperlink"/>
                <w:noProof/>
              </w:rPr>
              <w:t>40.4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_Toc338153724 \h </w:instrText>
            </w:r>
            <w:r>
              <w:rPr>
                <w:noProof/>
                <w:webHidden/>
              </w:rPr>
            </w:r>
            <w:r>
              <w:rPr>
                <w:noProof/>
                <w:webHidden/>
              </w:rPr>
              <w:fldChar w:fldCharType="separate"/>
            </w:r>
            <w:r>
              <w:rPr>
                <w:noProof/>
                <w:webHidden/>
              </w:rPr>
              <w:t>156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25" w:history="1">
            <w:r w:rsidRPr="00B5273E">
              <w:rPr>
                <w:rStyle w:val="Hyperlink"/>
                <w:caps/>
                <w:noProof/>
              </w:rPr>
              <w:t>41</w:t>
            </w:r>
            <w:r>
              <w:rPr>
                <w:rFonts w:eastAsiaTheme="minorEastAsia"/>
                <w:noProof/>
              </w:rPr>
              <w:tab/>
            </w:r>
            <w:r w:rsidRPr="00B5273E">
              <w:rPr>
                <w:rStyle w:val="Hyperlink"/>
                <w:noProof/>
              </w:rPr>
              <w:t>AUTOMATION_MANAGER_FISCAL_YEAR_INITILIZATION</w:t>
            </w:r>
            <w:r>
              <w:rPr>
                <w:noProof/>
                <w:webHidden/>
              </w:rPr>
              <w:tab/>
            </w:r>
            <w:r>
              <w:rPr>
                <w:noProof/>
                <w:webHidden/>
              </w:rPr>
              <w:fldChar w:fldCharType="begin"/>
            </w:r>
            <w:r>
              <w:rPr>
                <w:noProof/>
                <w:webHidden/>
              </w:rPr>
              <w:instrText xml:space="preserve"> PAGEREF _Toc338153725 \h </w:instrText>
            </w:r>
            <w:r>
              <w:rPr>
                <w:noProof/>
                <w:webHidden/>
              </w:rPr>
            </w:r>
            <w:r>
              <w:rPr>
                <w:noProof/>
                <w:webHidden/>
              </w:rPr>
              <w:fldChar w:fldCharType="separate"/>
            </w:r>
            <w:r>
              <w:rPr>
                <w:noProof/>
                <w:webHidden/>
              </w:rPr>
              <w:t>157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26" w:history="1">
            <w:r w:rsidRPr="00B5273E">
              <w:rPr>
                <w:rStyle w:val="Hyperlink"/>
                <w:noProof/>
              </w:rPr>
              <w:t>41.1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_Toc338153726 \h </w:instrText>
            </w:r>
            <w:r>
              <w:rPr>
                <w:noProof/>
                <w:webHidden/>
              </w:rPr>
            </w:r>
            <w:r>
              <w:rPr>
                <w:noProof/>
                <w:webHidden/>
              </w:rPr>
              <w:fldChar w:fldCharType="separate"/>
            </w:r>
            <w:r>
              <w:rPr>
                <w:noProof/>
                <w:webHidden/>
              </w:rPr>
              <w:t>157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27" w:history="1">
            <w:r w:rsidRPr="00B5273E">
              <w:rPr>
                <w:rStyle w:val="Hyperlink"/>
                <w:noProof/>
              </w:rPr>
              <w:t>41.2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_Toc338153727 \h </w:instrText>
            </w:r>
            <w:r>
              <w:rPr>
                <w:noProof/>
                <w:webHidden/>
              </w:rPr>
            </w:r>
            <w:r>
              <w:rPr>
                <w:noProof/>
                <w:webHidden/>
              </w:rPr>
              <w:fldChar w:fldCharType="separate"/>
            </w:r>
            <w:r>
              <w:rPr>
                <w:noProof/>
                <w:webHidden/>
              </w:rPr>
              <w:t>157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28" w:history="1">
            <w:r w:rsidRPr="00B5273E">
              <w:rPr>
                <w:rStyle w:val="Hyperlink"/>
                <w:noProof/>
              </w:rPr>
              <w:t>41.3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_Toc338153728 \h </w:instrText>
            </w:r>
            <w:r>
              <w:rPr>
                <w:noProof/>
                <w:webHidden/>
              </w:rPr>
            </w:r>
            <w:r>
              <w:rPr>
                <w:noProof/>
                <w:webHidden/>
              </w:rPr>
              <w:fldChar w:fldCharType="separate"/>
            </w:r>
            <w:r>
              <w:rPr>
                <w:noProof/>
                <w:webHidden/>
              </w:rPr>
              <w:t>157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29" w:history="1">
            <w:r w:rsidRPr="00B5273E">
              <w:rPr>
                <w:rStyle w:val="Hyperlink"/>
                <w:noProof/>
              </w:rPr>
              <w:t>41.4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_Toc338153729 \h </w:instrText>
            </w:r>
            <w:r>
              <w:rPr>
                <w:noProof/>
                <w:webHidden/>
              </w:rPr>
            </w:r>
            <w:r>
              <w:rPr>
                <w:noProof/>
                <w:webHidden/>
              </w:rPr>
              <w:fldChar w:fldCharType="separate"/>
            </w:r>
            <w:r>
              <w:rPr>
                <w:noProof/>
                <w:webHidden/>
              </w:rPr>
              <w:t>158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30" w:history="1">
            <w:r w:rsidRPr="00B5273E">
              <w:rPr>
                <w:rStyle w:val="Hyperlink"/>
                <w:caps/>
                <w:noProof/>
              </w:rPr>
              <w:t>42</w:t>
            </w:r>
            <w:r>
              <w:rPr>
                <w:rFonts w:eastAsiaTheme="minorEastAsia"/>
                <w:noProof/>
              </w:rPr>
              <w:tab/>
            </w:r>
            <w:r w:rsidRPr="00B5273E">
              <w:rPr>
                <w:rStyle w:val="Hyperlink"/>
                <w:noProof/>
              </w:rPr>
              <w:t>AUTOMATION_MANAGER_SCHEDULE</w:t>
            </w:r>
            <w:r>
              <w:rPr>
                <w:noProof/>
                <w:webHidden/>
              </w:rPr>
              <w:tab/>
            </w:r>
            <w:r>
              <w:rPr>
                <w:noProof/>
                <w:webHidden/>
              </w:rPr>
              <w:fldChar w:fldCharType="begin"/>
            </w:r>
            <w:r>
              <w:rPr>
                <w:noProof/>
                <w:webHidden/>
              </w:rPr>
              <w:instrText xml:space="preserve"> PAGEREF _Toc338153730 \h </w:instrText>
            </w:r>
            <w:r>
              <w:rPr>
                <w:noProof/>
                <w:webHidden/>
              </w:rPr>
            </w:r>
            <w:r>
              <w:rPr>
                <w:noProof/>
                <w:webHidden/>
              </w:rPr>
              <w:fldChar w:fldCharType="separate"/>
            </w:r>
            <w:r>
              <w:rPr>
                <w:noProof/>
                <w:webHidden/>
              </w:rPr>
              <w:t>158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31" w:history="1">
            <w:r w:rsidRPr="00B5273E">
              <w:rPr>
                <w:rStyle w:val="Hyperlink"/>
                <w:noProof/>
              </w:rPr>
              <w:t>42.1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_Toc338153731 \h </w:instrText>
            </w:r>
            <w:r>
              <w:rPr>
                <w:noProof/>
                <w:webHidden/>
              </w:rPr>
            </w:r>
            <w:r>
              <w:rPr>
                <w:noProof/>
                <w:webHidden/>
              </w:rPr>
              <w:fldChar w:fldCharType="separate"/>
            </w:r>
            <w:r>
              <w:rPr>
                <w:noProof/>
                <w:webHidden/>
              </w:rPr>
              <w:t>158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32" w:history="1">
            <w:r w:rsidRPr="00B5273E">
              <w:rPr>
                <w:rStyle w:val="Hyperlink"/>
                <w:noProof/>
              </w:rPr>
              <w:t>42.2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_Toc338153732 \h </w:instrText>
            </w:r>
            <w:r>
              <w:rPr>
                <w:noProof/>
                <w:webHidden/>
              </w:rPr>
            </w:r>
            <w:r>
              <w:rPr>
                <w:noProof/>
                <w:webHidden/>
              </w:rPr>
              <w:fldChar w:fldCharType="separate"/>
            </w:r>
            <w:r>
              <w:rPr>
                <w:noProof/>
                <w:webHidden/>
              </w:rPr>
              <w:t>159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33" w:history="1">
            <w:r w:rsidRPr="00B5273E">
              <w:rPr>
                <w:rStyle w:val="Hyperlink"/>
                <w:noProof/>
              </w:rPr>
              <w:t>42.3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_Toc338153733 \h </w:instrText>
            </w:r>
            <w:r>
              <w:rPr>
                <w:noProof/>
                <w:webHidden/>
              </w:rPr>
            </w:r>
            <w:r>
              <w:rPr>
                <w:noProof/>
                <w:webHidden/>
              </w:rPr>
              <w:fldChar w:fldCharType="separate"/>
            </w:r>
            <w:r>
              <w:rPr>
                <w:noProof/>
                <w:webHidden/>
              </w:rPr>
              <w:t>159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34" w:history="1">
            <w:r w:rsidRPr="00B5273E">
              <w:rPr>
                <w:rStyle w:val="Hyperlink"/>
                <w:noProof/>
              </w:rPr>
              <w:t>42.4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_Toc338153734 \h </w:instrText>
            </w:r>
            <w:r>
              <w:rPr>
                <w:noProof/>
                <w:webHidden/>
              </w:rPr>
            </w:r>
            <w:r>
              <w:rPr>
                <w:noProof/>
                <w:webHidden/>
              </w:rPr>
              <w:fldChar w:fldCharType="separate"/>
            </w:r>
            <w:r>
              <w:rPr>
                <w:noProof/>
                <w:webHidden/>
              </w:rPr>
              <w:t>160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35" w:history="1">
            <w:r w:rsidRPr="00B5273E">
              <w:rPr>
                <w:rStyle w:val="Hyperlink"/>
                <w:caps/>
                <w:noProof/>
              </w:rPr>
              <w:t>43</w:t>
            </w:r>
            <w:r>
              <w:rPr>
                <w:rFonts w:eastAsiaTheme="minorEastAsia"/>
                <w:noProof/>
              </w:rPr>
              <w:tab/>
            </w:r>
            <w:r w:rsidRPr="00B5273E">
              <w:rPr>
                <w:rStyle w:val="Hyperlink"/>
                <w:noProof/>
              </w:rPr>
              <w:t>FED_AGCY</w:t>
            </w:r>
            <w:r>
              <w:rPr>
                <w:noProof/>
                <w:webHidden/>
              </w:rPr>
              <w:tab/>
            </w:r>
            <w:r>
              <w:rPr>
                <w:noProof/>
                <w:webHidden/>
              </w:rPr>
              <w:fldChar w:fldCharType="begin"/>
            </w:r>
            <w:r>
              <w:rPr>
                <w:noProof/>
                <w:webHidden/>
              </w:rPr>
              <w:instrText xml:space="preserve"> PAGEREF _Toc338153735 \h </w:instrText>
            </w:r>
            <w:r>
              <w:rPr>
                <w:noProof/>
                <w:webHidden/>
              </w:rPr>
            </w:r>
            <w:r>
              <w:rPr>
                <w:noProof/>
                <w:webHidden/>
              </w:rPr>
              <w:fldChar w:fldCharType="separate"/>
            </w:r>
            <w:r>
              <w:rPr>
                <w:noProof/>
                <w:webHidden/>
              </w:rPr>
              <w:t>160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36" w:history="1">
            <w:r w:rsidRPr="00B5273E">
              <w:rPr>
                <w:rStyle w:val="Hyperlink"/>
                <w:noProof/>
              </w:rPr>
              <w:t>43.1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_Toc338153736 \h </w:instrText>
            </w:r>
            <w:r>
              <w:rPr>
                <w:noProof/>
                <w:webHidden/>
              </w:rPr>
            </w:r>
            <w:r>
              <w:rPr>
                <w:noProof/>
                <w:webHidden/>
              </w:rPr>
              <w:fldChar w:fldCharType="separate"/>
            </w:r>
            <w:r>
              <w:rPr>
                <w:noProof/>
                <w:webHidden/>
              </w:rPr>
              <w:t>160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37" w:history="1">
            <w:r w:rsidRPr="00B5273E">
              <w:rPr>
                <w:rStyle w:val="Hyperlink"/>
                <w:noProof/>
              </w:rPr>
              <w:t>43.2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_Toc338153737 \h </w:instrText>
            </w:r>
            <w:r>
              <w:rPr>
                <w:noProof/>
                <w:webHidden/>
              </w:rPr>
            </w:r>
            <w:r>
              <w:rPr>
                <w:noProof/>
                <w:webHidden/>
              </w:rPr>
              <w:fldChar w:fldCharType="separate"/>
            </w:r>
            <w:r>
              <w:rPr>
                <w:noProof/>
                <w:webHidden/>
              </w:rPr>
              <w:t>160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38" w:history="1">
            <w:r w:rsidRPr="00B5273E">
              <w:rPr>
                <w:rStyle w:val="Hyperlink"/>
                <w:noProof/>
              </w:rPr>
              <w:t>43.3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_Toc338153738 \h </w:instrText>
            </w:r>
            <w:r>
              <w:rPr>
                <w:noProof/>
                <w:webHidden/>
              </w:rPr>
            </w:r>
            <w:r>
              <w:rPr>
                <w:noProof/>
                <w:webHidden/>
              </w:rPr>
              <w:fldChar w:fldCharType="separate"/>
            </w:r>
            <w:r>
              <w:rPr>
                <w:noProof/>
                <w:webHidden/>
              </w:rPr>
              <w:t>160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39" w:history="1">
            <w:r w:rsidRPr="00B5273E">
              <w:rPr>
                <w:rStyle w:val="Hyperlink"/>
                <w:noProof/>
              </w:rPr>
              <w:t>43.4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_Toc338153739 \h </w:instrText>
            </w:r>
            <w:r>
              <w:rPr>
                <w:noProof/>
                <w:webHidden/>
              </w:rPr>
            </w:r>
            <w:r>
              <w:rPr>
                <w:noProof/>
                <w:webHidden/>
              </w:rPr>
              <w:fldChar w:fldCharType="separate"/>
            </w:r>
            <w:r>
              <w:rPr>
                <w:noProof/>
                <w:webHidden/>
              </w:rPr>
              <w:t>161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40" w:history="1">
            <w:r w:rsidRPr="00B5273E">
              <w:rPr>
                <w:rStyle w:val="Hyperlink"/>
                <w:caps/>
                <w:noProof/>
              </w:rPr>
              <w:t>44</w:t>
            </w:r>
            <w:r>
              <w:rPr>
                <w:rFonts w:eastAsiaTheme="minorEastAsia"/>
                <w:noProof/>
              </w:rPr>
              <w:tab/>
            </w:r>
            <w:r w:rsidRPr="00B5273E">
              <w:rPr>
                <w:rStyle w:val="Hyperlink"/>
                <w:noProof/>
              </w:rPr>
              <w:t>FISCAL_YEAR</w:t>
            </w:r>
            <w:r>
              <w:rPr>
                <w:noProof/>
                <w:webHidden/>
              </w:rPr>
              <w:tab/>
            </w:r>
            <w:r>
              <w:rPr>
                <w:noProof/>
                <w:webHidden/>
              </w:rPr>
              <w:fldChar w:fldCharType="begin"/>
            </w:r>
            <w:r>
              <w:rPr>
                <w:noProof/>
                <w:webHidden/>
              </w:rPr>
              <w:instrText xml:space="preserve"> PAGEREF _Toc338153740 \h </w:instrText>
            </w:r>
            <w:r>
              <w:rPr>
                <w:noProof/>
                <w:webHidden/>
              </w:rPr>
            </w:r>
            <w:r>
              <w:rPr>
                <w:noProof/>
                <w:webHidden/>
              </w:rPr>
              <w:fldChar w:fldCharType="separate"/>
            </w:r>
            <w:r>
              <w:rPr>
                <w:noProof/>
                <w:webHidden/>
              </w:rPr>
              <w:t>161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41" w:history="1">
            <w:r w:rsidRPr="00B5273E">
              <w:rPr>
                <w:rStyle w:val="Hyperlink"/>
                <w:noProof/>
              </w:rPr>
              <w:t>44.1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_Toc338153741 \h </w:instrText>
            </w:r>
            <w:r>
              <w:rPr>
                <w:noProof/>
                <w:webHidden/>
              </w:rPr>
            </w:r>
            <w:r>
              <w:rPr>
                <w:noProof/>
                <w:webHidden/>
              </w:rPr>
              <w:fldChar w:fldCharType="separate"/>
            </w:r>
            <w:r>
              <w:rPr>
                <w:noProof/>
                <w:webHidden/>
              </w:rPr>
              <w:t>161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42" w:history="1">
            <w:r w:rsidRPr="00B5273E">
              <w:rPr>
                <w:rStyle w:val="Hyperlink"/>
                <w:noProof/>
              </w:rPr>
              <w:t>44.2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_Toc338153742 \h </w:instrText>
            </w:r>
            <w:r>
              <w:rPr>
                <w:noProof/>
                <w:webHidden/>
              </w:rPr>
            </w:r>
            <w:r>
              <w:rPr>
                <w:noProof/>
                <w:webHidden/>
              </w:rPr>
              <w:fldChar w:fldCharType="separate"/>
            </w:r>
            <w:r>
              <w:rPr>
                <w:noProof/>
                <w:webHidden/>
              </w:rPr>
              <w:t>161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43" w:history="1">
            <w:r w:rsidRPr="00B5273E">
              <w:rPr>
                <w:rStyle w:val="Hyperlink"/>
                <w:noProof/>
              </w:rPr>
              <w:t>44.3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_Toc338153743 \h </w:instrText>
            </w:r>
            <w:r>
              <w:rPr>
                <w:noProof/>
                <w:webHidden/>
              </w:rPr>
            </w:r>
            <w:r>
              <w:rPr>
                <w:noProof/>
                <w:webHidden/>
              </w:rPr>
              <w:fldChar w:fldCharType="separate"/>
            </w:r>
            <w:r>
              <w:rPr>
                <w:noProof/>
                <w:webHidden/>
              </w:rPr>
              <w:t>161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44" w:history="1">
            <w:r w:rsidRPr="00B5273E">
              <w:rPr>
                <w:rStyle w:val="Hyperlink"/>
                <w:noProof/>
              </w:rPr>
              <w:t>44.4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_Toc338153744 \h </w:instrText>
            </w:r>
            <w:r>
              <w:rPr>
                <w:noProof/>
                <w:webHidden/>
              </w:rPr>
            </w:r>
            <w:r>
              <w:rPr>
                <w:noProof/>
                <w:webHidden/>
              </w:rPr>
              <w:fldChar w:fldCharType="separate"/>
            </w:r>
            <w:r>
              <w:rPr>
                <w:noProof/>
                <w:webHidden/>
              </w:rPr>
              <w:t>162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45" w:history="1">
            <w:r w:rsidRPr="00B5273E">
              <w:rPr>
                <w:rStyle w:val="Hyperlink"/>
                <w:caps/>
                <w:noProof/>
              </w:rPr>
              <w:t>45</w:t>
            </w:r>
            <w:r>
              <w:rPr>
                <w:rFonts w:eastAsiaTheme="minorEastAsia"/>
                <w:noProof/>
              </w:rPr>
              <w:tab/>
            </w:r>
            <w:r w:rsidRPr="00B5273E">
              <w:rPr>
                <w:rStyle w:val="Hyperlink"/>
                <w:noProof/>
              </w:rPr>
              <w:t>FISCAL_YEAR_AGENCY_FUND_ACCOUNT_BALANCE_STAGE</w:t>
            </w:r>
            <w:r>
              <w:rPr>
                <w:noProof/>
                <w:webHidden/>
              </w:rPr>
              <w:tab/>
            </w:r>
            <w:r>
              <w:rPr>
                <w:noProof/>
                <w:webHidden/>
              </w:rPr>
              <w:fldChar w:fldCharType="begin"/>
            </w:r>
            <w:r>
              <w:rPr>
                <w:noProof/>
                <w:webHidden/>
              </w:rPr>
              <w:instrText xml:space="preserve"> PAGEREF _Toc338153745 \h </w:instrText>
            </w:r>
            <w:r>
              <w:rPr>
                <w:noProof/>
                <w:webHidden/>
              </w:rPr>
            </w:r>
            <w:r>
              <w:rPr>
                <w:noProof/>
                <w:webHidden/>
              </w:rPr>
              <w:fldChar w:fldCharType="separate"/>
            </w:r>
            <w:r>
              <w:rPr>
                <w:noProof/>
                <w:webHidden/>
              </w:rPr>
              <w:t>162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46" w:history="1">
            <w:r w:rsidRPr="00B5273E">
              <w:rPr>
                <w:rStyle w:val="Hyperlink"/>
                <w:noProof/>
              </w:rPr>
              <w:t>45.1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_Toc338153746 \h </w:instrText>
            </w:r>
            <w:r>
              <w:rPr>
                <w:noProof/>
                <w:webHidden/>
              </w:rPr>
            </w:r>
            <w:r>
              <w:rPr>
                <w:noProof/>
                <w:webHidden/>
              </w:rPr>
              <w:fldChar w:fldCharType="separate"/>
            </w:r>
            <w:r>
              <w:rPr>
                <w:noProof/>
                <w:webHidden/>
              </w:rPr>
              <w:t>162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47" w:history="1">
            <w:r w:rsidRPr="00B5273E">
              <w:rPr>
                <w:rStyle w:val="Hyperlink"/>
                <w:noProof/>
              </w:rPr>
              <w:t>45.2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_Toc338153747 \h </w:instrText>
            </w:r>
            <w:r>
              <w:rPr>
                <w:noProof/>
                <w:webHidden/>
              </w:rPr>
            </w:r>
            <w:r>
              <w:rPr>
                <w:noProof/>
                <w:webHidden/>
              </w:rPr>
              <w:fldChar w:fldCharType="separate"/>
            </w:r>
            <w:r>
              <w:rPr>
                <w:noProof/>
                <w:webHidden/>
              </w:rPr>
              <w:t>162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48" w:history="1">
            <w:r w:rsidRPr="00B5273E">
              <w:rPr>
                <w:rStyle w:val="Hyperlink"/>
                <w:noProof/>
              </w:rPr>
              <w:t>45.3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_Toc338153748 \h </w:instrText>
            </w:r>
            <w:r>
              <w:rPr>
                <w:noProof/>
                <w:webHidden/>
              </w:rPr>
            </w:r>
            <w:r>
              <w:rPr>
                <w:noProof/>
                <w:webHidden/>
              </w:rPr>
              <w:fldChar w:fldCharType="separate"/>
            </w:r>
            <w:r>
              <w:rPr>
                <w:noProof/>
                <w:webHidden/>
              </w:rPr>
              <w:t>163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49" w:history="1">
            <w:r w:rsidRPr="00B5273E">
              <w:rPr>
                <w:rStyle w:val="Hyperlink"/>
                <w:noProof/>
              </w:rPr>
              <w:t>45.4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_Toc338153749 \h </w:instrText>
            </w:r>
            <w:r>
              <w:rPr>
                <w:noProof/>
                <w:webHidden/>
              </w:rPr>
            </w:r>
            <w:r>
              <w:rPr>
                <w:noProof/>
                <w:webHidden/>
              </w:rPr>
              <w:fldChar w:fldCharType="separate"/>
            </w:r>
            <w:r>
              <w:rPr>
                <w:noProof/>
                <w:webHidden/>
              </w:rPr>
              <w:t>165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50" w:history="1">
            <w:r w:rsidRPr="00B5273E">
              <w:rPr>
                <w:rStyle w:val="Hyperlink"/>
                <w:caps/>
                <w:noProof/>
              </w:rPr>
              <w:t>46</w:t>
            </w:r>
            <w:r>
              <w:rPr>
                <w:rFonts w:eastAsiaTheme="minorEastAsia"/>
                <w:noProof/>
              </w:rPr>
              <w:tab/>
            </w:r>
            <w:r w:rsidRPr="00B5273E">
              <w:rPr>
                <w:rStyle w:val="Hyperlink"/>
                <w:noProof/>
              </w:rPr>
              <w:t>FISCAL_YEAR_CALENDAR</w:t>
            </w:r>
            <w:r>
              <w:rPr>
                <w:noProof/>
                <w:webHidden/>
              </w:rPr>
              <w:tab/>
            </w:r>
            <w:r>
              <w:rPr>
                <w:noProof/>
                <w:webHidden/>
              </w:rPr>
              <w:fldChar w:fldCharType="begin"/>
            </w:r>
            <w:r>
              <w:rPr>
                <w:noProof/>
                <w:webHidden/>
              </w:rPr>
              <w:instrText xml:space="preserve"> PAGEREF _Toc338153750 \h </w:instrText>
            </w:r>
            <w:r>
              <w:rPr>
                <w:noProof/>
                <w:webHidden/>
              </w:rPr>
            </w:r>
            <w:r>
              <w:rPr>
                <w:noProof/>
                <w:webHidden/>
              </w:rPr>
              <w:fldChar w:fldCharType="separate"/>
            </w:r>
            <w:r>
              <w:rPr>
                <w:noProof/>
                <w:webHidden/>
              </w:rPr>
              <w:t>165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51" w:history="1">
            <w:r w:rsidRPr="00B5273E">
              <w:rPr>
                <w:rStyle w:val="Hyperlink"/>
                <w:noProof/>
              </w:rPr>
              <w:t>46.1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_Toc338153751 \h </w:instrText>
            </w:r>
            <w:r>
              <w:rPr>
                <w:noProof/>
                <w:webHidden/>
              </w:rPr>
            </w:r>
            <w:r>
              <w:rPr>
                <w:noProof/>
                <w:webHidden/>
              </w:rPr>
              <w:fldChar w:fldCharType="separate"/>
            </w:r>
            <w:r>
              <w:rPr>
                <w:noProof/>
                <w:webHidden/>
              </w:rPr>
              <w:t>165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52" w:history="1">
            <w:r w:rsidRPr="00B5273E">
              <w:rPr>
                <w:rStyle w:val="Hyperlink"/>
                <w:noProof/>
              </w:rPr>
              <w:t>46.2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_Toc338153752 \h </w:instrText>
            </w:r>
            <w:r>
              <w:rPr>
                <w:noProof/>
                <w:webHidden/>
              </w:rPr>
            </w:r>
            <w:r>
              <w:rPr>
                <w:noProof/>
                <w:webHidden/>
              </w:rPr>
              <w:fldChar w:fldCharType="separate"/>
            </w:r>
            <w:r>
              <w:rPr>
                <w:noProof/>
                <w:webHidden/>
              </w:rPr>
              <w:t>165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53" w:history="1">
            <w:r w:rsidRPr="00B5273E">
              <w:rPr>
                <w:rStyle w:val="Hyperlink"/>
                <w:noProof/>
              </w:rPr>
              <w:t>46.3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_Toc338153753 \h </w:instrText>
            </w:r>
            <w:r>
              <w:rPr>
                <w:noProof/>
                <w:webHidden/>
              </w:rPr>
            </w:r>
            <w:r>
              <w:rPr>
                <w:noProof/>
                <w:webHidden/>
              </w:rPr>
              <w:fldChar w:fldCharType="separate"/>
            </w:r>
            <w:r>
              <w:rPr>
                <w:noProof/>
                <w:webHidden/>
              </w:rPr>
              <w:t>166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54" w:history="1">
            <w:r w:rsidRPr="00B5273E">
              <w:rPr>
                <w:rStyle w:val="Hyperlink"/>
                <w:noProof/>
              </w:rPr>
              <w:t>46.4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_Toc338153754 \h </w:instrText>
            </w:r>
            <w:r>
              <w:rPr>
                <w:noProof/>
                <w:webHidden/>
              </w:rPr>
            </w:r>
            <w:r>
              <w:rPr>
                <w:noProof/>
                <w:webHidden/>
              </w:rPr>
              <w:fldChar w:fldCharType="separate"/>
            </w:r>
            <w:r>
              <w:rPr>
                <w:noProof/>
                <w:webHidden/>
              </w:rPr>
              <w:t>166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55" w:history="1">
            <w:r w:rsidRPr="00B5273E">
              <w:rPr>
                <w:rStyle w:val="Hyperlink"/>
                <w:caps/>
                <w:noProof/>
              </w:rPr>
              <w:t>47</w:t>
            </w:r>
            <w:r>
              <w:rPr>
                <w:rFonts w:eastAsiaTheme="minorEastAsia"/>
                <w:noProof/>
              </w:rPr>
              <w:tab/>
            </w:r>
            <w:r w:rsidRPr="00B5273E">
              <w:rPr>
                <w:rStyle w:val="Hyperlink"/>
                <w:noProof/>
              </w:rPr>
              <w:t>FISCAL_YEAR_FINANCIAL_REPORTING_BIGINING_FUND_BALANCE</w:t>
            </w:r>
            <w:r>
              <w:rPr>
                <w:noProof/>
                <w:webHidden/>
              </w:rPr>
              <w:tab/>
            </w:r>
            <w:r>
              <w:rPr>
                <w:noProof/>
                <w:webHidden/>
              </w:rPr>
              <w:fldChar w:fldCharType="begin"/>
            </w:r>
            <w:r>
              <w:rPr>
                <w:noProof/>
                <w:webHidden/>
              </w:rPr>
              <w:instrText xml:space="preserve"> PAGEREF _Toc338153755 \h </w:instrText>
            </w:r>
            <w:r>
              <w:rPr>
                <w:noProof/>
                <w:webHidden/>
              </w:rPr>
            </w:r>
            <w:r>
              <w:rPr>
                <w:noProof/>
                <w:webHidden/>
              </w:rPr>
              <w:fldChar w:fldCharType="separate"/>
            </w:r>
            <w:r>
              <w:rPr>
                <w:noProof/>
                <w:webHidden/>
              </w:rPr>
              <w:t>166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56" w:history="1">
            <w:r w:rsidRPr="00B5273E">
              <w:rPr>
                <w:rStyle w:val="Hyperlink"/>
                <w:noProof/>
              </w:rPr>
              <w:t>47.1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_Toc338153756 \h </w:instrText>
            </w:r>
            <w:r>
              <w:rPr>
                <w:noProof/>
                <w:webHidden/>
              </w:rPr>
            </w:r>
            <w:r>
              <w:rPr>
                <w:noProof/>
                <w:webHidden/>
              </w:rPr>
              <w:fldChar w:fldCharType="separate"/>
            </w:r>
            <w:r>
              <w:rPr>
                <w:noProof/>
                <w:webHidden/>
              </w:rPr>
              <w:t>166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57" w:history="1">
            <w:r w:rsidRPr="00B5273E">
              <w:rPr>
                <w:rStyle w:val="Hyperlink"/>
                <w:noProof/>
              </w:rPr>
              <w:t>47.2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_Toc338153757 \h </w:instrText>
            </w:r>
            <w:r>
              <w:rPr>
                <w:noProof/>
                <w:webHidden/>
              </w:rPr>
            </w:r>
            <w:r>
              <w:rPr>
                <w:noProof/>
                <w:webHidden/>
              </w:rPr>
              <w:fldChar w:fldCharType="separate"/>
            </w:r>
            <w:r>
              <w:rPr>
                <w:noProof/>
                <w:webHidden/>
              </w:rPr>
              <w:t>167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58" w:history="1">
            <w:r w:rsidRPr="00B5273E">
              <w:rPr>
                <w:rStyle w:val="Hyperlink"/>
                <w:noProof/>
              </w:rPr>
              <w:t>47.3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_Toc338153758 \h </w:instrText>
            </w:r>
            <w:r>
              <w:rPr>
                <w:noProof/>
                <w:webHidden/>
              </w:rPr>
            </w:r>
            <w:r>
              <w:rPr>
                <w:noProof/>
                <w:webHidden/>
              </w:rPr>
              <w:fldChar w:fldCharType="separate"/>
            </w:r>
            <w:r>
              <w:rPr>
                <w:noProof/>
                <w:webHidden/>
              </w:rPr>
              <w:t>167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59" w:history="1">
            <w:r w:rsidRPr="00B5273E">
              <w:rPr>
                <w:rStyle w:val="Hyperlink"/>
                <w:noProof/>
              </w:rPr>
              <w:t>47.4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_Toc338153759 \h </w:instrText>
            </w:r>
            <w:r>
              <w:rPr>
                <w:noProof/>
                <w:webHidden/>
              </w:rPr>
            </w:r>
            <w:r>
              <w:rPr>
                <w:noProof/>
                <w:webHidden/>
              </w:rPr>
              <w:fldChar w:fldCharType="separate"/>
            </w:r>
            <w:r>
              <w:rPr>
                <w:noProof/>
                <w:webHidden/>
              </w:rPr>
              <w:t>168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60" w:history="1">
            <w:r w:rsidRPr="00B5273E">
              <w:rPr>
                <w:rStyle w:val="Hyperlink"/>
                <w:caps/>
                <w:noProof/>
              </w:rPr>
              <w:t>48</w:t>
            </w:r>
            <w:r>
              <w:rPr>
                <w:rFonts w:eastAsiaTheme="minorEastAsia"/>
                <w:noProof/>
              </w:rPr>
              <w:tab/>
            </w:r>
            <w:r w:rsidRPr="00B5273E">
              <w:rPr>
                <w:rStyle w:val="Hyperlink"/>
                <w:noProof/>
              </w:rPr>
              <w:t>FORM_DETAIL_ITEM</w:t>
            </w:r>
            <w:r>
              <w:rPr>
                <w:noProof/>
                <w:webHidden/>
              </w:rPr>
              <w:tab/>
            </w:r>
            <w:r>
              <w:rPr>
                <w:noProof/>
                <w:webHidden/>
              </w:rPr>
              <w:fldChar w:fldCharType="begin"/>
            </w:r>
            <w:r>
              <w:rPr>
                <w:noProof/>
                <w:webHidden/>
              </w:rPr>
              <w:instrText xml:space="preserve"> PAGEREF _Toc338153760 \h </w:instrText>
            </w:r>
            <w:r>
              <w:rPr>
                <w:noProof/>
                <w:webHidden/>
              </w:rPr>
            </w:r>
            <w:r>
              <w:rPr>
                <w:noProof/>
                <w:webHidden/>
              </w:rPr>
              <w:fldChar w:fldCharType="separate"/>
            </w:r>
            <w:r>
              <w:rPr>
                <w:noProof/>
                <w:webHidden/>
              </w:rPr>
              <w:t>168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61" w:history="1">
            <w:r w:rsidRPr="00B5273E">
              <w:rPr>
                <w:rStyle w:val="Hyperlink"/>
                <w:noProof/>
              </w:rPr>
              <w:t>48.1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_Toc338153761 \h </w:instrText>
            </w:r>
            <w:r>
              <w:rPr>
                <w:noProof/>
                <w:webHidden/>
              </w:rPr>
            </w:r>
            <w:r>
              <w:rPr>
                <w:noProof/>
                <w:webHidden/>
              </w:rPr>
              <w:fldChar w:fldCharType="separate"/>
            </w:r>
            <w:r>
              <w:rPr>
                <w:noProof/>
                <w:webHidden/>
              </w:rPr>
              <w:t>168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62" w:history="1">
            <w:r w:rsidRPr="00B5273E">
              <w:rPr>
                <w:rStyle w:val="Hyperlink"/>
                <w:noProof/>
              </w:rPr>
              <w:t>48.2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_Toc338153762 \h </w:instrText>
            </w:r>
            <w:r>
              <w:rPr>
                <w:noProof/>
                <w:webHidden/>
              </w:rPr>
            </w:r>
            <w:r>
              <w:rPr>
                <w:noProof/>
                <w:webHidden/>
              </w:rPr>
              <w:fldChar w:fldCharType="separate"/>
            </w:r>
            <w:r>
              <w:rPr>
                <w:noProof/>
                <w:webHidden/>
              </w:rPr>
              <w:t>168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63" w:history="1">
            <w:r w:rsidRPr="00B5273E">
              <w:rPr>
                <w:rStyle w:val="Hyperlink"/>
                <w:noProof/>
              </w:rPr>
              <w:t>48.3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_Toc338153763 \h </w:instrText>
            </w:r>
            <w:r>
              <w:rPr>
                <w:noProof/>
                <w:webHidden/>
              </w:rPr>
            </w:r>
            <w:r>
              <w:rPr>
                <w:noProof/>
                <w:webHidden/>
              </w:rPr>
              <w:fldChar w:fldCharType="separate"/>
            </w:r>
            <w:r>
              <w:rPr>
                <w:noProof/>
                <w:webHidden/>
              </w:rPr>
              <w:t>168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64" w:history="1">
            <w:r w:rsidRPr="00B5273E">
              <w:rPr>
                <w:rStyle w:val="Hyperlink"/>
                <w:noProof/>
              </w:rPr>
              <w:t>48.4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_Toc338153764 \h </w:instrText>
            </w:r>
            <w:r>
              <w:rPr>
                <w:noProof/>
                <w:webHidden/>
              </w:rPr>
            </w:r>
            <w:r>
              <w:rPr>
                <w:noProof/>
                <w:webHidden/>
              </w:rPr>
              <w:fldChar w:fldCharType="separate"/>
            </w:r>
            <w:r>
              <w:rPr>
                <w:noProof/>
                <w:webHidden/>
              </w:rPr>
              <w:t>169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65" w:history="1">
            <w:r w:rsidRPr="00B5273E">
              <w:rPr>
                <w:rStyle w:val="Hyperlink"/>
                <w:caps/>
                <w:noProof/>
              </w:rPr>
              <w:t>49</w:t>
            </w:r>
            <w:r>
              <w:rPr>
                <w:rFonts w:eastAsiaTheme="minorEastAsia"/>
                <w:noProof/>
              </w:rPr>
              <w:tab/>
            </w:r>
            <w:r w:rsidRPr="00B5273E">
              <w:rPr>
                <w:rStyle w:val="Hyperlink"/>
                <w:noProof/>
              </w:rPr>
              <w:t>FUND</w:t>
            </w:r>
            <w:r>
              <w:rPr>
                <w:noProof/>
                <w:webHidden/>
              </w:rPr>
              <w:tab/>
            </w:r>
            <w:r>
              <w:rPr>
                <w:noProof/>
                <w:webHidden/>
              </w:rPr>
              <w:fldChar w:fldCharType="begin"/>
            </w:r>
            <w:r>
              <w:rPr>
                <w:noProof/>
                <w:webHidden/>
              </w:rPr>
              <w:instrText xml:space="preserve"> PAGEREF _Toc338153765 \h </w:instrText>
            </w:r>
            <w:r>
              <w:rPr>
                <w:noProof/>
                <w:webHidden/>
              </w:rPr>
            </w:r>
            <w:r>
              <w:rPr>
                <w:noProof/>
                <w:webHidden/>
              </w:rPr>
              <w:fldChar w:fldCharType="separate"/>
            </w:r>
            <w:r>
              <w:rPr>
                <w:noProof/>
                <w:webHidden/>
              </w:rPr>
              <w:t>169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66" w:history="1">
            <w:r w:rsidRPr="00B5273E">
              <w:rPr>
                <w:rStyle w:val="Hyperlink"/>
                <w:noProof/>
              </w:rPr>
              <w:t>49.1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_Toc338153766 \h </w:instrText>
            </w:r>
            <w:r>
              <w:rPr>
                <w:noProof/>
                <w:webHidden/>
              </w:rPr>
            </w:r>
            <w:r>
              <w:rPr>
                <w:noProof/>
                <w:webHidden/>
              </w:rPr>
              <w:fldChar w:fldCharType="separate"/>
            </w:r>
            <w:r>
              <w:rPr>
                <w:noProof/>
                <w:webHidden/>
              </w:rPr>
              <w:t>169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67" w:history="1">
            <w:r w:rsidRPr="00B5273E">
              <w:rPr>
                <w:rStyle w:val="Hyperlink"/>
                <w:noProof/>
              </w:rPr>
              <w:t>49.2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_Toc338153767 \h </w:instrText>
            </w:r>
            <w:r>
              <w:rPr>
                <w:noProof/>
                <w:webHidden/>
              </w:rPr>
            </w:r>
            <w:r>
              <w:rPr>
                <w:noProof/>
                <w:webHidden/>
              </w:rPr>
              <w:fldChar w:fldCharType="separate"/>
            </w:r>
            <w:r>
              <w:rPr>
                <w:noProof/>
                <w:webHidden/>
              </w:rPr>
              <w:t>169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68" w:history="1">
            <w:r w:rsidRPr="00B5273E">
              <w:rPr>
                <w:rStyle w:val="Hyperlink"/>
                <w:noProof/>
              </w:rPr>
              <w:t>49.3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_Toc338153768 \h </w:instrText>
            </w:r>
            <w:r>
              <w:rPr>
                <w:noProof/>
                <w:webHidden/>
              </w:rPr>
            </w:r>
            <w:r>
              <w:rPr>
                <w:noProof/>
                <w:webHidden/>
              </w:rPr>
              <w:fldChar w:fldCharType="separate"/>
            </w:r>
            <w:r>
              <w:rPr>
                <w:noProof/>
                <w:webHidden/>
              </w:rPr>
              <w:t>169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69" w:history="1">
            <w:r w:rsidRPr="00B5273E">
              <w:rPr>
                <w:rStyle w:val="Hyperlink"/>
                <w:noProof/>
              </w:rPr>
              <w:t>49.4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_Toc338153769 \h </w:instrText>
            </w:r>
            <w:r>
              <w:rPr>
                <w:noProof/>
                <w:webHidden/>
              </w:rPr>
            </w:r>
            <w:r>
              <w:rPr>
                <w:noProof/>
                <w:webHidden/>
              </w:rPr>
              <w:fldChar w:fldCharType="separate"/>
            </w:r>
            <w:r>
              <w:rPr>
                <w:noProof/>
                <w:webHidden/>
              </w:rPr>
              <w:t>171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70" w:history="1">
            <w:r w:rsidRPr="00B5273E">
              <w:rPr>
                <w:rStyle w:val="Hyperlink"/>
                <w:caps/>
                <w:noProof/>
              </w:rPr>
              <w:t>50</w:t>
            </w:r>
            <w:r>
              <w:rPr>
                <w:rFonts w:eastAsiaTheme="minorEastAsia"/>
                <w:noProof/>
              </w:rPr>
              <w:tab/>
            </w:r>
            <w:r w:rsidRPr="00B5273E">
              <w:rPr>
                <w:rStyle w:val="Hyperlink"/>
                <w:noProof/>
              </w:rPr>
              <w:t>FUND_BALANCE_DETAILS</w:t>
            </w:r>
            <w:r>
              <w:rPr>
                <w:noProof/>
                <w:webHidden/>
              </w:rPr>
              <w:tab/>
            </w:r>
            <w:r>
              <w:rPr>
                <w:noProof/>
                <w:webHidden/>
              </w:rPr>
              <w:fldChar w:fldCharType="begin"/>
            </w:r>
            <w:r>
              <w:rPr>
                <w:noProof/>
                <w:webHidden/>
              </w:rPr>
              <w:instrText xml:space="preserve"> PAGEREF _Toc338153770 \h </w:instrText>
            </w:r>
            <w:r>
              <w:rPr>
                <w:noProof/>
                <w:webHidden/>
              </w:rPr>
            </w:r>
            <w:r>
              <w:rPr>
                <w:noProof/>
                <w:webHidden/>
              </w:rPr>
              <w:fldChar w:fldCharType="separate"/>
            </w:r>
            <w:r>
              <w:rPr>
                <w:noProof/>
                <w:webHidden/>
              </w:rPr>
              <w:t>171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71" w:history="1">
            <w:r w:rsidRPr="00B5273E">
              <w:rPr>
                <w:rStyle w:val="Hyperlink"/>
                <w:noProof/>
              </w:rPr>
              <w:t>50.1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_Toc338153771 \h </w:instrText>
            </w:r>
            <w:r>
              <w:rPr>
                <w:noProof/>
                <w:webHidden/>
              </w:rPr>
            </w:r>
            <w:r>
              <w:rPr>
                <w:noProof/>
                <w:webHidden/>
              </w:rPr>
              <w:fldChar w:fldCharType="separate"/>
            </w:r>
            <w:r>
              <w:rPr>
                <w:noProof/>
                <w:webHidden/>
              </w:rPr>
              <w:t>171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72" w:history="1">
            <w:r w:rsidRPr="00B5273E">
              <w:rPr>
                <w:rStyle w:val="Hyperlink"/>
                <w:noProof/>
              </w:rPr>
              <w:t>50.2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_Toc338153772 \h </w:instrText>
            </w:r>
            <w:r>
              <w:rPr>
                <w:noProof/>
                <w:webHidden/>
              </w:rPr>
            </w:r>
            <w:r>
              <w:rPr>
                <w:noProof/>
                <w:webHidden/>
              </w:rPr>
              <w:fldChar w:fldCharType="separate"/>
            </w:r>
            <w:r>
              <w:rPr>
                <w:noProof/>
                <w:webHidden/>
              </w:rPr>
              <w:t>172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73" w:history="1">
            <w:r w:rsidRPr="00B5273E">
              <w:rPr>
                <w:rStyle w:val="Hyperlink"/>
                <w:noProof/>
              </w:rPr>
              <w:t>50.3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_Toc338153773 \h </w:instrText>
            </w:r>
            <w:r>
              <w:rPr>
                <w:noProof/>
                <w:webHidden/>
              </w:rPr>
            </w:r>
            <w:r>
              <w:rPr>
                <w:noProof/>
                <w:webHidden/>
              </w:rPr>
              <w:fldChar w:fldCharType="separate"/>
            </w:r>
            <w:r>
              <w:rPr>
                <w:noProof/>
                <w:webHidden/>
              </w:rPr>
              <w:t>172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74" w:history="1">
            <w:r w:rsidRPr="00B5273E">
              <w:rPr>
                <w:rStyle w:val="Hyperlink"/>
                <w:noProof/>
              </w:rPr>
              <w:t>50.4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_Toc338153774 \h </w:instrText>
            </w:r>
            <w:r>
              <w:rPr>
                <w:noProof/>
                <w:webHidden/>
              </w:rPr>
            </w:r>
            <w:r>
              <w:rPr>
                <w:noProof/>
                <w:webHidden/>
              </w:rPr>
              <w:fldChar w:fldCharType="separate"/>
            </w:r>
            <w:r>
              <w:rPr>
                <w:noProof/>
                <w:webHidden/>
              </w:rPr>
              <w:t>174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75" w:history="1">
            <w:r w:rsidRPr="00B5273E">
              <w:rPr>
                <w:rStyle w:val="Hyperlink"/>
                <w:caps/>
                <w:noProof/>
              </w:rPr>
              <w:t>51</w:t>
            </w:r>
            <w:r>
              <w:rPr>
                <w:rFonts w:eastAsiaTheme="minorEastAsia"/>
                <w:noProof/>
              </w:rPr>
              <w:tab/>
            </w:r>
            <w:r w:rsidRPr="00B5273E">
              <w:rPr>
                <w:rStyle w:val="Hyperlink"/>
                <w:noProof/>
              </w:rPr>
              <w:t>FUND_BALANCE_MASTER</w:t>
            </w:r>
            <w:r>
              <w:rPr>
                <w:noProof/>
                <w:webHidden/>
              </w:rPr>
              <w:tab/>
            </w:r>
            <w:r>
              <w:rPr>
                <w:noProof/>
                <w:webHidden/>
              </w:rPr>
              <w:fldChar w:fldCharType="begin"/>
            </w:r>
            <w:r>
              <w:rPr>
                <w:noProof/>
                <w:webHidden/>
              </w:rPr>
              <w:instrText xml:space="preserve"> PAGEREF _Toc338153775 \h </w:instrText>
            </w:r>
            <w:r>
              <w:rPr>
                <w:noProof/>
                <w:webHidden/>
              </w:rPr>
            </w:r>
            <w:r>
              <w:rPr>
                <w:noProof/>
                <w:webHidden/>
              </w:rPr>
              <w:fldChar w:fldCharType="separate"/>
            </w:r>
            <w:r>
              <w:rPr>
                <w:noProof/>
                <w:webHidden/>
              </w:rPr>
              <w:t>174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76" w:history="1">
            <w:r w:rsidRPr="00B5273E">
              <w:rPr>
                <w:rStyle w:val="Hyperlink"/>
                <w:noProof/>
              </w:rPr>
              <w:t>51.1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_Toc338153776 \h </w:instrText>
            </w:r>
            <w:r>
              <w:rPr>
                <w:noProof/>
                <w:webHidden/>
              </w:rPr>
            </w:r>
            <w:r>
              <w:rPr>
                <w:noProof/>
                <w:webHidden/>
              </w:rPr>
              <w:fldChar w:fldCharType="separate"/>
            </w:r>
            <w:r>
              <w:rPr>
                <w:noProof/>
                <w:webHidden/>
              </w:rPr>
              <w:t>174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77" w:history="1">
            <w:r w:rsidRPr="00B5273E">
              <w:rPr>
                <w:rStyle w:val="Hyperlink"/>
                <w:noProof/>
              </w:rPr>
              <w:t>51.2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_Toc338153777 \h </w:instrText>
            </w:r>
            <w:r>
              <w:rPr>
                <w:noProof/>
                <w:webHidden/>
              </w:rPr>
            </w:r>
            <w:r>
              <w:rPr>
                <w:noProof/>
                <w:webHidden/>
              </w:rPr>
              <w:fldChar w:fldCharType="separate"/>
            </w:r>
            <w:r>
              <w:rPr>
                <w:noProof/>
                <w:webHidden/>
              </w:rPr>
              <w:t>174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78" w:history="1">
            <w:r w:rsidRPr="00B5273E">
              <w:rPr>
                <w:rStyle w:val="Hyperlink"/>
                <w:noProof/>
              </w:rPr>
              <w:t>51.3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_Toc338153778 \h </w:instrText>
            </w:r>
            <w:r>
              <w:rPr>
                <w:noProof/>
                <w:webHidden/>
              </w:rPr>
            </w:r>
            <w:r>
              <w:rPr>
                <w:noProof/>
                <w:webHidden/>
              </w:rPr>
              <w:fldChar w:fldCharType="separate"/>
            </w:r>
            <w:r>
              <w:rPr>
                <w:noProof/>
                <w:webHidden/>
              </w:rPr>
              <w:t>174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79" w:history="1">
            <w:r w:rsidRPr="00B5273E">
              <w:rPr>
                <w:rStyle w:val="Hyperlink"/>
                <w:noProof/>
              </w:rPr>
              <w:t>51.4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_Toc338153779 \h </w:instrText>
            </w:r>
            <w:r>
              <w:rPr>
                <w:noProof/>
                <w:webHidden/>
              </w:rPr>
            </w:r>
            <w:r>
              <w:rPr>
                <w:noProof/>
                <w:webHidden/>
              </w:rPr>
              <w:fldChar w:fldCharType="separate"/>
            </w:r>
            <w:r>
              <w:rPr>
                <w:noProof/>
                <w:webHidden/>
              </w:rPr>
              <w:t>175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80" w:history="1">
            <w:r w:rsidRPr="00B5273E">
              <w:rPr>
                <w:rStyle w:val="Hyperlink"/>
                <w:caps/>
                <w:noProof/>
              </w:rPr>
              <w:t>52</w:t>
            </w:r>
            <w:r>
              <w:rPr>
                <w:rFonts w:eastAsiaTheme="minorEastAsia"/>
                <w:noProof/>
              </w:rPr>
              <w:tab/>
            </w:r>
            <w:r w:rsidRPr="00B5273E">
              <w:rPr>
                <w:rStyle w:val="Hyperlink"/>
                <w:noProof/>
              </w:rPr>
              <w:t>FUND_GROUP_TYPE</w:t>
            </w:r>
            <w:r>
              <w:rPr>
                <w:noProof/>
                <w:webHidden/>
              </w:rPr>
              <w:tab/>
            </w:r>
            <w:r>
              <w:rPr>
                <w:noProof/>
                <w:webHidden/>
              </w:rPr>
              <w:fldChar w:fldCharType="begin"/>
            </w:r>
            <w:r>
              <w:rPr>
                <w:noProof/>
                <w:webHidden/>
              </w:rPr>
              <w:instrText xml:space="preserve"> PAGEREF _Toc338153780 \h </w:instrText>
            </w:r>
            <w:r>
              <w:rPr>
                <w:noProof/>
                <w:webHidden/>
              </w:rPr>
            </w:r>
            <w:r>
              <w:rPr>
                <w:noProof/>
                <w:webHidden/>
              </w:rPr>
              <w:fldChar w:fldCharType="separate"/>
            </w:r>
            <w:r>
              <w:rPr>
                <w:noProof/>
                <w:webHidden/>
              </w:rPr>
              <w:t>175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81" w:history="1">
            <w:r w:rsidRPr="00B5273E">
              <w:rPr>
                <w:rStyle w:val="Hyperlink"/>
                <w:noProof/>
              </w:rPr>
              <w:t>52.1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_Toc338153781 \h </w:instrText>
            </w:r>
            <w:r>
              <w:rPr>
                <w:noProof/>
                <w:webHidden/>
              </w:rPr>
            </w:r>
            <w:r>
              <w:rPr>
                <w:noProof/>
                <w:webHidden/>
              </w:rPr>
              <w:fldChar w:fldCharType="separate"/>
            </w:r>
            <w:r>
              <w:rPr>
                <w:noProof/>
                <w:webHidden/>
              </w:rPr>
              <w:t>175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82" w:history="1">
            <w:r w:rsidRPr="00B5273E">
              <w:rPr>
                <w:rStyle w:val="Hyperlink"/>
                <w:noProof/>
              </w:rPr>
              <w:t>52.2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_Toc338153782 \h </w:instrText>
            </w:r>
            <w:r>
              <w:rPr>
                <w:noProof/>
                <w:webHidden/>
              </w:rPr>
            </w:r>
            <w:r>
              <w:rPr>
                <w:noProof/>
                <w:webHidden/>
              </w:rPr>
              <w:fldChar w:fldCharType="separate"/>
            </w:r>
            <w:r>
              <w:rPr>
                <w:noProof/>
                <w:webHidden/>
              </w:rPr>
              <w:t>175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83" w:history="1">
            <w:r w:rsidRPr="00B5273E">
              <w:rPr>
                <w:rStyle w:val="Hyperlink"/>
                <w:noProof/>
              </w:rPr>
              <w:t>52.3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_Toc338153783 \h </w:instrText>
            </w:r>
            <w:r>
              <w:rPr>
                <w:noProof/>
                <w:webHidden/>
              </w:rPr>
            </w:r>
            <w:r>
              <w:rPr>
                <w:noProof/>
                <w:webHidden/>
              </w:rPr>
              <w:fldChar w:fldCharType="separate"/>
            </w:r>
            <w:r>
              <w:rPr>
                <w:noProof/>
                <w:webHidden/>
              </w:rPr>
              <w:t>175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84" w:history="1">
            <w:r w:rsidRPr="00B5273E">
              <w:rPr>
                <w:rStyle w:val="Hyperlink"/>
                <w:noProof/>
              </w:rPr>
              <w:t>52.4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_Toc338153784 \h </w:instrText>
            </w:r>
            <w:r>
              <w:rPr>
                <w:noProof/>
                <w:webHidden/>
              </w:rPr>
            </w:r>
            <w:r>
              <w:rPr>
                <w:noProof/>
                <w:webHidden/>
              </w:rPr>
              <w:fldChar w:fldCharType="separate"/>
            </w:r>
            <w:r>
              <w:rPr>
                <w:noProof/>
                <w:webHidden/>
              </w:rPr>
              <w:t>176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85" w:history="1">
            <w:r w:rsidRPr="00B5273E">
              <w:rPr>
                <w:rStyle w:val="Hyperlink"/>
                <w:caps/>
                <w:noProof/>
              </w:rPr>
              <w:t>53</w:t>
            </w:r>
            <w:r>
              <w:rPr>
                <w:rFonts w:eastAsiaTheme="minorEastAsia"/>
                <w:noProof/>
              </w:rPr>
              <w:tab/>
            </w:r>
            <w:r w:rsidRPr="00B5273E">
              <w:rPr>
                <w:rStyle w:val="Hyperlink"/>
                <w:noProof/>
              </w:rPr>
              <w:t>FUND_PACKAGE_FORM</w:t>
            </w:r>
            <w:r>
              <w:rPr>
                <w:noProof/>
                <w:webHidden/>
              </w:rPr>
              <w:tab/>
            </w:r>
            <w:r>
              <w:rPr>
                <w:noProof/>
                <w:webHidden/>
              </w:rPr>
              <w:fldChar w:fldCharType="begin"/>
            </w:r>
            <w:r>
              <w:rPr>
                <w:noProof/>
                <w:webHidden/>
              </w:rPr>
              <w:instrText xml:space="preserve"> PAGEREF _Toc338153785 \h </w:instrText>
            </w:r>
            <w:r>
              <w:rPr>
                <w:noProof/>
                <w:webHidden/>
              </w:rPr>
            </w:r>
            <w:r>
              <w:rPr>
                <w:noProof/>
                <w:webHidden/>
              </w:rPr>
              <w:fldChar w:fldCharType="separate"/>
            </w:r>
            <w:r>
              <w:rPr>
                <w:noProof/>
                <w:webHidden/>
              </w:rPr>
              <w:t>176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86" w:history="1">
            <w:r w:rsidRPr="00B5273E">
              <w:rPr>
                <w:rStyle w:val="Hyperlink"/>
                <w:noProof/>
              </w:rPr>
              <w:t>53.1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_Toc338153786 \h </w:instrText>
            </w:r>
            <w:r>
              <w:rPr>
                <w:noProof/>
                <w:webHidden/>
              </w:rPr>
            </w:r>
            <w:r>
              <w:rPr>
                <w:noProof/>
                <w:webHidden/>
              </w:rPr>
              <w:fldChar w:fldCharType="separate"/>
            </w:r>
            <w:r>
              <w:rPr>
                <w:noProof/>
                <w:webHidden/>
              </w:rPr>
              <w:t>176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87" w:history="1">
            <w:r w:rsidRPr="00B5273E">
              <w:rPr>
                <w:rStyle w:val="Hyperlink"/>
                <w:noProof/>
              </w:rPr>
              <w:t>53.2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_Toc338153787 \h </w:instrText>
            </w:r>
            <w:r>
              <w:rPr>
                <w:noProof/>
                <w:webHidden/>
              </w:rPr>
            </w:r>
            <w:r>
              <w:rPr>
                <w:noProof/>
                <w:webHidden/>
              </w:rPr>
              <w:fldChar w:fldCharType="separate"/>
            </w:r>
            <w:r>
              <w:rPr>
                <w:noProof/>
                <w:webHidden/>
              </w:rPr>
              <w:t>176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88" w:history="1">
            <w:r w:rsidRPr="00B5273E">
              <w:rPr>
                <w:rStyle w:val="Hyperlink"/>
                <w:noProof/>
              </w:rPr>
              <w:t>53.3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_Toc338153788 \h </w:instrText>
            </w:r>
            <w:r>
              <w:rPr>
                <w:noProof/>
                <w:webHidden/>
              </w:rPr>
            </w:r>
            <w:r>
              <w:rPr>
                <w:noProof/>
                <w:webHidden/>
              </w:rPr>
              <w:fldChar w:fldCharType="separate"/>
            </w:r>
            <w:r>
              <w:rPr>
                <w:noProof/>
                <w:webHidden/>
              </w:rPr>
              <w:t>176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89" w:history="1">
            <w:r w:rsidRPr="00B5273E">
              <w:rPr>
                <w:rStyle w:val="Hyperlink"/>
                <w:noProof/>
              </w:rPr>
              <w:t>53.4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_Toc338153789 \h </w:instrText>
            </w:r>
            <w:r>
              <w:rPr>
                <w:noProof/>
                <w:webHidden/>
              </w:rPr>
            </w:r>
            <w:r>
              <w:rPr>
                <w:noProof/>
                <w:webHidden/>
              </w:rPr>
              <w:fldChar w:fldCharType="separate"/>
            </w:r>
            <w:r>
              <w:rPr>
                <w:noProof/>
                <w:webHidden/>
              </w:rPr>
              <w:t>179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90" w:history="1">
            <w:r w:rsidRPr="00B5273E">
              <w:rPr>
                <w:rStyle w:val="Hyperlink"/>
                <w:caps/>
                <w:noProof/>
              </w:rPr>
              <w:t>54</w:t>
            </w:r>
            <w:r>
              <w:rPr>
                <w:rFonts w:eastAsiaTheme="minorEastAsia"/>
                <w:noProof/>
              </w:rPr>
              <w:tab/>
            </w:r>
            <w:r w:rsidRPr="00B5273E">
              <w:rPr>
                <w:rStyle w:val="Hyperlink"/>
                <w:noProof/>
              </w:rPr>
              <w:t>FUND_PACKAGE_FORM_ACCOUNT</w:t>
            </w:r>
            <w:r>
              <w:rPr>
                <w:noProof/>
                <w:webHidden/>
              </w:rPr>
              <w:tab/>
            </w:r>
            <w:r>
              <w:rPr>
                <w:noProof/>
                <w:webHidden/>
              </w:rPr>
              <w:fldChar w:fldCharType="begin"/>
            </w:r>
            <w:r>
              <w:rPr>
                <w:noProof/>
                <w:webHidden/>
              </w:rPr>
              <w:instrText xml:space="preserve"> PAGEREF _Toc338153790 \h </w:instrText>
            </w:r>
            <w:r>
              <w:rPr>
                <w:noProof/>
                <w:webHidden/>
              </w:rPr>
            </w:r>
            <w:r>
              <w:rPr>
                <w:noProof/>
                <w:webHidden/>
              </w:rPr>
              <w:fldChar w:fldCharType="separate"/>
            </w:r>
            <w:r>
              <w:rPr>
                <w:noProof/>
                <w:webHidden/>
              </w:rPr>
              <w:t>179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91" w:history="1">
            <w:r w:rsidRPr="00B5273E">
              <w:rPr>
                <w:rStyle w:val="Hyperlink"/>
                <w:noProof/>
              </w:rPr>
              <w:t>54.1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_Toc338153791 \h </w:instrText>
            </w:r>
            <w:r>
              <w:rPr>
                <w:noProof/>
                <w:webHidden/>
              </w:rPr>
            </w:r>
            <w:r>
              <w:rPr>
                <w:noProof/>
                <w:webHidden/>
              </w:rPr>
              <w:fldChar w:fldCharType="separate"/>
            </w:r>
            <w:r>
              <w:rPr>
                <w:noProof/>
                <w:webHidden/>
              </w:rPr>
              <w:t>179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92" w:history="1">
            <w:r w:rsidRPr="00B5273E">
              <w:rPr>
                <w:rStyle w:val="Hyperlink"/>
                <w:noProof/>
              </w:rPr>
              <w:t>54.2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_Toc338153792 \h </w:instrText>
            </w:r>
            <w:r>
              <w:rPr>
                <w:noProof/>
                <w:webHidden/>
              </w:rPr>
            </w:r>
            <w:r>
              <w:rPr>
                <w:noProof/>
                <w:webHidden/>
              </w:rPr>
              <w:fldChar w:fldCharType="separate"/>
            </w:r>
            <w:r>
              <w:rPr>
                <w:noProof/>
                <w:webHidden/>
              </w:rPr>
              <w:t>179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93" w:history="1">
            <w:r w:rsidRPr="00B5273E">
              <w:rPr>
                <w:rStyle w:val="Hyperlink"/>
                <w:noProof/>
              </w:rPr>
              <w:t>54.3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_Toc338153793 \h </w:instrText>
            </w:r>
            <w:r>
              <w:rPr>
                <w:noProof/>
                <w:webHidden/>
              </w:rPr>
            </w:r>
            <w:r>
              <w:rPr>
                <w:noProof/>
                <w:webHidden/>
              </w:rPr>
              <w:fldChar w:fldCharType="separate"/>
            </w:r>
            <w:r>
              <w:rPr>
                <w:noProof/>
                <w:webHidden/>
              </w:rPr>
              <w:t>179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94" w:history="1">
            <w:r w:rsidRPr="00B5273E">
              <w:rPr>
                <w:rStyle w:val="Hyperlink"/>
                <w:noProof/>
              </w:rPr>
              <w:t>54.4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_Toc338153794 \h </w:instrText>
            </w:r>
            <w:r>
              <w:rPr>
                <w:noProof/>
                <w:webHidden/>
              </w:rPr>
            </w:r>
            <w:r>
              <w:rPr>
                <w:noProof/>
                <w:webHidden/>
              </w:rPr>
              <w:fldChar w:fldCharType="separate"/>
            </w:r>
            <w:r>
              <w:rPr>
                <w:noProof/>
                <w:webHidden/>
              </w:rPr>
              <w:t>180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795" w:history="1">
            <w:r w:rsidRPr="00B5273E">
              <w:rPr>
                <w:rStyle w:val="Hyperlink"/>
                <w:caps/>
                <w:noProof/>
              </w:rPr>
              <w:t>55</w:t>
            </w:r>
            <w:r>
              <w:rPr>
                <w:rFonts w:eastAsiaTheme="minorEastAsia"/>
                <w:noProof/>
              </w:rPr>
              <w:tab/>
            </w:r>
            <w:r w:rsidRPr="00B5273E">
              <w:rPr>
                <w:rStyle w:val="Hyperlink"/>
                <w:noProof/>
              </w:rPr>
              <w:t>FUND_PACKAGE_FORM_MAPPING</w:t>
            </w:r>
            <w:r>
              <w:rPr>
                <w:noProof/>
                <w:webHidden/>
              </w:rPr>
              <w:tab/>
            </w:r>
            <w:r>
              <w:rPr>
                <w:noProof/>
                <w:webHidden/>
              </w:rPr>
              <w:fldChar w:fldCharType="begin"/>
            </w:r>
            <w:r>
              <w:rPr>
                <w:noProof/>
                <w:webHidden/>
              </w:rPr>
              <w:instrText xml:space="preserve"> PAGEREF _Toc338153795 \h </w:instrText>
            </w:r>
            <w:r>
              <w:rPr>
                <w:noProof/>
                <w:webHidden/>
              </w:rPr>
            </w:r>
            <w:r>
              <w:rPr>
                <w:noProof/>
                <w:webHidden/>
              </w:rPr>
              <w:fldChar w:fldCharType="separate"/>
            </w:r>
            <w:r>
              <w:rPr>
                <w:noProof/>
                <w:webHidden/>
              </w:rPr>
              <w:t>180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96" w:history="1">
            <w:r w:rsidRPr="00B5273E">
              <w:rPr>
                <w:rStyle w:val="Hyperlink"/>
                <w:noProof/>
              </w:rPr>
              <w:t>55.1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_Toc338153796 \h </w:instrText>
            </w:r>
            <w:r>
              <w:rPr>
                <w:noProof/>
                <w:webHidden/>
              </w:rPr>
            </w:r>
            <w:r>
              <w:rPr>
                <w:noProof/>
                <w:webHidden/>
              </w:rPr>
              <w:fldChar w:fldCharType="separate"/>
            </w:r>
            <w:r>
              <w:rPr>
                <w:noProof/>
                <w:webHidden/>
              </w:rPr>
              <w:t>180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97" w:history="1">
            <w:r w:rsidRPr="00B5273E">
              <w:rPr>
                <w:rStyle w:val="Hyperlink"/>
                <w:noProof/>
              </w:rPr>
              <w:t>55.2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_Toc338153797 \h </w:instrText>
            </w:r>
            <w:r>
              <w:rPr>
                <w:noProof/>
                <w:webHidden/>
              </w:rPr>
            </w:r>
            <w:r>
              <w:rPr>
                <w:noProof/>
                <w:webHidden/>
              </w:rPr>
              <w:fldChar w:fldCharType="separate"/>
            </w:r>
            <w:r>
              <w:rPr>
                <w:noProof/>
                <w:webHidden/>
              </w:rPr>
              <w:t>180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98" w:history="1">
            <w:r w:rsidRPr="00B5273E">
              <w:rPr>
                <w:rStyle w:val="Hyperlink"/>
                <w:noProof/>
              </w:rPr>
              <w:t>55.3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_Toc338153798 \h </w:instrText>
            </w:r>
            <w:r>
              <w:rPr>
                <w:noProof/>
                <w:webHidden/>
              </w:rPr>
            </w:r>
            <w:r>
              <w:rPr>
                <w:noProof/>
                <w:webHidden/>
              </w:rPr>
              <w:fldChar w:fldCharType="separate"/>
            </w:r>
            <w:r>
              <w:rPr>
                <w:noProof/>
                <w:webHidden/>
              </w:rPr>
              <w:t>181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799" w:history="1">
            <w:r w:rsidRPr="00B5273E">
              <w:rPr>
                <w:rStyle w:val="Hyperlink"/>
                <w:noProof/>
              </w:rPr>
              <w:t>55.4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_Toc338153799 \h </w:instrText>
            </w:r>
            <w:r>
              <w:rPr>
                <w:noProof/>
                <w:webHidden/>
              </w:rPr>
            </w:r>
            <w:r>
              <w:rPr>
                <w:noProof/>
                <w:webHidden/>
              </w:rPr>
              <w:fldChar w:fldCharType="separate"/>
            </w:r>
            <w:r>
              <w:rPr>
                <w:noProof/>
                <w:webHidden/>
              </w:rPr>
              <w:t>181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00" w:history="1">
            <w:r w:rsidRPr="00B5273E">
              <w:rPr>
                <w:rStyle w:val="Hyperlink"/>
                <w:caps/>
                <w:noProof/>
              </w:rPr>
              <w:t>56</w:t>
            </w:r>
            <w:r>
              <w:rPr>
                <w:rFonts w:eastAsiaTheme="minorEastAsia"/>
                <w:noProof/>
              </w:rPr>
              <w:tab/>
            </w:r>
            <w:r w:rsidRPr="00B5273E">
              <w:rPr>
                <w:rStyle w:val="Hyperlink"/>
                <w:noProof/>
              </w:rPr>
              <w:t>FUND_PACKAGE_TYPE</w:t>
            </w:r>
            <w:r>
              <w:rPr>
                <w:noProof/>
                <w:webHidden/>
              </w:rPr>
              <w:tab/>
            </w:r>
            <w:r>
              <w:rPr>
                <w:noProof/>
                <w:webHidden/>
              </w:rPr>
              <w:fldChar w:fldCharType="begin"/>
            </w:r>
            <w:r>
              <w:rPr>
                <w:noProof/>
                <w:webHidden/>
              </w:rPr>
              <w:instrText xml:space="preserve"> PAGEREF _Toc338153800 \h </w:instrText>
            </w:r>
            <w:r>
              <w:rPr>
                <w:noProof/>
                <w:webHidden/>
              </w:rPr>
            </w:r>
            <w:r>
              <w:rPr>
                <w:noProof/>
                <w:webHidden/>
              </w:rPr>
              <w:fldChar w:fldCharType="separate"/>
            </w:r>
            <w:r>
              <w:rPr>
                <w:noProof/>
                <w:webHidden/>
              </w:rPr>
              <w:t>181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01" w:history="1">
            <w:r w:rsidRPr="00B5273E">
              <w:rPr>
                <w:rStyle w:val="Hyperlink"/>
                <w:noProof/>
              </w:rPr>
              <w:t>56.1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_Toc338153801 \h </w:instrText>
            </w:r>
            <w:r>
              <w:rPr>
                <w:noProof/>
                <w:webHidden/>
              </w:rPr>
            </w:r>
            <w:r>
              <w:rPr>
                <w:noProof/>
                <w:webHidden/>
              </w:rPr>
              <w:fldChar w:fldCharType="separate"/>
            </w:r>
            <w:r>
              <w:rPr>
                <w:noProof/>
                <w:webHidden/>
              </w:rPr>
              <w:t>181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02" w:history="1">
            <w:r w:rsidRPr="00B5273E">
              <w:rPr>
                <w:rStyle w:val="Hyperlink"/>
                <w:noProof/>
              </w:rPr>
              <w:t>56.2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_Toc338153802 \h </w:instrText>
            </w:r>
            <w:r>
              <w:rPr>
                <w:noProof/>
                <w:webHidden/>
              </w:rPr>
            </w:r>
            <w:r>
              <w:rPr>
                <w:noProof/>
                <w:webHidden/>
              </w:rPr>
              <w:fldChar w:fldCharType="separate"/>
            </w:r>
            <w:r>
              <w:rPr>
                <w:noProof/>
                <w:webHidden/>
              </w:rPr>
              <w:t>181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03" w:history="1">
            <w:r w:rsidRPr="00B5273E">
              <w:rPr>
                <w:rStyle w:val="Hyperlink"/>
                <w:noProof/>
              </w:rPr>
              <w:t>56.3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_Toc338153803 \h </w:instrText>
            </w:r>
            <w:r>
              <w:rPr>
                <w:noProof/>
                <w:webHidden/>
              </w:rPr>
            </w:r>
            <w:r>
              <w:rPr>
                <w:noProof/>
                <w:webHidden/>
              </w:rPr>
              <w:fldChar w:fldCharType="separate"/>
            </w:r>
            <w:r>
              <w:rPr>
                <w:noProof/>
                <w:webHidden/>
              </w:rPr>
              <w:t>182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04" w:history="1">
            <w:r w:rsidRPr="00B5273E">
              <w:rPr>
                <w:rStyle w:val="Hyperlink"/>
                <w:noProof/>
              </w:rPr>
              <w:t>56.4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_Toc338153804 \h </w:instrText>
            </w:r>
            <w:r>
              <w:rPr>
                <w:noProof/>
                <w:webHidden/>
              </w:rPr>
            </w:r>
            <w:r>
              <w:rPr>
                <w:noProof/>
                <w:webHidden/>
              </w:rPr>
              <w:fldChar w:fldCharType="separate"/>
            </w:r>
            <w:r>
              <w:rPr>
                <w:noProof/>
                <w:webHidden/>
              </w:rPr>
              <w:t>182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05" w:history="1">
            <w:r w:rsidRPr="00B5273E">
              <w:rPr>
                <w:rStyle w:val="Hyperlink"/>
                <w:caps/>
                <w:noProof/>
              </w:rPr>
              <w:t>57</w:t>
            </w:r>
            <w:r>
              <w:rPr>
                <w:rFonts w:eastAsiaTheme="minorEastAsia"/>
                <w:noProof/>
              </w:rPr>
              <w:tab/>
            </w:r>
            <w:r w:rsidRPr="00B5273E">
              <w:rPr>
                <w:rStyle w:val="Hyperlink"/>
                <w:noProof/>
              </w:rPr>
              <w:t>FUND_TYPE_INFO</w:t>
            </w:r>
            <w:r>
              <w:rPr>
                <w:noProof/>
                <w:webHidden/>
              </w:rPr>
              <w:tab/>
            </w:r>
            <w:r>
              <w:rPr>
                <w:noProof/>
                <w:webHidden/>
              </w:rPr>
              <w:fldChar w:fldCharType="begin"/>
            </w:r>
            <w:r>
              <w:rPr>
                <w:noProof/>
                <w:webHidden/>
              </w:rPr>
              <w:instrText xml:space="preserve"> PAGEREF _Toc338153805 \h </w:instrText>
            </w:r>
            <w:r>
              <w:rPr>
                <w:noProof/>
                <w:webHidden/>
              </w:rPr>
            </w:r>
            <w:r>
              <w:rPr>
                <w:noProof/>
                <w:webHidden/>
              </w:rPr>
              <w:fldChar w:fldCharType="separate"/>
            </w:r>
            <w:r>
              <w:rPr>
                <w:noProof/>
                <w:webHidden/>
              </w:rPr>
              <w:t>182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06" w:history="1">
            <w:r w:rsidRPr="00B5273E">
              <w:rPr>
                <w:rStyle w:val="Hyperlink"/>
                <w:noProof/>
              </w:rPr>
              <w:t>57.1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_Toc338153806 \h </w:instrText>
            </w:r>
            <w:r>
              <w:rPr>
                <w:noProof/>
                <w:webHidden/>
              </w:rPr>
            </w:r>
            <w:r>
              <w:rPr>
                <w:noProof/>
                <w:webHidden/>
              </w:rPr>
              <w:fldChar w:fldCharType="separate"/>
            </w:r>
            <w:r>
              <w:rPr>
                <w:noProof/>
                <w:webHidden/>
              </w:rPr>
              <w:t>182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07" w:history="1">
            <w:r w:rsidRPr="00B5273E">
              <w:rPr>
                <w:rStyle w:val="Hyperlink"/>
                <w:noProof/>
              </w:rPr>
              <w:t>57.2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_Toc338153807 \h </w:instrText>
            </w:r>
            <w:r>
              <w:rPr>
                <w:noProof/>
                <w:webHidden/>
              </w:rPr>
            </w:r>
            <w:r>
              <w:rPr>
                <w:noProof/>
                <w:webHidden/>
              </w:rPr>
              <w:fldChar w:fldCharType="separate"/>
            </w:r>
            <w:r>
              <w:rPr>
                <w:noProof/>
                <w:webHidden/>
              </w:rPr>
              <w:t>182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08" w:history="1">
            <w:r w:rsidRPr="00B5273E">
              <w:rPr>
                <w:rStyle w:val="Hyperlink"/>
                <w:noProof/>
              </w:rPr>
              <w:t>57.3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_Toc338153808 \h </w:instrText>
            </w:r>
            <w:r>
              <w:rPr>
                <w:noProof/>
                <w:webHidden/>
              </w:rPr>
            </w:r>
            <w:r>
              <w:rPr>
                <w:noProof/>
                <w:webHidden/>
              </w:rPr>
              <w:fldChar w:fldCharType="separate"/>
            </w:r>
            <w:r>
              <w:rPr>
                <w:noProof/>
                <w:webHidden/>
              </w:rPr>
              <w:t>182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09" w:history="1">
            <w:r w:rsidRPr="00B5273E">
              <w:rPr>
                <w:rStyle w:val="Hyperlink"/>
                <w:noProof/>
              </w:rPr>
              <w:t>57.4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_Toc338153809 \h </w:instrText>
            </w:r>
            <w:r>
              <w:rPr>
                <w:noProof/>
                <w:webHidden/>
              </w:rPr>
            </w:r>
            <w:r>
              <w:rPr>
                <w:noProof/>
                <w:webHidden/>
              </w:rPr>
              <w:fldChar w:fldCharType="separate"/>
            </w:r>
            <w:r>
              <w:rPr>
                <w:noProof/>
                <w:webHidden/>
              </w:rPr>
              <w:t>183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10" w:history="1">
            <w:r w:rsidRPr="00B5273E">
              <w:rPr>
                <w:rStyle w:val="Hyperlink"/>
                <w:caps/>
                <w:noProof/>
              </w:rPr>
              <w:t>58</w:t>
            </w:r>
            <w:r>
              <w:rPr>
                <w:rFonts w:eastAsiaTheme="minorEastAsia"/>
                <w:noProof/>
              </w:rPr>
              <w:tab/>
            </w:r>
            <w:r w:rsidRPr="00B5273E">
              <w:rPr>
                <w:rStyle w:val="Hyperlink"/>
                <w:noProof/>
              </w:rPr>
              <w:t>GAAP_ACCOUNT_CHANGES_RATIONALE</w:t>
            </w:r>
            <w:r>
              <w:rPr>
                <w:noProof/>
                <w:webHidden/>
              </w:rPr>
              <w:tab/>
            </w:r>
            <w:r>
              <w:rPr>
                <w:noProof/>
                <w:webHidden/>
              </w:rPr>
              <w:fldChar w:fldCharType="begin"/>
            </w:r>
            <w:r>
              <w:rPr>
                <w:noProof/>
                <w:webHidden/>
              </w:rPr>
              <w:instrText xml:space="preserve"> PAGEREF _Toc338153810 \h </w:instrText>
            </w:r>
            <w:r>
              <w:rPr>
                <w:noProof/>
                <w:webHidden/>
              </w:rPr>
            </w:r>
            <w:r>
              <w:rPr>
                <w:noProof/>
                <w:webHidden/>
              </w:rPr>
              <w:fldChar w:fldCharType="separate"/>
            </w:r>
            <w:r>
              <w:rPr>
                <w:noProof/>
                <w:webHidden/>
              </w:rPr>
              <w:t>183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11" w:history="1">
            <w:r w:rsidRPr="00B5273E">
              <w:rPr>
                <w:rStyle w:val="Hyperlink"/>
                <w:noProof/>
              </w:rPr>
              <w:t>58.1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_Toc338153811 \h </w:instrText>
            </w:r>
            <w:r>
              <w:rPr>
                <w:noProof/>
                <w:webHidden/>
              </w:rPr>
            </w:r>
            <w:r>
              <w:rPr>
                <w:noProof/>
                <w:webHidden/>
              </w:rPr>
              <w:fldChar w:fldCharType="separate"/>
            </w:r>
            <w:r>
              <w:rPr>
                <w:noProof/>
                <w:webHidden/>
              </w:rPr>
              <w:t>183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12" w:history="1">
            <w:r w:rsidRPr="00B5273E">
              <w:rPr>
                <w:rStyle w:val="Hyperlink"/>
                <w:noProof/>
              </w:rPr>
              <w:t>58.2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_Toc338153812 \h </w:instrText>
            </w:r>
            <w:r>
              <w:rPr>
                <w:noProof/>
                <w:webHidden/>
              </w:rPr>
            </w:r>
            <w:r>
              <w:rPr>
                <w:noProof/>
                <w:webHidden/>
              </w:rPr>
              <w:fldChar w:fldCharType="separate"/>
            </w:r>
            <w:r>
              <w:rPr>
                <w:noProof/>
                <w:webHidden/>
              </w:rPr>
              <w:t>184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13" w:history="1">
            <w:r w:rsidRPr="00B5273E">
              <w:rPr>
                <w:rStyle w:val="Hyperlink"/>
                <w:noProof/>
              </w:rPr>
              <w:t>58.3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_Toc338153813 \h </w:instrText>
            </w:r>
            <w:r>
              <w:rPr>
                <w:noProof/>
                <w:webHidden/>
              </w:rPr>
            </w:r>
            <w:r>
              <w:rPr>
                <w:noProof/>
                <w:webHidden/>
              </w:rPr>
              <w:fldChar w:fldCharType="separate"/>
            </w:r>
            <w:r>
              <w:rPr>
                <w:noProof/>
                <w:webHidden/>
              </w:rPr>
              <w:t>184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14" w:history="1">
            <w:r w:rsidRPr="00B5273E">
              <w:rPr>
                <w:rStyle w:val="Hyperlink"/>
                <w:noProof/>
              </w:rPr>
              <w:t>58.4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_Toc338153814 \h </w:instrText>
            </w:r>
            <w:r>
              <w:rPr>
                <w:noProof/>
                <w:webHidden/>
              </w:rPr>
            </w:r>
            <w:r>
              <w:rPr>
                <w:noProof/>
                <w:webHidden/>
              </w:rPr>
              <w:fldChar w:fldCharType="separate"/>
            </w:r>
            <w:r>
              <w:rPr>
                <w:noProof/>
                <w:webHidden/>
              </w:rPr>
              <w:t>184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15" w:history="1">
            <w:r w:rsidRPr="00B5273E">
              <w:rPr>
                <w:rStyle w:val="Hyperlink"/>
                <w:caps/>
                <w:noProof/>
              </w:rPr>
              <w:t>59</w:t>
            </w:r>
            <w:r>
              <w:rPr>
                <w:rFonts w:eastAsiaTheme="minorEastAsia"/>
                <w:noProof/>
              </w:rPr>
              <w:tab/>
            </w:r>
            <w:r w:rsidRPr="00B5273E">
              <w:rPr>
                <w:rStyle w:val="Hyperlink"/>
                <w:noProof/>
              </w:rPr>
              <w:t>GAAP_REVENUE_SOURCE</w:t>
            </w:r>
            <w:r>
              <w:rPr>
                <w:noProof/>
                <w:webHidden/>
              </w:rPr>
              <w:tab/>
            </w:r>
            <w:r>
              <w:rPr>
                <w:noProof/>
                <w:webHidden/>
              </w:rPr>
              <w:fldChar w:fldCharType="begin"/>
            </w:r>
            <w:r>
              <w:rPr>
                <w:noProof/>
                <w:webHidden/>
              </w:rPr>
              <w:instrText xml:space="preserve"> PAGEREF _Toc338153815 \h </w:instrText>
            </w:r>
            <w:r>
              <w:rPr>
                <w:noProof/>
                <w:webHidden/>
              </w:rPr>
            </w:r>
            <w:r>
              <w:rPr>
                <w:noProof/>
                <w:webHidden/>
              </w:rPr>
              <w:fldChar w:fldCharType="separate"/>
            </w:r>
            <w:r>
              <w:rPr>
                <w:noProof/>
                <w:webHidden/>
              </w:rPr>
              <w:t>185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16" w:history="1">
            <w:r w:rsidRPr="00B5273E">
              <w:rPr>
                <w:rStyle w:val="Hyperlink"/>
                <w:noProof/>
              </w:rPr>
              <w:t>59.1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_Toc338153816 \h </w:instrText>
            </w:r>
            <w:r>
              <w:rPr>
                <w:noProof/>
                <w:webHidden/>
              </w:rPr>
            </w:r>
            <w:r>
              <w:rPr>
                <w:noProof/>
                <w:webHidden/>
              </w:rPr>
              <w:fldChar w:fldCharType="separate"/>
            </w:r>
            <w:r>
              <w:rPr>
                <w:noProof/>
                <w:webHidden/>
              </w:rPr>
              <w:t>185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17" w:history="1">
            <w:r w:rsidRPr="00B5273E">
              <w:rPr>
                <w:rStyle w:val="Hyperlink"/>
                <w:noProof/>
              </w:rPr>
              <w:t>59.2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_Toc338153817 \h </w:instrText>
            </w:r>
            <w:r>
              <w:rPr>
                <w:noProof/>
                <w:webHidden/>
              </w:rPr>
            </w:r>
            <w:r>
              <w:rPr>
                <w:noProof/>
                <w:webHidden/>
              </w:rPr>
              <w:fldChar w:fldCharType="separate"/>
            </w:r>
            <w:r>
              <w:rPr>
                <w:noProof/>
                <w:webHidden/>
              </w:rPr>
              <w:t>185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18" w:history="1">
            <w:r w:rsidRPr="00B5273E">
              <w:rPr>
                <w:rStyle w:val="Hyperlink"/>
                <w:noProof/>
              </w:rPr>
              <w:t>59.3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_Toc338153818 \h </w:instrText>
            </w:r>
            <w:r>
              <w:rPr>
                <w:noProof/>
                <w:webHidden/>
              </w:rPr>
            </w:r>
            <w:r>
              <w:rPr>
                <w:noProof/>
                <w:webHidden/>
              </w:rPr>
              <w:fldChar w:fldCharType="separate"/>
            </w:r>
            <w:r>
              <w:rPr>
                <w:noProof/>
                <w:webHidden/>
              </w:rPr>
              <w:t>185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19" w:history="1">
            <w:r w:rsidRPr="00B5273E">
              <w:rPr>
                <w:rStyle w:val="Hyperlink"/>
                <w:noProof/>
              </w:rPr>
              <w:t>59.4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_Toc338153819 \h </w:instrText>
            </w:r>
            <w:r>
              <w:rPr>
                <w:noProof/>
                <w:webHidden/>
              </w:rPr>
            </w:r>
            <w:r>
              <w:rPr>
                <w:noProof/>
                <w:webHidden/>
              </w:rPr>
              <w:fldChar w:fldCharType="separate"/>
            </w:r>
            <w:r>
              <w:rPr>
                <w:noProof/>
                <w:webHidden/>
              </w:rPr>
              <w:t>185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20" w:history="1">
            <w:r w:rsidRPr="00B5273E">
              <w:rPr>
                <w:rStyle w:val="Hyperlink"/>
                <w:caps/>
                <w:noProof/>
              </w:rPr>
              <w:t>60</w:t>
            </w:r>
            <w:r>
              <w:rPr>
                <w:rFonts w:eastAsiaTheme="minorEastAsia"/>
                <w:noProof/>
              </w:rPr>
              <w:tab/>
            </w:r>
            <w:r w:rsidRPr="00B5273E">
              <w:rPr>
                <w:rStyle w:val="Hyperlink"/>
                <w:noProof/>
              </w:rPr>
              <w:t>GRANTOR_ENTITY</w:t>
            </w:r>
            <w:r>
              <w:rPr>
                <w:noProof/>
                <w:webHidden/>
              </w:rPr>
              <w:tab/>
            </w:r>
            <w:r>
              <w:rPr>
                <w:noProof/>
                <w:webHidden/>
              </w:rPr>
              <w:fldChar w:fldCharType="begin"/>
            </w:r>
            <w:r>
              <w:rPr>
                <w:noProof/>
                <w:webHidden/>
              </w:rPr>
              <w:instrText xml:space="preserve"> PAGEREF _Toc338153820 \h </w:instrText>
            </w:r>
            <w:r>
              <w:rPr>
                <w:noProof/>
                <w:webHidden/>
              </w:rPr>
            </w:r>
            <w:r>
              <w:rPr>
                <w:noProof/>
                <w:webHidden/>
              </w:rPr>
              <w:fldChar w:fldCharType="separate"/>
            </w:r>
            <w:r>
              <w:rPr>
                <w:noProof/>
                <w:webHidden/>
              </w:rPr>
              <w:t>185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21" w:history="1">
            <w:r w:rsidRPr="00B5273E">
              <w:rPr>
                <w:rStyle w:val="Hyperlink"/>
                <w:noProof/>
              </w:rPr>
              <w:t>60.1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_Toc338153821 \h </w:instrText>
            </w:r>
            <w:r>
              <w:rPr>
                <w:noProof/>
                <w:webHidden/>
              </w:rPr>
            </w:r>
            <w:r>
              <w:rPr>
                <w:noProof/>
                <w:webHidden/>
              </w:rPr>
              <w:fldChar w:fldCharType="separate"/>
            </w:r>
            <w:r>
              <w:rPr>
                <w:noProof/>
                <w:webHidden/>
              </w:rPr>
              <w:t>185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22" w:history="1">
            <w:r w:rsidRPr="00B5273E">
              <w:rPr>
                <w:rStyle w:val="Hyperlink"/>
                <w:noProof/>
              </w:rPr>
              <w:t>60.2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_Toc338153822 \h </w:instrText>
            </w:r>
            <w:r>
              <w:rPr>
                <w:noProof/>
                <w:webHidden/>
              </w:rPr>
            </w:r>
            <w:r>
              <w:rPr>
                <w:noProof/>
                <w:webHidden/>
              </w:rPr>
              <w:fldChar w:fldCharType="separate"/>
            </w:r>
            <w:r>
              <w:rPr>
                <w:noProof/>
                <w:webHidden/>
              </w:rPr>
              <w:t>185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23" w:history="1">
            <w:r w:rsidRPr="00B5273E">
              <w:rPr>
                <w:rStyle w:val="Hyperlink"/>
                <w:noProof/>
              </w:rPr>
              <w:t>60.3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_Toc338153823 \h </w:instrText>
            </w:r>
            <w:r>
              <w:rPr>
                <w:noProof/>
                <w:webHidden/>
              </w:rPr>
            </w:r>
            <w:r>
              <w:rPr>
                <w:noProof/>
                <w:webHidden/>
              </w:rPr>
              <w:fldChar w:fldCharType="separate"/>
            </w:r>
            <w:r>
              <w:rPr>
                <w:noProof/>
                <w:webHidden/>
              </w:rPr>
              <w:t>186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24" w:history="1">
            <w:r w:rsidRPr="00B5273E">
              <w:rPr>
                <w:rStyle w:val="Hyperlink"/>
                <w:noProof/>
              </w:rPr>
              <w:t>60.4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_Toc338153824 \h </w:instrText>
            </w:r>
            <w:r>
              <w:rPr>
                <w:noProof/>
                <w:webHidden/>
              </w:rPr>
            </w:r>
            <w:r>
              <w:rPr>
                <w:noProof/>
                <w:webHidden/>
              </w:rPr>
              <w:fldChar w:fldCharType="separate"/>
            </w:r>
            <w:r>
              <w:rPr>
                <w:noProof/>
                <w:webHidden/>
              </w:rPr>
              <w:t>186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25" w:history="1">
            <w:r w:rsidRPr="00B5273E">
              <w:rPr>
                <w:rStyle w:val="Hyperlink"/>
                <w:caps/>
                <w:noProof/>
              </w:rPr>
              <w:t>61</w:t>
            </w:r>
            <w:r>
              <w:rPr>
                <w:rFonts w:eastAsiaTheme="minorEastAsia"/>
                <w:noProof/>
              </w:rPr>
              <w:tab/>
            </w:r>
            <w:r w:rsidRPr="00B5273E">
              <w:rPr>
                <w:rStyle w:val="Hyperlink"/>
                <w:noProof/>
              </w:rPr>
              <w:t>GRANTOR_GRANT</w:t>
            </w:r>
            <w:r>
              <w:rPr>
                <w:noProof/>
                <w:webHidden/>
              </w:rPr>
              <w:tab/>
            </w:r>
            <w:r>
              <w:rPr>
                <w:noProof/>
                <w:webHidden/>
              </w:rPr>
              <w:fldChar w:fldCharType="begin"/>
            </w:r>
            <w:r>
              <w:rPr>
                <w:noProof/>
                <w:webHidden/>
              </w:rPr>
              <w:instrText xml:space="preserve"> PAGEREF _Toc338153825 \h </w:instrText>
            </w:r>
            <w:r>
              <w:rPr>
                <w:noProof/>
                <w:webHidden/>
              </w:rPr>
            </w:r>
            <w:r>
              <w:rPr>
                <w:noProof/>
                <w:webHidden/>
              </w:rPr>
              <w:fldChar w:fldCharType="separate"/>
            </w:r>
            <w:r>
              <w:rPr>
                <w:noProof/>
                <w:webHidden/>
              </w:rPr>
              <w:t>186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26" w:history="1">
            <w:r w:rsidRPr="00B5273E">
              <w:rPr>
                <w:rStyle w:val="Hyperlink"/>
                <w:noProof/>
              </w:rPr>
              <w:t>61.1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_Toc338153826 \h </w:instrText>
            </w:r>
            <w:r>
              <w:rPr>
                <w:noProof/>
                <w:webHidden/>
              </w:rPr>
            </w:r>
            <w:r>
              <w:rPr>
                <w:noProof/>
                <w:webHidden/>
              </w:rPr>
              <w:fldChar w:fldCharType="separate"/>
            </w:r>
            <w:r>
              <w:rPr>
                <w:noProof/>
                <w:webHidden/>
              </w:rPr>
              <w:t>186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27" w:history="1">
            <w:r w:rsidRPr="00B5273E">
              <w:rPr>
                <w:rStyle w:val="Hyperlink"/>
                <w:noProof/>
              </w:rPr>
              <w:t>61.2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_Toc338153827 \h </w:instrText>
            </w:r>
            <w:r>
              <w:rPr>
                <w:noProof/>
                <w:webHidden/>
              </w:rPr>
            </w:r>
            <w:r>
              <w:rPr>
                <w:noProof/>
                <w:webHidden/>
              </w:rPr>
              <w:fldChar w:fldCharType="separate"/>
            </w:r>
            <w:r>
              <w:rPr>
                <w:noProof/>
                <w:webHidden/>
              </w:rPr>
              <w:t>186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28" w:history="1">
            <w:r w:rsidRPr="00B5273E">
              <w:rPr>
                <w:rStyle w:val="Hyperlink"/>
                <w:noProof/>
              </w:rPr>
              <w:t>61.3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_Toc338153828 \h </w:instrText>
            </w:r>
            <w:r>
              <w:rPr>
                <w:noProof/>
                <w:webHidden/>
              </w:rPr>
            </w:r>
            <w:r>
              <w:rPr>
                <w:noProof/>
                <w:webHidden/>
              </w:rPr>
              <w:fldChar w:fldCharType="separate"/>
            </w:r>
            <w:r>
              <w:rPr>
                <w:noProof/>
                <w:webHidden/>
              </w:rPr>
              <w:t>186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29" w:history="1">
            <w:r w:rsidRPr="00B5273E">
              <w:rPr>
                <w:rStyle w:val="Hyperlink"/>
                <w:noProof/>
              </w:rPr>
              <w:t>61.4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_Toc338153829 \h </w:instrText>
            </w:r>
            <w:r>
              <w:rPr>
                <w:noProof/>
                <w:webHidden/>
              </w:rPr>
            </w:r>
            <w:r>
              <w:rPr>
                <w:noProof/>
                <w:webHidden/>
              </w:rPr>
              <w:fldChar w:fldCharType="separate"/>
            </w:r>
            <w:r>
              <w:rPr>
                <w:noProof/>
                <w:webHidden/>
              </w:rPr>
              <w:t>187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30" w:history="1">
            <w:r w:rsidRPr="00B5273E">
              <w:rPr>
                <w:rStyle w:val="Hyperlink"/>
                <w:caps/>
                <w:noProof/>
              </w:rPr>
              <w:t>62</w:t>
            </w:r>
            <w:r>
              <w:rPr>
                <w:rFonts w:eastAsiaTheme="minorEastAsia"/>
                <w:noProof/>
              </w:rPr>
              <w:tab/>
            </w:r>
            <w:r w:rsidRPr="00B5273E">
              <w:rPr>
                <w:rStyle w:val="Hyperlink"/>
                <w:noProof/>
              </w:rPr>
              <w:t>JOURNAL_ENTRY_WORKSHEET_TITLE</w:t>
            </w:r>
            <w:r>
              <w:rPr>
                <w:noProof/>
                <w:webHidden/>
              </w:rPr>
              <w:tab/>
            </w:r>
            <w:r>
              <w:rPr>
                <w:noProof/>
                <w:webHidden/>
              </w:rPr>
              <w:fldChar w:fldCharType="begin"/>
            </w:r>
            <w:r>
              <w:rPr>
                <w:noProof/>
                <w:webHidden/>
              </w:rPr>
              <w:instrText xml:space="preserve"> PAGEREF _Toc338153830 \h </w:instrText>
            </w:r>
            <w:r>
              <w:rPr>
                <w:noProof/>
                <w:webHidden/>
              </w:rPr>
            </w:r>
            <w:r>
              <w:rPr>
                <w:noProof/>
                <w:webHidden/>
              </w:rPr>
              <w:fldChar w:fldCharType="separate"/>
            </w:r>
            <w:r>
              <w:rPr>
                <w:noProof/>
                <w:webHidden/>
              </w:rPr>
              <w:t>187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31" w:history="1">
            <w:r w:rsidRPr="00B5273E">
              <w:rPr>
                <w:rStyle w:val="Hyperlink"/>
                <w:noProof/>
              </w:rPr>
              <w:t>62.1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_Toc338153831 \h </w:instrText>
            </w:r>
            <w:r>
              <w:rPr>
                <w:noProof/>
                <w:webHidden/>
              </w:rPr>
            </w:r>
            <w:r>
              <w:rPr>
                <w:noProof/>
                <w:webHidden/>
              </w:rPr>
              <w:fldChar w:fldCharType="separate"/>
            </w:r>
            <w:r>
              <w:rPr>
                <w:noProof/>
                <w:webHidden/>
              </w:rPr>
              <w:t>187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32" w:history="1">
            <w:r w:rsidRPr="00B5273E">
              <w:rPr>
                <w:rStyle w:val="Hyperlink"/>
                <w:noProof/>
              </w:rPr>
              <w:t>62.2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_Toc338153832 \h </w:instrText>
            </w:r>
            <w:r>
              <w:rPr>
                <w:noProof/>
                <w:webHidden/>
              </w:rPr>
            </w:r>
            <w:r>
              <w:rPr>
                <w:noProof/>
                <w:webHidden/>
              </w:rPr>
              <w:fldChar w:fldCharType="separate"/>
            </w:r>
            <w:r>
              <w:rPr>
                <w:noProof/>
                <w:webHidden/>
              </w:rPr>
              <w:t>187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33" w:history="1">
            <w:r w:rsidRPr="00B5273E">
              <w:rPr>
                <w:rStyle w:val="Hyperlink"/>
                <w:noProof/>
              </w:rPr>
              <w:t>62.3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_Toc338153833 \h </w:instrText>
            </w:r>
            <w:r>
              <w:rPr>
                <w:noProof/>
                <w:webHidden/>
              </w:rPr>
            </w:r>
            <w:r>
              <w:rPr>
                <w:noProof/>
                <w:webHidden/>
              </w:rPr>
              <w:fldChar w:fldCharType="separate"/>
            </w:r>
            <w:r>
              <w:rPr>
                <w:noProof/>
                <w:webHidden/>
              </w:rPr>
              <w:t>187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34" w:history="1">
            <w:r w:rsidRPr="00B5273E">
              <w:rPr>
                <w:rStyle w:val="Hyperlink"/>
                <w:noProof/>
              </w:rPr>
              <w:t>62.4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_Toc338153834 \h </w:instrText>
            </w:r>
            <w:r>
              <w:rPr>
                <w:noProof/>
                <w:webHidden/>
              </w:rPr>
            </w:r>
            <w:r>
              <w:rPr>
                <w:noProof/>
                <w:webHidden/>
              </w:rPr>
              <w:fldChar w:fldCharType="separate"/>
            </w:r>
            <w:r>
              <w:rPr>
                <w:noProof/>
                <w:webHidden/>
              </w:rPr>
              <w:t>188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35" w:history="1">
            <w:r w:rsidRPr="00B5273E">
              <w:rPr>
                <w:rStyle w:val="Hyperlink"/>
                <w:caps/>
                <w:noProof/>
              </w:rPr>
              <w:t>63</w:t>
            </w:r>
            <w:r>
              <w:rPr>
                <w:rFonts w:eastAsiaTheme="minorEastAsia"/>
                <w:noProof/>
              </w:rPr>
              <w:tab/>
            </w:r>
            <w:r w:rsidRPr="00B5273E">
              <w:rPr>
                <w:rStyle w:val="Hyperlink"/>
                <w:noProof/>
              </w:rPr>
              <w:t>SAMS_FISCAL_YEAR_ACCOUNT_BALANCE_TRANSLATE</w:t>
            </w:r>
            <w:r>
              <w:rPr>
                <w:noProof/>
                <w:webHidden/>
              </w:rPr>
              <w:tab/>
            </w:r>
            <w:r>
              <w:rPr>
                <w:noProof/>
                <w:webHidden/>
              </w:rPr>
              <w:fldChar w:fldCharType="begin"/>
            </w:r>
            <w:r>
              <w:rPr>
                <w:noProof/>
                <w:webHidden/>
              </w:rPr>
              <w:instrText xml:space="preserve"> PAGEREF _Toc338153835 \h </w:instrText>
            </w:r>
            <w:r>
              <w:rPr>
                <w:noProof/>
                <w:webHidden/>
              </w:rPr>
            </w:r>
            <w:r>
              <w:rPr>
                <w:noProof/>
                <w:webHidden/>
              </w:rPr>
              <w:fldChar w:fldCharType="separate"/>
            </w:r>
            <w:r>
              <w:rPr>
                <w:noProof/>
                <w:webHidden/>
              </w:rPr>
              <w:t>188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36" w:history="1">
            <w:r w:rsidRPr="00B5273E">
              <w:rPr>
                <w:rStyle w:val="Hyperlink"/>
                <w:noProof/>
              </w:rPr>
              <w:t>63.1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_Toc338153836 \h </w:instrText>
            </w:r>
            <w:r>
              <w:rPr>
                <w:noProof/>
                <w:webHidden/>
              </w:rPr>
            </w:r>
            <w:r>
              <w:rPr>
                <w:noProof/>
                <w:webHidden/>
              </w:rPr>
              <w:fldChar w:fldCharType="separate"/>
            </w:r>
            <w:r>
              <w:rPr>
                <w:noProof/>
                <w:webHidden/>
              </w:rPr>
              <w:t>188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37" w:history="1">
            <w:r w:rsidRPr="00B5273E">
              <w:rPr>
                <w:rStyle w:val="Hyperlink"/>
                <w:noProof/>
              </w:rPr>
              <w:t>63.2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_Toc338153837 \h </w:instrText>
            </w:r>
            <w:r>
              <w:rPr>
                <w:noProof/>
                <w:webHidden/>
              </w:rPr>
            </w:r>
            <w:r>
              <w:rPr>
                <w:noProof/>
                <w:webHidden/>
              </w:rPr>
              <w:fldChar w:fldCharType="separate"/>
            </w:r>
            <w:r>
              <w:rPr>
                <w:noProof/>
                <w:webHidden/>
              </w:rPr>
              <w:t>188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38" w:history="1">
            <w:r w:rsidRPr="00B5273E">
              <w:rPr>
                <w:rStyle w:val="Hyperlink"/>
                <w:noProof/>
              </w:rPr>
              <w:t>63.3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_Toc338153838 \h </w:instrText>
            </w:r>
            <w:r>
              <w:rPr>
                <w:noProof/>
                <w:webHidden/>
              </w:rPr>
            </w:r>
            <w:r>
              <w:rPr>
                <w:noProof/>
                <w:webHidden/>
              </w:rPr>
              <w:fldChar w:fldCharType="separate"/>
            </w:r>
            <w:r>
              <w:rPr>
                <w:noProof/>
                <w:webHidden/>
              </w:rPr>
              <w:t>188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39" w:history="1">
            <w:r w:rsidRPr="00B5273E">
              <w:rPr>
                <w:rStyle w:val="Hyperlink"/>
                <w:noProof/>
              </w:rPr>
              <w:t>63.4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_Toc338153839 \h </w:instrText>
            </w:r>
            <w:r>
              <w:rPr>
                <w:noProof/>
                <w:webHidden/>
              </w:rPr>
            </w:r>
            <w:r>
              <w:rPr>
                <w:noProof/>
                <w:webHidden/>
              </w:rPr>
              <w:fldChar w:fldCharType="separate"/>
            </w:r>
            <w:r>
              <w:rPr>
                <w:noProof/>
                <w:webHidden/>
              </w:rPr>
              <w:t>190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40" w:history="1">
            <w:r w:rsidRPr="00B5273E">
              <w:rPr>
                <w:rStyle w:val="Hyperlink"/>
                <w:caps/>
                <w:noProof/>
              </w:rPr>
              <w:t>64</w:t>
            </w:r>
            <w:r>
              <w:rPr>
                <w:rFonts w:eastAsiaTheme="minorEastAsia"/>
                <w:noProof/>
              </w:rPr>
              <w:tab/>
            </w:r>
            <w:r w:rsidRPr="00B5273E">
              <w:rPr>
                <w:rStyle w:val="Hyperlink"/>
                <w:noProof/>
              </w:rPr>
              <w:t>SAMS_FISCAL_YEAR_ACCOUNT_BALANCE_TRANSLATE_AGGREGATE</w:t>
            </w:r>
            <w:r>
              <w:rPr>
                <w:noProof/>
                <w:webHidden/>
              </w:rPr>
              <w:tab/>
            </w:r>
            <w:r>
              <w:rPr>
                <w:noProof/>
                <w:webHidden/>
              </w:rPr>
              <w:fldChar w:fldCharType="begin"/>
            </w:r>
            <w:r>
              <w:rPr>
                <w:noProof/>
                <w:webHidden/>
              </w:rPr>
              <w:instrText xml:space="preserve"> PAGEREF _Toc338153840 \h </w:instrText>
            </w:r>
            <w:r>
              <w:rPr>
                <w:noProof/>
                <w:webHidden/>
              </w:rPr>
            </w:r>
            <w:r>
              <w:rPr>
                <w:noProof/>
                <w:webHidden/>
              </w:rPr>
              <w:fldChar w:fldCharType="separate"/>
            </w:r>
            <w:r>
              <w:rPr>
                <w:noProof/>
                <w:webHidden/>
              </w:rPr>
              <w:t>190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41" w:history="1">
            <w:r w:rsidRPr="00B5273E">
              <w:rPr>
                <w:rStyle w:val="Hyperlink"/>
                <w:noProof/>
              </w:rPr>
              <w:t>64.1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_Toc338153841 \h </w:instrText>
            </w:r>
            <w:r>
              <w:rPr>
                <w:noProof/>
                <w:webHidden/>
              </w:rPr>
            </w:r>
            <w:r>
              <w:rPr>
                <w:noProof/>
                <w:webHidden/>
              </w:rPr>
              <w:fldChar w:fldCharType="separate"/>
            </w:r>
            <w:r>
              <w:rPr>
                <w:noProof/>
                <w:webHidden/>
              </w:rPr>
              <w:t>190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42" w:history="1">
            <w:r w:rsidRPr="00B5273E">
              <w:rPr>
                <w:rStyle w:val="Hyperlink"/>
                <w:noProof/>
              </w:rPr>
              <w:t>64.2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_Toc338153842 \h </w:instrText>
            </w:r>
            <w:r>
              <w:rPr>
                <w:noProof/>
                <w:webHidden/>
              </w:rPr>
            </w:r>
            <w:r>
              <w:rPr>
                <w:noProof/>
                <w:webHidden/>
              </w:rPr>
              <w:fldChar w:fldCharType="separate"/>
            </w:r>
            <w:r>
              <w:rPr>
                <w:noProof/>
                <w:webHidden/>
              </w:rPr>
              <w:t>190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43" w:history="1">
            <w:r w:rsidRPr="00B5273E">
              <w:rPr>
                <w:rStyle w:val="Hyperlink"/>
                <w:noProof/>
              </w:rPr>
              <w:t>64.3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_Toc338153843 \h </w:instrText>
            </w:r>
            <w:r>
              <w:rPr>
                <w:noProof/>
                <w:webHidden/>
              </w:rPr>
            </w:r>
            <w:r>
              <w:rPr>
                <w:noProof/>
                <w:webHidden/>
              </w:rPr>
              <w:fldChar w:fldCharType="separate"/>
            </w:r>
            <w:r>
              <w:rPr>
                <w:noProof/>
                <w:webHidden/>
              </w:rPr>
              <w:t>191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44" w:history="1">
            <w:r w:rsidRPr="00B5273E">
              <w:rPr>
                <w:rStyle w:val="Hyperlink"/>
                <w:noProof/>
              </w:rPr>
              <w:t>64.4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_Toc338153844 \h </w:instrText>
            </w:r>
            <w:r>
              <w:rPr>
                <w:noProof/>
                <w:webHidden/>
              </w:rPr>
            </w:r>
            <w:r>
              <w:rPr>
                <w:noProof/>
                <w:webHidden/>
              </w:rPr>
              <w:fldChar w:fldCharType="separate"/>
            </w:r>
            <w:r>
              <w:rPr>
                <w:noProof/>
                <w:webHidden/>
              </w:rPr>
              <w:t>192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45" w:history="1">
            <w:r w:rsidRPr="00B5273E">
              <w:rPr>
                <w:rStyle w:val="Hyperlink"/>
                <w:caps/>
                <w:noProof/>
              </w:rPr>
              <w:t>65</w:t>
            </w:r>
            <w:r>
              <w:rPr>
                <w:rFonts w:eastAsiaTheme="minorEastAsia"/>
                <w:noProof/>
              </w:rPr>
              <w:tab/>
            </w:r>
            <w:r w:rsidRPr="00B5273E">
              <w:rPr>
                <w:rStyle w:val="Hyperlink"/>
                <w:noProof/>
              </w:rPr>
              <w:t>SAMS_FISCAL_YEAR_ACCOUNT_BALANCE_TRANSLATE_AGGREGATE_ROUNDED</w:t>
            </w:r>
            <w:r>
              <w:rPr>
                <w:noProof/>
                <w:webHidden/>
              </w:rPr>
              <w:tab/>
            </w:r>
            <w:r>
              <w:rPr>
                <w:noProof/>
                <w:webHidden/>
              </w:rPr>
              <w:fldChar w:fldCharType="begin"/>
            </w:r>
            <w:r>
              <w:rPr>
                <w:noProof/>
                <w:webHidden/>
              </w:rPr>
              <w:instrText xml:space="preserve"> PAGEREF _Toc338153845 \h </w:instrText>
            </w:r>
            <w:r>
              <w:rPr>
                <w:noProof/>
                <w:webHidden/>
              </w:rPr>
            </w:r>
            <w:r>
              <w:rPr>
                <w:noProof/>
                <w:webHidden/>
              </w:rPr>
              <w:fldChar w:fldCharType="separate"/>
            </w:r>
            <w:r>
              <w:rPr>
                <w:noProof/>
                <w:webHidden/>
              </w:rPr>
              <w:t>192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46" w:history="1">
            <w:r w:rsidRPr="00B5273E">
              <w:rPr>
                <w:rStyle w:val="Hyperlink"/>
                <w:noProof/>
              </w:rPr>
              <w:t>65.1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_Toc338153846 \h </w:instrText>
            </w:r>
            <w:r>
              <w:rPr>
                <w:noProof/>
                <w:webHidden/>
              </w:rPr>
            </w:r>
            <w:r>
              <w:rPr>
                <w:noProof/>
                <w:webHidden/>
              </w:rPr>
              <w:fldChar w:fldCharType="separate"/>
            </w:r>
            <w:r>
              <w:rPr>
                <w:noProof/>
                <w:webHidden/>
              </w:rPr>
              <w:t>192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47" w:history="1">
            <w:r w:rsidRPr="00B5273E">
              <w:rPr>
                <w:rStyle w:val="Hyperlink"/>
                <w:noProof/>
              </w:rPr>
              <w:t>65.2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_Toc338153847 \h </w:instrText>
            </w:r>
            <w:r>
              <w:rPr>
                <w:noProof/>
                <w:webHidden/>
              </w:rPr>
            </w:r>
            <w:r>
              <w:rPr>
                <w:noProof/>
                <w:webHidden/>
              </w:rPr>
              <w:fldChar w:fldCharType="separate"/>
            </w:r>
            <w:r>
              <w:rPr>
                <w:noProof/>
                <w:webHidden/>
              </w:rPr>
              <w:t>192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48" w:history="1">
            <w:r w:rsidRPr="00B5273E">
              <w:rPr>
                <w:rStyle w:val="Hyperlink"/>
                <w:noProof/>
              </w:rPr>
              <w:t>65.3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_Toc338153848 \h </w:instrText>
            </w:r>
            <w:r>
              <w:rPr>
                <w:noProof/>
                <w:webHidden/>
              </w:rPr>
            </w:r>
            <w:r>
              <w:rPr>
                <w:noProof/>
                <w:webHidden/>
              </w:rPr>
              <w:fldChar w:fldCharType="separate"/>
            </w:r>
            <w:r>
              <w:rPr>
                <w:noProof/>
                <w:webHidden/>
              </w:rPr>
              <w:t>193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49" w:history="1">
            <w:r w:rsidRPr="00B5273E">
              <w:rPr>
                <w:rStyle w:val="Hyperlink"/>
                <w:noProof/>
              </w:rPr>
              <w:t>65.4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_Toc338153849 \h </w:instrText>
            </w:r>
            <w:r>
              <w:rPr>
                <w:noProof/>
                <w:webHidden/>
              </w:rPr>
            </w:r>
            <w:r>
              <w:rPr>
                <w:noProof/>
                <w:webHidden/>
              </w:rPr>
              <w:fldChar w:fldCharType="separate"/>
            </w:r>
            <w:r>
              <w:rPr>
                <w:noProof/>
                <w:webHidden/>
              </w:rPr>
              <w:t>194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50" w:history="1">
            <w:r w:rsidRPr="00B5273E">
              <w:rPr>
                <w:rStyle w:val="Hyperlink"/>
                <w:caps/>
                <w:noProof/>
              </w:rPr>
              <w:t>66</w:t>
            </w:r>
            <w:r>
              <w:rPr>
                <w:rFonts w:eastAsiaTheme="minorEastAsia"/>
                <w:noProof/>
              </w:rPr>
              <w:tab/>
            </w:r>
            <w:r w:rsidRPr="00B5273E">
              <w:rPr>
                <w:rStyle w:val="Hyperlink"/>
                <w:noProof/>
              </w:rPr>
              <w:t>SAMS_FUND_TYPE</w:t>
            </w:r>
            <w:r>
              <w:rPr>
                <w:noProof/>
                <w:webHidden/>
              </w:rPr>
              <w:tab/>
            </w:r>
            <w:r>
              <w:rPr>
                <w:noProof/>
                <w:webHidden/>
              </w:rPr>
              <w:fldChar w:fldCharType="begin"/>
            </w:r>
            <w:r>
              <w:rPr>
                <w:noProof/>
                <w:webHidden/>
              </w:rPr>
              <w:instrText xml:space="preserve"> PAGEREF _Toc338153850 \h </w:instrText>
            </w:r>
            <w:r>
              <w:rPr>
                <w:noProof/>
                <w:webHidden/>
              </w:rPr>
            </w:r>
            <w:r>
              <w:rPr>
                <w:noProof/>
                <w:webHidden/>
              </w:rPr>
              <w:fldChar w:fldCharType="separate"/>
            </w:r>
            <w:r>
              <w:rPr>
                <w:noProof/>
                <w:webHidden/>
              </w:rPr>
              <w:t>194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51" w:history="1">
            <w:r w:rsidRPr="00B5273E">
              <w:rPr>
                <w:rStyle w:val="Hyperlink"/>
                <w:noProof/>
              </w:rPr>
              <w:t>66.1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_Toc338153851 \h </w:instrText>
            </w:r>
            <w:r>
              <w:rPr>
                <w:noProof/>
                <w:webHidden/>
              </w:rPr>
            </w:r>
            <w:r>
              <w:rPr>
                <w:noProof/>
                <w:webHidden/>
              </w:rPr>
              <w:fldChar w:fldCharType="separate"/>
            </w:r>
            <w:r>
              <w:rPr>
                <w:noProof/>
                <w:webHidden/>
              </w:rPr>
              <w:t>194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52" w:history="1">
            <w:r w:rsidRPr="00B5273E">
              <w:rPr>
                <w:rStyle w:val="Hyperlink"/>
                <w:noProof/>
              </w:rPr>
              <w:t>66.2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_Toc338153852 \h </w:instrText>
            </w:r>
            <w:r>
              <w:rPr>
                <w:noProof/>
                <w:webHidden/>
              </w:rPr>
            </w:r>
            <w:r>
              <w:rPr>
                <w:noProof/>
                <w:webHidden/>
              </w:rPr>
              <w:fldChar w:fldCharType="separate"/>
            </w:r>
            <w:r>
              <w:rPr>
                <w:noProof/>
                <w:webHidden/>
              </w:rPr>
              <w:t>194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53" w:history="1">
            <w:r w:rsidRPr="00B5273E">
              <w:rPr>
                <w:rStyle w:val="Hyperlink"/>
                <w:noProof/>
              </w:rPr>
              <w:t>66.3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_Toc338153853 \h </w:instrText>
            </w:r>
            <w:r>
              <w:rPr>
                <w:noProof/>
                <w:webHidden/>
              </w:rPr>
            </w:r>
            <w:r>
              <w:rPr>
                <w:noProof/>
                <w:webHidden/>
              </w:rPr>
              <w:fldChar w:fldCharType="separate"/>
            </w:r>
            <w:r>
              <w:rPr>
                <w:noProof/>
                <w:webHidden/>
              </w:rPr>
              <w:t>195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54" w:history="1">
            <w:r w:rsidRPr="00B5273E">
              <w:rPr>
                <w:rStyle w:val="Hyperlink"/>
                <w:noProof/>
              </w:rPr>
              <w:t>66.4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_Toc338153854 \h </w:instrText>
            </w:r>
            <w:r>
              <w:rPr>
                <w:noProof/>
                <w:webHidden/>
              </w:rPr>
            </w:r>
            <w:r>
              <w:rPr>
                <w:noProof/>
                <w:webHidden/>
              </w:rPr>
              <w:fldChar w:fldCharType="separate"/>
            </w:r>
            <w:r>
              <w:rPr>
                <w:noProof/>
                <w:webHidden/>
              </w:rPr>
              <w:t>195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55" w:history="1">
            <w:r w:rsidRPr="00B5273E">
              <w:rPr>
                <w:rStyle w:val="Hyperlink"/>
                <w:caps/>
                <w:noProof/>
              </w:rPr>
              <w:t>67</w:t>
            </w:r>
            <w:r>
              <w:rPr>
                <w:rFonts w:eastAsiaTheme="minorEastAsia"/>
                <w:noProof/>
              </w:rPr>
              <w:tab/>
            </w:r>
            <w:r w:rsidRPr="00B5273E">
              <w:rPr>
                <w:rStyle w:val="Hyperlink"/>
                <w:noProof/>
              </w:rPr>
              <w:t>SAMS_LOAD_TRANSFORM</w:t>
            </w:r>
            <w:r>
              <w:rPr>
                <w:noProof/>
                <w:webHidden/>
              </w:rPr>
              <w:tab/>
            </w:r>
            <w:r>
              <w:rPr>
                <w:noProof/>
                <w:webHidden/>
              </w:rPr>
              <w:fldChar w:fldCharType="begin"/>
            </w:r>
            <w:r>
              <w:rPr>
                <w:noProof/>
                <w:webHidden/>
              </w:rPr>
              <w:instrText xml:space="preserve"> PAGEREF _Toc338153855 \h </w:instrText>
            </w:r>
            <w:r>
              <w:rPr>
                <w:noProof/>
                <w:webHidden/>
              </w:rPr>
            </w:r>
            <w:r>
              <w:rPr>
                <w:noProof/>
                <w:webHidden/>
              </w:rPr>
              <w:fldChar w:fldCharType="separate"/>
            </w:r>
            <w:r>
              <w:rPr>
                <w:noProof/>
                <w:webHidden/>
              </w:rPr>
              <w:t>195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56" w:history="1">
            <w:r w:rsidRPr="00B5273E">
              <w:rPr>
                <w:rStyle w:val="Hyperlink"/>
                <w:noProof/>
              </w:rPr>
              <w:t>67.1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_Toc338153856 \h </w:instrText>
            </w:r>
            <w:r>
              <w:rPr>
                <w:noProof/>
                <w:webHidden/>
              </w:rPr>
            </w:r>
            <w:r>
              <w:rPr>
                <w:noProof/>
                <w:webHidden/>
              </w:rPr>
              <w:fldChar w:fldCharType="separate"/>
            </w:r>
            <w:r>
              <w:rPr>
                <w:noProof/>
                <w:webHidden/>
              </w:rPr>
              <w:t>195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57" w:history="1">
            <w:r w:rsidRPr="00B5273E">
              <w:rPr>
                <w:rStyle w:val="Hyperlink"/>
                <w:noProof/>
              </w:rPr>
              <w:t>67.2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_Toc338153857 \h </w:instrText>
            </w:r>
            <w:r>
              <w:rPr>
                <w:noProof/>
                <w:webHidden/>
              </w:rPr>
            </w:r>
            <w:r>
              <w:rPr>
                <w:noProof/>
                <w:webHidden/>
              </w:rPr>
              <w:fldChar w:fldCharType="separate"/>
            </w:r>
            <w:r>
              <w:rPr>
                <w:noProof/>
                <w:webHidden/>
              </w:rPr>
              <w:t>195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58" w:history="1">
            <w:r w:rsidRPr="00B5273E">
              <w:rPr>
                <w:rStyle w:val="Hyperlink"/>
                <w:noProof/>
              </w:rPr>
              <w:t>67.3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_Toc338153858 \h </w:instrText>
            </w:r>
            <w:r>
              <w:rPr>
                <w:noProof/>
                <w:webHidden/>
              </w:rPr>
            </w:r>
            <w:r>
              <w:rPr>
                <w:noProof/>
                <w:webHidden/>
              </w:rPr>
              <w:fldChar w:fldCharType="separate"/>
            </w:r>
            <w:r>
              <w:rPr>
                <w:noProof/>
                <w:webHidden/>
              </w:rPr>
              <w:t>195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59" w:history="1">
            <w:r w:rsidRPr="00B5273E">
              <w:rPr>
                <w:rStyle w:val="Hyperlink"/>
                <w:noProof/>
              </w:rPr>
              <w:t>67.4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_Toc338153859 \h </w:instrText>
            </w:r>
            <w:r>
              <w:rPr>
                <w:noProof/>
                <w:webHidden/>
              </w:rPr>
            </w:r>
            <w:r>
              <w:rPr>
                <w:noProof/>
                <w:webHidden/>
              </w:rPr>
              <w:fldChar w:fldCharType="separate"/>
            </w:r>
            <w:r>
              <w:rPr>
                <w:noProof/>
                <w:webHidden/>
              </w:rPr>
              <w:t>195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60" w:history="1">
            <w:r w:rsidRPr="00B5273E">
              <w:rPr>
                <w:rStyle w:val="Hyperlink"/>
                <w:caps/>
                <w:noProof/>
              </w:rPr>
              <w:t>68</w:t>
            </w:r>
            <w:r>
              <w:rPr>
                <w:rFonts w:eastAsiaTheme="minorEastAsia"/>
                <w:noProof/>
              </w:rPr>
              <w:tab/>
            </w:r>
            <w:r w:rsidRPr="00B5273E">
              <w:rPr>
                <w:rStyle w:val="Hyperlink"/>
                <w:noProof/>
              </w:rPr>
              <w:t>SAMS_WAREHOUSE_GAAP_EXTRCT_JUNE30</w:t>
            </w:r>
            <w:r>
              <w:rPr>
                <w:noProof/>
                <w:webHidden/>
              </w:rPr>
              <w:tab/>
            </w:r>
            <w:r>
              <w:rPr>
                <w:noProof/>
                <w:webHidden/>
              </w:rPr>
              <w:fldChar w:fldCharType="begin"/>
            </w:r>
            <w:r>
              <w:rPr>
                <w:noProof/>
                <w:webHidden/>
              </w:rPr>
              <w:instrText xml:space="preserve"> PAGEREF _Toc338153860 \h </w:instrText>
            </w:r>
            <w:r>
              <w:rPr>
                <w:noProof/>
                <w:webHidden/>
              </w:rPr>
            </w:r>
            <w:r>
              <w:rPr>
                <w:noProof/>
                <w:webHidden/>
              </w:rPr>
              <w:fldChar w:fldCharType="separate"/>
            </w:r>
            <w:r>
              <w:rPr>
                <w:noProof/>
                <w:webHidden/>
              </w:rPr>
              <w:t>195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61" w:history="1">
            <w:r w:rsidRPr="00B5273E">
              <w:rPr>
                <w:rStyle w:val="Hyperlink"/>
                <w:noProof/>
              </w:rPr>
              <w:t>68.1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_Toc338153861 \h </w:instrText>
            </w:r>
            <w:r>
              <w:rPr>
                <w:noProof/>
                <w:webHidden/>
              </w:rPr>
            </w:r>
            <w:r>
              <w:rPr>
                <w:noProof/>
                <w:webHidden/>
              </w:rPr>
              <w:fldChar w:fldCharType="separate"/>
            </w:r>
            <w:r>
              <w:rPr>
                <w:noProof/>
                <w:webHidden/>
              </w:rPr>
              <w:t>195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62" w:history="1">
            <w:r w:rsidRPr="00B5273E">
              <w:rPr>
                <w:rStyle w:val="Hyperlink"/>
                <w:noProof/>
              </w:rPr>
              <w:t>68.2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_Toc338153862 \h </w:instrText>
            </w:r>
            <w:r>
              <w:rPr>
                <w:noProof/>
                <w:webHidden/>
              </w:rPr>
            </w:r>
            <w:r>
              <w:rPr>
                <w:noProof/>
                <w:webHidden/>
              </w:rPr>
              <w:fldChar w:fldCharType="separate"/>
            </w:r>
            <w:r>
              <w:rPr>
                <w:noProof/>
                <w:webHidden/>
              </w:rPr>
              <w:t>196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63" w:history="1">
            <w:r w:rsidRPr="00B5273E">
              <w:rPr>
                <w:rStyle w:val="Hyperlink"/>
                <w:noProof/>
              </w:rPr>
              <w:t>68.3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_Toc338153863 \h </w:instrText>
            </w:r>
            <w:r>
              <w:rPr>
                <w:noProof/>
                <w:webHidden/>
              </w:rPr>
            </w:r>
            <w:r>
              <w:rPr>
                <w:noProof/>
                <w:webHidden/>
              </w:rPr>
              <w:fldChar w:fldCharType="separate"/>
            </w:r>
            <w:r>
              <w:rPr>
                <w:noProof/>
                <w:webHidden/>
              </w:rPr>
              <w:t>196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64" w:history="1">
            <w:r w:rsidRPr="00B5273E">
              <w:rPr>
                <w:rStyle w:val="Hyperlink"/>
                <w:noProof/>
              </w:rPr>
              <w:t>68.4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_Toc338153864 \h </w:instrText>
            </w:r>
            <w:r>
              <w:rPr>
                <w:noProof/>
                <w:webHidden/>
              </w:rPr>
            </w:r>
            <w:r>
              <w:rPr>
                <w:noProof/>
                <w:webHidden/>
              </w:rPr>
              <w:fldChar w:fldCharType="separate"/>
            </w:r>
            <w:r>
              <w:rPr>
                <w:noProof/>
                <w:webHidden/>
              </w:rPr>
              <w:t>196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65" w:history="1">
            <w:r w:rsidRPr="00B5273E">
              <w:rPr>
                <w:rStyle w:val="Hyperlink"/>
                <w:caps/>
                <w:noProof/>
              </w:rPr>
              <w:t>69</w:t>
            </w:r>
            <w:r>
              <w:rPr>
                <w:rFonts w:eastAsiaTheme="minorEastAsia"/>
                <w:noProof/>
              </w:rPr>
              <w:tab/>
            </w:r>
            <w:r w:rsidRPr="00B5273E">
              <w:rPr>
                <w:rStyle w:val="Hyperlink"/>
                <w:noProof/>
              </w:rPr>
              <w:t>SAMS_WAREHOUSE_GAAP_EXTRCT_JUNE30_EXTRACT</w:t>
            </w:r>
            <w:r>
              <w:rPr>
                <w:noProof/>
                <w:webHidden/>
              </w:rPr>
              <w:tab/>
            </w:r>
            <w:r>
              <w:rPr>
                <w:noProof/>
                <w:webHidden/>
              </w:rPr>
              <w:fldChar w:fldCharType="begin"/>
            </w:r>
            <w:r>
              <w:rPr>
                <w:noProof/>
                <w:webHidden/>
              </w:rPr>
              <w:instrText xml:space="preserve"> PAGEREF _Toc338153865 \h </w:instrText>
            </w:r>
            <w:r>
              <w:rPr>
                <w:noProof/>
                <w:webHidden/>
              </w:rPr>
            </w:r>
            <w:r>
              <w:rPr>
                <w:noProof/>
                <w:webHidden/>
              </w:rPr>
              <w:fldChar w:fldCharType="separate"/>
            </w:r>
            <w:r>
              <w:rPr>
                <w:noProof/>
                <w:webHidden/>
              </w:rPr>
              <w:t>196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66" w:history="1">
            <w:r w:rsidRPr="00B5273E">
              <w:rPr>
                <w:rStyle w:val="Hyperlink"/>
                <w:noProof/>
              </w:rPr>
              <w:t>69.1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_Toc338153866 \h </w:instrText>
            </w:r>
            <w:r>
              <w:rPr>
                <w:noProof/>
                <w:webHidden/>
              </w:rPr>
            </w:r>
            <w:r>
              <w:rPr>
                <w:noProof/>
                <w:webHidden/>
              </w:rPr>
              <w:fldChar w:fldCharType="separate"/>
            </w:r>
            <w:r>
              <w:rPr>
                <w:noProof/>
                <w:webHidden/>
              </w:rPr>
              <w:t>196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67" w:history="1">
            <w:r w:rsidRPr="00B5273E">
              <w:rPr>
                <w:rStyle w:val="Hyperlink"/>
                <w:noProof/>
              </w:rPr>
              <w:t>69.2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_Toc338153867 \h </w:instrText>
            </w:r>
            <w:r>
              <w:rPr>
                <w:noProof/>
                <w:webHidden/>
              </w:rPr>
            </w:r>
            <w:r>
              <w:rPr>
                <w:noProof/>
                <w:webHidden/>
              </w:rPr>
              <w:fldChar w:fldCharType="separate"/>
            </w:r>
            <w:r>
              <w:rPr>
                <w:noProof/>
                <w:webHidden/>
              </w:rPr>
              <w:t>196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68" w:history="1">
            <w:r w:rsidRPr="00B5273E">
              <w:rPr>
                <w:rStyle w:val="Hyperlink"/>
                <w:noProof/>
              </w:rPr>
              <w:t>69.3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_Toc338153868 \h </w:instrText>
            </w:r>
            <w:r>
              <w:rPr>
                <w:noProof/>
                <w:webHidden/>
              </w:rPr>
            </w:r>
            <w:r>
              <w:rPr>
                <w:noProof/>
                <w:webHidden/>
              </w:rPr>
              <w:fldChar w:fldCharType="separate"/>
            </w:r>
            <w:r>
              <w:rPr>
                <w:noProof/>
                <w:webHidden/>
              </w:rPr>
              <w:t>196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69" w:history="1">
            <w:r w:rsidRPr="00B5273E">
              <w:rPr>
                <w:rStyle w:val="Hyperlink"/>
                <w:noProof/>
              </w:rPr>
              <w:t>69.4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_Toc338153869 \h </w:instrText>
            </w:r>
            <w:r>
              <w:rPr>
                <w:noProof/>
                <w:webHidden/>
              </w:rPr>
            </w:r>
            <w:r>
              <w:rPr>
                <w:noProof/>
                <w:webHidden/>
              </w:rPr>
              <w:fldChar w:fldCharType="separate"/>
            </w:r>
            <w:r>
              <w:rPr>
                <w:noProof/>
                <w:webHidden/>
              </w:rPr>
              <w:t>196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70" w:history="1">
            <w:r w:rsidRPr="00B5273E">
              <w:rPr>
                <w:rStyle w:val="Hyperlink"/>
                <w:caps/>
                <w:noProof/>
              </w:rPr>
              <w:t>70</w:t>
            </w:r>
            <w:r>
              <w:rPr>
                <w:rFonts w:eastAsiaTheme="minorEastAsia"/>
                <w:noProof/>
              </w:rPr>
              <w:tab/>
            </w:r>
            <w:r w:rsidRPr="00B5273E">
              <w:rPr>
                <w:rStyle w:val="Hyperlink"/>
                <w:noProof/>
              </w:rPr>
              <w:t>SAMS_WAREHOUSE_GAFD</w:t>
            </w:r>
            <w:r>
              <w:rPr>
                <w:noProof/>
                <w:webHidden/>
              </w:rPr>
              <w:tab/>
            </w:r>
            <w:r>
              <w:rPr>
                <w:noProof/>
                <w:webHidden/>
              </w:rPr>
              <w:fldChar w:fldCharType="begin"/>
            </w:r>
            <w:r>
              <w:rPr>
                <w:noProof/>
                <w:webHidden/>
              </w:rPr>
              <w:instrText xml:space="preserve"> PAGEREF _Toc338153870 \h </w:instrText>
            </w:r>
            <w:r>
              <w:rPr>
                <w:noProof/>
                <w:webHidden/>
              </w:rPr>
            </w:r>
            <w:r>
              <w:rPr>
                <w:noProof/>
                <w:webHidden/>
              </w:rPr>
              <w:fldChar w:fldCharType="separate"/>
            </w:r>
            <w:r>
              <w:rPr>
                <w:noProof/>
                <w:webHidden/>
              </w:rPr>
              <w:t>196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71" w:history="1">
            <w:r w:rsidRPr="00B5273E">
              <w:rPr>
                <w:rStyle w:val="Hyperlink"/>
                <w:noProof/>
              </w:rPr>
              <w:t>70.1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_Toc338153871 \h </w:instrText>
            </w:r>
            <w:r>
              <w:rPr>
                <w:noProof/>
                <w:webHidden/>
              </w:rPr>
            </w:r>
            <w:r>
              <w:rPr>
                <w:noProof/>
                <w:webHidden/>
              </w:rPr>
              <w:fldChar w:fldCharType="separate"/>
            </w:r>
            <w:r>
              <w:rPr>
                <w:noProof/>
                <w:webHidden/>
              </w:rPr>
              <w:t>196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72" w:history="1">
            <w:r w:rsidRPr="00B5273E">
              <w:rPr>
                <w:rStyle w:val="Hyperlink"/>
                <w:noProof/>
              </w:rPr>
              <w:t>70.2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_Toc338153872 \h </w:instrText>
            </w:r>
            <w:r>
              <w:rPr>
                <w:noProof/>
                <w:webHidden/>
              </w:rPr>
            </w:r>
            <w:r>
              <w:rPr>
                <w:noProof/>
                <w:webHidden/>
              </w:rPr>
              <w:fldChar w:fldCharType="separate"/>
            </w:r>
            <w:r>
              <w:rPr>
                <w:noProof/>
                <w:webHidden/>
              </w:rPr>
              <w:t>197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73" w:history="1">
            <w:r w:rsidRPr="00B5273E">
              <w:rPr>
                <w:rStyle w:val="Hyperlink"/>
                <w:noProof/>
              </w:rPr>
              <w:t>70.3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_Toc338153873 \h </w:instrText>
            </w:r>
            <w:r>
              <w:rPr>
                <w:noProof/>
                <w:webHidden/>
              </w:rPr>
            </w:r>
            <w:r>
              <w:rPr>
                <w:noProof/>
                <w:webHidden/>
              </w:rPr>
              <w:fldChar w:fldCharType="separate"/>
            </w:r>
            <w:r>
              <w:rPr>
                <w:noProof/>
                <w:webHidden/>
              </w:rPr>
              <w:t>197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74" w:history="1">
            <w:r w:rsidRPr="00B5273E">
              <w:rPr>
                <w:rStyle w:val="Hyperlink"/>
                <w:noProof/>
              </w:rPr>
              <w:t>70.4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_Toc338153874 \h </w:instrText>
            </w:r>
            <w:r>
              <w:rPr>
                <w:noProof/>
                <w:webHidden/>
              </w:rPr>
            </w:r>
            <w:r>
              <w:rPr>
                <w:noProof/>
                <w:webHidden/>
              </w:rPr>
              <w:fldChar w:fldCharType="separate"/>
            </w:r>
            <w:r>
              <w:rPr>
                <w:noProof/>
                <w:webHidden/>
              </w:rPr>
              <w:t>198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75" w:history="1">
            <w:r w:rsidRPr="00B5273E">
              <w:rPr>
                <w:rStyle w:val="Hyperlink"/>
                <w:caps/>
                <w:noProof/>
              </w:rPr>
              <w:t>71</w:t>
            </w:r>
            <w:r>
              <w:rPr>
                <w:rFonts w:eastAsiaTheme="minorEastAsia"/>
                <w:noProof/>
              </w:rPr>
              <w:tab/>
            </w:r>
            <w:r w:rsidRPr="00B5273E">
              <w:rPr>
                <w:rStyle w:val="Hyperlink"/>
                <w:noProof/>
              </w:rPr>
              <w:t>SAMS_WEDGE_AGENCY_FUND_ACCOUNT_BALANCE</w:t>
            </w:r>
            <w:r>
              <w:rPr>
                <w:noProof/>
                <w:webHidden/>
              </w:rPr>
              <w:tab/>
            </w:r>
            <w:r>
              <w:rPr>
                <w:noProof/>
                <w:webHidden/>
              </w:rPr>
              <w:fldChar w:fldCharType="begin"/>
            </w:r>
            <w:r>
              <w:rPr>
                <w:noProof/>
                <w:webHidden/>
              </w:rPr>
              <w:instrText xml:space="preserve"> PAGEREF _Toc338153875 \h </w:instrText>
            </w:r>
            <w:r>
              <w:rPr>
                <w:noProof/>
                <w:webHidden/>
              </w:rPr>
            </w:r>
            <w:r>
              <w:rPr>
                <w:noProof/>
                <w:webHidden/>
              </w:rPr>
              <w:fldChar w:fldCharType="separate"/>
            </w:r>
            <w:r>
              <w:rPr>
                <w:noProof/>
                <w:webHidden/>
              </w:rPr>
              <w:t>198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76" w:history="1">
            <w:r w:rsidRPr="00B5273E">
              <w:rPr>
                <w:rStyle w:val="Hyperlink"/>
                <w:noProof/>
              </w:rPr>
              <w:t>71.1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_Toc338153876 \h </w:instrText>
            </w:r>
            <w:r>
              <w:rPr>
                <w:noProof/>
                <w:webHidden/>
              </w:rPr>
            </w:r>
            <w:r>
              <w:rPr>
                <w:noProof/>
                <w:webHidden/>
              </w:rPr>
              <w:fldChar w:fldCharType="separate"/>
            </w:r>
            <w:r>
              <w:rPr>
                <w:noProof/>
                <w:webHidden/>
              </w:rPr>
              <w:t>199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77" w:history="1">
            <w:r w:rsidRPr="00B5273E">
              <w:rPr>
                <w:rStyle w:val="Hyperlink"/>
                <w:noProof/>
              </w:rPr>
              <w:t>71.2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_Toc338153877 \h </w:instrText>
            </w:r>
            <w:r>
              <w:rPr>
                <w:noProof/>
                <w:webHidden/>
              </w:rPr>
            </w:r>
            <w:r>
              <w:rPr>
                <w:noProof/>
                <w:webHidden/>
              </w:rPr>
              <w:fldChar w:fldCharType="separate"/>
            </w:r>
            <w:r>
              <w:rPr>
                <w:noProof/>
                <w:webHidden/>
              </w:rPr>
              <w:t>199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78" w:history="1">
            <w:r w:rsidRPr="00B5273E">
              <w:rPr>
                <w:rStyle w:val="Hyperlink"/>
                <w:noProof/>
              </w:rPr>
              <w:t>71.3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_Toc338153878 \h </w:instrText>
            </w:r>
            <w:r>
              <w:rPr>
                <w:noProof/>
                <w:webHidden/>
              </w:rPr>
            </w:r>
            <w:r>
              <w:rPr>
                <w:noProof/>
                <w:webHidden/>
              </w:rPr>
              <w:fldChar w:fldCharType="separate"/>
            </w:r>
            <w:r>
              <w:rPr>
                <w:noProof/>
                <w:webHidden/>
              </w:rPr>
              <w:t>199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79" w:history="1">
            <w:r w:rsidRPr="00B5273E">
              <w:rPr>
                <w:rStyle w:val="Hyperlink"/>
                <w:noProof/>
              </w:rPr>
              <w:t>71.4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_Toc338153879 \h </w:instrText>
            </w:r>
            <w:r>
              <w:rPr>
                <w:noProof/>
                <w:webHidden/>
              </w:rPr>
            </w:r>
            <w:r>
              <w:rPr>
                <w:noProof/>
                <w:webHidden/>
              </w:rPr>
              <w:fldChar w:fldCharType="separate"/>
            </w:r>
            <w:r>
              <w:rPr>
                <w:noProof/>
                <w:webHidden/>
              </w:rPr>
              <w:t>199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80" w:history="1">
            <w:r w:rsidRPr="00B5273E">
              <w:rPr>
                <w:rStyle w:val="Hyperlink"/>
                <w:caps/>
                <w:noProof/>
              </w:rPr>
              <w:t>72</w:t>
            </w:r>
            <w:r>
              <w:rPr>
                <w:rFonts w:eastAsiaTheme="minorEastAsia"/>
                <w:noProof/>
              </w:rPr>
              <w:tab/>
            </w:r>
            <w:r w:rsidRPr="00B5273E">
              <w:rPr>
                <w:rStyle w:val="Hyperlink"/>
                <w:noProof/>
              </w:rPr>
              <w:t>SCO510_DETAILS</w:t>
            </w:r>
            <w:r>
              <w:rPr>
                <w:noProof/>
                <w:webHidden/>
              </w:rPr>
              <w:tab/>
            </w:r>
            <w:r>
              <w:rPr>
                <w:noProof/>
                <w:webHidden/>
              </w:rPr>
              <w:fldChar w:fldCharType="begin"/>
            </w:r>
            <w:r>
              <w:rPr>
                <w:noProof/>
                <w:webHidden/>
              </w:rPr>
              <w:instrText xml:space="preserve"> PAGEREF _Toc338153880 \h </w:instrText>
            </w:r>
            <w:r>
              <w:rPr>
                <w:noProof/>
                <w:webHidden/>
              </w:rPr>
            </w:r>
            <w:r>
              <w:rPr>
                <w:noProof/>
                <w:webHidden/>
              </w:rPr>
              <w:fldChar w:fldCharType="separate"/>
            </w:r>
            <w:r>
              <w:rPr>
                <w:noProof/>
                <w:webHidden/>
              </w:rPr>
              <w:t>199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81" w:history="1">
            <w:r w:rsidRPr="00B5273E">
              <w:rPr>
                <w:rStyle w:val="Hyperlink"/>
                <w:noProof/>
              </w:rPr>
              <w:t>72.1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_Toc338153881 \h </w:instrText>
            </w:r>
            <w:r>
              <w:rPr>
                <w:noProof/>
                <w:webHidden/>
              </w:rPr>
            </w:r>
            <w:r>
              <w:rPr>
                <w:noProof/>
                <w:webHidden/>
              </w:rPr>
              <w:fldChar w:fldCharType="separate"/>
            </w:r>
            <w:r>
              <w:rPr>
                <w:noProof/>
                <w:webHidden/>
              </w:rPr>
              <w:t>199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82" w:history="1">
            <w:r w:rsidRPr="00B5273E">
              <w:rPr>
                <w:rStyle w:val="Hyperlink"/>
                <w:noProof/>
              </w:rPr>
              <w:t>72.2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_Toc338153882 \h </w:instrText>
            </w:r>
            <w:r>
              <w:rPr>
                <w:noProof/>
                <w:webHidden/>
              </w:rPr>
            </w:r>
            <w:r>
              <w:rPr>
                <w:noProof/>
                <w:webHidden/>
              </w:rPr>
              <w:fldChar w:fldCharType="separate"/>
            </w:r>
            <w:r>
              <w:rPr>
                <w:noProof/>
                <w:webHidden/>
              </w:rPr>
              <w:t>199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83" w:history="1">
            <w:r w:rsidRPr="00B5273E">
              <w:rPr>
                <w:rStyle w:val="Hyperlink"/>
                <w:noProof/>
              </w:rPr>
              <w:t>72.3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_Toc338153883 \h </w:instrText>
            </w:r>
            <w:r>
              <w:rPr>
                <w:noProof/>
                <w:webHidden/>
              </w:rPr>
            </w:r>
            <w:r>
              <w:rPr>
                <w:noProof/>
                <w:webHidden/>
              </w:rPr>
              <w:fldChar w:fldCharType="separate"/>
            </w:r>
            <w:r>
              <w:rPr>
                <w:noProof/>
                <w:webHidden/>
              </w:rPr>
              <w:t>200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84" w:history="1">
            <w:r w:rsidRPr="00B5273E">
              <w:rPr>
                <w:rStyle w:val="Hyperlink"/>
                <w:noProof/>
              </w:rPr>
              <w:t>72.4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_Toc338153884 \h </w:instrText>
            </w:r>
            <w:r>
              <w:rPr>
                <w:noProof/>
                <w:webHidden/>
              </w:rPr>
            </w:r>
            <w:r>
              <w:rPr>
                <w:noProof/>
                <w:webHidden/>
              </w:rPr>
              <w:fldChar w:fldCharType="separate"/>
            </w:r>
            <w:r>
              <w:rPr>
                <w:noProof/>
                <w:webHidden/>
              </w:rPr>
              <w:t>202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85" w:history="1">
            <w:r w:rsidRPr="00B5273E">
              <w:rPr>
                <w:rStyle w:val="Hyperlink"/>
                <w:caps/>
                <w:noProof/>
              </w:rPr>
              <w:t>73</w:t>
            </w:r>
            <w:r>
              <w:rPr>
                <w:rFonts w:eastAsiaTheme="minorEastAsia"/>
                <w:noProof/>
              </w:rPr>
              <w:tab/>
            </w:r>
            <w:r w:rsidRPr="00B5273E">
              <w:rPr>
                <w:rStyle w:val="Hyperlink"/>
                <w:noProof/>
              </w:rPr>
              <w:t>SCO529_DETAILS</w:t>
            </w:r>
            <w:r>
              <w:rPr>
                <w:noProof/>
                <w:webHidden/>
              </w:rPr>
              <w:tab/>
            </w:r>
            <w:r>
              <w:rPr>
                <w:noProof/>
                <w:webHidden/>
              </w:rPr>
              <w:fldChar w:fldCharType="begin"/>
            </w:r>
            <w:r>
              <w:rPr>
                <w:noProof/>
                <w:webHidden/>
              </w:rPr>
              <w:instrText xml:space="preserve"> PAGEREF _Toc338153885 \h </w:instrText>
            </w:r>
            <w:r>
              <w:rPr>
                <w:noProof/>
                <w:webHidden/>
              </w:rPr>
            </w:r>
            <w:r>
              <w:rPr>
                <w:noProof/>
                <w:webHidden/>
              </w:rPr>
              <w:fldChar w:fldCharType="separate"/>
            </w:r>
            <w:r>
              <w:rPr>
                <w:noProof/>
                <w:webHidden/>
              </w:rPr>
              <w:t>202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86" w:history="1">
            <w:r w:rsidRPr="00B5273E">
              <w:rPr>
                <w:rStyle w:val="Hyperlink"/>
                <w:noProof/>
              </w:rPr>
              <w:t>73.1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_Toc338153886 \h </w:instrText>
            </w:r>
            <w:r>
              <w:rPr>
                <w:noProof/>
                <w:webHidden/>
              </w:rPr>
            </w:r>
            <w:r>
              <w:rPr>
                <w:noProof/>
                <w:webHidden/>
              </w:rPr>
              <w:fldChar w:fldCharType="separate"/>
            </w:r>
            <w:r>
              <w:rPr>
                <w:noProof/>
                <w:webHidden/>
              </w:rPr>
              <w:t>202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87" w:history="1">
            <w:r w:rsidRPr="00B5273E">
              <w:rPr>
                <w:rStyle w:val="Hyperlink"/>
                <w:noProof/>
              </w:rPr>
              <w:t>73.2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_Toc338153887 \h </w:instrText>
            </w:r>
            <w:r>
              <w:rPr>
                <w:noProof/>
                <w:webHidden/>
              </w:rPr>
            </w:r>
            <w:r>
              <w:rPr>
                <w:noProof/>
                <w:webHidden/>
              </w:rPr>
              <w:fldChar w:fldCharType="separate"/>
            </w:r>
            <w:r>
              <w:rPr>
                <w:noProof/>
                <w:webHidden/>
              </w:rPr>
              <w:t>203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88" w:history="1">
            <w:r w:rsidRPr="00B5273E">
              <w:rPr>
                <w:rStyle w:val="Hyperlink"/>
                <w:noProof/>
              </w:rPr>
              <w:t>73.3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_Toc338153888 \h </w:instrText>
            </w:r>
            <w:r>
              <w:rPr>
                <w:noProof/>
                <w:webHidden/>
              </w:rPr>
            </w:r>
            <w:r>
              <w:rPr>
                <w:noProof/>
                <w:webHidden/>
              </w:rPr>
              <w:fldChar w:fldCharType="separate"/>
            </w:r>
            <w:r>
              <w:rPr>
                <w:noProof/>
                <w:webHidden/>
              </w:rPr>
              <w:t>203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89" w:history="1">
            <w:r w:rsidRPr="00B5273E">
              <w:rPr>
                <w:rStyle w:val="Hyperlink"/>
                <w:noProof/>
              </w:rPr>
              <w:t>73.4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_Toc338153889 \h </w:instrText>
            </w:r>
            <w:r>
              <w:rPr>
                <w:noProof/>
                <w:webHidden/>
              </w:rPr>
            </w:r>
            <w:r>
              <w:rPr>
                <w:noProof/>
                <w:webHidden/>
              </w:rPr>
              <w:fldChar w:fldCharType="separate"/>
            </w:r>
            <w:r>
              <w:rPr>
                <w:noProof/>
                <w:webHidden/>
              </w:rPr>
              <w:t>204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90" w:history="1">
            <w:r w:rsidRPr="00B5273E">
              <w:rPr>
                <w:rStyle w:val="Hyperlink"/>
                <w:caps/>
                <w:noProof/>
              </w:rPr>
              <w:t>74</w:t>
            </w:r>
            <w:r>
              <w:rPr>
                <w:rFonts w:eastAsiaTheme="minorEastAsia"/>
                <w:noProof/>
              </w:rPr>
              <w:tab/>
            </w:r>
            <w:r w:rsidRPr="00B5273E">
              <w:rPr>
                <w:rStyle w:val="Hyperlink"/>
                <w:noProof/>
              </w:rPr>
              <w:t>SCO529_DETAILS_CONFIG</w:t>
            </w:r>
            <w:r>
              <w:rPr>
                <w:noProof/>
                <w:webHidden/>
              </w:rPr>
              <w:tab/>
            </w:r>
            <w:r>
              <w:rPr>
                <w:noProof/>
                <w:webHidden/>
              </w:rPr>
              <w:fldChar w:fldCharType="begin"/>
            </w:r>
            <w:r>
              <w:rPr>
                <w:noProof/>
                <w:webHidden/>
              </w:rPr>
              <w:instrText xml:space="preserve"> PAGEREF _Toc338153890 \h </w:instrText>
            </w:r>
            <w:r>
              <w:rPr>
                <w:noProof/>
                <w:webHidden/>
              </w:rPr>
            </w:r>
            <w:r>
              <w:rPr>
                <w:noProof/>
                <w:webHidden/>
              </w:rPr>
              <w:fldChar w:fldCharType="separate"/>
            </w:r>
            <w:r>
              <w:rPr>
                <w:noProof/>
                <w:webHidden/>
              </w:rPr>
              <w:t>204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91" w:history="1">
            <w:r w:rsidRPr="00B5273E">
              <w:rPr>
                <w:rStyle w:val="Hyperlink"/>
                <w:noProof/>
              </w:rPr>
              <w:t>74.1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_Toc338153891 \h </w:instrText>
            </w:r>
            <w:r>
              <w:rPr>
                <w:noProof/>
                <w:webHidden/>
              </w:rPr>
            </w:r>
            <w:r>
              <w:rPr>
                <w:noProof/>
                <w:webHidden/>
              </w:rPr>
              <w:fldChar w:fldCharType="separate"/>
            </w:r>
            <w:r>
              <w:rPr>
                <w:noProof/>
                <w:webHidden/>
              </w:rPr>
              <w:t>204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92" w:history="1">
            <w:r w:rsidRPr="00B5273E">
              <w:rPr>
                <w:rStyle w:val="Hyperlink"/>
                <w:noProof/>
              </w:rPr>
              <w:t>74.2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_Toc338153892 \h </w:instrText>
            </w:r>
            <w:r>
              <w:rPr>
                <w:noProof/>
                <w:webHidden/>
              </w:rPr>
            </w:r>
            <w:r>
              <w:rPr>
                <w:noProof/>
                <w:webHidden/>
              </w:rPr>
              <w:fldChar w:fldCharType="separate"/>
            </w:r>
            <w:r>
              <w:rPr>
                <w:noProof/>
                <w:webHidden/>
              </w:rPr>
              <w:t>205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93" w:history="1">
            <w:r w:rsidRPr="00B5273E">
              <w:rPr>
                <w:rStyle w:val="Hyperlink"/>
                <w:noProof/>
              </w:rPr>
              <w:t>74.3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_Toc338153893 \h </w:instrText>
            </w:r>
            <w:r>
              <w:rPr>
                <w:noProof/>
                <w:webHidden/>
              </w:rPr>
            </w:r>
            <w:r>
              <w:rPr>
                <w:noProof/>
                <w:webHidden/>
              </w:rPr>
              <w:fldChar w:fldCharType="separate"/>
            </w:r>
            <w:r>
              <w:rPr>
                <w:noProof/>
                <w:webHidden/>
              </w:rPr>
              <w:t>205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94" w:history="1">
            <w:r w:rsidRPr="00B5273E">
              <w:rPr>
                <w:rStyle w:val="Hyperlink"/>
                <w:noProof/>
              </w:rPr>
              <w:t>74.4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_Toc338153894 \h </w:instrText>
            </w:r>
            <w:r>
              <w:rPr>
                <w:noProof/>
                <w:webHidden/>
              </w:rPr>
            </w:r>
            <w:r>
              <w:rPr>
                <w:noProof/>
                <w:webHidden/>
              </w:rPr>
              <w:fldChar w:fldCharType="separate"/>
            </w:r>
            <w:r>
              <w:rPr>
                <w:noProof/>
                <w:webHidden/>
              </w:rPr>
              <w:t>205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895" w:history="1">
            <w:r w:rsidRPr="00B5273E">
              <w:rPr>
                <w:rStyle w:val="Hyperlink"/>
                <w:caps/>
                <w:noProof/>
              </w:rPr>
              <w:t>75</w:t>
            </w:r>
            <w:r>
              <w:rPr>
                <w:rFonts w:eastAsiaTheme="minorEastAsia"/>
                <w:noProof/>
              </w:rPr>
              <w:tab/>
            </w:r>
            <w:r w:rsidRPr="00B5273E">
              <w:rPr>
                <w:rStyle w:val="Hyperlink"/>
                <w:noProof/>
              </w:rPr>
              <w:t>SCO530_DETAILS</w:t>
            </w:r>
            <w:r>
              <w:rPr>
                <w:noProof/>
                <w:webHidden/>
              </w:rPr>
              <w:tab/>
            </w:r>
            <w:r>
              <w:rPr>
                <w:noProof/>
                <w:webHidden/>
              </w:rPr>
              <w:fldChar w:fldCharType="begin"/>
            </w:r>
            <w:r>
              <w:rPr>
                <w:noProof/>
                <w:webHidden/>
              </w:rPr>
              <w:instrText xml:space="preserve"> PAGEREF _Toc338153895 \h </w:instrText>
            </w:r>
            <w:r>
              <w:rPr>
                <w:noProof/>
                <w:webHidden/>
              </w:rPr>
            </w:r>
            <w:r>
              <w:rPr>
                <w:noProof/>
                <w:webHidden/>
              </w:rPr>
              <w:fldChar w:fldCharType="separate"/>
            </w:r>
            <w:r>
              <w:rPr>
                <w:noProof/>
                <w:webHidden/>
              </w:rPr>
              <w:t>206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96" w:history="1">
            <w:r w:rsidRPr="00B5273E">
              <w:rPr>
                <w:rStyle w:val="Hyperlink"/>
                <w:noProof/>
              </w:rPr>
              <w:t>75.1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_Toc338153896 \h </w:instrText>
            </w:r>
            <w:r>
              <w:rPr>
                <w:noProof/>
                <w:webHidden/>
              </w:rPr>
            </w:r>
            <w:r>
              <w:rPr>
                <w:noProof/>
                <w:webHidden/>
              </w:rPr>
              <w:fldChar w:fldCharType="separate"/>
            </w:r>
            <w:r>
              <w:rPr>
                <w:noProof/>
                <w:webHidden/>
              </w:rPr>
              <w:t>206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97" w:history="1">
            <w:r w:rsidRPr="00B5273E">
              <w:rPr>
                <w:rStyle w:val="Hyperlink"/>
                <w:noProof/>
              </w:rPr>
              <w:t>75.2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_Toc338153897 \h </w:instrText>
            </w:r>
            <w:r>
              <w:rPr>
                <w:noProof/>
                <w:webHidden/>
              </w:rPr>
            </w:r>
            <w:r>
              <w:rPr>
                <w:noProof/>
                <w:webHidden/>
              </w:rPr>
              <w:fldChar w:fldCharType="separate"/>
            </w:r>
            <w:r>
              <w:rPr>
                <w:noProof/>
                <w:webHidden/>
              </w:rPr>
              <w:t>206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98" w:history="1">
            <w:r w:rsidRPr="00B5273E">
              <w:rPr>
                <w:rStyle w:val="Hyperlink"/>
                <w:noProof/>
              </w:rPr>
              <w:t>75.3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_Toc338153898 \h </w:instrText>
            </w:r>
            <w:r>
              <w:rPr>
                <w:noProof/>
                <w:webHidden/>
              </w:rPr>
            </w:r>
            <w:r>
              <w:rPr>
                <w:noProof/>
                <w:webHidden/>
              </w:rPr>
              <w:fldChar w:fldCharType="separate"/>
            </w:r>
            <w:r>
              <w:rPr>
                <w:noProof/>
                <w:webHidden/>
              </w:rPr>
              <w:t>206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899" w:history="1">
            <w:r w:rsidRPr="00B5273E">
              <w:rPr>
                <w:rStyle w:val="Hyperlink"/>
                <w:noProof/>
              </w:rPr>
              <w:t>75.4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_Toc338153899 \h </w:instrText>
            </w:r>
            <w:r>
              <w:rPr>
                <w:noProof/>
                <w:webHidden/>
              </w:rPr>
            </w:r>
            <w:r>
              <w:rPr>
                <w:noProof/>
                <w:webHidden/>
              </w:rPr>
              <w:fldChar w:fldCharType="separate"/>
            </w:r>
            <w:r>
              <w:rPr>
                <w:noProof/>
                <w:webHidden/>
              </w:rPr>
              <w:t>208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00" w:history="1">
            <w:r w:rsidRPr="00B5273E">
              <w:rPr>
                <w:rStyle w:val="Hyperlink"/>
                <w:caps/>
                <w:noProof/>
              </w:rPr>
              <w:t>76</w:t>
            </w:r>
            <w:r>
              <w:rPr>
                <w:rFonts w:eastAsiaTheme="minorEastAsia"/>
                <w:noProof/>
              </w:rPr>
              <w:tab/>
            </w:r>
            <w:r w:rsidRPr="00B5273E">
              <w:rPr>
                <w:rStyle w:val="Hyperlink"/>
                <w:noProof/>
              </w:rPr>
              <w:t>SCO531_DETAILS</w:t>
            </w:r>
            <w:r>
              <w:rPr>
                <w:noProof/>
                <w:webHidden/>
              </w:rPr>
              <w:tab/>
            </w:r>
            <w:r>
              <w:rPr>
                <w:noProof/>
                <w:webHidden/>
              </w:rPr>
              <w:fldChar w:fldCharType="begin"/>
            </w:r>
            <w:r>
              <w:rPr>
                <w:noProof/>
                <w:webHidden/>
              </w:rPr>
              <w:instrText xml:space="preserve"> PAGEREF _Toc338153900 \h </w:instrText>
            </w:r>
            <w:r>
              <w:rPr>
                <w:noProof/>
                <w:webHidden/>
              </w:rPr>
            </w:r>
            <w:r>
              <w:rPr>
                <w:noProof/>
                <w:webHidden/>
              </w:rPr>
              <w:fldChar w:fldCharType="separate"/>
            </w:r>
            <w:r>
              <w:rPr>
                <w:noProof/>
                <w:webHidden/>
              </w:rPr>
              <w:t>208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01" w:history="1">
            <w:r w:rsidRPr="00B5273E">
              <w:rPr>
                <w:rStyle w:val="Hyperlink"/>
                <w:noProof/>
              </w:rPr>
              <w:t>76.1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_Toc338153901 \h </w:instrText>
            </w:r>
            <w:r>
              <w:rPr>
                <w:noProof/>
                <w:webHidden/>
              </w:rPr>
            </w:r>
            <w:r>
              <w:rPr>
                <w:noProof/>
                <w:webHidden/>
              </w:rPr>
              <w:fldChar w:fldCharType="separate"/>
            </w:r>
            <w:r>
              <w:rPr>
                <w:noProof/>
                <w:webHidden/>
              </w:rPr>
              <w:t>208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02" w:history="1">
            <w:r w:rsidRPr="00B5273E">
              <w:rPr>
                <w:rStyle w:val="Hyperlink"/>
                <w:noProof/>
              </w:rPr>
              <w:t>76.2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_Toc338153902 \h </w:instrText>
            </w:r>
            <w:r>
              <w:rPr>
                <w:noProof/>
                <w:webHidden/>
              </w:rPr>
            </w:r>
            <w:r>
              <w:rPr>
                <w:noProof/>
                <w:webHidden/>
              </w:rPr>
              <w:fldChar w:fldCharType="separate"/>
            </w:r>
            <w:r>
              <w:rPr>
                <w:noProof/>
                <w:webHidden/>
              </w:rPr>
              <w:t>209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03" w:history="1">
            <w:r w:rsidRPr="00B5273E">
              <w:rPr>
                <w:rStyle w:val="Hyperlink"/>
                <w:noProof/>
              </w:rPr>
              <w:t>76.3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_Toc338153903 \h </w:instrText>
            </w:r>
            <w:r>
              <w:rPr>
                <w:noProof/>
                <w:webHidden/>
              </w:rPr>
            </w:r>
            <w:r>
              <w:rPr>
                <w:noProof/>
                <w:webHidden/>
              </w:rPr>
              <w:fldChar w:fldCharType="separate"/>
            </w:r>
            <w:r>
              <w:rPr>
                <w:noProof/>
                <w:webHidden/>
              </w:rPr>
              <w:t>209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04" w:history="1">
            <w:r w:rsidRPr="00B5273E">
              <w:rPr>
                <w:rStyle w:val="Hyperlink"/>
                <w:noProof/>
              </w:rPr>
              <w:t>76.4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_Toc338153904 \h </w:instrText>
            </w:r>
            <w:r>
              <w:rPr>
                <w:noProof/>
                <w:webHidden/>
              </w:rPr>
            </w:r>
            <w:r>
              <w:rPr>
                <w:noProof/>
                <w:webHidden/>
              </w:rPr>
              <w:fldChar w:fldCharType="separate"/>
            </w:r>
            <w:r>
              <w:rPr>
                <w:noProof/>
                <w:webHidden/>
              </w:rPr>
              <w:t>210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05" w:history="1">
            <w:r w:rsidRPr="00B5273E">
              <w:rPr>
                <w:rStyle w:val="Hyperlink"/>
                <w:caps/>
                <w:noProof/>
              </w:rPr>
              <w:t>77</w:t>
            </w:r>
            <w:r>
              <w:rPr>
                <w:rFonts w:eastAsiaTheme="minorEastAsia"/>
                <w:noProof/>
              </w:rPr>
              <w:tab/>
            </w:r>
            <w:r w:rsidRPr="00B5273E">
              <w:rPr>
                <w:rStyle w:val="Hyperlink"/>
                <w:noProof/>
              </w:rPr>
              <w:t>SCO534_DETAILS</w:t>
            </w:r>
            <w:r>
              <w:rPr>
                <w:noProof/>
                <w:webHidden/>
              </w:rPr>
              <w:tab/>
            </w:r>
            <w:r>
              <w:rPr>
                <w:noProof/>
                <w:webHidden/>
              </w:rPr>
              <w:fldChar w:fldCharType="begin"/>
            </w:r>
            <w:r>
              <w:rPr>
                <w:noProof/>
                <w:webHidden/>
              </w:rPr>
              <w:instrText xml:space="preserve"> PAGEREF _Toc338153905 \h </w:instrText>
            </w:r>
            <w:r>
              <w:rPr>
                <w:noProof/>
                <w:webHidden/>
              </w:rPr>
            </w:r>
            <w:r>
              <w:rPr>
                <w:noProof/>
                <w:webHidden/>
              </w:rPr>
              <w:fldChar w:fldCharType="separate"/>
            </w:r>
            <w:r>
              <w:rPr>
                <w:noProof/>
                <w:webHidden/>
              </w:rPr>
              <w:t>210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06" w:history="1">
            <w:r w:rsidRPr="00B5273E">
              <w:rPr>
                <w:rStyle w:val="Hyperlink"/>
                <w:noProof/>
              </w:rPr>
              <w:t>77.1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_Toc338153906 \h </w:instrText>
            </w:r>
            <w:r>
              <w:rPr>
                <w:noProof/>
                <w:webHidden/>
              </w:rPr>
            </w:r>
            <w:r>
              <w:rPr>
                <w:noProof/>
                <w:webHidden/>
              </w:rPr>
              <w:fldChar w:fldCharType="separate"/>
            </w:r>
            <w:r>
              <w:rPr>
                <w:noProof/>
                <w:webHidden/>
              </w:rPr>
              <w:t>210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07" w:history="1">
            <w:r w:rsidRPr="00B5273E">
              <w:rPr>
                <w:rStyle w:val="Hyperlink"/>
                <w:noProof/>
              </w:rPr>
              <w:t>77.2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_Toc338153907 \h </w:instrText>
            </w:r>
            <w:r>
              <w:rPr>
                <w:noProof/>
                <w:webHidden/>
              </w:rPr>
            </w:r>
            <w:r>
              <w:rPr>
                <w:noProof/>
                <w:webHidden/>
              </w:rPr>
              <w:fldChar w:fldCharType="separate"/>
            </w:r>
            <w:r>
              <w:rPr>
                <w:noProof/>
                <w:webHidden/>
              </w:rPr>
              <w:t>211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08" w:history="1">
            <w:r w:rsidRPr="00B5273E">
              <w:rPr>
                <w:rStyle w:val="Hyperlink"/>
                <w:noProof/>
              </w:rPr>
              <w:t>77.3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_Toc338153908 \h </w:instrText>
            </w:r>
            <w:r>
              <w:rPr>
                <w:noProof/>
                <w:webHidden/>
              </w:rPr>
            </w:r>
            <w:r>
              <w:rPr>
                <w:noProof/>
                <w:webHidden/>
              </w:rPr>
              <w:fldChar w:fldCharType="separate"/>
            </w:r>
            <w:r>
              <w:rPr>
                <w:noProof/>
                <w:webHidden/>
              </w:rPr>
              <w:t>211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09" w:history="1">
            <w:r w:rsidRPr="00B5273E">
              <w:rPr>
                <w:rStyle w:val="Hyperlink"/>
                <w:noProof/>
              </w:rPr>
              <w:t>77.4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_Toc338153909 \h </w:instrText>
            </w:r>
            <w:r>
              <w:rPr>
                <w:noProof/>
                <w:webHidden/>
              </w:rPr>
            </w:r>
            <w:r>
              <w:rPr>
                <w:noProof/>
                <w:webHidden/>
              </w:rPr>
              <w:fldChar w:fldCharType="separate"/>
            </w:r>
            <w:r>
              <w:rPr>
                <w:noProof/>
                <w:webHidden/>
              </w:rPr>
              <w:t>212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10" w:history="1">
            <w:r w:rsidRPr="00B5273E">
              <w:rPr>
                <w:rStyle w:val="Hyperlink"/>
                <w:caps/>
                <w:noProof/>
              </w:rPr>
              <w:t>78</w:t>
            </w:r>
            <w:r>
              <w:rPr>
                <w:rFonts w:eastAsiaTheme="minorEastAsia"/>
                <w:noProof/>
              </w:rPr>
              <w:tab/>
            </w:r>
            <w:r w:rsidRPr="00B5273E">
              <w:rPr>
                <w:rStyle w:val="Hyperlink"/>
                <w:noProof/>
              </w:rPr>
              <w:t>SCO534_DETAILS_AUXILIARY</w:t>
            </w:r>
            <w:r>
              <w:rPr>
                <w:noProof/>
                <w:webHidden/>
              </w:rPr>
              <w:tab/>
            </w:r>
            <w:r>
              <w:rPr>
                <w:noProof/>
                <w:webHidden/>
              </w:rPr>
              <w:fldChar w:fldCharType="begin"/>
            </w:r>
            <w:r>
              <w:rPr>
                <w:noProof/>
                <w:webHidden/>
              </w:rPr>
              <w:instrText xml:space="preserve"> PAGEREF _Toc338153910 \h </w:instrText>
            </w:r>
            <w:r>
              <w:rPr>
                <w:noProof/>
                <w:webHidden/>
              </w:rPr>
            </w:r>
            <w:r>
              <w:rPr>
                <w:noProof/>
                <w:webHidden/>
              </w:rPr>
              <w:fldChar w:fldCharType="separate"/>
            </w:r>
            <w:r>
              <w:rPr>
                <w:noProof/>
                <w:webHidden/>
              </w:rPr>
              <w:t>212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11" w:history="1">
            <w:r w:rsidRPr="00B5273E">
              <w:rPr>
                <w:rStyle w:val="Hyperlink"/>
                <w:noProof/>
              </w:rPr>
              <w:t>78.1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_Toc338153911 \h </w:instrText>
            </w:r>
            <w:r>
              <w:rPr>
                <w:noProof/>
                <w:webHidden/>
              </w:rPr>
            </w:r>
            <w:r>
              <w:rPr>
                <w:noProof/>
                <w:webHidden/>
              </w:rPr>
              <w:fldChar w:fldCharType="separate"/>
            </w:r>
            <w:r>
              <w:rPr>
                <w:noProof/>
                <w:webHidden/>
              </w:rPr>
              <w:t>212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12" w:history="1">
            <w:r w:rsidRPr="00B5273E">
              <w:rPr>
                <w:rStyle w:val="Hyperlink"/>
                <w:noProof/>
              </w:rPr>
              <w:t>78.2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_Toc338153912 \h </w:instrText>
            </w:r>
            <w:r>
              <w:rPr>
                <w:noProof/>
                <w:webHidden/>
              </w:rPr>
            </w:r>
            <w:r>
              <w:rPr>
                <w:noProof/>
                <w:webHidden/>
              </w:rPr>
              <w:fldChar w:fldCharType="separate"/>
            </w:r>
            <w:r>
              <w:rPr>
                <w:noProof/>
                <w:webHidden/>
              </w:rPr>
              <w:t>212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13" w:history="1">
            <w:r w:rsidRPr="00B5273E">
              <w:rPr>
                <w:rStyle w:val="Hyperlink"/>
                <w:noProof/>
              </w:rPr>
              <w:t>78.3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_Toc338153913 \h </w:instrText>
            </w:r>
            <w:r>
              <w:rPr>
                <w:noProof/>
                <w:webHidden/>
              </w:rPr>
            </w:r>
            <w:r>
              <w:rPr>
                <w:noProof/>
                <w:webHidden/>
              </w:rPr>
              <w:fldChar w:fldCharType="separate"/>
            </w:r>
            <w:r>
              <w:rPr>
                <w:noProof/>
                <w:webHidden/>
              </w:rPr>
              <w:t>213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14" w:history="1">
            <w:r w:rsidRPr="00B5273E">
              <w:rPr>
                <w:rStyle w:val="Hyperlink"/>
                <w:noProof/>
              </w:rPr>
              <w:t>78.4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_Toc338153914 \h </w:instrText>
            </w:r>
            <w:r>
              <w:rPr>
                <w:noProof/>
                <w:webHidden/>
              </w:rPr>
            </w:r>
            <w:r>
              <w:rPr>
                <w:noProof/>
                <w:webHidden/>
              </w:rPr>
              <w:fldChar w:fldCharType="separate"/>
            </w:r>
            <w:r>
              <w:rPr>
                <w:noProof/>
                <w:webHidden/>
              </w:rPr>
              <w:t>214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15" w:history="1">
            <w:r w:rsidRPr="00B5273E">
              <w:rPr>
                <w:rStyle w:val="Hyperlink"/>
                <w:caps/>
                <w:noProof/>
              </w:rPr>
              <w:t>79</w:t>
            </w:r>
            <w:r>
              <w:rPr>
                <w:rFonts w:eastAsiaTheme="minorEastAsia"/>
                <w:noProof/>
              </w:rPr>
              <w:tab/>
            </w:r>
            <w:r w:rsidRPr="00B5273E">
              <w:rPr>
                <w:rStyle w:val="Hyperlink"/>
                <w:noProof/>
              </w:rPr>
              <w:t>SCO534_DETAILS_CONFIG</w:t>
            </w:r>
            <w:r>
              <w:rPr>
                <w:noProof/>
                <w:webHidden/>
              </w:rPr>
              <w:tab/>
            </w:r>
            <w:r>
              <w:rPr>
                <w:noProof/>
                <w:webHidden/>
              </w:rPr>
              <w:fldChar w:fldCharType="begin"/>
            </w:r>
            <w:r>
              <w:rPr>
                <w:noProof/>
                <w:webHidden/>
              </w:rPr>
              <w:instrText xml:space="preserve"> PAGEREF _Toc338153915 \h </w:instrText>
            </w:r>
            <w:r>
              <w:rPr>
                <w:noProof/>
                <w:webHidden/>
              </w:rPr>
            </w:r>
            <w:r>
              <w:rPr>
                <w:noProof/>
                <w:webHidden/>
              </w:rPr>
              <w:fldChar w:fldCharType="separate"/>
            </w:r>
            <w:r>
              <w:rPr>
                <w:noProof/>
                <w:webHidden/>
              </w:rPr>
              <w:t>214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16" w:history="1">
            <w:r w:rsidRPr="00B5273E">
              <w:rPr>
                <w:rStyle w:val="Hyperlink"/>
                <w:noProof/>
              </w:rPr>
              <w:t>79.1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_Toc338153916 \h </w:instrText>
            </w:r>
            <w:r>
              <w:rPr>
                <w:noProof/>
                <w:webHidden/>
              </w:rPr>
            </w:r>
            <w:r>
              <w:rPr>
                <w:noProof/>
                <w:webHidden/>
              </w:rPr>
              <w:fldChar w:fldCharType="separate"/>
            </w:r>
            <w:r>
              <w:rPr>
                <w:noProof/>
                <w:webHidden/>
              </w:rPr>
              <w:t>214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17" w:history="1">
            <w:r w:rsidRPr="00B5273E">
              <w:rPr>
                <w:rStyle w:val="Hyperlink"/>
                <w:noProof/>
              </w:rPr>
              <w:t>79.2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_Toc338153917 \h </w:instrText>
            </w:r>
            <w:r>
              <w:rPr>
                <w:noProof/>
                <w:webHidden/>
              </w:rPr>
            </w:r>
            <w:r>
              <w:rPr>
                <w:noProof/>
                <w:webHidden/>
              </w:rPr>
              <w:fldChar w:fldCharType="separate"/>
            </w:r>
            <w:r>
              <w:rPr>
                <w:noProof/>
                <w:webHidden/>
              </w:rPr>
              <w:t>214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18" w:history="1">
            <w:r w:rsidRPr="00B5273E">
              <w:rPr>
                <w:rStyle w:val="Hyperlink"/>
                <w:noProof/>
              </w:rPr>
              <w:t>79.3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_Toc338153918 \h </w:instrText>
            </w:r>
            <w:r>
              <w:rPr>
                <w:noProof/>
                <w:webHidden/>
              </w:rPr>
            </w:r>
            <w:r>
              <w:rPr>
                <w:noProof/>
                <w:webHidden/>
              </w:rPr>
              <w:fldChar w:fldCharType="separate"/>
            </w:r>
            <w:r>
              <w:rPr>
                <w:noProof/>
                <w:webHidden/>
              </w:rPr>
              <w:t>215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19" w:history="1">
            <w:r w:rsidRPr="00B5273E">
              <w:rPr>
                <w:rStyle w:val="Hyperlink"/>
                <w:noProof/>
              </w:rPr>
              <w:t>79.4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_Toc338153919 \h </w:instrText>
            </w:r>
            <w:r>
              <w:rPr>
                <w:noProof/>
                <w:webHidden/>
              </w:rPr>
            </w:r>
            <w:r>
              <w:rPr>
                <w:noProof/>
                <w:webHidden/>
              </w:rPr>
              <w:fldChar w:fldCharType="separate"/>
            </w:r>
            <w:r>
              <w:rPr>
                <w:noProof/>
                <w:webHidden/>
              </w:rPr>
              <w:t>217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20" w:history="1">
            <w:r w:rsidRPr="00B5273E">
              <w:rPr>
                <w:rStyle w:val="Hyperlink"/>
                <w:caps/>
                <w:noProof/>
              </w:rPr>
              <w:t>80</w:t>
            </w:r>
            <w:r>
              <w:rPr>
                <w:rFonts w:eastAsiaTheme="minorEastAsia"/>
                <w:noProof/>
              </w:rPr>
              <w:tab/>
            </w:r>
            <w:r w:rsidRPr="00B5273E">
              <w:rPr>
                <w:rStyle w:val="Hyperlink"/>
                <w:noProof/>
              </w:rPr>
              <w:t>SCO540_DETAILS</w:t>
            </w:r>
            <w:r>
              <w:rPr>
                <w:noProof/>
                <w:webHidden/>
              </w:rPr>
              <w:tab/>
            </w:r>
            <w:r>
              <w:rPr>
                <w:noProof/>
                <w:webHidden/>
              </w:rPr>
              <w:fldChar w:fldCharType="begin"/>
            </w:r>
            <w:r>
              <w:rPr>
                <w:noProof/>
                <w:webHidden/>
              </w:rPr>
              <w:instrText xml:space="preserve"> PAGEREF _Toc338153920 \h </w:instrText>
            </w:r>
            <w:r>
              <w:rPr>
                <w:noProof/>
                <w:webHidden/>
              </w:rPr>
            </w:r>
            <w:r>
              <w:rPr>
                <w:noProof/>
                <w:webHidden/>
              </w:rPr>
              <w:fldChar w:fldCharType="separate"/>
            </w:r>
            <w:r>
              <w:rPr>
                <w:noProof/>
                <w:webHidden/>
              </w:rPr>
              <w:t>217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21" w:history="1">
            <w:r w:rsidRPr="00B5273E">
              <w:rPr>
                <w:rStyle w:val="Hyperlink"/>
                <w:noProof/>
              </w:rPr>
              <w:t>80.1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_Toc338153921 \h </w:instrText>
            </w:r>
            <w:r>
              <w:rPr>
                <w:noProof/>
                <w:webHidden/>
              </w:rPr>
            </w:r>
            <w:r>
              <w:rPr>
                <w:noProof/>
                <w:webHidden/>
              </w:rPr>
              <w:fldChar w:fldCharType="separate"/>
            </w:r>
            <w:r>
              <w:rPr>
                <w:noProof/>
                <w:webHidden/>
              </w:rPr>
              <w:t>217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22" w:history="1">
            <w:r w:rsidRPr="00B5273E">
              <w:rPr>
                <w:rStyle w:val="Hyperlink"/>
                <w:noProof/>
              </w:rPr>
              <w:t>80.2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_Toc338153922 \h </w:instrText>
            </w:r>
            <w:r>
              <w:rPr>
                <w:noProof/>
                <w:webHidden/>
              </w:rPr>
            </w:r>
            <w:r>
              <w:rPr>
                <w:noProof/>
                <w:webHidden/>
              </w:rPr>
              <w:fldChar w:fldCharType="separate"/>
            </w:r>
            <w:r>
              <w:rPr>
                <w:noProof/>
                <w:webHidden/>
              </w:rPr>
              <w:t>217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23" w:history="1">
            <w:r w:rsidRPr="00B5273E">
              <w:rPr>
                <w:rStyle w:val="Hyperlink"/>
                <w:noProof/>
              </w:rPr>
              <w:t>80.3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_Toc338153923 \h </w:instrText>
            </w:r>
            <w:r>
              <w:rPr>
                <w:noProof/>
                <w:webHidden/>
              </w:rPr>
            </w:r>
            <w:r>
              <w:rPr>
                <w:noProof/>
                <w:webHidden/>
              </w:rPr>
              <w:fldChar w:fldCharType="separate"/>
            </w:r>
            <w:r>
              <w:rPr>
                <w:noProof/>
                <w:webHidden/>
              </w:rPr>
              <w:t>217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24" w:history="1">
            <w:r w:rsidRPr="00B5273E">
              <w:rPr>
                <w:rStyle w:val="Hyperlink"/>
                <w:noProof/>
              </w:rPr>
              <w:t>80.4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_Toc338153924 \h </w:instrText>
            </w:r>
            <w:r>
              <w:rPr>
                <w:noProof/>
                <w:webHidden/>
              </w:rPr>
            </w:r>
            <w:r>
              <w:rPr>
                <w:noProof/>
                <w:webHidden/>
              </w:rPr>
              <w:fldChar w:fldCharType="separate"/>
            </w:r>
            <w:r>
              <w:rPr>
                <w:noProof/>
                <w:webHidden/>
              </w:rPr>
              <w:t>218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25" w:history="1">
            <w:r w:rsidRPr="00B5273E">
              <w:rPr>
                <w:rStyle w:val="Hyperlink"/>
                <w:caps/>
                <w:noProof/>
              </w:rPr>
              <w:t>81</w:t>
            </w:r>
            <w:r>
              <w:rPr>
                <w:rFonts w:eastAsiaTheme="minorEastAsia"/>
                <w:noProof/>
              </w:rPr>
              <w:tab/>
            </w:r>
            <w:r w:rsidRPr="00B5273E">
              <w:rPr>
                <w:rStyle w:val="Hyperlink"/>
                <w:noProof/>
              </w:rPr>
              <w:t>SCO543_DETAILS</w:t>
            </w:r>
            <w:r>
              <w:rPr>
                <w:noProof/>
                <w:webHidden/>
              </w:rPr>
              <w:tab/>
            </w:r>
            <w:r>
              <w:rPr>
                <w:noProof/>
                <w:webHidden/>
              </w:rPr>
              <w:fldChar w:fldCharType="begin"/>
            </w:r>
            <w:r>
              <w:rPr>
                <w:noProof/>
                <w:webHidden/>
              </w:rPr>
              <w:instrText xml:space="preserve"> PAGEREF _Toc338153925 \h </w:instrText>
            </w:r>
            <w:r>
              <w:rPr>
                <w:noProof/>
                <w:webHidden/>
              </w:rPr>
            </w:r>
            <w:r>
              <w:rPr>
                <w:noProof/>
                <w:webHidden/>
              </w:rPr>
              <w:fldChar w:fldCharType="separate"/>
            </w:r>
            <w:r>
              <w:rPr>
                <w:noProof/>
                <w:webHidden/>
              </w:rPr>
              <w:t>218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26" w:history="1">
            <w:r w:rsidRPr="00B5273E">
              <w:rPr>
                <w:rStyle w:val="Hyperlink"/>
                <w:noProof/>
              </w:rPr>
              <w:t>81.1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_Toc338153926 \h </w:instrText>
            </w:r>
            <w:r>
              <w:rPr>
                <w:noProof/>
                <w:webHidden/>
              </w:rPr>
            </w:r>
            <w:r>
              <w:rPr>
                <w:noProof/>
                <w:webHidden/>
              </w:rPr>
              <w:fldChar w:fldCharType="separate"/>
            </w:r>
            <w:r>
              <w:rPr>
                <w:noProof/>
                <w:webHidden/>
              </w:rPr>
              <w:t>219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27" w:history="1">
            <w:r w:rsidRPr="00B5273E">
              <w:rPr>
                <w:rStyle w:val="Hyperlink"/>
                <w:noProof/>
              </w:rPr>
              <w:t>81.2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_Toc338153927 \h </w:instrText>
            </w:r>
            <w:r>
              <w:rPr>
                <w:noProof/>
                <w:webHidden/>
              </w:rPr>
            </w:r>
            <w:r>
              <w:rPr>
                <w:noProof/>
                <w:webHidden/>
              </w:rPr>
              <w:fldChar w:fldCharType="separate"/>
            </w:r>
            <w:r>
              <w:rPr>
                <w:noProof/>
                <w:webHidden/>
              </w:rPr>
              <w:t>219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28" w:history="1">
            <w:r w:rsidRPr="00B5273E">
              <w:rPr>
                <w:rStyle w:val="Hyperlink"/>
                <w:noProof/>
              </w:rPr>
              <w:t>81.3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_Toc338153928 \h </w:instrText>
            </w:r>
            <w:r>
              <w:rPr>
                <w:noProof/>
                <w:webHidden/>
              </w:rPr>
            </w:r>
            <w:r>
              <w:rPr>
                <w:noProof/>
                <w:webHidden/>
              </w:rPr>
              <w:fldChar w:fldCharType="separate"/>
            </w:r>
            <w:r>
              <w:rPr>
                <w:noProof/>
                <w:webHidden/>
              </w:rPr>
              <w:t>219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29" w:history="1">
            <w:r w:rsidRPr="00B5273E">
              <w:rPr>
                <w:rStyle w:val="Hyperlink"/>
                <w:noProof/>
              </w:rPr>
              <w:t>81.4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_Toc338153929 \h </w:instrText>
            </w:r>
            <w:r>
              <w:rPr>
                <w:noProof/>
                <w:webHidden/>
              </w:rPr>
            </w:r>
            <w:r>
              <w:rPr>
                <w:noProof/>
                <w:webHidden/>
              </w:rPr>
              <w:fldChar w:fldCharType="separate"/>
            </w:r>
            <w:r>
              <w:rPr>
                <w:noProof/>
                <w:webHidden/>
              </w:rPr>
              <w:t>222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30" w:history="1">
            <w:r w:rsidRPr="00B5273E">
              <w:rPr>
                <w:rStyle w:val="Hyperlink"/>
                <w:caps/>
                <w:noProof/>
              </w:rPr>
              <w:t>82</w:t>
            </w:r>
            <w:r>
              <w:rPr>
                <w:rFonts w:eastAsiaTheme="minorEastAsia"/>
                <w:noProof/>
              </w:rPr>
              <w:tab/>
            </w:r>
            <w:r w:rsidRPr="00B5273E">
              <w:rPr>
                <w:rStyle w:val="Hyperlink"/>
                <w:noProof/>
              </w:rPr>
              <w:t>SCO545_DETAILS</w:t>
            </w:r>
            <w:r>
              <w:rPr>
                <w:noProof/>
                <w:webHidden/>
              </w:rPr>
              <w:tab/>
            </w:r>
            <w:r>
              <w:rPr>
                <w:noProof/>
                <w:webHidden/>
              </w:rPr>
              <w:fldChar w:fldCharType="begin"/>
            </w:r>
            <w:r>
              <w:rPr>
                <w:noProof/>
                <w:webHidden/>
              </w:rPr>
              <w:instrText xml:space="preserve"> PAGEREF _Toc338153930 \h </w:instrText>
            </w:r>
            <w:r>
              <w:rPr>
                <w:noProof/>
                <w:webHidden/>
              </w:rPr>
            </w:r>
            <w:r>
              <w:rPr>
                <w:noProof/>
                <w:webHidden/>
              </w:rPr>
              <w:fldChar w:fldCharType="separate"/>
            </w:r>
            <w:r>
              <w:rPr>
                <w:noProof/>
                <w:webHidden/>
              </w:rPr>
              <w:t>222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31" w:history="1">
            <w:r w:rsidRPr="00B5273E">
              <w:rPr>
                <w:rStyle w:val="Hyperlink"/>
                <w:noProof/>
              </w:rPr>
              <w:t>82.1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_Toc338153931 \h </w:instrText>
            </w:r>
            <w:r>
              <w:rPr>
                <w:noProof/>
                <w:webHidden/>
              </w:rPr>
            </w:r>
            <w:r>
              <w:rPr>
                <w:noProof/>
                <w:webHidden/>
              </w:rPr>
              <w:fldChar w:fldCharType="separate"/>
            </w:r>
            <w:r>
              <w:rPr>
                <w:noProof/>
                <w:webHidden/>
              </w:rPr>
              <w:t>222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32" w:history="1">
            <w:r w:rsidRPr="00B5273E">
              <w:rPr>
                <w:rStyle w:val="Hyperlink"/>
                <w:noProof/>
              </w:rPr>
              <w:t>82.2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_Toc338153932 \h </w:instrText>
            </w:r>
            <w:r>
              <w:rPr>
                <w:noProof/>
                <w:webHidden/>
              </w:rPr>
            </w:r>
            <w:r>
              <w:rPr>
                <w:noProof/>
                <w:webHidden/>
              </w:rPr>
              <w:fldChar w:fldCharType="separate"/>
            </w:r>
            <w:r>
              <w:rPr>
                <w:noProof/>
                <w:webHidden/>
              </w:rPr>
              <w:t>223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33" w:history="1">
            <w:r w:rsidRPr="00B5273E">
              <w:rPr>
                <w:rStyle w:val="Hyperlink"/>
                <w:noProof/>
              </w:rPr>
              <w:t>82.3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_Toc338153933 \h </w:instrText>
            </w:r>
            <w:r>
              <w:rPr>
                <w:noProof/>
                <w:webHidden/>
              </w:rPr>
            </w:r>
            <w:r>
              <w:rPr>
                <w:noProof/>
                <w:webHidden/>
              </w:rPr>
              <w:fldChar w:fldCharType="separate"/>
            </w:r>
            <w:r>
              <w:rPr>
                <w:noProof/>
                <w:webHidden/>
              </w:rPr>
              <w:t>223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34" w:history="1">
            <w:r w:rsidRPr="00B5273E">
              <w:rPr>
                <w:rStyle w:val="Hyperlink"/>
                <w:noProof/>
              </w:rPr>
              <w:t>82.4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_Toc338153934 \h </w:instrText>
            </w:r>
            <w:r>
              <w:rPr>
                <w:noProof/>
                <w:webHidden/>
              </w:rPr>
            </w:r>
            <w:r>
              <w:rPr>
                <w:noProof/>
                <w:webHidden/>
              </w:rPr>
              <w:fldChar w:fldCharType="separate"/>
            </w:r>
            <w:r>
              <w:rPr>
                <w:noProof/>
                <w:webHidden/>
              </w:rPr>
              <w:t>224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35" w:history="1">
            <w:r w:rsidRPr="00B5273E">
              <w:rPr>
                <w:rStyle w:val="Hyperlink"/>
                <w:caps/>
                <w:noProof/>
              </w:rPr>
              <w:t>83</w:t>
            </w:r>
            <w:r>
              <w:rPr>
                <w:rFonts w:eastAsiaTheme="minorEastAsia"/>
                <w:noProof/>
              </w:rPr>
              <w:tab/>
            </w:r>
            <w:r w:rsidRPr="00B5273E">
              <w:rPr>
                <w:rStyle w:val="Hyperlink"/>
                <w:noProof/>
              </w:rPr>
              <w:t>SCO547_DETAILS</w:t>
            </w:r>
            <w:r>
              <w:rPr>
                <w:noProof/>
                <w:webHidden/>
              </w:rPr>
              <w:tab/>
            </w:r>
            <w:r>
              <w:rPr>
                <w:noProof/>
                <w:webHidden/>
              </w:rPr>
              <w:fldChar w:fldCharType="begin"/>
            </w:r>
            <w:r>
              <w:rPr>
                <w:noProof/>
                <w:webHidden/>
              </w:rPr>
              <w:instrText xml:space="preserve"> PAGEREF _Toc338153935 \h </w:instrText>
            </w:r>
            <w:r>
              <w:rPr>
                <w:noProof/>
                <w:webHidden/>
              </w:rPr>
            </w:r>
            <w:r>
              <w:rPr>
                <w:noProof/>
                <w:webHidden/>
              </w:rPr>
              <w:fldChar w:fldCharType="separate"/>
            </w:r>
            <w:r>
              <w:rPr>
                <w:noProof/>
                <w:webHidden/>
              </w:rPr>
              <w:t>224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36" w:history="1">
            <w:r w:rsidRPr="00B5273E">
              <w:rPr>
                <w:rStyle w:val="Hyperlink"/>
                <w:noProof/>
              </w:rPr>
              <w:t>83.1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_Toc338153936 \h </w:instrText>
            </w:r>
            <w:r>
              <w:rPr>
                <w:noProof/>
                <w:webHidden/>
              </w:rPr>
            </w:r>
            <w:r>
              <w:rPr>
                <w:noProof/>
                <w:webHidden/>
              </w:rPr>
              <w:fldChar w:fldCharType="separate"/>
            </w:r>
            <w:r>
              <w:rPr>
                <w:noProof/>
                <w:webHidden/>
              </w:rPr>
              <w:t>224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37" w:history="1">
            <w:r w:rsidRPr="00B5273E">
              <w:rPr>
                <w:rStyle w:val="Hyperlink"/>
                <w:noProof/>
              </w:rPr>
              <w:t>83.2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_Toc338153937 \h </w:instrText>
            </w:r>
            <w:r>
              <w:rPr>
                <w:noProof/>
                <w:webHidden/>
              </w:rPr>
            </w:r>
            <w:r>
              <w:rPr>
                <w:noProof/>
                <w:webHidden/>
              </w:rPr>
              <w:fldChar w:fldCharType="separate"/>
            </w:r>
            <w:r>
              <w:rPr>
                <w:noProof/>
                <w:webHidden/>
              </w:rPr>
              <w:t>225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38" w:history="1">
            <w:r w:rsidRPr="00B5273E">
              <w:rPr>
                <w:rStyle w:val="Hyperlink"/>
                <w:noProof/>
              </w:rPr>
              <w:t>83.3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_Toc338153938 \h </w:instrText>
            </w:r>
            <w:r>
              <w:rPr>
                <w:noProof/>
                <w:webHidden/>
              </w:rPr>
            </w:r>
            <w:r>
              <w:rPr>
                <w:noProof/>
                <w:webHidden/>
              </w:rPr>
              <w:fldChar w:fldCharType="separate"/>
            </w:r>
            <w:r>
              <w:rPr>
                <w:noProof/>
                <w:webHidden/>
              </w:rPr>
              <w:t>225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39" w:history="1">
            <w:r w:rsidRPr="00B5273E">
              <w:rPr>
                <w:rStyle w:val="Hyperlink"/>
                <w:noProof/>
              </w:rPr>
              <w:t>83.4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_Toc338153939 \h </w:instrText>
            </w:r>
            <w:r>
              <w:rPr>
                <w:noProof/>
                <w:webHidden/>
              </w:rPr>
            </w:r>
            <w:r>
              <w:rPr>
                <w:noProof/>
                <w:webHidden/>
              </w:rPr>
              <w:fldChar w:fldCharType="separate"/>
            </w:r>
            <w:r>
              <w:rPr>
                <w:noProof/>
                <w:webHidden/>
              </w:rPr>
              <w:t>227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40" w:history="1">
            <w:r w:rsidRPr="00B5273E">
              <w:rPr>
                <w:rStyle w:val="Hyperlink"/>
                <w:caps/>
                <w:noProof/>
              </w:rPr>
              <w:t>84</w:t>
            </w:r>
            <w:r>
              <w:rPr>
                <w:rFonts w:eastAsiaTheme="minorEastAsia"/>
                <w:noProof/>
              </w:rPr>
              <w:tab/>
            </w:r>
            <w:r w:rsidRPr="00B5273E">
              <w:rPr>
                <w:rStyle w:val="Hyperlink"/>
                <w:noProof/>
              </w:rPr>
              <w:t>SCO547_DETAILS_DRAFT</w:t>
            </w:r>
            <w:r>
              <w:rPr>
                <w:noProof/>
                <w:webHidden/>
              </w:rPr>
              <w:tab/>
            </w:r>
            <w:r>
              <w:rPr>
                <w:noProof/>
                <w:webHidden/>
              </w:rPr>
              <w:fldChar w:fldCharType="begin"/>
            </w:r>
            <w:r>
              <w:rPr>
                <w:noProof/>
                <w:webHidden/>
              </w:rPr>
              <w:instrText xml:space="preserve"> PAGEREF _Toc338153940 \h </w:instrText>
            </w:r>
            <w:r>
              <w:rPr>
                <w:noProof/>
                <w:webHidden/>
              </w:rPr>
            </w:r>
            <w:r>
              <w:rPr>
                <w:noProof/>
                <w:webHidden/>
              </w:rPr>
              <w:fldChar w:fldCharType="separate"/>
            </w:r>
            <w:r>
              <w:rPr>
                <w:noProof/>
                <w:webHidden/>
              </w:rPr>
              <w:t>227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41" w:history="1">
            <w:r w:rsidRPr="00B5273E">
              <w:rPr>
                <w:rStyle w:val="Hyperlink"/>
                <w:noProof/>
              </w:rPr>
              <w:t>84.1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_Toc338153941 \h </w:instrText>
            </w:r>
            <w:r>
              <w:rPr>
                <w:noProof/>
                <w:webHidden/>
              </w:rPr>
            </w:r>
            <w:r>
              <w:rPr>
                <w:noProof/>
                <w:webHidden/>
              </w:rPr>
              <w:fldChar w:fldCharType="separate"/>
            </w:r>
            <w:r>
              <w:rPr>
                <w:noProof/>
                <w:webHidden/>
              </w:rPr>
              <w:t>227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42" w:history="1">
            <w:r w:rsidRPr="00B5273E">
              <w:rPr>
                <w:rStyle w:val="Hyperlink"/>
                <w:noProof/>
              </w:rPr>
              <w:t>84.2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_Toc338153942 \h </w:instrText>
            </w:r>
            <w:r>
              <w:rPr>
                <w:noProof/>
                <w:webHidden/>
              </w:rPr>
            </w:r>
            <w:r>
              <w:rPr>
                <w:noProof/>
                <w:webHidden/>
              </w:rPr>
              <w:fldChar w:fldCharType="separate"/>
            </w:r>
            <w:r>
              <w:rPr>
                <w:noProof/>
                <w:webHidden/>
              </w:rPr>
              <w:t>227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43" w:history="1">
            <w:r w:rsidRPr="00B5273E">
              <w:rPr>
                <w:rStyle w:val="Hyperlink"/>
                <w:noProof/>
              </w:rPr>
              <w:t>84.3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_Toc338153943 \h </w:instrText>
            </w:r>
            <w:r>
              <w:rPr>
                <w:noProof/>
                <w:webHidden/>
              </w:rPr>
            </w:r>
            <w:r>
              <w:rPr>
                <w:noProof/>
                <w:webHidden/>
              </w:rPr>
              <w:fldChar w:fldCharType="separate"/>
            </w:r>
            <w:r>
              <w:rPr>
                <w:noProof/>
                <w:webHidden/>
              </w:rPr>
              <w:t>228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44" w:history="1">
            <w:r w:rsidRPr="00B5273E">
              <w:rPr>
                <w:rStyle w:val="Hyperlink"/>
                <w:noProof/>
              </w:rPr>
              <w:t>84.4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_Toc338153944 \h </w:instrText>
            </w:r>
            <w:r>
              <w:rPr>
                <w:noProof/>
                <w:webHidden/>
              </w:rPr>
            </w:r>
            <w:r>
              <w:rPr>
                <w:noProof/>
                <w:webHidden/>
              </w:rPr>
              <w:fldChar w:fldCharType="separate"/>
            </w:r>
            <w:r>
              <w:rPr>
                <w:noProof/>
                <w:webHidden/>
              </w:rPr>
              <w:t>231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45" w:history="1">
            <w:r w:rsidRPr="00B5273E">
              <w:rPr>
                <w:rStyle w:val="Hyperlink"/>
                <w:caps/>
                <w:noProof/>
              </w:rPr>
              <w:t>85</w:t>
            </w:r>
            <w:r>
              <w:rPr>
                <w:rFonts w:eastAsiaTheme="minorEastAsia"/>
                <w:noProof/>
              </w:rPr>
              <w:tab/>
            </w:r>
            <w:r w:rsidRPr="00B5273E">
              <w:rPr>
                <w:rStyle w:val="Hyperlink"/>
                <w:noProof/>
              </w:rPr>
              <w:t>SCO547_DETAILS_NOTE</w:t>
            </w:r>
            <w:r>
              <w:rPr>
                <w:noProof/>
                <w:webHidden/>
              </w:rPr>
              <w:tab/>
            </w:r>
            <w:r>
              <w:rPr>
                <w:noProof/>
                <w:webHidden/>
              </w:rPr>
              <w:fldChar w:fldCharType="begin"/>
            </w:r>
            <w:r>
              <w:rPr>
                <w:noProof/>
                <w:webHidden/>
              </w:rPr>
              <w:instrText xml:space="preserve"> PAGEREF _Toc338153945 \h </w:instrText>
            </w:r>
            <w:r>
              <w:rPr>
                <w:noProof/>
                <w:webHidden/>
              </w:rPr>
            </w:r>
            <w:r>
              <w:rPr>
                <w:noProof/>
                <w:webHidden/>
              </w:rPr>
              <w:fldChar w:fldCharType="separate"/>
            </w:r>
            <w:r>
              <w:rPr>
                <w:noProof/>
                <w:webHidden/>
              </w:rPr>
              <w:t>231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46" w:history="1">
            <w:r w:rsidRPr="00B5273E">
              <w:rPr>
                <w:rStyle w:val="Hyperlink"/>
                <w:noProof/>
              </w:rPr>
              <w:t>85.1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_Toc338153946 \h </w:instrText>
            </w:r>
            <w:r>
              <w:rPr>
                <w:noProof/>
                <w:webHidden/>
              </w:rPr>
            </w:r>
            <w:r>
              <w:rPr>
                <w:noProof/>
                <w:webHidden/>
              </w:rPr>
              <w:fldChar w:fldCharType="separate"/>
            </w:r>
            <w:r>
              <w:rPr>
                <w:noProof/>
                <w:webHidden/>
              </w:rPr>
              <w:t>231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47" w:history="1">
            <w:r w:rsidRPr="00B5273E">
              <w:rPr>
                <w:rStyle w:val="Hyperlink"/>
                <w:noProof/>
              </w:rPr>
              <w:t>85.2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_Toc338153947 \h </w:instrText>
            </w:r>
            <w:r>
              <w:rPr>
                <w:noProof/>
                <w:webHidden/>
              </w:rPr>
            </w:r>
            <w:r>
              <w:rPr>
                <w:noProof/>
                <w:webHidden/>
              </w:rPr>
              <w:fldChar w:fldCharType="separate"/>
            </w:r>
            <w:r>
              <w:rPr>
                <w:noProof/>
                <w:webHidden/>
              </w:rPr>
              <w:t>231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48" w:history="1">
            <w:r w:rsidRPr="00B5273E">
              <w:rPr>
                <w:rStyle w:val="Hyperlink"/>
                <w:noProof/>
              </w:rPr>
              <w:t>85.3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_Toc338153948 \h </w:instrText>
            </w:r>
            <w:r>
              <w:rPr>
                <w:noProof/>
                <w:webHidden/>
              </w:rPr>
            </w:r>
            <w:r>
              <w:rPr>
                <w:noProof/>
                <w:webHidden/>
              </w:rPr>
              <w:fldChar w:fldCharType="separate"/>
            </w:r>
            <w:r>
              <w:rPr>
                <w:noProof/>
                <w:webHidden/>
              </w:rPr>
              <w:t>231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49" w:history="1">
            <w:r w:rsidRPr="00B5273E">
              <w:rPr>
                <w:rStyle w:val="Hyperlink"/>
                <w:noProof/>
              </w:rPr>
              <w:t>85.4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_Toc338153949 \h </w:instrText>
            </w:r>
            <w:r>
              <w:rPr>
                <w:noProof/>
                <w:webHidden/>
              </w:rPr>
            </w:r>
            <w:r>
              <w:rPr>
                <w:noProof/>
                <w:webHidden/>
              </w:rPr>
              <w:fldChar w:fldCharType="separate"/>
            </w:r>
            <w:r>
              <w:rPr>
                <w:noProof/>
                <w:webHidden/>
              </w:rPr>
              <w:t>232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50" w:history="1">
            <w:r w:rsidRPr="00B5273E">
              <w:rPr>
                <w:rStyle w:val="Hyperlink"/>
                <w:caps/>
                <w:noProof/>
              </w:rPr>
              <w:t>86</w:t>
            </w:r>
            <w:r>
              <w:rPr>
                <w:rFonts w:eastAsiaTheme="minorEastAsia"/>
                <w:noProof/>
              </w:rPr>
              <w:tab/>
            </w:r>
            <w:r w:rsidRPr="00B5273E">
              <w:rPr>
                <w:rStyle w:val="Hyperlink"/>
                <w:noProof/>
              </w:rPr>
              <w:t>SCO547_FUND_PACKAGE_FORM_MAPPING</w:t>
            </w:r>
            <w:r>
              <w:rPr>
                <w:noProof/>
                <w:webHidden/>
              </w:rPr>
              <w:tab/>
            </w:r>
            <w:r>
              <w:rPr>
                <w:noProof/>
                <w:webHidden/>
              </w:rPr>
              <w:fldChar w:fldCharType="begin"/>
            </w:r>
            <w:r>
              <w:rPr>
                <w:noProof/>
                <w:webHidden/>
              </w:rPr>
              <w:instrText xml:space="preserve"> PAGEREF _Toc338153950 \h </w:instrText>
            </w:r>
            <w:r>
              <w:rPr>
                <w:noProof/>
                <w:webHidden/>
              </w:rPr>
            </w:r>
            <w:r>
              <w:rPr>
                <w:noProof/>
                <w:webHidden/>
              </w:rPr>
              <w:fldChar w:fldCharType="separate"/>
            </w:r>
            <w:r>
              <w:rPr>
                <w:noProof/>
                <w:webHidden/>
              </w:rPr>
              <w:t>232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51" w:history="1">
            <w:r w:rsidRPr="00B5273E">
              <w:rPr>
                <w:rStyle w:val="Hyperlink"/>
                <w:noProof/>
              </w:rPr>
              <w:t>86.1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_Toc338153951 \h </w:instrText>
            </w:r>
            <w:r>
              <w:rPr>
                <w:noProof/>
                <w:webHidden/>
              </w:rPr>
            </w:r>
            <w:r>
              <w:rPr>
                <w:noProof/>
                <w:webHidden/>
              </w:rPr>
              <w:fldChar w:fldCharType="separate"/>
            </w:r>
            <w:r>
              <w:rPr>
                <w:noProof/>
                <w:webHidden/>
              </w:rPr>
              <w:t>233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52" w:history="1">
            <w:r w:rsidRPr="00B5273E">
              <w:rPr>
                <w:rStyle w:val="Hyperlink"/>
                <w:noProof/>
              </w:rPr>
              <w:t>86.2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_Toc338153952 \h </w:instrText>
            </w:r>
            <w:r>
              <w:rPr>
                <w:noProof/>
                <w:webHidden/>
              </w:rPr>
            </w:r>
            <w:r>
              <w:rPr>
                <w:noProof/>
                <w:webHidden/>
              </w:rPr>
              <w:fldChar w:fldCharType="separate"/>
            </w:r>
            <w:r>
              <w:rPr>
                <w:noProof/>
                <w:webHidden/>
              </w:rPr>
              <w:t>233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53" w:history="1">
            <w:r w:rsidRPr="00B5273E">
              <w:rPr>
                <w:rStyle w:val="Hyperlink"/>
                <w:noProof/>
              </w:rPr>
              <w:t>86.3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_Toc338153953 \h </w:instrText>
            </w:r>
            <w:r>
              <w:rPr>
                <w:noProof/>
                <w:webHidden/>
              </w:rPr>
            </w:r>
            <w:r>
              <w:rPr>
                <w:noProof/>
                <w:webHidden/>
              </w:rPr>
              <w:fldChar w:fldCharType="separate"/>
            </w:r>
            <w:r>
              <w:rPr>
                <w:noProof/>
                <w:webHidden/>
              </w:rPr>
              <w:t>233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54" w:history="1">
            <w:r w:rsidRPr="00B5273E">
              <w:rPr>
                <w:rStyle w:val="Hyperlink"/>
                <w:noProof/>
              </w:rPr>
              <w:t>86.4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_Toc338153954 \h </w:instrText>
            </w:r>
            <w:r>
              <w:rPr>
                <w:noProof/>
                <w:webHidden/>
              </w:rPr>
            </w:r>
            <w:r>
              <w:rPr>
                <w:noProof/>
                <w:webHidden/>
              </w:rPr>
              <w:fldChar w:fldCharType="separate"/>
            </w:r>
            <w:r>
              <w:rPr>
                <w:noProof/>
                <w:webHidden/>
              </w:rPr>
              <w:t>234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55" w:history="1">
            <w:r w:rsidRPr="00B5273E">
              <w:rPr>
                <w:rStyle w:val="Hyperlink"/>
                <w:caps/>
                <w:noProof/>
              </w:rPr>
              <w:t>87</w:t>
            </w:r>
            <w:r>
              <w:rPr>
                <w:rFonts w:eastAsiaTheme="minorEastAsia"/>
                <w:noProof/>
              </w:rPr>
              <w:tab/>
            </w:r>
            <w:r w:rsidRPr="00B5273E">
              <w:rPr>
                <w:rStyle w:val="Hyperlink"/>
                <w:noProof/>
              </w:rPr>
              <w:t>SCO547_MASTER</w:t>
            </w:r>
            <w:r>
              <w:rPr>
                <w:noProof/>
                <w:webHidden/>
              </w:rPr>
              <w:tab/>
            </w:r>
            <w:r>
              <w:rPr>
                <w:noProof/>
                <w:webHidden/>
              </w:rPr>
              <w:fldChar w:fldCharType="begin"/>
            </w:r>
            <w:r>
              <w:rPr>
                <w:noProof/>
                <w:webHidden/>
              </w:rPr>
              <w:instrText xml:space="preserve"> PAGEREF _Toc338153955 \h </w:instrText>
            </w:r>
            <w:r>
              <w:rPr>
                <w:noProof/>
                <w:webHidden/>
              </w:rPr>
            </w:r>
            <w:r>
              <w:rPr>
                <w:noProof/>
                <w:webHidden/>
              </w:rPr>
              <w:fldChar w:fldCharType="separate"/>
            </w:r>
            <w:r>
              <w:rPr>
                <w:noProof/>
                <w:webHidden/>
              </w:rPr>
              <w:t>234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56" w:history="1">
            <w:r w:rsidRPr="00B5273E">
              <w:rPr>
                <w:rStyle w:val="Hyperlink"/>
                <w:noProof/>
              </w:rPr>
              <w:t>87.1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_Toc338153956 \h </w:instrText>
            </w:r>
            <w:r>
              <w:rPr>
                <w:noProof/>
                <w:webHidden/>
              </w:rPr>
            </w:r>
            <w:r>
              <w:rPr>
                <w:noProof/>
                <w:webHidden/>
              </w:rPr>
              <w:fldChar w:fldCharType="separate"/>
            </w:r>
            <w:r>
              <w:rPr>
                <w:noProof/>
                <w:webHidden/>
              </w:rPr>
              <w:t>234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57" w:history="1">
            <w:r w:rsidRPr="00B5273E">
              <w:rPr>
                <w:rStyle w:val="Hyperlink"/>
                <w:noProof/>
              </w:rPr>
              <w:t>87.2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_Toc338153957 \h </w:instrText>
            </w:r>
            <w:r>
              <w:rPr>
                <w:noProof/>
                <w:webHidden/>
              </w:rPr>
            </w:r>
            <w:r>
              <w:rPr>
                <w:noProof/>
                <w:webHidden/>
              </w:rPr>
              <w:fldChar w:fldCharType="separate"/>
            </w:r>
            <w:r>
              <w:rPr>
                <w:noProof/>
                <w:webHidden/>
              </w:rPr>
              <w:t>234</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58" w:history="1">
            <w:r w:rsidRPr="00B5273E">
              <w:rPr>
                <w:rStyle w:val="Hyperlink"/>
                <w:noProof/>
              </w:rPr>
              <w:t>87.3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_Toc338153958 \h </w:instrText>
            </w:r>
            <w:r>
              <w:rPr>
                <w:noProof/>
                <w:webHidden/>
              </w:rPr>
            </w:r>
            <w:r>
              <w:rPr>
                <w:noProof/>
                <w:webHidden/>
              </w:rPr>
              <w:fldChar w:fldCharType="separate"/>
            </w:r>
            <w:r>
              <w:rPr>
                <w:noProof/>
                <w:webHidden/>
              </w:rPr>
              <w:t>235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59" w:history="1">
            <w:r w:rsidRPr="00B5273E">
              <w:rPr>
                <w:rStyle w:val="Hyperlink"/>
                <w:noProof/>
              </w:rPr>
              <w:t>87.4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_Toc338153959 \h </w:instrText>
            </w:r>
            <w:r>
              <w:rPr>
                <w:noProof/>
                <w:webHidden/>
              </w:rPr>
            </w:r>
            <w:r>
              <w:rPr>
                <w:noProof/>
                <w:webHidden/>
              </w:rPr>
              <w:fldChar w:fldCharType="separate"/>
            </w:r>
            <w:r>
              <w:rPr>
                <w:noProof/>
                <w:webHidden/>
              </w:rPr>
              <w:t>236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60" w:history="1">
            <w:r w:rsidRPr="00B5273E">
              <w:rPr>
                <w:rStyle w:val="Hyperlink"/>
                <w:caps/>
                <w:noProof/>
              </w:rPr>
              <w:t>88</w:t>
            </w:r>
            <w:r>
              <w:rPr>
                <w:rFonts w:eastAsiaTheme="minorEastAsia"/>
                <w:noProof/>
              </w:rPr>
              <w:tab/>
            </w:r>
            <w:r w:rsidRPr="00B5273E">
              <w:rPr>
                <w:rStyle w:val="Hyperlink"/>
                <w:noProof/>
              </w:rPr>
              <w:t>SCO547_MASTER_DRAFT</w:t>
            </w:r>
            <w:r>
              <w:rPr>
                <w:noProof/>
                <w:webHidden/>
              </w:rPr>
              <w:tab/>
            </w:r>
            <w:r>
              <w:rPr>
                <w:noProof/>
                <w:webHidden/>
              </w:rPr>
              <w:fldChar w:fldCharType="begin"/>
            </w:r>
            <w:r>
              <w:rPr>
                <w:noProof/>
                <w:webHidden/>
              </w:rPr>
              <w:instrText xml:space="preserve"> PAGEREF _Toc338153960 \h </w:instrText>
            </w:r>
            <w:r>
              <w:rPr>
                <w:noProof/>
                <w:webHidden/>
              </w:rPr>
            </w:r>
            <w:r>
              <w:rPr>
                <w:noProof/>
                <w:webHidden/>
              </w:rPr>
              <w:fldChar w:fldCharType="separate"/>
            </w:r>
            <w:r>
              <w:rPr>
                <w:noProof/>
                <w:webHidden/>
              </w:rPr>
              <w:t>236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61" w:history="1">
            <w:r w:rsidRPr="00B5273E">
              <w:rPr>
                <w:rStyle w:val="Hyperlink"/>
                <w:noProof/>
              </w:rPr>
              <w:t>88.1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_Toc338153961 \h </w:instrText>
            </w:r>
            <w:r>
              <w:rPr>
                <w:noProof/>
                <w:webHidden/>
              </w:rPr>
            </w:r>
            <w:r>
              <w:rPr>
                <w:noProof/>
                <w:webHidden/>
              </w:rPr>
              <w:fldChar w:fldCharType="separate"/>
            </w:r>
            <w:r>
              <w:rPr>
                <w:noProof/>
                <w:webHidden/>
              </w:rPr>
              <w:t>236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62" w:history="1">
            <w:r w:rsidRPr="00B5273E">
              <w:rPr>
                <w:rStyle w:val="Hyperlink"/>
                <w:noProof/>
              </w:rPr>
              <w:t>88.2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_Toc338153962 \h </w:instrText>
            </w:r>
            <w:r>
              <w:rPr>
                <w:noProof/>
                <w:webHidden/>
              </w:rPr>
            </w:r>
            <w:r>
              <w:rPr>
                <w:noProof/>
                <w:webHidden/>
              </w:rPr>
              <w:fldChar w:fldCharType="separate"/>
            </w:r>
            <w:r>
              <w:rPr>
                <w:noProof/>
                <w:webHidden/>
              </w:rPr>
              <w:t>236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63" w:history="1">
            <w:r w:rsidRPr="00B5273E">
              <w:rPr>
                <w:rStyle w:val="Hyperlink"/>
                <w:noProof/>
              </w:rPr>
              <w:t>88.3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_Toc338153963 \h </w:instrText>
            </w:r>
            <w:r>
              <w:rPr>
                <w:noProof/>
                <w:webHidden/>
              </w:rPr>
            </w:r>
            <w:r>
              <w:rPr>
                <w:noProof/>
                <w:webHidden/>
              </w:rPr>
              <w:fldChar w:fldCharType="separate"/>
            </w:r>
            <w:r>
              <w:rPr>
                <w:noProof/>
                <w:webHidden/>
              </w:rPr>
              <w:t>236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64" w:history="1">
            <w:r w:rsidRPr="00B5273E">
              <w:rPr>
                <w:rStyle w:val="Hyperlink"/>
                <w:noProof/>
              </w:rPr>
              <w:t>88.4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_Toc338153964 \h </w:instrText>
            </w:r>
            <w:r>
              <w:rPr>
                <w:noProof/>
                <w:webHidden/>
              </w:rPr>
            </w:r>
            <w:r>
              <w:rPr>
                <w:noProof/>
                <w:webHidden/>
              </w:rPr>
              <w:fldChar w:fldCharType="separate"/>
            </w:r>
            <w:r>
              <w:rPr>
                <w:noProof/>
                <w:webHidden/>
              </w:rPr>
              <w:t>238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65" w:history="1">
            <w:r w:rsidRPr="00B5273E">
              <w:rPr>
                <w:rStyle w:val="Hyperlink"/>
                <w:caps/>
                <w:noProof/>
              </w:rPr>
              <w:t>89</w:t>
            </w:r>
            <w:r>
              <w:rPr>
                <w:rFonts w:eastAsiaTheme="minorEastAsia"/>
                <w:noProof/>
              </w:rPr>
              <w:tab/>
            </w:r>
            <w:r w:rsidRPr="00B5273E">
              <w:rPr>
                <w:rStyle w:val="Hyperlink"/>
                <w:noProof/>
              </w:rPr>
              <w:t>SCO548_DETAILS</w:t>
            </w:r>
            <w:r>
              <w:rPr>
                <w:noProof/>
                <w:webHidden/>
              </w:rPr>
              <w:tab/>
            </w:r>
            <w:r>
              <w:rPr>
                <w:noProof/>
                <w:webHidden/>
              </w:rPr>
              <w:fldChar w:fldCharType="begin"/>
            </w:r>
            <w:r>
              <w:rPr>
                <w:noProof/>
                <w:webHidden/>
              </w:rPr>
              <w:instrText xml:space="preserve"> PAGEREF _Toc338153965 \h </w:instrText>
            </w:r>
            <w:r>
              <w:rPr>
                <w:noProof/>
                <w:webHidden/>
              </w:rPr>
            </w:r>
            <w:r>
              <w:rPr>
                <w:noProof/>
                <w:webHidden/>
              </w:rPr>
              <w:fldChar w:fldCharType="separate"/>
            </w:r>
            <w:r>
              <w:rPr>
                <w:noProof/>
                <w:webHidden/>
              </w:rPr>
              <w:t>238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66" w:history="1">
            <w:r w:rsidRPr="00B5273E">
              <w:rPr>
                <w:rStyle w:val="Hyperlink"/>
                <w:noProof/>
              </w:rPr>
              <w:t>89.1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_Toc338153966 \h </w:instrText>
            </w:r>
            <w:r>
              <w:rPr>
                <w:noProof/>
                <w:webHidden/>
              </w:rPr>
            </w:r>
            <w:r>
              <w:rPr>
                <w:noProof/>
                <w:webHidden/>
              </w:rPr>
              <w:fldChar w:fldCharType="separate"/>
            </w:r>
            <w:r>
              <w:rPr>
                <w:noProof/>
                <w:webHidden/>
              </w:rPr>
              <w:t>238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67" w:history="1">
            <w:r w:rsidRPr="00B5273E">
              <w:rPr>
                <w:rStyle w:val="Hyperlink"/>
                <w:noProof/>
              </w:rPr>
              <w:t>89.2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_Toc338153967 \h </w:instrText>
            </w:r>
            <w:r>
              <w:rPr>
                <w:noProof/>
                <w:webHidden/>
              </w:rPr>
            </w:r>
            <w:r>
              <w:rPr>
                <w:noProof/>
                <w:webHidden/>
              </w:rPr>
              <w:fldChar w:fldCharType="separate"/>
            </w:r>
            <w:r>
              <w:rPr>
                <w:noProof/>
                <w:webHidden/>
              </w:rPr>
              <w:t>239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68" w:history="1">
            <w:r w:rsidRPr="00B5273E">
              <w:rPr>
                <w:rStyle w:val="Hyperlink"/>
                <w:noProof/>
              </w:rPr>
              <w:t>89.3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_Toc338153968 \h </w:instrText>
            </w:r>
            <w:r>
              <w:rPr>
                <w:noProof/>
                <w:webHidden/>
              </w:rPr>
            </w:r>
            <w:r>
              <w:rPr>
                <w:noProof/>
                <w:webHidden/>
              </w:rPr>
              <w:fldChar w:fldCharType="separate"/>
            </w:r>
            <w:r>
              <w:rPr>
                <w:noProof/>
                <w:webHidden/>
              </w:rPr>
              <w:t>239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69" w:history="1">
            <w:r w:rsidRPr="00B5273E">
              <w:rPr>
                <w:rStyle w:val="Hyperlink"/>
                <w:noProof/>
              </w:rPr>
              <w:t>89.4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_Toc338153969 \h </w:instrText>
            </w:r>
            <w:r>
              <w:rPr>
                <w:noProof/>
                <w:webHidden/>
              </w:rPr>
            </w:r>
            <w:r>
              <w:rPr>
                <w:noProof/>
                <w:webHidden/>
              </w:rPr>
              <w:fldChar w:fldCharType="separate"/>
            </w:r>
            <w:r>
              <w:rPr>
                <w:noProof/>
                <w:webHidden/>
              </w:rPr>
              <w:t>241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70" w:history="1">
            <w:r w:rsidRPr="00B5273E">
              <w:rPr>
                <w:rStyle w:val="Hyperlink"/>
                <w:caps/>
                <w:noProof/>
              </w:rPr>
              <w:t>90</w:t>
            </w:r>
            <w:r>
              <w:rPr>
                <w:rFonts w:eastAsiaTheme="minorEastAsia"/>
                <w:noProof/>
              </w:rPr>
              <w:tab/>
            </w:r>
            <w:r w:rsidRPr="00B5273E">
              <w:rPr>
                <w:rStyle w:val="Hyperlink"/>
                <w:noProof/>
              </w:rPr>
              <w:t>SCO548_DETAILS_DRAFT</w:t>
            </w:r>
            <w:r>
              <w:rPr>
                <w:noProof/>
                <w:webHidden/>
              </w:rPr>
              <w:tab/>
            </w:r>
            <w:r>
              <w:rPr>
                <w:noProof/>
                <w:webHidden/>
              </w:rPr>
              <w:fldChar w:fldCharType="begin"/>
            </w:r>
            <w:r>
              <w:rPr>
                <w:noProof/>
                <w:webHidden/>
              </w:rPr>
              <w:instrText xml:space="preserve"> PAGEREF _Toc338153970 \h </w:instrText>
            </w:r>
            <w:r>
              <w:rPr>
                <w:noProof/>
                <w:webHidden/>
              </w:rPr>
            </w:r>
            <w:r>
              <w:rPr>
                <w:noProof/>
                <w:webHidden/>
              </w:rPr>
              <w:fldChar w:fldCharType="separate"/>
            </w:r>
            <w:r>
              <w:rPr>
                <w:noProof/>
                <w:webHidden/>
              </w:rPr>
              <w:t>241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71" w:history="1">
            <w:r w:rsidRPr="00B5273E">
              <w:rPr>
                <w:rStyle w:val="Hyperlink"/>
                <w:noProof/>
              </w:rPr>
              <w:t>90.1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_Toc338153971 \h </w:instrText>
            </w:r>
            <w:r>
              <w:rPr>
                <w:noProof/>
                <w:webHidden/>
              </w:rPr>
            </w:r>
            <w:r>
              <w:rPr>
                <w:noProof/>
                <w:webHidden/>
              </w:rPr>
              <w:fldChar w:fldCharType="separate"/>
            </w:r>
            <w:r>
              <w:rPr>
                <w:noProof/>
                <w:webHidden/>
              </w:rPr>
              <w:t>241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72" w:history="1">
            <w:r w:rsidRPr="00B5273E">
              <w:rPr>
                <w:rStyle w:val="Hyperlink"/>
                <w:noProof/>
              </w:rPr>
              <w:t>90.2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_Toc338153972 \h </w:instrText>
            </w:r>
            <w:r>
              <w:rPr>
                <w:noProof/>
                <w:webHidden/>
              </w:rPr>
            </w:r>
            <w:r>
              <w:rPr>
                <w:noProof/>
                <w:webHidden/>
              </w:rPr>
              <w:fldChar w:fldCharType="separate"/>
            </w:r>
            <w:r>
              <w:rPr>
                <w:noProof/>
                <w:webHidden/>
              </w:rPr>
              <w:t>241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73" w:history="1">
            <w:r w:rsidRPr="00B5273E">
              <w:rPr>
                <w:rStyle w:val="Hyperlink"/>
                <w:noProof/>
              </w:rPr>
              <w:t>90.3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_Toc338153973 \h </w:instrText>
            </w:r>
            <w:r>
              <w:rPr>
                <w:noProof/>
                <w:webHidden/>
              </w:rPr>
            </w:r>
            <w:r>
              <w:rPr>
                <w:noProof/>
                <w:webHidden/>
              </w:rPr>
              <w:fldChar w:fldCharType="separate"/>
            </w:r>
            <w:r>
              <w:rPr>
                <w:noProof/>
                <w:webHidden/>
              </w:rPr>
              <w:t>242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74" w:history="1">
            <w:r w:rsidRPr="00B5273E">
              <w:rPr>
                <w:rStyle w:val="Hyperlink"/>
                <w:noProof/>
              </w:rPr>
              <w:t>90.4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_Toc338153974 \h </w:instrText>
            </w:r>
            <w:r>
              <w:rPr>
                <w:noProof/>
                <w:webHidden/>
              </w:rPr>
            </w:r>
            <w:r>
              <w:rPr>
                <w:noProof/>
                <w:webHidden/>
              </w:rPr>
              <w:fldChar w:fldCharType="separate"/>
            </w:r>
            <w:r>
              <w:rPr>
                <w:noProof/>
                <w:webHidden/>
              </w:rPr>
              <w:t>245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75" w:history="1">
            <w:r w:rsidRPr="00B5273E">
              <w:rPr>
                <w:rStyle w:val="Hyperlink"/>
                <w:caps/>
                <w:noProof/>
              </w:rPr>
              <w:t>91</w:t>
            </w:r>
            <w:r>
              <w:rPr>
                <w:rFonts w:eastAsiaTheme="minorEastAsia"/>
                <w:noProof/>
              </w:rPr>
              <w:tab/>
            </w:r>
            <w:r w:rsidRPr="00B5273E">
              <w:rPr>
                <w:rStyle w:val="Hyperlink"/>
                <w:noProof/>
              </w:rPr>
              <w:t>SCO548_DETAILS_NOTE</w:t>
            </w:r>
            <w:r>
              <w:rPr>
                <w:noProof/>
                <w:webHidden/>
              </w:rPr>
              <w:tab/>
            </w:r>
            <w:r>
              <w:rPr>
                <w:noProof/>
                <w:webHidden/>
              </w:rPr>
              <w:fldChar w:fldCharType="begin"/>
            </w:r>
            <w:r>
              <w:rPr>
                <w:noProof/>
                <w:webHidden/>
              </w:rPr>
              <w:instrText xml:space="preserve"> PAGEREF _Toc338153975 \h </w:instrText>
            </w:r>
            <w:r>
              <w:rPr>
                <w:noProof/>
                <w:webHidden/>
              </w:rPr>
            </w:r>
            <w:r>
              <w:rPr>
                <w:noProof/>
                <w:webHidden/>
              </w:rPr>
              <w:fldChar w:fldCharType="separate"/>
            </w:r>
            <w:r>
              <w:rPr>
                <w:noProof/>
                <w:webHidden/>
              </w:rPr>
              <w:t>245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76" w:history="1">
            <w:r w:rsidRPr="00B5273E">
              <w:rPr>
                <w:rStyle w:val="Hyperlink"/>
                <w:noProof/>
              </w:rPr>
              <w:t>91.1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_Toc338153976 \h </w:instrText>
            </w:r>
            <w:r>
              <w:rPr>
                <w:noProof/>
                <w:webHidden/>
              </w:rPr>
            </w:r>
            <w:r>
              <w:rPr>
                <w:noProof/>
                <w:webHidden/>
              </w:rPr>
              <w:fldChar w:fldCharType="separate"/>
            </w:r>
            <w:r>
              <w:rPr>
                <w:noProof/>
                <w:webHidden/>
              </w:rPr>
              <w:t>245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77" w:history="1">
            <w:r w:rsidRPr="00B5273E">
              <w:rPr>
                <w:rStyle w:val="Hyperlink"/>
                <w:noProof/>
              </w:rPr>
              <w:t>91.2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_Toc338153977 \h </w:instrText>
            </w:r>
            <w:r>
              <w:rPr>
                <w:noProof/>
                <w:webHidden/>
              </w:rPr>
            </w:r>
            <w:r>
              <w:rPr>
                <w:noProof/>
                <w:webHidden/>
              </w:rPr>
              <w:fldChar w:fldCharType="separate"/>
            </w:r>
            <w:r>
              <w:rPr>
                <w:noProof/>
                <w:webHidden/>
              </w:rPr>
              <w:t>245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78" w:history="1">
            <w:r w:rsidRPr="00B5273E">
              <w:rPr>
                <w:rStyle w:val="Hyperlink"/>
                <w:noProof/>
              </w:rPr>
              <w:t>91.3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_Toc338153978 \h </w:instrText>
            </w:r>
            <w:r>
              <w:rPr>
                <w:noProof/>
                <w:webHidden/>
              </w:rPr>
            </w:r>
            <w:r>
              <w:rPr>
                <w:noProof/>
                <w:webHidden/>
              </w:rPr>
              <w:fldChar w:fldCharType="separate"/>
            </w:r>
            <w:r>
              <w:rPr>
                <w:noProof/>
                <w:webHidden/>
              </w:rPr>
              <w:t>245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79" w:history="1">
            <w:r w:rsidRPr="00B5273E">
              <w:rPr>
                <w:rStyle w:val="Hyperlink"/>
                <w:noProof/>
              </w:rPr>
              <w:t>91.4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_Toc338153979 \h </w:instrText>
            </w:r>
            <w:r>
              <w:rPr>
                <w:noProof/>
                <w:webHidden/>
              </w:rPr>
            </w:r>
            <w:r>
              <w:rPr>
                <w:noProof/>
                <w:webHidden/>
              </w:rPr>
              <w:fldChar w:fldCharType="separate"/>
            </w:r>
            <w:r>
              <w:rPr>
                <w:noProof/>
                <w:webHidden/>
              </w:rPr>
              <w:t>246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80" w:history="1">
            <w:r w:rsidRPr="00B5273E">
              <w:rPr>
                <w:rStyle w:val="Hyperlink"/>
                <w:caps/>
                <w:noProof/>
              </w:rPr>
              <w:t>92</w:t>
            </w:r>
            <w:r>
              <w:rPr>
                <w:rFonts w:eastAsiaTheme="minorEastAsia"/>
                <w:noProof/>
              </w:rPr>
              <w:tab/>
            </w:r>
            <w:r w:rsidRPr="00B5273E">
              <w:rPr>
                <w:rStyle w:val="Hyperlink"/>
                <w:noProof/>
              </w:rPr>
              <w:t>SCO548_FUND_PACKAGE_FORM_MAPPING</w:t>
            </w:r>
            <w:r>
              <w:rPr>
                <w:noProof/>
                <w:webHidden/>
              </w:rPr>
              <w:tab/>
            </w:r>
            <w:r>
              <w:rPr>
                <w:noProof/>
                <w:webHidden/>
              </w:rPr>
              <w:fldChar w:fldCharType="begin"/>
            </w:r>
            <w:r>
              <w:rPr>
                <w:noProof/>
                <w:webHidden/>
              </w:rPr>
              <w:instrText xml:space="preserve"> PAGEREF _Toc338153980 \h </w:instrText>
            </w:r>
            <w:r>
              <w:rPr>
                <w:noProof/>
                <w:webHidden/>
              </w:rPr>
            </w:r>
            <w:r>
              <w:rPr>
                <w:noProof/>
                <w:webHidden/>
              </w:rPr>
              <w:fldChar w:fldCharType="separate"/>
            </w:r>
            <w:r>
              <w:rPr>
                <w:noProof/>
                <w:webHidden/>
              </w:rPr>
              <w:t>246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81" w:history="1">
            <w:r w:rsidRPr="00B5273E">
              <w:rPr>
                <w:rStyle w:val="Hyperlink"/>
                <w:noProof/>
              </w:rPr>
              <w:t>92.1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_Toc338153981 \h </w:instrText>
            </w:r>
            <w:r>
              <w:rPr>
                <w:noProof/>
                <w:webHidden/>
              </w:rPr>
            </w:r>
            <w:r>
              <w:rPr>
                <w:noProof/>
                <w:webHidden/>
              </w:rPr>
              <w:fldChar w:fldCharType="separate"/>
            </w:r>
            <w:r>
              <w:rPr>
                <w:noProof/>
                <w:webHidden/>
              </w:rPr>
              <w:t>246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82" w:history="1">
            <w:r w:rsidRPr="00B5273E">
              <w:rPr>
                <w:rStyle w:val="Hyperlink"/>
                <w:noProof/>
              </w:rPr>
              <w:t>92.2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_Toc338153982 \h </w:instrText>
            </w:r>
            <w:r>
              <w:rPr>
                <w:noProof/>
                <w:webHidden/>
              </w:rPr>
            </w:r>
            <w:r>
              <w:rPr>
                <w:noProof/>
                <w:webHidden/>
              </w:rPr>
              <w:fldChar w:fldCharType="separate"/>
            </w:r>
            <w:r>
              <w:rPr>
                <w:noProof/>
                <w:webHidden/>
              </w:rPr>
              <w:t>247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83" w:history="1">
            <w:r w:rsidRPr="00B5273E">
              <w:rPr>
                <w:rStyle w:val="Hyperlink"/>
                <w:noProof/>
              </w:rPr>
              <w:t>92.3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_Toc338153983 \h </w:instrText>
            </w:r>
            <w:r>
              <w:rPr>
                <w:noProof/>
                <w:webHidden/>
              </w:rPr>
            </w:r>
            <w:r>
              <w:rPr>
                <w:noProof/>
                <w:webHidden/>
              </w:rPr>
              <w:fldChar w:fldCharType="separate"/>
            </w:r>
            <w:r>
              <w:rPr>
                <w:noProof/>
                <w:webHidden/>
              </w:rPr>
              <w:t>247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84" w:history="1">
            <w:r w:rsidRPr="00B5273E">
              <w:rPr>
                <w:rStyle w:val="Hyperlink"/>
                <w:noProof/>
              </w:rPr>
              <w:t>92.4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_Toc338153984 \h </w:instrText>
            </w:r>
            <w:r>
              <w:rPr>
                <w:noProof/>
                <w:webHidden/>
              </w:rPr>
            </w:r>
            <w:r>
              <w:rPr>
                <w:noProof/>
                <w:webHidden/>
              </w:rPr>
              <w:fldChar w:fldCharType="separate"/>
            </w:r>
            <w:r>
              <w:rPr>
                <w:noProof/>
                <w:webHidden/>
              </w:rPr>
              <w:t>248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85" w:history="1">
            <w:r w:rsidRPr="00B5273E">
              <w:rPr>
                <w:rStyle w:val="Hyperlink"/>
                <w:caps/>
                <w:noProof/>
              </w:rPr>
              <w:t>93</w:t>
            </w:r>
            <w:r>
              <w:rPr>
                <w:rFonts w:eastAsiaTheme="minorEastAsia"/>
                <w:noProof/>
              </w:rPr>
              <w:tab/>
            </w:r>
            <w:r w:rsidRPr="00B5273E">
              <w:rPr>
                <w:rStyle w:val="Hyperlink"/>
                <w:noProof/>
              </w:rPr>
              <w:t>SCO548_MASTER</w:t>
            </w:r>
            <w:r>
              <w:rPr>
                <w:noProof/>
                <w:webHidden/>
              </w:rPr>
              <w:tab/>
            </w:r>
            <w:r>
              <w:rPr>
                <w:noProof/>
                <w:webHidden/>
              </w:rPr>
              <w:fldChar w:fldCharType="begin"/>
            </w:r>
            <w:r>
              <w:rPr>
                <w:noProof/>
                <w:webHidden/>
              </w:rPr>
              <w:instrText xml:space="preserve"> PAGEREF _Toc338153985 \h </w:instrText>
            </w:r>
            <w:r>
              <w:rPr>
                <w:noProof/>
                <w:webHidden/>
              </w:rPr>
            </w:r>
            <w:r>
              <w:rPr>
                <w:noProof/>
                <w:webHidden/>
              </w:rPr>
              <w:fldChar w:fldCharType="separate"/>
            </w:r>
            <w:r>
              <w:rPr>
                <w:noProof/>
                <w:webHidden/>
              </w:rPr>
              <w:t>248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86" w:history="1">
            <w:r w:rsidRPr="00B5273E">
              <w:rPr>
                <w:rStyle w:val="Hyperlink"/>
                <w:noProof/>
              </w:rPr>
              <w:t>93.1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_Toc338153986 \h </w:instrText>
            </w:r>
            <w:r>
              <w:rPr>
                <w:noProof/>
                <w:webHidden/>
              </w:rPr>
            </w:r>
            <w:r>
              <w:rPr>
                <w:noProof/>
                <w:webHidden/>
              </w:rPr>
              <w:fldChar w:fldCharType="separate"/>
            </w:r>
            <w:r>
              <w:rPr>
                <w:noProof/>
                <w:webHidden/>
              </w:rPr>
              <w:t>248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87" w:history="1">
            <w:r w:rsidRPr="00B5273E">
              <w:rPr>
                <w:rStyle w:val="Hyperlink"/>
                <w:noProof/>
              </w:rPr>
              <w:t>93.2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_Toc338153987 \h </w:instrText>
            </w:r>
            <w:r>
              <w:rPr>
                <w:noProof/>
                <w:webHidden/>
              </w:rPr>
            </w:r>
            <w:r>
              <w:rPr>
                <w:noProof/>
                <w:webHidden/>
              </w:rPr>
              <w:fldChar w:fldCharType="separate"/>
            </w:r>
            <w:r>
              <w:rPr>
                <w:noProof/>
                <w:webHidden/>
              </w:rPr>
              <w:t>248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88" w:history="1">
            <w:r w:rsidRPr="00B5273E">
              <w:rPr>
                <w:rStyle w:val="Hyperlink"/>
                <w:noProof/>
              </w:rPr>
              <w:t>93.3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_Toc338153988 \h </w:instrText>
            </w:r>
            <w:r>
              <w:rPr>
                <w:noProof/>
                <w:webHidden/>
              </w:rPr>
            </w:r>
            <w:r>
              <w:rPr>
                <w:noProof/>
                <w:webHidden/>
              </w:rPr>
              <w:fldChar w:fldCharType="separate"/>
            </w:r>
            <w:r>
              <w:rPr>
                <w:noProof/>
                <w:webHidden/>
              </w:rPr>
              <w:t>248</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89" w:history="1">
            <w:r w:rsidRPr="00B5273E">
              <w:rPr>
                <w:rStyle w:val="Hyperlink"/>
                <w:noProof/>
              </w:rPr>
              <w:t>93.4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_Toc338153989 \h </w:instrText>
            </w:r>
            <w:r>
              <w:rPr>
                <w:noProof/>
                <w:webHidden/>
              </w:rPr>
            </w:r>
            <w:r>
              <w:rPr>
                <w:noProof/>
                <w:webHidden/>
              </w:rPr>
              <w:fldChar w:fldCharType="separate"/>
            </w:r>
            <w:r>
              <w:rPr>
                <w:noProof/>
                <w:webHidden/>
              </w:rPr>
              <w:t>250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90" w:history="1">
            <w:r w:rsidRPr="00B5273E">
              <w:rPr>
                <w:rStyle w:val="Hyperlink"/>
                <w:caps/>
                <w:noProof/>
              </w:rPr>
              <w:t>94</w:t>
            </w:r>
            <w:r>
              <w:rPr>
                <w:rFonts w:eastAsiaTheme="minorEastAsia"/>
                <w:noProof/>
              </w:rPr>
              <w:tab/>
            </w:r>
            <w:r w:rsidRPr="00B5273E">
              <w:rPr>
                <w:rStyle w:val="Hyperlink"/>
                <w:noProof/>
              </w:rPr>
              <w:t>SCO548_MASTER_DRAFT</w:t>
            </w:r>
            <w:r>
              <w:rPr>
                <w:noProof/>
                <w:webHidden/>
              </w:rPr>
              <w:tab/>
            </w:r>
            <w:r>
              <w:rPr>
                <w:noProof/>
                <w:webHidden/>
              </w:rPr>
              <w:fldChar w:fldCharType="begin"/>
            </w:r>
            <w:r>
              <w:rPr>
                <w:noProof/>
                <w:webHidden/>
              </w:rPr>
              <w:instrText xml:space="preserve"> PAGEREF _Toc338153990 \h </w:instrText>
            </w:r>
            <w:r>
              <w:rPr>
                <w:noProof/>
                <w:webHidden/>
              </w:rPr>
            </w:r>
            <w:r>
              <w:rPr>
                <w:noProof/>
                <w:webHidden/>
              </w:rPr>
              <w:fldChar w:fldCharType="separate"/>
            </w:r>
            <w:r>
              <w:rPr>
                <w:noProof/>
                <w:webHidden/>
              </w:rPr>
              <w:t>250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91" w:history="1">
            <w:r w:rsidRPr="00B5273E">
              <w:rPr>
                <w:rStyle w:val="Hyperlink"/>
                <w:noProof/>
              </w:rPr>
              <w:t>94.1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_Toc338153991 \h </w:instrText>
            </w:r>
            <w:r>
              <w:rPr>
                <w:noProof/>
                <w:webHidden/>
              </w:rPr>
            </w:r>
            <w:r>
              <w:rPr>
                <w:noProof/>
                <w:webHidden/>
              </w:rPr>
              <w:fldChar w:fldCharType="separate"/>
            </w:r>
            <w:r>
              <w:rPr>
                <w:noProof/>
                <w:webHidden/>
              </w:rPr>
              <w:t>250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92" w:history="1">
            <w:r w:rsidRPr="00B5273E">
              <w:rPr>
                <w:rStyle w:val="Hyperlink"/>
                <w:noProof/>
              </w:rPr>
              <w:t>94.2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_Toc338153992 \h </w:instrText>
            </w:r>
            <w:r>
              <w:rPr>
                <w:noProof/>
                <w:webHidden/>
              </w:rPr>
            </w:r>
            <w:r>
              <w:rPr>
                <w:noProof/>
                <w:webHidden/>
              </w:rPr>
              <w:fldChar w:fldCharType="separate"/>
            </w:r>
            <w:r>
              <w:rPr>
                <w:noProof/>
                <w:webHidden/>
              </w:rPr>
              <w:t>250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93" w:history="1">
            <w:r w:rsidRPr="00B5273E">
              <w:rPr>
                <w:rStyle w:val="Hyperlink"/>
                <w:noProof/>
              </w:rPr>
              <w:t>94.3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_Toc338153993 \h </w:instrText>
            </w:r>
            <w:r>
              <w:rPr>
                <w:noProof/>
                <w:webHidden/>
              </w:rPr>
            </w:r>
            <w:r>
              <w:rPr>
                <w:noProof/>
                <w:webHidden/>
              </w:rPr>
              <w:fldChar w:fldCharType="separate"/>
            </w:r>
            <w:r>
              <w:rPr>
                <w:noProof/>
                <w:webHidden/>
              </w:rPr>
              <w:t>250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94" w:history="1">
            <w:r w:rsidRPr="00B5273E">
              <w:rPr>
                <w:rStyle w:val="Hyperlink"/>
                <w:noProof/>
              </w:rPr>
              <w:t>94.4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_Toc338153994 \h </w:instrText>
            </w:r>
            <w:r>
              <w:rPr>
                <w:noProof/>
                <w:webHidden/>
              </w:rPr>
            </w:r>
            <w:r>
              <w:rPr>
                <w:noProof/>
                <w:webHidden/>
              </w:rPr>
              <w:fldChar w:fldCharType="separate"/>
            </w:r>
            <w:r>
              <w:rPr>
                <w:noProof/>
                <w:webHidden/>
              </w:rPr>
              <w:t>252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3995" w:history="1">
            <w:r w:rsidRPr="00B5273E">
              <w:rPr>
                <w:rStyle w:val="Hyperlink"/>
                <w:caps/>
                <w:noProof/>
              </w:rPr>
              <w:t>95</w:t>
            </w:r>
            <w:r>
              <w:rPr>
                <w:rFonts w:eastAsiaTheme="minorEastAsia"/>
                <w:noProof/>
              </w:rPr>
              <w:tab/>
            </w:r>
            <w:r w:rsidRPr="00B5273E">
              <w:rPr>
                <w:rStyle w:val="Hyperlink"/>
                <w:noProof/>
              </w:rPr>
              <w:t>SCO549_DETAILS</w:t>
            </w:r>
            <w:r>
              <w:rPr>
                <w:noProof/>
                <w:webHidden/>
              </w:rPr>
              <w:tab/>
            </w:r>
            <w:r>
              <w:rPr>
                <w:noProof/>
                <w:webHidden/>
              </w:rPr>
              <w:fldChar w:fldCharType="begin"/>
            </w:r>
            <w:r>
              <w:rPr>
                <w:noProof/>
                <w:webHidden/>
              </w:rPr>
              <w:instrText xml:space="preserve"> PAGEREF _Toc338153995 \h </w:instrText>
            </w:r>
            <w:r>
              <w:rPr>
                <w:noProof/>
                <w:webHidden/>
              </w:rPr>
            </w:r>
            <w:r>
              <w:rPr>
                <w:noProof/>
                <w:webHidden/>
              </w:rPr>
              <w:fldChar w:fldCharType="separate"/>
            </w:r>
            <w:r>
              <w:rPr>
                <w:noProof/>
                <w:webHidden/>
              </w:rPr>
              <w:t>252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96" w:history="1">
            <w:r w:rsidRPr="00B5273E">
              <w:rPr>
                <w:rStyle w:val="Hyperlink"/>
                <w:noProof/>
              </w:rPr>
              <w:t>95.1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_Toc338153996 \h </w:instrText>
            </w:r>
            <w:r>
              <w:rPr>
                <w:noProof/>
                <w:webHidden/>
              </w:rPr>
            </w:r>
            <w:r>
              <w:rPr>
                <w:noProof/>
                <w:webHidden/>
              </w:rPr>
              <w:fldChar w:fldCharType="separate"/>
            </w:r>
            <w:r>
              <w:rPr>
                <w:noProof/>
                <w:webHidden/>
              </w:rPr>
              <w:t>252</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97" w:history="1">
            <w:r w:rsidRPr="00B5273E">
              <w:rPr>
                <w:rStyle w:val="Hyperlink"/>
                <w:noProof/>
              </w:rPr>
              <w:t>95.2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_Toc338153997 \h </w:instrText>
            </w:r>
            <w:r>
              <w:rPr>
                <w:noProof/>
                <w:webHidden/>
              </w:rPr>
            </w:r>
            <w:r>
              <w:rPr>
                <w:noProof/>
                <w:webHidden/>
              </w:rPr>
              <w:fldChar w:fldCharType="separate"/>
            </w:r>
            <w:r>
              <w:rPr>
                <w:noProof/>
                <w:webHidden/>
              </w:rPr>
              <w:t>253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98" w:history="1">
            <w:r w:rsidRPr="00B5273E">
              <w:rPr>
                <w:rStyle w:val="Hyperlink"/>
                <w:noProof/>
              </w:rPr>
              <w:t>95.3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_Toc338153998 \h </w:instrText>
            </w:r>
            <w:r>
              <w:rPr>
                <w:noProof/>
                <w:webHidden/>
              </w:rPr>
            </w:r>
            <w:r>
              <w:rPr>
                <w:noProof/>
                <w:webHidden/>
              </w:rPr>
              <w:fldChar w:fldCharType="separate"/>
            </w:r>
            <w:r>
              <w:rPr>
                <w:noProof/>
                <w:webHidden/>
              </w:rPr>
              <w:t>253</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3999" w:history="1">
            <w:r w:rsidRPr="00B5273E">
              <w:rPr>
                <w:rStyle w:val="Hyperlink"/>
                <w:noProof/>
              </w:rPr>
              <w:t>95.4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_Toc338153999 \h </w:instrText>
            </w:r>
            <w:r>
              <w:rPr>
                <w:noProof/>
                <w:webHidden/>
              </w:rPr>
            </w:r>
            <w:r>
              <w:rPr>
                <w:noProof/>
                <w:webHidden/>
              </w:rPr>
              <w:fldChar w:fldCharType="separate"/>
            </w:r>
            <w:r>
              <w:rPr>
                <w:noProof/>
                <w:webHidden/>
              </w:rPr>
              <w:t>255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00" w:history="1">
            <w:r w:rsidRPr="00B5273E">
              <w:rPr>
                <w:rStyle w:val="Hyperlink"/>
                <w:caps/>
                <w:noProof/>
              </w:rPr>
              <w:t>96</w:t>
            </w:r>
            <w:r>
              <w:rPr>
                <w:rFonts w:eastAsiaTheme="minorEastAsia"/>
                <w:noProof/>
              </w:rPr>
              <w:tab/>
            </w:r>
            <w:r w:rsidRPr="00B5273E">
              <w:rPr>
                <w:rStyle w:val="Hyperlink"/>
                <w:noProof/>
              </w:rPr>
              <w:t>SCO549_LIABILITY_ACCOUNT</w:t>
            </w:r>
            <w:r>
              <w:rPr>
                <w:noProof/>
                <w:webHidden/>
              </w:rPr>
              <w:tab/>
            </w:r>
            <w:r>
              <w:rPr>
                <w:noProof/>
                <w:webHidden/>
              </w:rPr>
              <w:fldChar w:fldCharType="begin"/>
            </w:r>
            <w:r>
              <w:rPr>
                <w:noProof/>
                <w:webHidden/>
              </w:rPr>
              <w:instrText xml:space="preserve"> PAGEREF _Toc338154000 \h </w:instrText>
            </w:r>
            <w:r>
              <w:rPr>
                <w:noProof/>
                <w:webHidden/>
              </w:rPr>
            </w:r>
            <w:r>
              <w:rPr>
                <w:noProof/>
                <w:webHidden/>
              </w:rPr>
              <w:fldChar w:fldCharType="separate"/>
            </w:r>
            <w:r>
              <w:rPr>
                <w:noProof/>
                <w:webHidden/>
              </w:rPr>
              <w:t>255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01" w:history="1">
            <w:r w:rsidRPr="00B5273E">
              <w:rPr>
                <w:rStyle w:val="Hyperlink"/>
                <w:noProof/>
              </w:rPr>
              <w:t>96.1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_Toc338154001 \h </w:instrText>
            </w:r>
            <w:r>
              <w:rPr>
                <w:noProof/>
                <w:webHidden/>
              </w:rPr>
            </w:r>
            <w:r>
              <w:rPr>
                <w:noProof/>
                <w:webHidden/>
              </w:rPr>
              <w:fldChar w:fldCharType="separate"/>
            </w:r>
            <w:r>
              <w:rPr>
                <w:noProof/>
                <w:webHidden/>
              </w:rPr>
              <w:t>255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02" w:history="1">
            <w:r w:rsidRPr="00B5273E">
              <w:rPr>
                <w:rStyle w:val="Hyperlink"/>
                <w:noProof/>
              </w:rPr>
              <w:t>96.2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_Toc338154002 \h </w:instrText>
            </w:r>
            <w:r>
              <w:rPr>
                <w:noProof/>
                <w:webHidden/>
              </w:rPr>
            </w:r>
            <w:r>
              <w:rPr>
                <w:noProof/>
                <w:webHidden/>
              </w:rPr>
              <w:fldChar w:fldCharType="separate"/>
            </w:r>
            <w:r>
              <w:rPr>
                <w:noProof/>
                <w:webHidden/>
              </w:rPr>
              <w:t>255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03" w:history="1">
            <w:r w:rsidRPr="00B5273E">
              <w:rPr>
                <w:rStyle w:val="Hyperlink"/>
                <w:noProof/>
              </w:rPr>
              <w:t>96.3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_Toc338154003 \h </w:instrText>
            </w:r>
            <w:r>
              <w:rPr>
                <w:noProof/>
                <w:webHidden/>
              </w:rPr>
            </w:r>
            <w:r>
              <w:rPr>
                <w:noProof/>
                <w:webHidden/>
              </w:rPr>
              <w:fldChar w:fldCharType="separate"/>
            </w:r>
            <w:r>
              <w:rPr>
                <w:noProof/>
                <w:webHidden/>
              </w:rPr>
              <w:t>255</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04" w:history="1">
            <w:r w:rsidRPr="00B5273E">
              <w:rPr>
                <w:rStyle w:val="Hyperlink"/>
                <w:noProof/>
              </w:rPr>
              <w:t>96.4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_Toc338154004 \h </w:instrText>
            </w:r>
            <w:r>
              <w:rPr>
                <w:noProof/>
                <w:webHidden/>
              </w:rPr>
            </w:r>
            <w:r>
              <w:rPr>
                <w:noProof/>
                <w:webHidden/>
              </w:rPr>
              <w:fldChar w:fldCharType="separate"/>
            </w:r>
            <w:r>
              <w:rPr>
                <w:noProof/>
                <w:webHidden/>
              </w:rPr>
              <w:t>256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05" w:history="1">
            <w:r w:rsidRPr="00B5273E">
              <w:rPr>
                <w:rStyle w:val="Hyperlink"/>
                <w:caps/>
                <w:noProof/>
              </w:rPr>
              <w:t>97</w:t>
            </w:r>
            <w:r>
              <w:rPr>
                <w:rFonts w:eastAsiaTheme="minorEastAsia"/>
                <w:noProof/>
              </w:rPr>
              <w:tab/>
            </w:r>
            <w:r w:rsidRPr="00B5273E">
              <w:rPr>
                <w:rStyle w:val="Hyperlink"/>
                <w:noProof/>
              </w:rPr>
              <w:t>SCO549_MASTER</w:t>
            </w:r>
            <w:r>
              <w:rPr>
                <w:noProof/>
                <w:webHidden/>
              </w:rPr>
              <w:tab/>
            </w:r>
            <w:r>
              <w:rPr>
                <w:noProof/>
                <w:webHidden/>
              </w:rPr>
              <w:fldChar w:fldCharType="begin"/>
            </w:r>
            <w:r>
              <w:rPr>
                <w:noProof/>
                <w:webHidden/>
              </w:rPr>
              <w:instrText xml:space="preserve"> PAGEREF _Toc338154005 \h </w:instrText>
            </w:r>
            <w:r>
              <w:rPr>
                <w:noProof/>
                <w:webHidden/>
              </w:rPr>
            </w:r>
            <w:r>
              <w:rPr>
                <w:noProof/>
                <w:webHidden/>
              </w:rPr>
              <w:fldChar w:fldCharType="separate"/>
            </w:r>
            <w:r>
              <w:rPr>
                <w:noProof/>
                <w:webHidden/>
              </w:rPr>
              <w:t>256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06" w:history="1">
            <w:r w:rsidRPr="00B5273E">
              <w:rPr>
                <w:rStyle w:val="Hyperlink"/>
                <w:noProof/>
              </w:rPr>
              <w:t>97.1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_Toc338154006 \h </w:instrText>
            </w:r>
            <w:r>
              <w:rPr>
                <w:noProof/>
                <w:webHidden/>
              </w:rPr>
            </w:r>
            <w:r>
              <w:rPr>
                <w:noProof/>
                <w:webHidden/>
              </w:rPr>
              <w:fldChar w:fldCharType="separate"/>
            </w:r>
            <w:r>
              <w:rPr>
                <w:noProof/>
                <w:webHidden/>
              </w:rPr>
              <w:t>256</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07" w:history="1">
            <w:r w:rsidRPr="00B5273E">
              <w:rPr>
                <w:rStyle w:val="Hyperlink"/>
                <w:noProof/>
              </w:rPr>
              <w:t>97.2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_Toc338154007 \h </w:instrText>
            </w:r>
            <w:r>
              <w:rPr>
                <w:noProof/>
                <w:webHidden/>
              </w:rPr>
            </w:r>
            <w:r>
              <w:rPr>
                <w:noProof/>
                <w:webHidden/>
              </w:rPr>
              <w:fldChar w:fldCharType="separate"/>
            </w:r>
            <w:r>
              <w:rPr>
                <w:noProof/>
                <w:webHidden/>
              </w:rPr>
              <w:t>257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08" w:history="1">
            <w:r w:rsidRPr="00B5273E">
              <w:rPr>
                <w:rStyle w:val="Hyperlink"/>
                <w:noProof/>
              </w:rPr>
              <w:t>97.3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_Toc338154008 \h </w:instrText>
            </w:r>
            <w:r>
              <w:rPr>
                <w:noProof/>
                <w:webHidden/>
              </w:rPr>
            </w:r>
            <w:r>
              <w:rPr>
                <w:noProof/>
                <w:webHidden/>
              </w:rPr>
              <w:fldChar w:fldCharType="separate"/>
            </w:r>
            <w:r>
              <w:rPr>
                <w:noProof/>
                <w:webHidden/>
              </w:rPr>
              <w:t>257</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09" w:history="1">
            <w:r w:rsidRPr="00B5273E">
              <w:rPr>
                <w:rStyle w:val="Hyperlink"/>
                <w:noProof/>
              </w:rPr>
              <w:t>97.4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_Toc338154009 \h </w:instrText>
            </w:r>
            <w:r>
              <w:rPr>
                <w:noProof/>
                <w:webHidden/>
              </w:rPr>
            </w:r>
            <w:r>
              <w:rPr>
                <w:noProof/>
                <w:webHidden/>
              </w:rPr>
              <w:fldChar w:fldCharType="separate"/>
            </w:r>
            <w:r>
              <w:rPr>
                <w:noProof/>
                <w:webHidden/>
              </w:rPr>
              <w:t>259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10" w:history="1">
            <w:r w:rsidRPr="00B5273E">
              <w:rPr>
                <w:rStyle w:val="Hyperlink"/>
                <w:caps/>
                <w:noProof/>
              </w:rPr>
              <w:t>98</w:t>
            </w:r>
            <w:r>
              <w:rPr>
                <w:rFonts w:eastAsiaTheme="minorEastAsia"/>
                <w:noProof/>
              </w:rPr>
              <w:tab/>
            </w:r>
            <w:r w:rsidRPr="00B5273E">
              <w:rPr>
                <w:rStyle w:val="Hyperlink"/>
                <w:noProof/>
              </w:rPr>
              <w:t>SCO565_DETAILS</w:t>
            </w:r>
            <w:r>
              <w:rPr>
                <w:noProof/>
                <w:webHidden/>
              </w:rPr>
              <w:tab/>
            </w:r>
            <w:r>
              <w:rPr>
                <w:noProof/>
                <w:webHidden/>
              </w:rPr>
              <w:fldChar w:fldCharType="begin"/>
            </w:r>
            <w:r>
              <w:rPr>
                <w:noProof/>
                <w:webHidden/>
              </w:rPr>
              <w:instrText xml:space="preserve"> PAGEREF _Toc338154010 \h </w:instrText>
            </w:r>
            <w:r>
              <w:rPr>
                <w:noProof/>
                <w:webHidden/>
              </w:rPr>
            </w:r>
            <w:r>
              <w:rPr>
                <w:noProof/>
                <w:webHidden/>
              </w:rPr>
              <w:fldChar w:fldCharType="separate"/>
            </w:r>
            <w:r>
              <w:rPr>
                <w:noProof/>
                <w:webHidden/>
              </w:rPr>
              <w:t>259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11" w:history="1">
            <w:r w:rsidRPr="00B5273E">
              <w:rPr>
                <w:rStyle w:val="Hyperlink"/>
                <w:noProof/>
              </w:rPr>
              <w:t>98.1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_Toc338154011 \h </w:instrText>
            </w:r>
            <w:r>
              <w:rPr>
                <w:noProof/>
                <w:webHidden/>
              </w:rPr>
            </w:r>
            <w:r>
              <w:rPr>
                <w:noProof/>
                <w:webHidden/>
              </w:rPr>
              <w:fldChar w:fldCharType="separate"/>
            </w:r>
            <w:r>
              <w:rPr>
                <w:noProof/>
                <w:webHidden/>
              </w:rPr>
              <w:t>259</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12" w:history="1">
            <w:r w:rsidRPr="00B5273E">
              <w:rPr>
                <w:rStyle w:val="Hyperlink"/>
                <w:noProof/>
              </w:rPr>
              <w:t>98.2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_Toc338154012 \h </w:instrText>
            </w:r>
            <w:r>
              <w:rPr>
                <w:noProof/>
                <w:webHidden/>
              </w:rPr>
            </w:r>
            <w:r>
              <w:rPr>
                <w:noProof/>
                <w:webHidden/>
              </w:rPr>
              <w:fldChar w:fldCharType="separate"/>
            </w:r>
            <w:r>
              <w:rPr>
                <w:noProof/>
                <w:webHidden/>
              </w:rPr>
              <w:t>260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13" w:history="1">
            <w:r w:rsidRPr="00B5273E">
              <w:rPr>
                <w:rStyle w:val="Hyperlink"/>
                <w:noProof/>
              </w:rPr>
              <w:t>98.3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_Toc338154013 \h </w:instrText>
            </w:r>
            <w:r>
              <w:rPr>
                <w:noProof/>
                <w:webHidden/>
              </w:rPr>
            </w:r>
            <w:r>
              <w:rPr>
                <w:noProof/>
                <w:webHidden/>
              </w:rPr>
              <w:fldChar w:fldCharType="separate"/>
            </w:r>
            <w:r>
              <w:rPr>
                <w:noProof/>
                <w:webHidden/>
              </w:rPr>
              <w:t>260</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14" w:history="1">
            <w:r w:rsidRPr="00B5273E">
              <w:rPr>
                <w:rStyle w:val="Hyperlink"/>
                <w:noProof/>
              </w:rPr>
              <w:t>98.4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_Toc338154014 \h </w:instrText>
            </w:r>
            <w:r>
              <w:rPr>
                <w:noProof/>
                <w:webHidden/>
              </w:rPr>
            </w:r>
            <w:r>
              <w:rPr>
                <w:noProof/>
                <w:webHidden/>
              </w:rPr>
              <w:fldChar w:fldCharType="separate"/>
            </w:r>
            <w:r>
              <w:rPr>
                <w:noProof/>
                <w:webHidden/>
              </w:rPr>
              <w:t>261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15" w:history="1">
            <w:r w:rsidRPr="00B5273E">
              <w:rPr>
                <w:rStyle w:val="Hyperlink"/>
                <w:caps/>
                <w:noProof/>
              </w:rPr>
              <w:t>99</w:t>
            </w:r>
            <w:r>
              <w:rPr>
                <w:rFonts w:eastAsiaTheme="minorEastAsia"/>
                <w:noProof/>
              </w:rPr>
              <w:tab/>
            </w:r>
            <w:r w:rsidRPr="00B5273E">
              <w:rPr>
                <w:rStyle w:val="Hyperlink"/>
                <w:noProof/>
              </w:rPr>
              <w:t>SCO565_DETAILS_AUXILIARY</w:t>
            </w:r>
            <w:r>
              <w:rPr>
                <w:noProof/>
                <w:webHidden/>
              </w:rPr>
              <w:tab/>
            </w:r>
            <w:r>
              <w:rPr>
                <w:noProof/>
                <w:webHidden/>
              </w:rPr>
              <w:fldChar w:fldCharType="begin"/>
            </w:r>
            <w:r>
              <w:rPr>
                <w:noProof/>
                <w:webHidden/>
              </w:rPr>
              <w:instrText xml:space="preserve"> PAGEREF _Toc338154015 \h </w:instrText>
            </w:r>
            <w:r>
              <w:rPr>
                <w:noProof/>
                <w:webHidden/>
              </w:rPr>
            </w:r>
            <w:r>
              <w:rPr>
                <w:noProof/>
                <w:webHidden/>
              </w:rPr>
              <w:fldChar w:fldCharType="separate"/>
            </w:r>
            <w:r>
              <w:rPr>
                <w:noProof/>
                <w:webHidden/>
              </w:rPr>
              <w:t>261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16" w:history="1">
            <w:r w:rsidRPr="00B5273E">
              <w:rPr>
                <w:rStyle w:val="Hyperlink"/>
                <w:noProof/>
              </w:rPr>
              <w:t>99.1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_Toc338154016 \h </w:instrText>
            </w:r>
            <w:r>
              <w:rPr>
                <w:noProof/>
                <w:webHidden/>
              </w:rPr>
            </w:r>
            <w:r>
              <w:rPr>
                <w:noProof/>
                <w:webHidden/>
              </w:rPr>
              <w:fldChar w:fldCharType="separate"/>
            </w:r>
            <w:r>
              <w:rPr>
                <w:noProof/>
                <w:webHidden/>
              </w:rPr>
              <w:t>261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17" w:history="1">
            <w:r w:rsidRPr="00B5273E">
              <w:rPr>
                <w:rStyle w:val="Hyperlink"/>
                <w:noProof/>
              </w:rPr>
              <w:t>99.2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_Toc338154017 \h </w:instrText>
            </w:r>
            <w:r>
              <w:rPr>
                <w:noProof/>
                <w:webHidden/>
              </w:rPr>
            </w:r>
            <w:r>
              <w:rPr>
                <w:noProof/>
                <w:webHidden/>
              </w:rPr>
              <w:fldChar w:fldCharType="separate"/>
            </w:r>
            <w:r>
              <w:rPr>
                <w:noProof/>
                <w:webHidden/>
              </w:rPr>
              <w:t>261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18" w:history="1">
            <w:r w:rsidRPr="00B5273E">
              <w:rPr>
                <w:rStyle w:val="Hyperlink"/>
                <w:noProof/>
              </w:rPr>
              <w:t>99.3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_Toc338154018 \h </w:instrText>
            </w:r>
            <w:r>
              <w:rPr>
                <w:noProof/>
                <w:webHidden/>
              </w:rPr>
            </w:r>
            <w:r>
              <w:rPr>
                <w:noProof/>
                <w:webHidden/>
              </w:rPr>
              <w:fldChar w:fldCharType="separate"/>
            </w:r>
            <w:r>
              <w:rPr>
                <w:noProof/>
                <w:webHidden/>
              </w:rPr>
              <w:t>261</w:t>
            </w:r>
            <w:r>
              <w:rPr>
                <w:noProof/>
                <w:webHidden/>
              </w:rPr>
              <w:fldChar w:fldCharType="end"/>
            </w:r>
          </w:hyperlink>
        </w:p>
        <w:p w:rsidR="00BE2CE1" w:rsidRDefault="00BE2CE1">
          <w:pPr>
            <w:pStyle w:val="TOC2"/>
            <w:tabs>
              <w:tab w:val="left" w:pos="880"/>
              <w:tab w:val="right" w:leader="dot" w:pos="10070"/>
            </w:tabs>
            <w:rPr>
              <w:rFonts w:eastAsiaTheme="minorEastAsia"/>
              <w:noProof/>
            </w:rPr>
          </w:pPr>
          <w:hyperlink w:anchor="_Toc338154019" w:history="1">
            <w:r w:rsidRPr="00B5273E">
              <w:rPr>
                <w:rStyle w:val="Hyperlink"/>
                <w:noProof/>
              </w:rPr>
              <w:t>99.4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_Toc338154019 \h </w:instrText>
            </w:r>
            <w:r>
              <w:rPr>
                <w:noProof/>
                <w:webHidden/>
              </w:rPr>
            </w:r>
            <w:r>
              <w:rPr>
                <w:noProof/>
                <w:webHidden/>
              </w:rPr>
              <w:fldChar w:fldCharType="separate"/>
            </w:r>
            <w:r>
              <w:rPr>
                <w:noProof/>
                <w:webHidden/>
              </w:rPr>
              <w:t>262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20" w:history="1">
            <w:r w:rsidRPr="00B5273E">
              <w:rPr>
                <w:rStyle w:val="Hyperlink"/>
                <w:caps/>
                <w:noProof/>
              </w:rPr>
              <w:t>100</w:t>
            </w:r>
            <w:r>
              <w:rPr>
                <w:rFonts w:eastAsiaTheme="minorEastAsia"/>
                <w:noProof/>
              </w:rPr>
              <w:tab/>
            </w:r>
            <w:r w:rsidRPr="00B5273E">
              <w:rPr>
                <w:rStyle w:val="Hyperlink"/>
                <w:noProof/>
              </w:rPr>
              <w:t>SCO565_DETAILS_STAGE</w:t>
            </w:r>
            <w:r>
              <w:rPr>
                <w:noProof/>
                <w:webHidden/>
              </w:rPr>
              <w:tab/>
            </w:r>
            <w:r>
              <w:rPr>
                <w:noProof/>
                <w:webHidden/>
              </w:rPr>
              <w:fldChar w:fldCharType="begin"/>
            </w:r>
            <w:r>
              <w:rPr>
                <w:noProof/>
                <w:webHidden/>
              </w:rPr>
              <w:instrText xml:space="preserve"> PAGEREF _Toc338154020 \h </w:instrText>
            </w:r>
            <w:r>
              <w:rPr>
                <w:noProof/>
                <w:webHidden/>
              </w:rPr>
            </w:r>
            <w:r>
              <w:rPr>
                <w:noProof/>
                <w:webHidden/>
              </w:rPr>
              <w:fldChar w:fldCharType="separate"/>
            </w:r>
            <w:r>
              <w:rPr>
                <w:noProof/>
                <w:webHidden/>
              </w:rPr>
              <w:t>263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21" w:history="1">
            <w:r w:rsidRPr="00B5273E">
              <w:rPr>
                <w:rStyle w:val="Hyperlink"/>
                <w:noProof/>
              </w:rPr>
              <w:t>100.1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_Toc338154021 \h </w:instrText>
            </w:r>
            <w:r>
              <w:rPr>
                <w:noProof/>
                <w:webHidden/>
              </w:rPr>
            </w:r>
            <w:r>
              <w:rPr>
                <w:noProof/>
                <w:webHidden/>
              </w:rPr>
              <w:fldChar w:fldCharType="separate"/>
            </w:r>
            <w:r>
              <w:rPr>
                <w:noProof/>
                <w:webHidden/>
              </w:rPr>
              <w:t>263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22" w:history="1">
            <w:r w:rsidRPr="00B5273E">
              <w:rPr>
                <w:rStyle w:val="Hyperlink"/>
                <w:noProof/>
              </w:rPr>
              <w:t>100.2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_Toc338154022 \h </w:instrText>
            </w:r>
            <w:r>
              <w:rPr>
                <w:noProof/>
                <w:webHidden/>
              </w:rPr>
            </w:r>
            <w:r>
              <w:rPr>
                <w:noProof/>
                <w:webHidden/>
              </w:rPr>
              <w:fldChar w:fldCharType="separate"/>
            </w:r>
            <w:r>
              <w:rPr>
                <w:noProof/>
                <w:webHidden/>
              </w:rPr>
              <w:t>263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23" w:history="1">
            <w:r w:rsidRPr="00B5273E">
              <w:rPr>
                <w:rStyle w:val="Hyperlink"/>
                <w:noProof/>
              </w:rPr>
              <w:t>100.3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_Toc338154023 \h </w:instrText>
            </w:r>
            <w:r>
              <w:rPr>
                <w:noProof/>
                <w:webHidden/>
              </w:rPr>
            </w:r>
            <w:r>
              <w:rPr>
                <w:noProof/>
                <w:webHidden/>
              </w:rPr>
              <w:fldChar w:fldCharType="separate"/>
            </w:r>
            <w:r>
              <w:rPr>
                <w:noProof/>
                <w:webHidden/>
              </w:rPr>
              <w:t>263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24" w:history="1">
            <w:r w:rsidRPr="00B5273E">
              <w:rPr>
                <w:rStyle w:val="Hyperlink"/>
                <w:noProof/>
              </w:rPr>
              <w:t>100.4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_Toc338154024 \h </w:instrText>
            </w:r>
            <w:r>
              <w:rPr>
                <w:noProof/>
                <w:webHidden/>
              </w:rPr>
            </w:r>
            <w:r>
              <w:rPr>
                <w:noProof/>
                <w:webHidden/>
              </w:rPr>
              <w:fldChar w:fldCharType="separate"/>
            </w:r>
            <w:r>
              <w:rPr>
                <w:noProof/>
                <w:webHidden/>
              </w:rPr>
              <w:t>264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25" w:history="1">
            <w:r w:rsidRPr="00B5273E">
              <w:rPr>
                <w:rStyle w:val="Hyperlink"/>
                <w:caps/>
                <w:noProof/>
              </w:rPr>
              <w:t>101</w:t>
            </w:r>
            <w:r>
              <w:rPr>
                <w:rFonts w:eastAsiaTheme="minorEastAsia"/>
                <w:noProof/>
              </w:rPr>
              <w:tab/>
            </w:r>
            <w:r w:rsidRPr="00B5273E">
              <w:rPr>
                <w:rStyle w:val="Hyperlink"/>
                <w:noProof/>
              </w:rPr>
              <w:t>SCO565_TARGET_ACCOUNT</w:t>
            </w:r>
            <w:r>
              <w:rPr>
                <w:noProof/>
                <w:webHidden/>
              </w:rPr>
              <w:tab/>
            </w:r>
            <w:r>
              <w:rPr>
                <w:noProof/>
                <w:webHidden/>
              </w:rPr>
              <w:fldChar w:fldCharType="begin"/>
            </w:r>
            <w:r>
              <w:rPr>
                <w:noProof/>
                <w:webHidden/>
              </w:rPr>
              <w:instrText xml:space="preserve"> PAGEREF _Toc338154025 \h </w:instrText>
            </w:r>
            <w:r>
              <w:rPr>
                <w:noProof/>
                <w:webHidden/>
              </w:rPr>
            </w:r>
            <w:r>
              <w:rPr>
                <w:noProof/>
                <w:webHidden/>
              </w:rPr>
              <w:fldChar w:fldCharType="separate"/>
            </w:r>
            <w:r>
              <w:rPr>
                <w:noProof/>
                <w:webHidden/>
              </w:rPr>
              <w:t>264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26" w:history="1">
            <w:r w:rsidRPr="00B5273E">
              <w:rPr>
                <w:rStyle w:val="Hyperlink"/>
                <w:noProof/>
              </w:rPr>
              <w:t>101.1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_Toc338154026 \h </w:instrText>
            </w:r>
            <w:r>
              <w:rPr>
                <w:noProof/>
                <w:webHidden/>
              </w:rPr>
            </w:r>
            <w:r>
              <w:rPr>
                <w:noProof/>
                <w:webHidden/>
              </w:rPr>
              <w:fldChar w:fldCharType="separate"/>
            </w:r>
            <w:r>
              <w:rPr>
                <w:noProof/>
                <w:webHidden/>
              </w:rPr>
              <w:t>264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27" w:history="1">
            <w:r w:rsidRPr="00B5273E">
              <w:rPr>
                <w:rStyle w:val="Hyperlink"/>
                <w:noProof/>
              </w:rPr>
              <w:t>101.2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_Toc338154027 \h </w:instrText>
            </w:r>
            <w:r>
              <w:rPr>
                <w:noProof/>
                <w:webHidden/>
              </w:rPr>
            </w:r>
            <w:r>
              <w:rPr>
                <w:noProof/>
                <w:webHidden/>
              </w:rPr>
              <w:fldChar w:fldCharType="separate"/>
            </w:r>
            <w:r>
              <w:rPr>
                <w:noProof/>
                <w:webHidden/>
              </w:rPr>
              <w:t>264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28" w:history="1">
            <w:r w:rsidRPr="00B5273E">
              <w:rPr>
                <w:rStyle w:val="Hyperlink"/>
                <w:noProof/>
              </w:rPr>
              <w:t>101.3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_Toc338154028 \h </w:instrText>
            </w:r>
            <w:r>
              <w:rPr>
                <w:noProof/>
                <w:webHidden/>
              </w:rPr>
            </w:r>
            <w:r>
              <w:rPr>
                <w:noProof/>
                <w:webHidden/>
              </w:rPr>
              <w:fldChar w:fldCharType="separate"/>
            </w:r>
            <w:r>
              <w:rPr>
                <w:noProof/>
                <w:webHidden/>
              </w:rPr>
              <w:t>264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29" w:history="1">
            <w:r w:rsidRPr="00B5273E">
              <w:rPr>
                <w:rStyle w:val="Hyperlink"/>
                <w:noProof/>
              </w:rPr>
              <w:t>101.4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_Toc338154029 \h </w:instrText>
            </w:r>
            <w:r>
              <w:rPr>
                <w:noProof/>
                <w:webHidden/>
              </w:rPr>
            </w:r>
            <w:r>
              <w:rPr>
                <w:noProof/>
                <w:webHidden/>
              </w:rPr>
              <w:fldChar w:fldCharType="separate"/>
            </w:r>
            <w:r>
              <w:rPr>
                <w:noProof/>
                <w:webHidden/>
              </w:rPr>
              <w:t>265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30" w:history="1">
            <w:r w:rsidRPr="00B5273E">
              <w:rPr>
                <w:rStyle w:val="Hyperlink"/>
                <w:caps/>
                <w:noProof/>
              </w:rPr>
              <w:t>102</w:t>
            </w:r>
            <w:r>
              <w:rPr>
                <w:rFonts w:eastAsiaTheme="minorEastAsia"/>
                <w:noProof/>
              </w:rPr>
              <w:tab/>
            </w:r>
            <w:r w:rsidRPr="00B5273E">
              <w:rPr>
                <w:rStyle w:val="Hyperlink"/>
                <w:noProof/>
              </w:rPr>
              <w:t>SCO567_DETAILS</w:t>
            </w:r>
            <w:r>
              <w:rPr>
                <w:noProof/>
                <w:webHidden/>
              </w:rPr>
              <w:tab/>
            </w:r>
            <w:r>
              <w:rPr>
                <w:noProof/>
                <w:webHidden/>
              </w:rPr>
              <w:fldChar w:fldCharType="begin"/>
            </w:r>
            <w:r>
              <w:rPr>
                <w:noProof/>
                <w:webHidden/>
              </w:rPr>
              <w:instrText xml:space="preserve"> PAGEREF _Toc338154030 \h </w:instrText>
            </w:r>
            <w:r>
              <w:rPr>
                <w:noProof/>
                <w:webHidden/>
              </w:rPr>
            </w:r>
            <w:r>
              <w:rPr>
                <w:noProof/>
                <w:webHidden/>
              </w:rPr>
              <w:fldChar w:fldCharType="separate"/>
            </w:r>
            <w:r>
              <w:rPr>
                <w:noProof/>
                <w:webHidden/>
              </w:rPr>
              <w:t>265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31" w:history="1">
            <w:r w:rsidRPr="00B5273E">
              <w:rPr>
                <w:rStyle w:val="Hyperlink"/>
                <w:noProof/>
              </w:rPr>
              <w:t>102.1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_Toc338154031 \h </w:instrText>
            </w:r>
            <w:r>
              <w:rPr>
                <w:noProof/>
                <w:webHidden/>
              </w:rPr>
            </w:r>
            <w:r>
              <w:rPr>
                <w:noProof/>
                <w:webHidden/>
              </w:rPr>
              <w:fldChar w:fldCharType="separate"/>
            </w:r>
            <w:r>
              <w:rPr>
                <w:noProof/>
                <w:webHidden/>
              </w:rPr>
              <w:t>265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32" w:history="1">
            <w:r w:rsidRPr="00B5273E">
              <w:rPr>
                <w:rStyle w:val="Hyperlink"/>
                <w:noProof/>
              </w:rPr>
              <w:t>102.2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_Toc338154032 \h </w:instrText>
            </w:r>
            <w:r>
              <w:rPr>
                <w:noProof/>
                <w:webHidden/>
              </w:rPr>
            </w:r>
            <w:r>
              <w:rPr>
                <w:noProof/>
                <w:webHidden/>
              </w:rPr>
              <w:fldChar w:fldCharType="separate"/>
            </w:r>
            <w:r>
              <w:rPr>
                <w:noProof/>
                <w:webHidden/>
              </w:rPr>
              <w:t>266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33" w:history="1">
            <w:r w:rsidRPr="00B5273E">
              <w:rPr>
                <w:rStyle w:val="Hyperlink"/>
                <w:noProof/>
              </w:rPr>
              <w:t>102.3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_Toc338154033 \h </w:instrText>
            </w:r>
            <w:r>
              <w:rPr>
                <w:noProof/>
                <w:webHidden/>
              </w:rPr>
            </w:r>
            <w:r>
              <w:rPr>
                <w:noProof/>
                <w:webHidden/>
              </w:rPr>
              <w:fldChar w:fldCharType="separate"/>
            </w:r>
            <w:r>
              <w:rPr>
                <w:noProof/>
                <w:webHidden/>
              </w:rPr>
              <w:t>266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34" w:history="1">
            <w:r w:rsidRPr="00B5273E">
              <w:rPr>
                <w:rStyle w:val="Hyperlink"/>
                <w:noProof/>
              </w:rPr>
              <w:t>102.4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_Toc338154034 \h </w:instrText>
            </w:r>
            <w:r>
              <w:rPr>
                <w:noProof/>
                <w:webHidden/>
              </w:rPr>
            </w:r>
            <w:r>
              <w:rPr>
                <w:noProof/>
                <w:webHidden/>
              </w:rPr>
              <w:fldChar w:fldCharType="separate"/>
            </w:r>
            <w:r>
              <w:rPr>
                <w:noProof/>
                <w:webHidden/>
              </w:rPr>
              <w:t>269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35" w:history="1">
            <w:r w:rsidRPr="00B5273E">
              <w:rPr>
                <w:rStyle w:val="Hyperlink"/>
                <w:caps/>
                <w:noProof/>
              </w:rPr>
              <w:t>103</w:t>
            </w:r>
            <w:r>
              <w:rPr>
                <w:rFonts w:eastAsiaTheme="minorEastAsia"/>
                <w:noProof/>
              </w:rPr>
              <w:tab/>
            </w:r>
            <w:r w:rsidRPr="00B5273E">
              <w:rPr>
                <w:rStyle w:val="Hyperlink"/>
                <w:noProof/>
              </w:rPr>
              <w:t>SCO567_DETAILS_AUDIT_TRAIL</w:t>
            </w:r>
            <w:r>
              <w:rPr>
                <w:noProof/>
                <w:webHidden/>
              </w:rPr>
              <w:tab/>
            </w:r>
            <w:r>
              <w:rPr>
                <w:noProof/>
                <w:webHidden/>
              </w:rPr>
              <w:fldChar w:fldCharType="begin"/>
            </w:r>
            <w:r>
              <w:rPr>
                <w:noProof/>
                <w:webHidden/>
              </w:rPr>
              <w:instrText xml:space="preserve"> PAGEREF _Toc338154035 \h </w:instrText>
            </w:r>
            <w:r>
              <w:rPr>
                <w:noProof/>
                <w:webHidden/>
              </w:rPr>
            </w:r>
            <w:r>
              <w:rPr>
                <w:noProof/>
                <w:webHidden/>
              </w:rPr>
              <w:fldChar w:fldCharType="separate"/>
            </w:r>
            <w:r>
              <w:rPr>
                <w:noProof/>
                <w:webHidden/>
              </w:rPr>
              <w:t>269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36" w:history="1">
            <w:r w:rsidRPr="00B5273E">
              <w:rPr>
                <w:rStyle w:val="Hyperlink"/>
                <w:noProof/>
              </w:rPr>
              <w:t>103.1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_Toc338154036 \h </w:instrText>
            </w:r>
            <w:r>
              <w:rPr>
                <w:noProof/>
                <w:webHidden/>
              </w:rPr>
            </w:r>
            <w:r>
              <w:rPr>
                <w:noProof/>
                <w:webHidden/>
              </w:rPr>
              <w:fldChar w:fldCharType="separate"/>
            </w:r>
            <w:r>
              <w:rPr>
                <w:noProof/>
                <w:webHidden/>
              </w:rPr>
              <w:t>269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37" w:history="1">
            <w:r w:rsidRPr="00B5273E">
              <w:rPr>
                <w:rStyle w:val="Hyperlink"/>
                <w:noProof/>
              </w:rPr>
              <w:t>103.2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_Toc338154037 \h </w:instrText>
            </w:r>
            <w:r>
              <w:rPr>
                <w:noProof/>
                <w:webHidden/>
              </w:rPr>
            </w:r>
            <w:r>
              <w:rPr>
                <w:noProof/>
                <w:webHidden/>
              </w:rPr>
              <w:fldChar w:fldCharType="separate"/>
            </w:r>
            <w:r>
              <w:rPr>
                <w:noProof/>
                <w:webHidden/>
              </w:rPr>
              <w:t>269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38" w:history="1">
            <w:r w:rsidRPr="00B5273E">
              <w:rPr>
                <w:rStyle w:val="Hyperlink"/>
                <w:noProof/>
              </w:rPr>
              <w:t>103.3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_Toc338154038 \h </w:instrText>
            </w:r>
            <w:r>
              <w:rPr>
                <w:noProof/>
                <w:webHidden/>
              </w:rPr>
            </w:r>
            <w:r>
              <w:rPr>
                <w:noProof/>
                <w:webHidden/>
              </w:rPr>
              <w:fldChar w:fldCharType="separate"/>
            </w:r>
            <w:r>
              <w:rPr>
                <w:noProof/>
                <w:webHidden/>
              </w:rPr>
              <w:t>270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39" w:history="1">
            <w:r w:rsidRPr="00B5273E">
              <w:rPr>
                <w:rStyle w:val="Hyperlink"/>
                <w:noProof/>
              </w:rPr>
              <w:t>103.4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_Toc338154039 \h </w:instrText>
            </w:r>
            <w:r>
              <w:rPr>
                <w:noProof/>
                <w:webHidden/>
              </w:rPr>
            </w:r>
            <w:r>
              <w:rPr>
                <w:noProof/>
                <w:webHidden/>
              </w:rPr>
              <w:fldChar w:fldCharType="separate"/>
            </w:r>
            <w:r>
              <w:rPr>
                <w:noProof/>
                <w:webHidden/>
              </w:rPr>
              <w:t>271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40" w:history="1">
            <w:r w:rsidRPr="00B5273E">
              <w:rPr>
                <w:rStyle w:val="Hyperlink"/>
                <w:caps/>
                <w:noProof/>
              </w:rPr>
              <w:t>104</w:t>
            </w:r>
            <w:r>
              <w:rPr>
                <w:rFonts w:eastAsiaTheme="minorEastAsia"/>
                <w:noProof/>
              </w:rPr>
              <w:tab/>
            </w:r>
            <w:r w:rsidRPr="00B5273E">
              <w:rPr>
                <w:rStyle w:val="Hyperlink"/>
                <w:noProof/>
              </w:rPr>
              <w:t>SCO567_DETAILS_SUMMARY</w:t>
            </w:r>
            <w:r>
              <w:rPr>
                <w:noProof/>
                <w:webHidden/>
              </w:rPr>
              <w:tab/>
            </w:r>
            <w:r>
              <w:rPr>
                <w:noProof/>
                <w:webHidden/>
              </w:rPr>
              <w:fldChar w:fldCharType="begin"/>
            </w:r>
            <w:r>
              <w:rPr>
                <w:noProof/>
                <w:webHidden/>
              </w:rPr>
              <w:instrText xml:space="preserve"> PAGEREF _Toc338154040 \h </w:instrText>
            </w:r>
            <w:r>
              <w:rPr>
                <w:noProof/>
                <w:webHidden/>
              </w:rPr>
            </w:r>
            <w:r>
              <w:rPr>
                <w:noProof/>
                <w:webHidden/>
              </w:rPr>
              <w:fldChar w:fldCharType="separate"/>
            </w:r>
            <w:r>
              <w:rPr>
                <w:noProof/>
                <w:webHidden/>
              </w:rPr>
              <w:t>271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41" w:history="1">
            <w:r w:rsidRPr="00B5273E">
              <w:rPr>
                <w:rStyle w:val="Hyperlink"/>
                <w:noProof/>
              </w:rPr>
              <w:t>104.1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_Toc338154041 \h </w:instrText>
            </w:r>
            <w:r>
              <w:rPr>
                <w:noProof/>
                <w:webHidden/>
              </w:rPr>
            </w:r>
            <w:r>
              <w:rPr>
                <w:noProof/>
                <w:webHidden/>
              </w:rPr>
              <w:fldChar w:fldCharType="separate"/>
            </w:r>
            <w:r>
              <w:rPr>
                <w:noProof/>
                <w:webHidden/>
              </w:rPr>
              <w:t>271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42" w:history="1">
            <w:r w:rsidRPr="00B5273E">
              <w:rPr>
                <w:rStyle w:val="Hyperlink"/>
                <w:noProof/>
              </w:rPr>
              <w:t>104.2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_Toc338154042 \h </w:instrText>
            </w:r>
            <w:r>
              <w:rPr>
                <w:noProof/>
                <w:webHidden/>
              </w:rPr>
            </w:r>
            <w:r>
              <w:rPr>
                <w:noProof/>
                <w:webHidden/>
              </w:rPr>
              <w:fldChar w:fldCharType="separate"/>
            </w:r>
            <w:r>
              <w:rPr>
                <w:noProof/>
                <w:webHidden/>
              </w:rPr>
              <w:t>272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43" w:history="1">
            <w:r w:rsidRPr="00B5273E">
              <w:rPr>
                <w:rStyle w:val="Hyperlink"/>
                <w:noProof/>
              </w:rPr>
              <w:t>104.3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_Toc338154043 \h </w:instrText>
            </w:r>
            <w:r>
              <w:rPr>
                <w:noProof/>
                <w:webHidden/>
              </w:rPr>
            </w:r>
            <w:r>
              <w:rPr>
                <w:noProof/>
                <w:webHidden/>
              </w:rPr>
              <w:fldChar w:fldCharType="separate"/>
            </w:r>
            <w:r>
              <w:rPr>
                <w:noProof/>
                <w:webHidden/>
              </w:rPr>
              <w:t>272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44" w:history="1">
            <w:r w:rsidRPr="00B5273E">
              <w:rPr>
                <w:rStyle w:val="Hyperlink"/>
                <w:noProof/>
              </w:rPr>
              <w:t>104.4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_Toc338154044 \h </w:instrText>
            </w:r>
            <w:r>
              <w:rPr>
                <w:noProof/>
                <w:webHidden/>
              </w:rPr>
            </w:r>
            <w:r>
              <w:rPr>
                <w:noProof/>
                <w:webHidden/>
              </w:rPr>
              <w:fldChar w:fldCharType="separate"/>
            </w:r>
            <w:r>
              <w:rPr>
                <w:noProof/>
                <w:webHidden/>
              </w:rPr>
              <w:t>275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45" w:history="1">
            <w:r w:rsidRPr="00B5273E">
              <w:rPr>
                <w:rStyle w:val="Hyperlink"/>
                <w:caps/>
                <w:noProof/>
              </w:rPr>
              <w:t>105</w:t>
            </w:r>
            <w:r>
              <w:rPr>
                <w:rFonts w:eastAsiaTheme="minorEastAsia"/>
                <w:noProof/>
              </w:rPr>
              <w:tab/>
            </w:r>
            <w:r w:rsidRPr="00B5273E">
              <w:rPr>
                <w:rStyle w:val="Hyperlink"/>
                <w:noProof/>
              </w:rPr>
              <w:t>SCO567_DETAILS_WORKTABLE</w:t>
            </w:r>
            <w:r>
              <w:rPr>
                <w:noProof/>
                <w:webHidden/>
              </w:rPr>
              <w:tab/>
            </w:r>
            <w:r>
              <w:rPr>
                <w:noProof/>
                <w:webHidden/>
              </w:rPr>
              <w:fldChar w:fldCharType="begin"/>
            </w:r>
            <w:r>
              <w:rPr>
                <w:noProof/>
                <w:webHidden/>
              </w:rPr>
              <w:instrText xml:space="preserve"> PAGEREF _Toc338154045 \h </w:instrText>
            </w:r>
            <w:r>
              <w:rPr>
                <w:noProof/>
                <w:webHidden/>
              </w:rPr>
            </w:r>
            <w:r>
              <w:rPr>
                <w:noProof/>
                <w:webHidden/>
              </w:rPr>
              <w:fldChar w:fldCharType="separate"/>
            </w:r>
            <w:r>
              <w:rPr>
                <w:noProof/>
                <w:webHidden/>
              </w:rPr>
              <w:t>275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46" w:history="1">
            <w:r w:rsidRPr="00B5273E">
              <w:rPr>
                <w:rStyle w:val="Hyperlink"/>
                <w:noProof/>
              </w:rPr>
              <w:t>105.1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_Toc338154046 \h </w:instrText>
            </w:r>
            <w:r>
              <w:rPr>
                <w:noProof/>
                <w:webHidden/>
              </w:rPr>
            </w:r>
            <w:r>
              <w:rPr>
                <w:noProof/>
                <w:webHidden/>
              </w:rPr>
              <w:fldChar w:fldCharType="separate"/>
            </w:r>
            <w:r>
              <w:rPr>
                <w:noProof/>
                <w:webHidden/>
              </w:rPr>
              <w:t>276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47" w:history="1">
            <w:r w:rsidRPr="00B5273E">
              <w:rPr>
                <w:rStyle w:val="Hyperlink"/>
                <w:noProof/>
              </w:rPr>
              <w:t>105.2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_Toc338154047 \h </w:instrText>
            </w:r>
            <w:r>
              <w:rPr>
                <w:noProof/>
                <w:webHidden/>
              </w:rPr>
            </w:r>
            <w:r>
              <w:rPr>
                <w:noProof/>
                <w:webHidden/>
              </w:rPr>
              <w:fldChar w:fldCharType="separate"/>
            </w:r>
            <w:r>
              <w:rPr>
                <w:noProof/>
                <w:webHidden/>
              </w:rPr>
              <w:t>276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48" w:history="1">
            <w:r w:rsidRPr="00B5273E">
              <w:rPr>
                <w:rStyle w:val="Hyperlink"/>
                <w:noProof/>
              </w:rPr>
              <w:t>105.3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_Toc338154048 \h </w:instrText>
            </w:r>
            <w:r>
              <w:rPr>
                <w:noProof/>
                <w:webHidden/>
              </w:rPr>
            </w:r>
            <w:r>
              <w:rPr>
                <w:noProof/>
                <w:webHidden/>
              </w:rPr>
              <w:fldChar w:fldCharType="separate"/>
            </w:r>
            <w:r>
              <w:rPr>
                <w:noProof/>
                <w:webHidden/>
              </w:rPr>
              <w:t>276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49" w:history="1">
            <w:r w:rsidRPr="00B5273E">
              <w:rPr>
                <w:rStyle w:val="Hyperlink"/>
                <w:noProof/>
              </w:rPr>
              <w:t>105.4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_Toc338154049 \h </w:instrText>
            </w:r>
            <w:r>
              <w:rPr>
                <w:noProof/>
                <w:webHidden/>
              </w:rPr>
            </w:r>
            <w:r>
              <w:rPr>
                <w:noProof/>
                <w:webHidden/>
              </w:rPr>
              <w:fldChar w:fldCharType="separate"/>
            </w:r>
            <w:r>
              <w:rPr>
                <w:noProof/>
                <w:webHidden/>
              </w:rPr>
              <w:t>279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50" w:history="1">
            <w:r w:rsidRPr="00B5273E">
              <w:rPr>
                <w:rStyle w:val="Hyperlink"/>
                <w:caps/>
                <w:noProof/>
              </w:rPr>
              <w:t>106</w:t>
            </w:r>
            <w:r>
              <w:rPr>
                <w:rFonts w:eastAsiaTheme="minorEastAsia"/>
                <w:noProof/>
              </w:rPr>
              <w:tab/>
            </w:r>
            <w:r w:rsidRPr="00B5273E">
              <w:rPr>
                <w:rStyle w:val="Hyperlink"/>
                <w:noProof/>
              </w:rPr>
              <w:t>SCO567_TRANSACTION_TYPE</w:t>
            </w:r>
            <w:r>
              <w:rPr>
                <w:noProof/>
                <w:webHidden/>
              </w:rPr>
              <w:tab/>
            </w:r>
            <w:r>
              <w:rPr>
                <w:noProof/>
                <w:webHidden/>
              </w:rPr>
              <w:fldChar w:fldCharType="begin"/>
            </w:r>
            <w:r>
              <w:rPr>
                <w:noProof/>
                <w:webHidden/>
              </w:rPr>
              <w:instrText xml:space="preserve"> PAGEREF _Toc338154050 \h </w:instrText>
            </w:r>
            <w:r>
              <w:rPr>
                <w:noProof/>
                <w:webHidden/>
              </w:rPr>
            </w:r>
            <w:r>
              <w:rPr>
                <w:noProof/>
                <w:webHidden/>
              </w:rPr>
              <w:fldChar w:fldCharType="separate"/>
            </w:r>
            <w:r>
              <w:rPr>
                <w:noProof/>
                <w:webHidden/>
              </w:rPr>
              <w:t>279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51" w:history="1">
            <w:r w:rsidRPr="00B5273E">
              <w:rPr>
                <w:rStyle w:val="Hyperlink"/>
                <w:noProof/>
              </w:rPr>
              <w:t>106.1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_Toc338154051 \h </w:instrText>
            </w:r>
            <w:r>
              <w:rPr>
                <w:noProof/>
                <w:webHidden/>
              </w:rPr>
            </w:r>
            <w:r>
              <w:rPr>
                <w:noProof/>
                <w:webHidden/>
              </w:rPr>
              <w:fldChar w:fldCharType="separate"/>
            </w:r>
            <w:r>
              <w:rPr>
                <w:noProof/>
                <w:webHidden/>
              </w:rPr>
              <w:t>279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52" w:history="1">
            <w:r w:rsidRPr="00B5273E">
              <w:rPr>
                <w:rStyle w:val="Hyperlink"/>
                <w:noProof/>
              </w:rPr>
              <w:t>106.2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_Toc338154052 \h </w:instrText>
            </w:r>
            <w:r>
              <w:rPr>
                <w:noProof/>
                <w:webHidden/>
              </w:rPr>
            </w:r>
            <w:r>
              <w:rPr>
                <w:noProof/>
                <w:webHidden/>
              </w:rPr>
              <w:fldChar w:fldCharType="separate"/>
            </w:r>
            <w:r>
              <w:rPr>
                <w:noProof/>
                <w:webHidden/>
              </w:rPr>
              <w:t>280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53" w:history="1">
            <w:r w:rsidRPr="00B5273E">
              <w:rPr>
                <w:rStyle w:val="Hyperlink"/>
                <w:noProof/>
              </w:rPr>
              <w:t>106.3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_Toc338154053 \h </w:instrText>
            </w:r>
            <w:r>
              <w:rPr>
                <w:noProof/>
                <w:webHidden/>
              </w:rPr>
            </w:r>
            <w:r>
              <w:rPr>
                <w:noProof/>
                <w:webHidden/>
              </w:rPr>
              <w:fldChar w:fldCharType="separate"/>
            </w:r>
            <w:r>
              <w:rPr>
                <w:noProof/>
                <w:webHidden/>
              </w:rPr>
              <w:t>280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54" w:history="1">
            <w:r w:rsidRPr="00B5273E">
              <w:rPr>
                <w:rStyle w:val="Hyperlink"/>
                <w:noProof/>
              </w:rPr>
              <w:t>106.4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_Toc338154054 \h </w:instrText>
            </w:r>
            <w:r>
              <w:rPr>
                <w:noProof/>
                <w:webHidden/>
              </w:rPr>
            </w:r>
            <w:r>
              <w:rPr>
                <w:noProof/>
                <w:webHidden/>
              </w:rPr>
              <w:fldChar w:fldCharType="separate"/>
            </w:r>
            <w:r>
              <w:rPr>
                <w:noProof/>
                <w:webHidden/>
              </w:rPr>
              <w:t>281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55" w:history="1">
            <w:r w:rsidRPr="00B5273E">
              <w:rPr>
                <w:rStyle w:val="Hyperlink"/>
                <w:caps/>
                <w:noProof/>
              </w:rPr>
              <w:t>107</w:t>
            </w:r>
            <w:r>
              <w:rPr>
                <w:rFonts w:eastAsiaTheme="minorEastAsia"/>
                <w:noProof/>
              </w:rPr>
              <w:tab/>
            </w:r>
            <w:r w:rsidRPr="00B5273E">
              <w:rPr>
                <w:rStyle w:val="Hyperlink"/>
                <w:noProof/>
              </w:rPr>
              <w:t>SCO568_DETAILS_SUMMARY</w:t>
            </w:r>
            <w:r>
              <w:rPr>
                <w:noProof/>
                <w:webHidden/>
              </w:rPr>
              <w:tab/>
            </w:r>
            <w:r>
              <w:rPr>
                <w:noProof/>
                <w:webHidden/>
              </w:rPr>
              <w:fldChar w:fldCharType="begin"/>
            </w:r>
            <w:r>
              <w:rPr>
                <w:noProof/>
                <w:webHidden/>
              </w:rPr>
              <w:instrText xml:space="preserve"> PAGEREF _Toc338154055 \h </w:instrText>
            </w:r>
            <w:r>
              <w:rPr>
                <w:noProof/>
                <w:webHidden/>
              </w:rPr>
            </w:r>
            <w:r>
              <w:rPr>
                <w:noProof/>
                <w:webHidden/>
              </w:rPr>
              <w:fldChar w:fldCharType="separate"/>
            </w:r>
            <w:r>
              <w:rPr>
                <w:noProof/>
                <w:webHidden/>
              </w:rPr>
              <w:t>281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56" w:history="1">
            <w:r w:rsidRPr="00B5273E">
              <w:rPr>
                <w:rStyle w:val="Hyperlink"/>
                <w:noProof/>
              </w:rPr>
              <w:t>107.1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_Toc338154056 \h </w:instrText>
            </w:r>
            <w:r>
              <w:rPr>
                <w:noProof/>
                <w:webHidden/>
              </w:rPr>
            </w:r>
            <w:r>
              <w:rPr>
                <w:noProof/>
                <w:webHidden/>
              </w:rPr>
              <w:fldChar w:fldCharType="separate"/>
            </w:r>
            <w:r>
              <w:rPr>
                <w:noProof/>
                <w:webHidden/>
              </w:rPr>
              <w:t>281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57" w:history="1">
            <w:r w:rsidRPr="00B5273E">
              <w:rPr>
                <w:rStyle w:val="Hyperlink"/>
                <w:noProof/>
              </w:rPr>
              <w:t>107.2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_Toc338154057 \h </w:instrText>
            </w:r>
            <w:r>
              <w:rPr>
                <w:noProof/>
                <w:webHidden/>
              </w:rPr>
            </w:r>
            <w:r>
              <w:rPr>
                <w:noProof/>
                <w:webHidden/>
              </w:rPr>
              <w:fldChar w:fldCharType="separate"/>
            </w:r>
            <w:r>
              <w:rPr>
                <w:noProof/>
                <w:webHidden/>
              </w:rPr>
              <w:t>281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58" w:history="1">
            <w:r w:rsidRPr="00B5273E">
              <w:rPr>
                <w:rStyle w:val="Hyperlink"/>
                <w:noProof/>
              </w:rPr>
              <w:t>107.3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_Toc338154058 \h </w:instrText>
            </w:r>
            <w:r>
              <w:rPr>
                <w:noProof/>
                <w:webHidden/>
              </w:rPr>
            </w:r>
            <w:r>
              <w:rPr>
                <w:noProof/>
                <w:webHidden/>
              </w:rPr>
              <w:fldChar w:fldCharType="separate"/>
            </w:r>
            <w:r>
              <w:rPr>
                <w:noProof/>
                <w:webHidden/>
              </w:rPr>
              <w:t>282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59" w:history="1">
            <w:r w:rsidRPr="00B5273E">
              <w:rPr>
                <w:rStyle w:val="Hyperlink"/>
                <w:noProof/>
              </w:rPr>
              <w:t>107.4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_Toc338154059 \h </w:instrText>
            </w:r>
            <w:r>
              <w:rPr>
                <w:noProof/>
                <w:webHidden/>
              </w:rPr>
            </w:r>
            <w:r>
              <w:rPr>
                <w:noProof/>
                <w:webHidden/>
              </w:rPr>
              <w:fldChar w:fldCharType="separate"/>
            </w:r>
            <w:r>
              <w:rPr>
                <w:noProof/>
                <w:webHidden/>
              </w:rPr>
              <w:t>285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60" w:history="1">
            <w:r w:rsidRPr="00B5273E">
              <w:rPr>
                <w:rStyle w:val="Hyperlink"/>
                <w:caps/>
                <w:noProof/>
              </w:rPr>
              <w:t>108</w:t>
            </w:r>
            <w:r>
              <w:rPr>
                <w:rFonts w:eastAsiaTheme="minorEastAsia"/>
                <w:noProof/>
              </w:rPr>
              <w:tab/>
            </w:r>
            <w:r w:rsidRPr="00B5273E">
              <w:rPr>
                <w:rStyle w:val="Hyperlink"/>
                <w:noProof/>
              </w:rPr>
              <w:t>SCO568_DETAILS_WORKTABLE</w:t>
            </w:r>
            <w:r>
              <w:rPr>
                <w:noProof/>
                <w:webHidden/>
              </w:rPr>
              <w:tab/>
            </w:r>
            <w:r>
              <w:rPr>
                <w:noProof/>
                <w:webHidden/>
              </w:rPr>
              <w:fldChar w:fldCharType="begin"/>
            </w:r>
            <w:r>
              <w:rPr>
                <w:noProof/>
                <w:webHidden/>
              </w:rPr>
              <w:instrText xml:space="preserve"> PAGEREF _Toc338154060 \h </w:instrText>
            </w:r>
            <w:r>
              <w:rPr>
                <w:noProof/>
                <w:webHidden/>
              </w:rPr>
            </w:r>
            <w:r>
              <w:rPr>
                <w:noProof/>
                <w:webHidden/>
              </w:rPr>
              <w:fldChar w:fldCharType="separate"/>
            </w:r>
            <w:r>
              <w:rPr>
                <w:noProof/>
                <w:webHidden/>
              </w:rPr>
              <w:t>285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61" w:history="1">
            <w:r w:rsidRPr="00B5273E">
              <w:rPr>
                <w:rStyle w:val="Hyperlink"/>
                <w:noProof/>
              </w:rPr>
              <w:t>108.1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_Toc338154061 \h </w:instrText>
            </w:r>
            <w:r>
              <w:rPr>
                <w:noProof/>
                <w:webHidden/>
              </w:rPr>
            </w:r>
            <w:r>
              <w:rPr>
                <w:noProof/>
                <w:webHidden/>
              </w:rPr>
              <w:fldChar w:fldCharType="separate"/>
            </w:r>
            <w:r>
              <w:rPr>
                <w:noProof/>
                <w:webHidden/>
              </w:rPr>
              <w:t>285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62" w:history="1">
            <w:r w:rsidRPr="00B5273E">
              <w:rPr>
                <w:rStyle w:val="Hyperlink"/>
                <w:noProof/>
              </w:rPr>
              <w:t>108.2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_Toc338154062 \h </w:instrText>
            </w:r>
            <w:r>
              <w:rPr>
                <w:noProof/>
                <w:webHidden/>
              </w:rPr>
            </w:r>
            <w:r>
              <w:rPr>
                <w:noProof/>
                <w:webHidden/>
              </w:rPr>
              <w:fldChar w:fldCharType="separate"/>
            </w:r>
            <w:r>
              <w:rPr>
                <w:noProof/>
                <w:webHidden/>
              </w:rPr>
              <w:t>285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63" w:history="1">
            <w:r w:rsidRPr="00B5273E">
              <w:rPr>
                <w:rStyle w:val="Hyperlink"/>
                <w:noProof/>
              </w:rPr>
              <w:t>108.3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_Toc338154063 \h </w:instrText>
            </w:r>
            <w:r>
              <w:rPr>
                <w:noProof/>
                <w:webHidden/>
              </w:rPr>
            </w:r>
            <w:r>
              <w:rPr>
                <w:noProof/>
                <w:webHidden/>
              </w:rPr>
              <w:fldChar w:fldCharType="separate"/>
            </w:r>
            <w:r>
              <w:rPr>
                <w:noProof/>
                <w:webHidden/>
              </w:rPr>
              <w:t>285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64" w:history="1">
            <w:r w:rsidRPr="00B5273E">
              <w:rPr>
                <w:rStyle w:val="Hyperlink"/>
                <w:noProof/>
              </w:rPr>
              <w:t>108.4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_Toc338154064 \h </w:instrText>
            </w:r>
            <w:r>
              <w:rPr>
                <w:noProof/>
                <w:webHidden/>
              </w:rPr>
            </w:r>
            <w:r>
              <w:rPr>
                <w:noProof/>
                <w:webHidden/>
              </w:rPr>
              <w:fldChar w:fldCharType="separate"/>
            </w:r>
            <w:r>
              <w:rPr>
                <w:noProof/>
                <w:webHidden/>
              </w:rPr>
              <w:t>289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65" w:history="1">
            <w:r w:rsidRPr="00B5273E">
              <w:rPr>
                <w:rStyle w:val="Hyperlink"/>
                <w:caps/>
                <w:noProof/>
              </w:rPr>
              <w:t>109</w:t>
            </w:r>
            <w:r>
              <w:rPr>
                <w:rFonts w:eastAsiaTheme="minorEastAsia"/>
                <w:noProof/>
              </w:rPr>
              <w:tab/>
            </w:r>
            <w:r w:rsidRPr="00B5273E">
              <w:rPr>
                <w:rStyle w:val="Hyperlink"/>
                <w:noProof/>
              </w:rPr>
              <w:t>SCO577_DETAILS</w:t>
            </w:r>
            <w:r>
              <w:rPr>
                <w:noProof/>
                <w:webHidden/>
              </w:rPr>
              <w:tab/>
            </w:r>
            <w:r>
              <w:rPr>
                <w:noProof/>
                <w:webHidden/>
              </w:rPr>
              <w:fldChar w:fldCharType="begin"/>
            </w:r>
            <w:r>
              <w:rPr>
                <w:noProof/>
                <w:webHidden/>
              </w:rPr>
              <w:instrText xml:space="preserve"> PAGEREF _Toc338154065 \h </w:instrText>
            </w:r>
            <w:r>
              <w:rPr>
                <w:noProof/>
                <w:webHidden/>
              </w:rPr>
            </w:r>
            <w:r>
              <w:rPr>
                <w:noProof/>
                <w:webHidden/>
              </w:rPr>
              <w:fldChar w:fldCharType="separate"/>
            </w:r>
            <w:r>
              <w:rPr>
                <w:noProof/>
                <w:webHidden/>
              </w:rPr>
              <w:t>289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66" w:history="1">
            <w:r w:rsidRPr="00B5273E">
              <w:rPr>
                <w:rStyle w:val="Hyperlink"/>
                <w:noProof/>
              </w:rPr>
              <w:t>109.1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_Toc338154066 \h </w:instrText>
            </w:r>
            <w:r>
              <w:rPr>
                <w:noProof/>
                <w:webHidden/>
              </w:rPr>
            </w:r>
            <w:r>
              <w:rPr>
                <w:noProof/>
                <w:webHidden/>
              </w:rPr>
              <w:fldChar w:fldCharType="separate"/>
            </w:r>
            <w:r>
              <w:rPr>
                <w:noProof/>
                <w:webHidden/>
              </w:rPr>
              <w:t>289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67" w:history="1">
            <w:r w:rsidRPr="00B5273E">
              <w:rPr>
                <w:rStyle w:val="Hyperlink"/>
                <w:noProof/>
              </w:rPr>
              <w:t>109.2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_Toc338154067 \h </w:instrText>
            </w:r>
            <w:r>
              <w:rPr>
                <w:noProof/>
                <w:webHidden/>
              </w:rPr>
            </w:r>
            <w:r>
              <w:rPr>
                <w:noProof/>
                <w:webHidden/>
              </w:rPr>
              <w:fldChar w:fldCharType="separate"/>
            </w:r>
            <w:r>
              <w:rPr>
                <w:noProof/>
                <w:webHidden/>
              </w:rPr>
              <w:t>289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68" w:history="1">
            <w:r w:rsidRPr="00B5273E">
              <w:rPr>
                <w:rStyle w:val="Hyperlink"/>
                <w:noProof/>
              </w:rPr>
              <w:t>109.3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_Toc338154068 \h </w:instrText>
            </w:r>
            <w:r>
              <w:rPr>
                <w:noProof/>
                <w:webHidden/>
              </w:rPr>
            </w:r>
            <w:r>
              <w:rPr>
                <w:noProof/>
                <w:webHidden/>
              </w:rPr>
              <w:fldChar w:fldCharType="separate"/>
            </w:r>
            <w:r>
              <w:rPr>
                <w:noProof/>
                <w:webHidden/>
              </w:rPr>
              <w:t>290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69" w:history="1">
            <w:r w:rsidRPr="00B5273E">
              <w:rPr>
                <w:rStyle w:val="Hyperlink"/>
                <w:noProof/>
              </w:rPr>
              <w:t>109.4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_Toc338154069 \h </w:instrText>
            </w:r>
            <w:r>
              <w:rPr>
                <w:noProof/>
                <w:webHidden/>
              </w:rPr>
            </w:r>
            <w:r>
              <w:rPr>
                <w:noProof/>
                <w:webHidden/>
              </w:rPr>
              <w:fldChar w:fldCharType="separate"/>
            </w:r>
            <w:r>
              <w:rPr>
                <w:noProof/>
                <w:webHidden/>
              </w:rPr>
              <w:t>291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70" w:history="1">
            <w:r w:rsidRPr="00B5273E">
              <w:rPr>
                <w:rStyle w:val="Hyperlink"/>
                <w:caps/>
                <w:noProof/>
              </w:rPr>
              <w:t>110</w:t>
            </w:r>
            <w:r>
              <w:rPr>
                <w:rFonts w:eastAsiaTheme="minorEastAsia"/>
                <w:noProof/>
              </w:rPr>
              <w:tab/>
            </w:r>
            <w:r w:rsidRPr="00B5273E">
              <w:rPr>
                <w:rStyle w:val="Hyperlink"/>
                <w:noProof/>
              </w:rPr>
              <w:t>SCO578_DETAILS</w:t>
            </w:r>
            <w:r>
              <w:rPr>
                <w:noProof/>
                <w:webHidden/>
              </w:rPr>
              <w:tab/>
            </w:r>
            <w:r>
              <w:rPr>
                <w:noProof/>
                <w:webHidden/>
              </w:rPr>
              <w:fldChar w:fldCharType="begin"/>
            </w:r>
            <w:r>
              <w:rPr>
                <w:noProof/>
                <w:webHidden/>
              </w:rPr>
              <w:instrText xml:space="preserve"> PAGEREF _Toc338154070 \h </w:instrText>
            </w:r>
            <w:r>
              <w:rPr>
                <w:noProof/>
                <w:webHidden/>
              </w:rPr>
            </w:r>
            <w:r>
              <w:rPr>
                <w:noProof/>
                <w:webHidden/>
              </w:rPr>
              <w:fldChar w:fldCharType="separate"/>
            </w:r>
            <w:r>
              <w:rPr>
                <w:noProof/>
                <w:webHidden/>
              </w:rPr>
              <w:t>291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71" w:history="1">
            <w:r w:rsidRPr="00B5273E">
              <w:rPr>
                <w:rStyle w:val="Hyperlink"/>
                <w:noProof/>
              </w:rPr>
              <w:t>110.1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_Toc338154071 \h </w:instrText>
            </w:r>
            <w:r>
              <w:rPr>
                <w:noProof/>
                <w:webHidden/>
              </w:rPr>
            </w:r>
            <w:r>
              <w:rPr>
                <w:noProof/>
                <w:webHidden/>
              </w:rPr>
              <w:fldChar w:fldCharType="separate"/>
            </w:r>
            <w:r>
              <w:rPr>
                <w:noProof/>
                <w:webHidden/>
              </w:rPr>
              <w:t>291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72" w:history="1">
            <w:r w:rsidRPr="00B5273E">
              <w:rPr>
                <w:rStyle w:val="Hyperlink"/>
                <w:noProof/>
              </w:rPr>
              <w:t>110.2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_Toc338154072 \h </w:instrText>
            </w:r>
            <w:r>
              <w:rPr>
                <w:noProof/>
                <w:webHidden/>
              </w:rPr>
            </w:r>
            <w:r>
              <w:rPr>
                <w:noProof/>
                <w:webHidden/>
              </w:rPr>
              <w:fldChar w:fldCharType="separate"/>
            </w:r>
            <w:r>
              <w:rPr>
                <w:noProof/>
                <w:webHidden/>
              </w:rPr>
              <w:t>291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73" w:history="1">
            <w:r w:rsidRPr="00B5273E">
              <w:rPr>
                <w:rStyle w:val="Hyperlink"/>
                <w:noProof/>
              </w:rPr>
              <w:t>110.3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_Toc338154073 \h </w:instrText>
            </w:r>
            <w:r>
              <w:rPr>
                <w:noProof/>
                <w:webHidden/>
              </w:rPr>
            </w:r>
            <w:r>
              <w:rPr>
                <w:noProof/>
                <w:webHidden/>
              </w:rPr>
              <w:fldChar w:fldCharType="separate"/>
            </w:r>
            <w:r>
              <w:rPr>
                <w:noProof/>
                <w:webHidden/>
              </w:rPr>
              <w:t>292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74" w:history="1">
            <w:r w:rsidRPr="00B5273E">
              <w:rPr>
                <w:rStyle w:val="Hyperlink"/>
                <w:noProof/>
              </w:rPr>
              <w:t>110.4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_Toc338154074 \h </w:instrText>
            </w:r>
            <w:r>
              <w:rPr>
                <w:noProof/>
                <w:webHidden/>
              </w:rPr>
            </w:r>
            <w:r>
              <w:rPr>
                <w:noProof/>
                <w:webHidden/>
              </w:rPr>
              <w:fldChar w:fldCharType="separate"/>
            </w:r>
            <w:r>
              <w:rPr>
                <w:noProof/>
                <w:webHidden/>
              </w:rPr>
              <w:t>293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75" w:history="1">
            <w:r w:rsidRPr="00B5273E">
              <w:rPr>
                <w:rStyle w:val="Hyperlink"/>
                <w:caps/>
                <w:noProof/>
              </w:rPr>
              <w:t>111</w:t>
            </w:r>
            <w:r>
              <w:rPr>
                <w:rFonts w:eastAsiaTheme="minorEastAsia"/>
                <w:noProof/>
              </w:rPr>
              <w:tab/>
            </w:r>
            <w:r w:rsidRPr="00B5273E">
              <w:rPr>
                <w:rStyle w:val="Hyperlink"/>
                <w:noProof/>
              </w:rPr>
              <w:t>SCO578_MASTER</w:t>
            </w:r>
            <w:r>
              <w:rPr>
                <w:noProof/>
                <w:webHidden/>
              </w:rPr>
              <w:tab/>
            </w:r>
            <w:r>
              <w:rPr>
                <w:noProof/>
                <w:webHidden/>
              </w:rPr>
              <w:fldChar w:fldCharType="begin"/>
            </w:r>
            <w:r>
              <w:rPr>
                <w:noProof/>
                <w:webHidden/>
              </w:rPr>
              <w:instrText xml:space="preserve"> PAGEREF _Toc338154075 \h </w:instrText>
            </w:r>
            <w:r>
              <w:rPr>
                <w:noProof/>
                <w:webHidden/>
              </w:rPr>
            </w:r>
            <w:r>
              <w:rPr>
                <w:noProof/>
                <w:webHidden/>
              </w:rPr>
              <w:fldChar w:fldCharType="separate"/>
            </w:r>
            <w:r>
              <w:rPr>
                <w:noProof/>
                <w:webHidden/>
              </w:rPr>
              <w:t>293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76" w:history="1">
            <w:r w:rsidRPr="00B5273E">
              <w:rPr>
                <w:rStyle w:val="Hyperlink"/>
                <w:noProof/>
              </w:rPr>
              <w:t>111.1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_Toc338154076 \h </w:instrText>
            </w:r>
            <w:r>
              <w:rPr>
                <w:noProof/>
                <w:webHidden/>
              </w:rPr>
            </w:r>
            <w:r>
              <w:rPr>
                <w:noProof/>
                <w:webHidden/>
              </w:rPr>
              <w:fldChar w:fldCharType="separate"/>
            </w:r>
            <w:r>
              <w:rPr>
                <w:noProof/>
                <w:webHidden/>
              </w:rPr>
              <w:t>293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77" w:history="1">
            <w:r w:rsidRPr="00B5273E">
              <w:rPr>
                <w:rStyle w:val="Hyperlink"/>
                <w:noProof/>
              </w:rPr>
              <w:t>111.2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_Toc338154077 \h </w:instrText>
            </w:r>
            <w:r>
              <w:rPr>
                <w:noProof/>
                <w:webHidden/>
              </w:rPr>
            </w:r>
            <w:r>
              <w:rPr>
                <w:noProof/>
                <w:webHidden/>
              </w:rPr>
              <w:fldChar w:fldCharType="separate"/>
            </w:r>
            <w:r>
              <w:rPr>
                <w:noProof/>
                <w:webHidden/>
              </w:rPr>
              <w:t>293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78" w:history="1">
            <w:r w:rsidRPr="00B5273E">
              <w:rPr>
                <w:rStyle w:val="Hyperlink"/>
                <w:noProof/>
              </w:rPr>
              <w:t>111.3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_Toc338154078 \h </w:instrText>
            </w:r>
            <w:r>
              <w:rPr>
                <w:noProof/>
                <w:webHidden/>
              </w:rPr>
            </w:r>
            <w:r>
              <w:rPr>
                <w:noProof/>
                <w:webHidden/>
              </w:rPr>
              <w:fldChar w:fldCharType="separate"/>
            </w:r>
            <w:r>
              <w:rPr>
                <w:noProof/>
                <w:webHidden/>
              </w:rPr>
              <w:t>294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79" w:history="1">
            <w:r w:rsidRPr="00B5273E">
              <w:rPr>
                <w:rStyle w:val="Hyperlink"/>
                <w:noProof/>
              </w:rPr>
              <w:t>111.4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_Toc338154079 \h </w:instrText>
            </w:r>
            <w:r>
              <w:rPr>
                <w:noProof/>
                <w:webHidden/>
              </w:rPr>
            </w:r>
            <w:r>
              <w:rPr>
                <w:noProof/>
                <w:webHidden/>
              </w:rPr>
              <w:fldChar w:fldCharType="separate"/>
            </w:r>
            <w:r>
              <w:rPr>
                <w:noProof/>
                <w:webHidden/>
              </w:rPr>
              <w:t>295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80" w:history="1">
            <w:r w:rsidRPr="00B5273E">
              <w:rPr>
                <w:rStyle w:val="Hyperlink"/>
                <w:caps/>
                <w:noProof/>
              </w:rPr>
              <w:t>112</w:t>
            </w:r>
            <w:r>
              <w:rPr>
                <w:rFonts w:eastAsiaTheme="minorEastAsia"/>
                <w:noProof/>
              </w:rPr>
              <w:tab/>
            </w:r>
            <w:r w:rsidRPr="00B5273E">
              <w:rPr>
                <w:rStyle w:val="Hyperlink"/>
                <w:noProof/>
              </w:rPr>
              <w:t>SECURITY_ACCESS_MANAGEMENT_MATRIX</w:t>
            </w:r>
            <w:r>
              <w:rPr>
                <w:noProof/>
                <w:webHidden/>
              </w:rPr>
              <w:tab/>
            </w:r>
            <w:r>
              <w:rPr>
                <w:noProof/>
                <w:webHidden/>
              </w:rPr>
              <w:fldChar w:fldCharType="begin"/>
            </w:r>
            <w:r>
              <w:rPr>
                <w:noProof/>
                <w:webHidden/>
              </w:rPr>
              <w:instrText xml:space="preserve"> PAGEREF _Toc338154080 \h </w:instrText>
            </w:r>
            <w:r>
              <w:rPr>
                <w:noProof/>
                <w:webHidden/>
              </w:rPr>
            </w:r>
            <w:r>
              <w:rPr>
                <w:noProof/>
                <w:webHidden/>
              </w:rPr>
              <w:fldChar w:fldCharType="separate"/>
            </w:r>
            <w:r>
              <w:rPr>
                <w:noProof/>
                <w:webHidden/>
              </w:rPr>
              <w:t>295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81" w:history="1">
            <w:r w:rsidRPr="00B5273E">
              <w:rPr>
                <w:rStyle w:val="Hyperlink"/>
                <w:noProof/>
              </w:rPr>
              <w:t>112.1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_Toc338154081 \h </w:instrText>
            </w:r>
            <w:r>
              <w:rPr>
                <w:noProof/>
                <w:webHidden/>
              </w:rPr>
            </w:r>
            <w:r>
              <w:rPr>
                <w:noProof/>
                <w:webHidden/>
              </w:rPr>
              <w:fldChar w:fldCharType="separate"/>
            </w:r>
            <w:r>
              <w:rPr>
                <w:noProof/>
                <w:webHidden/>
              </w:rPr>
              <w:t>295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82" w:history="1">
            <w:r w:rsidRPr="00B5273E">
              <w:rPr>
                <w:rStyle w:val="Hyperlink"/>
                <w:noProof/>
              </w:rPr>
              <w:t>112.2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_Toc338154082 \h </w:instrText>
            </w:r>
            <w:r>
              <w:rPr>
                <w:noProof/>
                <w:webHidden/>
              </w:rPr>
            </w:r>
            <w:r>
              <w:rPr>
                <w:noProof/>
                <w:webHidden/>
              </w:rPr>
              <w:fldChar w:fldCharType="separate"/>
            </w:r>
            <w:r>
              <w:rPr>
                <w:noProof/>
                <w:webHidden/>
              </w:rPr>
              <w:t>296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83" w:history="1">
            <w:r w:rsidRPr="00B5273E">
              <w:rPr>
                <w:rStyle w:val="Hyperlink"/>
                <w:noProof/>
              </w:rPr>
              <w:t>112.3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_Toc338154083 \h </w:instrText>
            </w:r>
            <w:r>
              <w:rPr>
                <w:noProof/>
                <w:webHidden/>
              </w:rPr>
            </w:r>
            <w:r>
              <w:rPr>
                <w:noProof/>
                <w:webHidden/>
              </w:rPr>
              <w:fldChar w:fldCharType="separate"/>
            </w:r>
            <w:r>
              <w:rPr>
                <w:noProof/>
                <w:webHidden/>
              </w:rPr>
              <w:t>296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84" w:history="1">
            <w:r w:rsidRPr="00B5273E">
              <w:rPr>
                <w:rStyle w:val="Hyperlink"/>
                <w:noProof/>
              </w:rPr>
              <w:t>112.4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_Toc338154084 \h </w:instrText>
            </w:r>
            <w:r>
              <w:rPr>
                <w:noProof/>
                <w:webHidden/>
              </w:rPr>
            </w:r>
            <w:r>
              <w:rPr>
                <w:noProof/>
                <w:webHidden/>
              </w:rPr>
              <w:fldChar w:fldCharType="separate"/>
            </w:r>
            <w:r>
              <w:rPr>
                <w:noProof/>
                <w:webHidden/>
              </w:rPr>
              <w:t>297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85" w:history="1">
            <w:r w:rsidRPr="00B5273E">
              <w:rPr>
                <w:rStyle w:val="Hyperlink"/>
                <w:caps/>
                <w:noProof/>
              </w:rPr>
              <w:t>113</w:t>
            </w:r>
            <w:r>
              <w:rPr>
                <w:rFonts w:eastAsiaTheme="minorEastAsia"/>
                <w:noProof/>
              </w:rPr>
              <w:tab/>
            </w:r>
            <w:r w:rsidRPr="00B5273E">
              <w:rPr>
                <w:rStyle w:val="Hyperlink"/>
                <w:noProof/>
              </w:rPr>
              <w:t>TRIAL_BALANCE_FORM</w:t>
            </w:r>
            <w:r>
              <w:rPr>
                <w:noProof/>
                <w:webHidden/>
              </w:rPr>
              <w:tab/>
            </w:r>
            <w:r>
              <w:rPr>
                <w:noProof/>
                <w:webHidden/>
              </w:rPr>
              <w:fldChar w:fldCharType="begin"/>
            </w:r>
            <w:r>
              <w:rPr>
                <w:noProof/>
                <w:webHidden/>
              </w:rPr>
              <w:instrText xml:space="preserve"> PAGEREF _Toc338154085 \h </w:instrText>
            </w:r>
            <w:r>
              <w:rPr>
                <w:noProof/>
                <w:webHidden/>
              </w:rPr>
            </w:r>
            <w:r>
              <w:rPr>
                <w:noProof/>
                <w:webHidden/>
              </w:rPr>
              <w:fldChar w:fldCharType="separate"/>
            </w:r>
            <w:r>
              <w:rPr>
                <w:noProof/>
                <w:webHidden/>
              </w:rPr>
              <w:t>297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86" w:history="1">
            <w:r w:rsidRPr="00B5273E">
              <w:rPr>
                <w:rStyle w:val="Hyperlink"/>
                <w:noProof/>
              </w:rPr>
              <w:t>113.1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_Toc338154086 \h </w:instrText>
            </w:r>
            <w:r>
              <w:rPr>
                <w:noProof/>
                <w:webHidden/>
              </w:rPr>
            </w:r>
            <w:r>
              <w:rPr>
                <w:noProof/>
                <w:webHidden/>
              </w:rPr>
              <w:fldChar w:fldCharType="separate"/>
            </w:r>
            <w:r>
              <w:rPr>
                <w:noProof/>
                <w:webHidden/>
              </w:rPr>
              <w:t>297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87" w:history="1">
            <w:r w:rsidRPr="00B5273E">
              <w:rPr>
                <w:rStyle w:val="Hyperlink"/>
                <w:noProof/>
              </w:rPr>
              <w:t>113.2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_Toc338154087 \h </w:instrText>
            </w:r>
            <w:r>
              <w:rPr>
                <w:noProof/>
                <w:webHidden/>
              </w:rPr>
            </w:r>
            <w:r>
              <w:rPr>
                <w:noProof/>
                <w:webHidden/>
              </w:rPr>
              <w:fldChar w:fldCharType="separate"/>
            </w:r>
            <w:r>
              <w:rPr>
                <w:noProof/>
                <w:webHidden/>
              </w:rPr>
              <w:t>297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88" w:history="1">
            <w:r w:rsidRPr="00B5273E">
              <w:rPr>
                <w:rStyle w:val="Hyperlink"/>
                <w:noProof/>
              </w:rPr>
              <w:t>113.3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_Toc338154088 \h </w:instrText>
            </w:r>
            <w:r>
              <w:rPr>
                <w:noProof/>
                <w:webHidden/>
              </w:rPr>
            </w:r>
            <w:r>
              <w:rPr>
                <w:noProof/>
                <w:webHidden/>
              </w:rPr>
              <w:fldChar w:fldCharType="separate"/>
            </w:r>
            <w:r>
              <w:rPr>
                <w:noProof/>
                <w:webHidden/>
              </w:rPr>
              <w:t>298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89" w:history="1">
            <w:r w:rsidRPr="00B5273E">
              <w:rPr>
                <w:rStyle w:val="Hyperlink"/>
                <w:noProof/>
              </w:rPr>
              <w:t>113.4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_Toc338154089 \h </w:instrText>
            </w:r>
            <w:r>
              <w:rPr>
                <w:noProof/>
                <w:webHidden/>
              </w:rPr>
            </w:r>
            <w:r>
              <w:rPr>
                <w:noProof/>
                <w:webHidden/>
              </w:rPr>
              <w:fldChar w:fldCharType="separate"/>
            </w:r>
            <w:r>
              <w:rPr>
                <w:noProof/>
                <w:webHidden/>
              </w:rPr>
              <w:t>298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90" w:history="1">
            <w:r w:rsidRPr="00B5273E">
              <w:rPr>
                <w:rStyle w:val="Hyperlink"/>
                <w:caps/>
                <w:noProof/>
              </w:rPr>
              <w:t>114</w:t>
            </w:r>
            <w:r>
              <w:rPr>
                <w:rFonts w:eastAsiaTheme="minorEastAsia"/>
                <w:noProof/>
              </w:rPr>
              <w:tab/>
            </w:r>
            <w:r w:rsidRPr="00B5273E">
              <w:rPr>
                <w:rStyle w:val="Hyperlink"/>
                <w:noProof/>
              </w:rPr>
              <w:t>WEDGE_APPLICATION_CONFIGURATION</w:t>
            </w:r>
            <w:r>
              <w:rPr>
                <w:noProof/>
                <w:webHidden/>
              </w:rPr>
              <w:tab/>
            </w:r>
            <w:r>
              <w:rPr>
                <w:noProof/>
                <w:webHidden/>
              </w:rPr>
              <w:fldChar w:fldCharType="begin"/>
            </w:r>
            <w:r>
              <w:rPr>
                <w:noProof/>
                <w:webHidden/>
              </w:rPr>
              <w:instrText xml:space="preserve"> PAGEREF _Toc338154090 \h </w:instrText>
            </w:r>
            <w:r>
              <w:rPr>
                <w:noProof/>
                <w:webHidden/>
              </w:rPr>
            </w:r>
            <w:r>
              <w:rPr>
                <w:noProof/>
                <w:webHidden/>
              </w:rPr>
              <w:fldChar w:fldCharType="separate"/>
            </w:r>
            <w:r>
              <w:rPr>
                <w:noProof/>
                <w:webHidden/>
              </w:rPr>
              <w:t>298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91" w:history="1">
            <w:r w:rsidRPr="00B5273E">
              <w:rPr>
                <w:rStyle w:val="Hyperlink"/>
                <w:noProof/>
              </w:rPr>
              <w:t>114.1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_Toc338154091 \h </w:instrText>
            </w:r>
            <w:r>
              <w:rPr>
                <w:noProof/>
                <w:webHidden/>
              </w:rPr>
            </w:r>
            <w:r>
              <w:rPr>
                <w:noProof/>
                <w:webHidden/>
              </w:rPr>
              <w:fldChar w:fldCharType="separate"/>
            </w:r>
            <w:r>
              <w:rPr>
                <w:noProof/>
                <w:webHidden/>
              </w:rPr>
              <w:t>298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92" w:history="1">
            <w:r w:rsidRPr="00B5273E">
              <w:rPr>
                <w:rStyle w:val="Hyperlink"/>
                <w:noProof/>
              </w:rPr>
              <w:t>114.2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_Toc338154092 \h </w:instrText>
            </w:r>
            <w:r>
              <w:rPr>
                <w:noProof/>
                <w:webHidden/>
              </w:rPr>
            </w:r>
            <w:r>
              <w:rPr>
                <w:noProof/>
                <w:webHidden/>
              </w:rPr>
              <w:fldChar w:fldCharType="separate"/>
            </w:r>
            <w:r>
              <w:rPr>
                <w:noProof/>
                <w:webHidden/>
              </w:rPr>
              <w:t>298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93" w:history="1">
            <w:r w:rsidRPr="00B5273E">
              <w:rPr>
                <w:rStyle w:val="Hyperlink"/>
                <w:noProof/>
              </w:rPr>
              <w:t>114.3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_Toc338154093 \h </w:instrText>
            </w:r>
            <w:r>
              <w:rPr>
                <w:noProof/>
                <w:webHidden/>
              </w:rPr>
            </w:r>
            <w:r>
              <w:rPr>
                <w:noProof/>
                <w:webHidden/>
              </w:rPr>
              <w:fldChar w:fldCharType="separate"/>
            </w:r>
            <w:r>
              <w:rPr>
                <w:noProof/>
                <w:webHidden/>
              </w:rPr>
              <w:t>298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94" w:history="1">
            <w:r w:rsidRPr="00B5273E">
              <w:rPr>
                <w:rStyle w:val="Hyperlink"/>
                <w:noProof/>
              </w:rPr>
              <w:t>114.4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_Toc338154094 \h </w:instrText>
            </w:r>
            <w:r>
              <w:rPr>
                <w:noProof/>
                <w:webHidden/>
              </w:rPr>
            </w:r>
            <w:r>
              <w:rPr>
                <w:noProof/>
                <w:webHidden/>
              </w:rPr>
              <w:fldChar w:fldCharType="separate"/>
            </w:r>
            <w:r>
              <w:rPr>
                <w:noProof/>
                <w:webHidden/>
              </w:rPr>
              <w:t>299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095" w:history="1">
            <w:r w:rsidRPr="00B5273E">
              <w:rPr>
                <w:rStyle w:val="Hyperlink"/>
                <w:caps/>
                <w:noProof/>
              </w:rPr>
              <w:t>115</w:t>
            </w:r>
            <w:r>
              <w:rPr>
                <w:rFonts w:eastAsiaTheme="minorEastAsia"/>
                <w:noProof/>
              </w:rPr>
              <w:tab/>
            </w:r>
            <w:r w:rsidRPr="00B5273E">
              <w:rPr>
                <w:rStyle w:val="Hyperlink"/>
                <w:noProof/>
              </w:rPr>
              <w:t>WEDGE_OBJECT_LIFECYLE</w:t>
            </w:r>
            <w:r>
              <w:rPr>
                <w:noProof/>
                <w:webHidden/>
              </w:rPr>
              <w:tab/>
            </w:r>
            <w:r>
              <w:rPr>
                <w:noProof/>
                <w:webHidden/>
              </w:rPr>
              <w:fldChar w:fldCharType="begin"/>
            </w:r>
            <w:r>
              <w:rPr>
                <w:noProof/>
                <w:webHidden/>
              </w:rPr>
              <w:instrText xml:space="preserve"> PAGEREF _Toc338154095 \h </w:instrText>
            </w:r>
            <w:r>
              <w:rPr>
                <w:noProof/>
                <w:webHidden/>
              </w:rPr>
            </w:r>
            <w:r>
              <w:rPr>
                <w:noProof/>
                <w:webHidden/>
              </w:rPr>
              <w:fldChar w:fldCharType="separate"/>
            </w:r>
            <w:r>
              <w:rPr>
                <w:noProof/>
                <w:webHidden/>
              </w:rPr>
              <w:t>299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96" w:history="1">
            <w:r w:rsidRPr="00B5273E">
              <w:rPr>
                <w:rStyle w:val="Hyperlink"/>
                <w:noProof/>
              </w:rPr>
              <w:t>115.1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_Toc338154096 \h </w:instrText>
            </w:r>
            <w:r>
              <w:rPr>
                <w:noProof/>
                <w:webHidden/>
              </w:rPr>
            </w:r>
            <w:r>
              <w:rPr>
                <w:noProof/>
                <w:webHidden/>
              </w:rPr>
              <w:fldChar w:fldCharType="separate"/>
            </w:r>
            <w:r>
              <w:rPr>
                <w:noProof/>
                <w:webHidden/>
              </w:rPr>
              <w:t>299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97" w:history="1">
            <w:r w:rsidRPr="00B5273E">
              <w:rPr>
                <w:rStyle w:val="Hyperlink"/>
                <w:noProof/>
              </w:rPr>
              <w:t>115.2</w:t>
            </w:r>
            <w:r>
              <w:rPr>
                <w:rFonts w:eastAsiaTheme="minorEastAsia"/>
                <w:noProof/>
              </w:rPr>
              <w:tab/>
            </w:r>
            <w:r w:rsidRPr="00B5273E">
              <w:rPr>
                <w:rStyle w:val="Hyperlink"/>
                <w:noProof/>
              </w:rPr>
              <w:t>Table Primary Key</w:t>
            </w:r>
            <w:r>
              <w:rPr>
                <w:noProof/>
                <w:webHidden/>
              </w:rPr>
              <w:tab/>
            </w:r>
            <w:r>
              <w:rPr>
                <w:noProof/>
                <w:webHidden/>
              </w:rPr>
              <w:fldChar w:fldCharType="begin"/>
            </w:r>
            <w:r>
              <w:rPr>
                <w:noProof/>
                <w:webHidden/>
              </w:rPr>
              <w:instrText xml:space="preserve"> PAGEREF _Toc338154097 \h </w:instrText>
            </w:r>
            <w:r>
              <w:rPr>
                <w:noProof/>
                <w:webHidden/>
              </w:rPr>
            </w:r>
            <w:r>
              <w:rPr>
                <w:noProof/>
                <w:webHidden/>
              </w:rPr>
              <w:fldChar w:fldCharType="separate"/>
            </w:r>
            <w:r>
              <w:rPr>
                <w:noProof/>
                <w:webHidden/>
              </w:rPr>
              <w:t>299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98" w:history="1">
            <w:r w:rsidRPr="00B5273E">
              <w:rPr>
                <w:rStyle w:val="Hyperlink"/>
                <w:noProof/>
              </w:rPr>
              <w:t>115.3</w:t>
            </w:r>
            <w:r>
              <w:rPr>
                <w:rFonts w:eastAsiaTheme="minorEastAsia"/>
                <w:noProof/>
              </w:rPr>
              <w:tab/>
            </w:r>
            <w:r w:rsidRPr="00B5273E">
              <w:rPr>
                <w:rStyle w:val="Hyperlink"/>
                <w:noProof/>
              </w:rPr>
              <w:t>Table Columns</w:t>
            </w:r>
            <w:r>
              <w:rPr>
                <w:noProof/>
                <w:webHidden/>
              </w:rPr>
              <w:tab/>
            </w:r>
            <w:r>
              <w:rPr>
                <w:noProof/>
                <w:webHidden/>
              </w:rPr>
              <w:fldChar w:fldCharType="begin"/>
            </w:r>
            <w:r>
              <w:rPr>
                <w:noProof/>
                <w:webHidden/>
              </w:rPr>
              <w:instrText xml:space="preserve"> PAGEREF _Toc338154098 \h </w:instrText>
            </w:r>
            <w:r>
              <w:rPr>
                <w:noProof/>
                <w:webHidden/>
              </w:rPr>
            </w:r>
            <w:r>
              <w:rPr>
                <w:noProof/>
                <w:webHidden/>
              </w:rPr>
              <w:fldChar w:fldCharType="separate"/>
            </w:r>
            <w:r>
              <w:rPr>
                <w:noProof/>
                <w:webHidden/>
              </w:rPr>
              <w:t>299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099" w:history="1">
            <w:r w:rsidRPr="00B5273E">
              <w:rPr>
                <w:rStyle w:val="Hyperlink"/>
                <w:noProof/>
              </w:rPr>
              <w:t>115.4</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_Toc338154099 \h </w:instrText>
            </w:r>
            <w:r>
              <w:rPr>
                <w:noProof/>
                <w:webHidden/>
              </w:rPr>
            </w:r>
            <w:r>
              <w:rPr>
                <w:noProof/>
                <w:webHidden/>
              </w:rPr>
              <w:fldChar w:fldCharType="separate"/>
            </w:r>
            <w:r>
              <w:rPr>
                <w:noProof/>
                <w:webHidden/>
              </w:rPr>
              <w:t>300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00" w:history="1">
            <w:r w:rsidRPr="00B5273E">
              <w:rPr>
                <w:rStyle w:val="Hyperlink"/>
                <w:caps/>
                <w:noProof/>
              </w:rPr>
              <w:t>116</w:t>
            </w:r>
            <w:r>
              <w:rPr>
                <w:rFonts w:eastAsiaTheme="minorEastAsia"/>
                <w:noProof/>
              </w:rPr>
              <w:tab/>
            </w:r>
            <w:r w:rsidRPr="00B5273E">
              <w:rPr>
                <w:rStyle w:val="Hyperlink"/>
                <w:noProof/>
              </w:rPr>
              <w:t>SP_ACTIVE_DIRECTORY_GET_USER_GROUP_MEMBERSHIP_LIST</w:t>
            </w:r>
            <w:r>
              <w:rPr>
                <w:noProof/>
                <w:webHidden/>
              </w:rPr>
              <w:tab/>
            </w:r>
            <w:r>
              <w:rPr>
                <w:noProof/>
                <w:webHidden/>
              </w:rPr>
              <w:fldChar w:fldCharType="begin"/>
            </w:r>
            <w:r>
              <w:rPr>
                <w:noProof/>
                <w:webHidden/>
              </w:rPr>
              <w:instrText xml:space="preserve"> PAGEREF _Toc338154100 \h </w:instrText>
            </w:r>
            <w:r>
              <w:rPr>
                <w:noProof/>
                <w:webHidden/>
              </w:rPr>
            </w:r>
            <w:r>
              <w:rPr>
                <w:noProof/>
                <w:webHidden/>
              </w:rPr>
              <w:fldChar w:fldCharType="separate"/>
            </w:r>
            <w:r>
              <w:rPr>
                <w:noProof/>
                <w:webHidden/>
              </w:rPr>
              <w:t>300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01" w:history="1">
            <w:r w:rsidRPr="00B5273E">
              <w:rPr>
                <w:rStyle w:val="Hyperlink"/>
                <w:noProof/>
              </w:rPr>
              <w:t>116.1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_Toc338154101 \h </w:instrText>
            </w:r>
            <w:r>
              <w:rPr>
                <w:noProof/>
                <w:webHidden/>
              </w:rPr>
            </w:r>
            <w:r>
              <w:rPr>
                <w:noProof/>
                <w:webHidden/>
              </w:rPr>
              <w:fldChar w:fldCharType="separate"/>
            </w:r>
            <w:r>
              <w:rPr>
                <w:noProof/>
                <w:webHidden/>
              </w:rPr>
              <w:t>300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02" w:history="1">
            <w:r w:rsidRPr="00B5273E">
              <w:rPr>
                <w:rStyle w:val="Hyperlink"/>
                <w:noProof/>
              </w:rPr>
              <w:t>116.1.1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_Toc338154102 \h </w:instrText>
            </w:r>
            <w:r>
              <w:rPr>
                <w:noProof/>
                <w:webHidden/>
              </w:rPr>
            </w:r>
            <w:r>
              <w:rPr>
                <w:noProof/>
                <w:webHidden/>
              </w:rPr>
              <w:fldChar w:fldCharType="separate"/>
            </w:r>
            <w:r>
              <w:rPr>
                <w:noProof/>
                <w:webHidden/>
              </w:rPr>
              <w:t>300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03" w:history="1">
            <w:r w:rsidRPr="00B5273E">
              <w:rPr>
                <w:rStyle w:val="Hyperlink"/>
                <w:noProof/>
              </w:rPr>
              <w:t>116.1.2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_Toc338154103 \h </w:instrText>
            </w:r>
            <w:r>
              <w:rPr>
                <w:noProof/>
                <w:webHidden/>
              </w:rPr>
            </w:r>
            <w:r>
              <w:rPr>
                <w:noProof/>
                <w:webHidden/>
              </w:rPr>
              <w:fldChar w:fldCharType="separate"/>
            </w:r>
            <w:r>
              <w:rPr>
                <w:noProof/>
                <w:webHidden/>
              </w:rPr>
              <w:t>300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04" w:history="1">
            <w:r w:rsidRPr="00B5273E">
              <w:rPr>
                <w:rStyle w:val="Hyperlink"/>
                <w:caps/>
                <w:noProof/>
              </w:rPr>
              <w:t>117</w:t>
            </w:r>
            <w:r>
              <w:rPr>
                <w:rFonts w:eastAsiaTheme="minorEastAsia"/>
                <w:noProof/>
              </w:rPr>
              <w:tab/>
            </w:r>
            <w:r w:rsidRPr="00B5273E">
              <w:rPr>
                <w:rStyle w:val="Hyperlink"/>
                <w:noProof/>
              </w:rPr>
              <w:t>SP_ACTIVE_DIRECTORY_GET_USER_GROUP_MEMBERSHIP_LIST_AS_TABLE</w:t>
            </w:r>
            <w:r>
              <w:rPr>
                <w:noProof/>
                <w:webHidden/>
              </w:rPr>
              <w:tab/>
            </w:r>
            <w:r>
              <w:rPr>
                <w:noProof/>
                <w:webHidden/>
              </w:rPr>
              <w:fldChar w:fldCharType="begin"/>
            </w:r>
            <w:r>
              <w:rPr>
                <w:noProof/>
                <w:webHidden/>
              </w:rPr>
              <w:instrText xml:space="preserve"> PAGEREF _Toc338154104 \h </w:instrText>
            </w:r>
            <w:r>
              <w:rPr>
                <w:noProof/>
                <w:webHidden/>
              </w:rPr>
            </w:r>
            <w:r>
              <w:rPr>
                <w:noProof/>
                <w:webHidden/>
              </w:rPr>
              <w:fldChar w:fldCharType="separate"/>
            </w:r>
            <w:r>
              <w:rPr>
                <w:noProof/>
                <w:webHidden/>
              </w:rPr>
              <w:t>301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05" w:history="1">
            <w:r w:rsidRPr="00B5273E">
              <w:rPr>
                <w:rStyle w:val="Hyperlink"/>
                <w:noProof/>
              </w:rPr>
              <w:t>117.1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_Toc338154105 \h </w:instrText>
            </w:r>
            <w:r>
              <w:rPr>
                <w:noProof/>
                <w:webHidden/>
              </w:rPr>
            </w:r>
            <w:r>
              <w:rPr>
                <w:noProof/>
                <w:webHidden/>
              </w:rPr>
              <w:fldChar w:fldCharType="separate"/>
            </w:r>
            <w:r>
              <w:rPr>
                <w:noProof/>
                <w:webHidden/>
              </w:rPr>
              <w:t>301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06" w:history="1">
            <w:r w:rsidRPr="00B5273E">
              <w:rPr>
                <w:rStyle w:val="Hyperlink"/>
                <w:noProof/>
              </w:rPr>
              <w:t>117.1.1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_Toc338154106 \h </w:instrText>
            </w:r>
            <w:r>
              <w:rPr>
                <w:noProof/>
                <w:webHidden/>
              </w:rPr>
            </w:r>
            <w:r>
              <w:rPr>
                <w:noProof/>
                <w:webHidden/>
              </w:rPr>
              <w:fldChar w:fldCharType="separate"/>
            </w:r>
            <w:r>
              <w:rPr>
                <w:noProof/>
                <w:webHidden/>
              </w:rPr>
              <w:t>301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07" w:history="1">
            <w:r w:rsidRPr="00B5273E">
              <w:rPr>
                <w:rStyle w:val="Hyperlink"/>
                <w:noProof/>
              </w:rPr>
              <w:t>117.1.2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_Toc338154107 \h </w:instrText>
            </w:r>
            <w:r>
              <w:rPr>
                <w:noProof/>
                <w:webHidden/>
              </w:rPr>
            </w:r>
            <w:r>
              <w:rPr>
                <w:noProof/>
                <w:webHidden/>
              </w:rPr>
              <w:fldChar w:fldCharType="separate"/>
            </w:r>
            <w:r>
              <w:rPr>
                <w:noProof/>
                <w:webHidden/>
              </w:rPr>
              <w:t>301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08" w:history="1">
            <w:r w:rsidRPr="00B5273E">
              <w:rPr>
                <w:rStyle w:val="Hyperlink"/>
                <w:caps/>
                <w:noProof/>
              </w:rPr>
              <w:t>118</w:t>
            </w:r>
            <w:r>
              <w:rPr>
                <w:rFonts w:eastAsiaTheme="minorEastAsia"/>
                <w:noProof/>
              </w:rPr>
              <w:tab/>
            </w:r>
            <w:r w:rsidRPr="00B5273E">
              <w:rPr>
                <w:rStyle w:val="Hyperlink"/>
                <w:noProof/>
              </w:rPr>
              <w:t>SP_ACTIVE_DIRECTORY_GET_USER_PROFILE</w:t>
            </w:r>
            <w:r>
              <w:rPr>
                <w:noProof/>
                <w:webHidden/>
              </w:rPr>
              <w:tab/>
            </w:r>
            <w:r>
              <w:rPr>
                <w:noProof/>
                <w:webHidden/>
              </w:rPr>
              <w:fldChar w:fldCharType="begin"/>
            </w:r>
            <w:r>
              <w:rPr>
                <w:noProof/>
                <w:webHidden/>
              </w:rPr>
              <w:instrText xml:space="preserve"> PAGEREF _Toc338154108 \h </w:instrText>
            </w:r>
            <w:r>
              <w:rPr>
                <w:noProof/>
                <w:webHidden/>
              </w:rPr>
            </w:r>
            <w:r>
              <w:rPr>
                <w:noProof/>
                <w:webHidden/>
              </w:rPr>
              <w:fldChar w:fldCharType="separate"/>
            </w:r>
            <w:r>
              <w:rPr>
                <w:noProof/>
                <w:webHidden/>
              </w:rPr>
              <w:t>301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09" w:history="1">
            <w:r w:rsidRPr="00B5273E">
              <w:rPr>
                <w:rStyle w:val="Hyperlink"/>
                <w:noProof/>
              </w:rPr>
              <w:t>118.1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_Toc338154109 \h </w:instrText>
            </w:r>
            <w:r>
              <w:rPr>
                <w:noProof/>
                <w:webHidden/>
              </w:rPr>
            </w:r>
            <w:r>
              <w:rPr>
                <w:noProof/>
                <w:webHidden/>
              </w:rPr>
              <w:fldChar w:fldCharType="separate"/>
            </w:r>
            <w:r>
              <w:rPr>
                <w:noProof/>
                <w:webHidden/>
              </w:rPr>
              <w:t>301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10" w:history="1">
            <w:r w:rsidRPr="00B5273E">
              <w:rPr>
                <w:rStyle w:val="Hyperlink"/>
                <w:noProof/>
              </w:rPr>
              <w:t>118.1.1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_Toc338154110 \h </w:instrText>
            </w:r>
            <w:r>
              <w:rPr>
                <w:noProof/>
                <w:webHidden/>
              </w:rPr>
            </w:r>
            <w:r>
              <w:rPr>
                <w:noProof/>
                <w:webHidden/>
              </w:rPr>
              <w:fldChar w:fldCharType="separate"/>
            </w:r>
            <w:r>
              <w:rPr>
                <w:noProof/>
                <w:webHidden/>
              </w:rPr>
              <w:t>301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11" w:history="1">
            <w:r w:rsidRPr="00B5273E">
              <w:rPr>
                <w:rStyle w:val="Hyperlink"/>
                <w:noProof/>
              </w:rPr>
              <w:t>118.1.2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_Toc338154111 \h </w:instrText>
            </w:r>
            <w:r>
              <w:rPr>
                <w:noProof/>
                <w:webHidden/>
              </w:rPr>
            </w:r>
            <w:r>
              <w:rPr>
                <w:noProof/>
                <w:webHidden/>
              </w:rPr>
              <w:fldChar w:fldCharType="separate"/>
            </w:r>
            <w:r>
              <w:rPr>
                <w:noProof/>
                <w:webHidden/>
              </w:rPr>
              <w:t>301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12" w:history="1">
            <w:r w:rsidRPr="00B5273E">
              <w:rPr>
                <w:rStyle w:val="Hyperlink"/>
                <w:caps/>
                <w:noProof/>
              </w:rPr>
              <w:t>119</w:t>
            </w:r>
            <w:r>
              <w:rPr>
                <w:rFonts w:eastAsiaTheme="minorEastAsia"/>
                <w:noProof/>
              </w:rPr>
              <w:tab/>
            </w:r>
            <w:r w:rsidRPr="00B5273E">
              <w:rPr>
                <w:rStyle w:val="Hyperlink"/>
                <w:noProof/>
              </w:rPr>
              <w:t>SP_ACTIVE_DIRECTORY_INVOKE_USER_AUTHENTICATE_USER</w:t>
            </w:r>
            <w:r>
              <w:rPr>
                <w:noProof/>
                <w:webHidden/>
              </w:rPr>
              <w:tab/>
            </w:r>
            <w:r>
              <w:rPr>
                <w:noProof/>
                <w:webHidden/>
              </w:rPr>
              <w:fldChar w:fldCharType="begin"/>
            </w:r>
            <w:r>
              <w:rPr>
                <w:noProof/>
                <w:webHidden/>
              </w:rPr>
              <w:instrText xml:space="preserve"> PAGEREF _Toc338154112 \h </w:instrText>
            </w:r>
            <w:r>
              <w:rPr>
                <w:noProof/>
                <w:webHidden/>
              </w:rPr>
            </w:r>
            <w:r>
              <w:rPr>
                <w:noProof/>
                <w:webHidden/>
              </w:rPr>
              <w:fldChar w:fldCharType="separate"/>
            </w:r>
            <w:r>
              <w:rPr>
                <w:noProof/>
                <w:webHidden/>
              </w:rPr>
              <w:t>301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13" w:history="1">
            <w:r w:rsidRPr="00B5273E">
              <w:rPr>
                <w:rStyle w:val="Hyperlink"/>
                <w:noProof/>
              </w:rPr>
              <w:t>119.1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_Toc338154113 \h </w:instrText>
            </w:r>
            <w:r>
              <w:rPr>
                <w:noProof/>
                <w:webHidden/>
              </w:rPr>
            </w:r>
            <w:r>
              <w:rPr>
                <w:noProof/>
                <w:webHidden/>
              </w:rPr>
              <w:fldChar w:fldCharType="separate"/>
            </w:r>
            <w:r>
              <w:rPr>
                <w:noProof/>
                <w:webHidden/>
              </w:rPr>
              <w:t>301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14" w:history="1">
            <w:r w:rsidRPr="00B5273E">
              <w:rPr>
                <w:rStyle w:val="Hyperlink"/>
                <w:noProof/>
              </w:rPr>
              <w:t>119.1.1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_Toc338154114 \h </w:instrText>
            </w:r>
            <w:r>
              <w:rPr>
                <w:noProof/>
                <w:webHidden/>
              </w:rPr>
            </w:r>
            <w:r>
              <w:rPr>
                <w:noProof/>
                <w:webHidden/>
              </w:rPr>
              <w:fldChar w:fldCharType="separate"/>
            </w:r>
            <w:r>
              <w:rPr>
                <w:noProof/>
                <w:webHidden/>
              </w:rPr>
              <w:t>302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15" w:history="1">
            <w:r w:rsidRPr="00B5273E">
              <w:rPr>
                <w:rStyle w:val="Hyperlink"/>
                <w:noProof/>
              </w:rPr>
              <w:t>119.1.2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_Toc338154115 \h </w:instrText>
            </w:r>
            <w:r>
              <w:rPr>
                <w:noProof/>
                <w:webHidden/>
              </w:rPr>
            </w:r>
            <w:r>
              <w:rPr>
                <w:noProof/>
                <w:webHidden/>
              </w:rPr>
              <w:fldChar w:fldCharType="separate"/>
            </w:r>
            <w:r>
              <w:rPr>
                <w:noProof/>
                <w:webHidden/>
              </w:rPr>
              <w:t>302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16" w:history="1">
            <w:r w:rsidRPr="00B5273E">
              <w:rPr>
                <w:rStyle w:val="Hyperlink"/>
                <w:caps/>
                <w:noProof/>
              </w:rPr>
              <w:t>120</w:t>
            </w:r>
            <w:r>
              <w:rPr>
                <w:rFonts w:eastAsiaTheme="minorEastAsia"/>
                <w:noProof/>
              </w:rPr>
              <w:tab/>
            </w:r>
            <w:r w:rsidRPr="00B5273E">
              <w:rPr>
                <w:rStyle w:val="Hyperlink"/>
                <w:noProof/>
              </w:rPr>
              <w:t>SP_ACTIVE_DIRECTORY_INVOKE_USER_AUTHENTICATE_USER_XP</w:t>
            </w:r>
            <w:r>
              <w:rPr>
                <w:noProof/>
                <w:webHidden/>
              </w:rPr>
              <w:tab/>
            </w:r>
            <w:r>
              <w:rPr>
                <w:noProof/>
                <w:webHidden/>
              </w:rPr>
              <w:fldChar w:fldCharType="begin"/>
            </w:r>
            <w:r>
              <w:rPr>
                <w:noProof/>
                <w:webHidden/>
              </w:rPr>
              <w:instrText xml:space="preserve"> PAGEREF _Toc338154116 \h </w:instrText>
            </w:r>
            <w:r>
              <w:rPr>
                <w:noProof/>
                <w:webHidden/>
              </w:rPr>
            </w:r>
            <w:r>
              <w:rPr>
                <w:noProof/>
                <w:webHidden/>
              </w:rPr>
              <w:fldChar w:fldCharType="separate"/>
            </w:r>
            <w:r>
              <w:rPr>
                <w:noProof/>
                <w:webHidden/>
              </w:rPr>
              <w:t>302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17" w:history="1">
            <w:r w:rsidRPr="00B5273E">
              <w:rPr>
                <w:rStyle w:val="Hyperlink"/>
                <w:noProof/>
              </w:rPr>
              <w:t>120.1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_Toc338154117 \h </w:instrText>
            </w:r>
            <w:r>
              <w:rPr>
                <w:noProof/>
                <w:webHidden/>
              </w:rPr>
            </w:r>
            <w:r>
              <w:rPr>
                <w:noProof/>
                <w:webHidden/>
              </w:rPr>
              <w:fldChar w:fldCharType="separate"/>
            </w:r>
            <w:r>
              <w:rPr>
                <w:noProof/>
                <w:webHidden/>
              </w:rPr>
              <w:t>302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18" w:history="1">
            <w:r w:rsidRPr="00B5273E">
              <w:rPr>
                <w:rStyle w:val="Hyperlink"/>
                <w:noProof/>
              </w:rPr>
              <w:t>120.1.1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_Toc338154118 \h </w:instrText>
            </w:r>
            <w:r>
              <w:rPr>
                <w:noProof/>
                <w:webHidden/>
              </w:rPr>
            </w:r>
            <w:r>
              <w:rPr>
                <w:noProof/>
                <w:webHidden/>
              </w:rPr>
              <w:fldChar w:fldCharType="separate"/>
            </w:r>
            <w:r>
              <w:rPr>
                <w:noProof/>
                <w:webHidden/>
              </w:rPr>
              <w:t>303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19" w:history="1">
            <w:r w:rsidRPr="00B5273E">
              <w:rPr>
                <w:rStyle w:val="Hyperlink"/>
                <w:noProof/>
              </w:rPr>
              <w:t>120.1.2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_Toc338154119 \h </w:instrText>
            </w:r>
            <w:r>
              <w:rPr>
                <w:noProof/>
                <w:webHidden/>
              </w:rPr>
            </w:r>
            <w:r>
              <w:rPr>
                <w:noProof/>
                <w:webHidden/>
              </w:rPr>
              <w:fldChar w:fldCharType="separate"/>
            </w:r>
            <w:r>
              <w:rPr>
                <w:noProof/>
                <w:webHidden/>
              </w:rPr>
              <w:t>303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20" w:history="1">
            <w:r w:rsidRPr="00B5273E">
              <w:rPr>
                <w:rStyle w:val="Hyperlink"/>
                <w:caps/>
                <w:noProof/>
              </w:rPr>
              <w:t>121</w:t>
            </w:r>
            <w:r>
              <w:rPr>
                <w:rFonts w:eastAsiaTheme="minorEastAsia"/>
                <w:noProof/>
              </w:rPr>
              <w:tab/>
            </w:r>
            <w:r w:rsidRPr="00B5273E">
              <w:rPr>
                <w:rStyle w:val="Hyperlink"/>
                <w:noProof/>
              </w:rPr>
              <w:t>SP_ACTIVE_DIRECTORY_INVOKE_USER_MANAGE_PASSWORD</w:t>
            </w:r>
            <w:r>
              <w:rPr>
                <w:noProof/>
                <w:webHidden/>
              </w:rPr>
              <w:tab/>
            </w:r>
            <w:r>
              <w:rPr>
                <w:noProof/>
                <w:webHidden/>
              </w:rPr>
              <w:fldChar w:fldCharType="begin"/>
            </w:r>
            <w:r>
              <w:rPr>
                <w:noProof/>
                <w:webHidden/>
              </w:rPr>
              <w:instrText xml:space="preserve"> PAGEREF _Toc338154120 \h </w:instrText>
            </w:r>
            <w:r>
              <w:rPr>
                <w:noProof/>
                <w:webHidden/>
              </w:rPr>
            </w:r>
            <w:r>
              <w:rPr>
                <w:noProof/>
                <w:webHidden/>
              </w:rPr>
              <w:fldChar w:fldCharType="separate"/>
            </w:r>
            <w:r>
              <w:rPr>
                <w:noProof/>
                <w:webHidden/>
              </w:rPr>
              <w:t>303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21" w:history="1">
            <w:r w:rsidRPr="00B5273E">
              <w:rPr>
                <w:rStyle w:val="Hyperlink"/>
                <w:noProof/>
              </w:rPr>
              <w:t>121.1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_Toc338154121 \h </w:instrText>
            </w:r>
            <w:r>
              <w:rPr>
                <w:noProof/>
                <w:webHidden/>
              </w:rPr>
            </w:r>
            <w:r>
              <w:rPr>
                <w:noProof/>
                <w:webHidden/>
              </w:rPr>
              <w:fldChar w:fldCharType="separate"/>
            </w:r>
            <w:r>
              <w:rPr>
                <w:noProof/>
                <w:webHidden/>
              </w:rPr>
              <w:t>303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22" w:history="1">
            <w:r w:rsidRPr="00B5273E">
              <w:rPr>
                <w:rStyle w:val="Hyperlink"/>
                <w:noProof/>
              </w:rPr>
              <w:t>121.1.1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_Toc338154122 \h </w:instrText>
            </w:r>
            <w:r>
              <w:rPr>
                <w:noProof/>
                <w:webHidden/>
              </w:rPr>
            </w:r>
            <w:r>
              <w:rPr>
                <w:noProof/>
                <w:webHidden/>
              </w:rPr>
              <w:fldChar w:fldCharType="separate"/>
            </w:r>
            <w:r>
              <w:rPr>
                <w:noProof/>
                <w:webHidden/>
              </w:rPr>
              <w:t>303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23" w:history="1">
            <w:r w:rsidRPr="00B5273E">
              <w:rPr>
                <w:rStyle w:val="Hyperlink"/>
                <w:noProof/>
              </w:rPr>
              <w:t>121.1.2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_Toc338154123 \h </w:instrText>
            </w:r>
            <w:r>
              <w:rPr>
                <w:noProof/>
                <w:webHidden/>
              </w:rPr>
            </w:r>
            <w:r>
              <w:rPr>
                <w:noProof/>
                <w:webHidden/>
              </w:rPr>
              <w:fldChar w:fldCharType="separate"/>
            </w:r>
            <w:r>
              <w:rPr>
                <w:noProof/>
                <w:webHidden/>
              </w:rPr>
              <w:t>304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24" w:history="1">
            <w:r w:rsidRPr="00B5273E">
              <w:rPr>
                <w:rStyle w:val="Hyperlink"/>
                <w:caps/>
                <w:noProof/>
              </w:rPr>
              <w:t>122</w:t>
            </w:r>
            <w:r>
              <w:rPr>
                <w:rFonts w:eastAsiaTheme="minorEastAsia"/>
                <w:noProof/>
              </w:rPr>
              <w:tab/>
            </w:r>
            <w:r w:rsidRPr="00B5273E">
              <w:rPr>
                <w:rStyle w:val="Hyperlink"/>
                <w:noProof/>
              </w:rPr>
              <w:t>SP_ACTIVE_DIRECTORY_INVOKE_USER_MANAGE_PASSWORD_XP</w:t>
            </w:r>
            <w:r>
              <w:rPr>
                <w:noProof/>
                <w:webHidden/>
              </w:rPr>
              <w:tab/>
            </w:r>
            <w:r>
              <w:rPr>
                <w:noProof/>
                <w:webHidden/>
              </w:rPr>
              <w:fldChar w:fldCharType="begin"/>
            </w:r>
            <w:r>
              <w:rPr>
                <w:noProof/>
                <w:webHidden/>
              </w:rPr>
              <w:instrText xml:space="preserve"> PAGEREF _Toc338154124 \h </w:instrText>
            </w:r>
            <w:r>
              <w:rPr>
                <w:noProof/>
                <w:webHidden/>
              </w:rPr>
            </w:r>
            <w:r>
              <w:rPr>
                <w:noProof/>
                <w:webHidden/>
              </w:rPr>
              <w:fldChar w:fldCharType="separate"/>
            </w:r>
            <w:r>
              <w:rPr>
                <w:noProof/>
                <w:webHidden/>
              </w:rPr>
              <w:t>304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25" w:history="1">
            <w:r w:rsidRPr="00B5273E">
              <w:rPr>
                <w:rStyle w:val="Hyperlink"/>
                <w:noProof/>
              </w:rPr>
              <w:t>122.1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_Toc338154125 \h </w:instrText>
            </w:r>
            <w:r>
              <w:rPr>
                <w:noProof/>
                <w:webHidden/>
              </w:rPr>
            </w:r>
            <w:r>
              <w:rPr>
                <w:noProof/>
                <w:webHidden/>
              </w:rPr>
              <w:fldChar w:fldCharType="separate"/>
            </w:r>
            <w:r>
              <w:rPr>
                <w:noProof/>
                <w:webHidden/>
              </w:rPr>
              <w:t>304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26" w:history="1">
            <w:r w:rsidRPr="00B5273E">
              <w:rPr>
                <w:rStyle w:val="Hyperlink"/>
                <w:noProof/>
              </w:rPr>
              <w:t>122.1.1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_Toc338154126 \h </w:instrText>
            </w:r>
            <w:r>
              <w:rPr>
                <w:noProof/>
                <w:webHidden/>
              </w:rPr>
            </w:r>
            <w:r>
              <w:rPr>
                <w:noProof/>
                <w:webHidden/>
              </w:rPr>
              <w:fldChar w:fldCharType="separate"/>
            </w:r>
            <w:r>
              <w:rPr>
                <w:noProof/>
                <w:webHidden/>
              </w:rPr>
              <w:t>304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27" w:history="1">
            <w:r w:rsidRPr="00B5273E">
              <w:rPr>
                <w:rStyle w:val="Hyperlink"/>
                <w:noProof/>
              </w:rPr>
              <w:t>122.1.2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_Toc338154127 \h </w:instrText>
            </w:r>
            <w:r>
              <w:rPr>
                <w:noProof/>
                <w:webHidden/>
              </w:rPr>
            </w:r>
            <w:r>
              <w:rPr>
                <w:noProof/>
                <w:webHidden/>
              </w:rPr>
              <w:fldChar w:fldCharType="separate"/>
            </w:r>
            <w:r>
              <w:rPr>
                <w:noProof/>
                <w:webHidden/>
              </w:rPr>
              <w:t>305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28" w:history="1">
            <w:r w:rsidRPr="00B5273E">
              <w:rPr>
                <w:rStyle w:val="Hyperlink"/>
                <w:caps/>
                <w:noProof/>
              </w:rPr>
              <w:t>123</w:t>
            </w:r>
            <w:r>
              <w:rPr>
                <w:rFonts w:eastAsiaTheme="minorEastAsia"/>
                <w:noProof/>
              </w:rPr>
              <w:tab/>
            </w:r>
            <w:r w:rsidRPr="00B5273E">
              <w:rPr>
                <w:rStyle w:val="Hyperlink"/>
                <w:noProof/>
              </w:rPr>
              <w:t>SP_ACTIVE_DIRECTORY_LOCAL_POPULATE_USER_APPLICATION_PROFILE</w:t>
            </w:r>
            <w:r>
              <w:rPr>
                <w:noProof/>
                <w:webHidden/>
              </w:rPr>
              <w:tab/>
            </w:r>
            <w:r>
              <w:rPr>
                <w:noProof/>
                <w:webHidden/>
              </w:rPr>
              <w:fldChar w:fldCharType="begin"/>
            </w:r>
            <w:r>
              <w:rPr>
                <w:noProof/>
                <w:webHidden/>
              </w:rPr>
              <w:instrText xml:space="preserve"> PAGEREF _Toc338154128 \h </w:instrText>
            </w:r>
            <w:r>
              <w:rPr>
                <w:noProof/>
                <w:webHidden/>
              </w:rPr>
            </w:r>
            <w:r>
              <w:rPr>
                <w:noProof/>
                <w:webHidden/>
              </w:rPr>
              <w:fldChar w:fldCharType="separate"/>
            </w:r>
            <w:r>
              <w:rPr>
                <w:noProof/>
                <w:webHidden/>
              </w:rPr>
              <w:t>305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29" w:history="1">
            <w:r w:rsidRPr="00B5273E">
              <w:rPr>
                <w:rStyle w:val="Hyperlink"/>
                <w:noProof/>
              </w:rPr>
              <w:t>123.1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_Toc338154129 \h </w:instrText>
            </w:r>
            <w:r>
              <w:rPr>
                <w:noProof/>
                <w:webHidden/>
              </w:rPr>
            </w:r>
            <w:r>
              <w:rPr>
                <w:noProof/>
                <w:webHidden/>
              </w:rPr>
              <w:fldChar w:fldCharType="separate"/>
            </w:r>
            <w:r>
              <w:rPr>
                <w:noProof/>
                <w:webHidden/>
              </w:rPr>
              <w:t>305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30" w:history="1">
            <w:r w:rsidRPr="00B5273E">
              <w:rPr>
                <w:rStyle w:val="Hyperlink"/>
                <w:noProof/>
              </w:rPr>
              <w:t>123.1.1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_Toc338154130 \h </w:instrText>
            </w:r>
            <w:r>
              <w:rPr>
                <w:noProof/>
                <w:webHidden/>
              </w:rPr>
            </w:r>
            <w:r>
              <w:rPr>
                <w:noProof/>
                <w:webHidden/>
              </w:rPr>
              <w:fldChar w:fldCharType="separate"/>
            </w:r>
            <w:r>
              <w:rPr>
                <w:noProof/>
                <w:webHidden/>
              </w:rPr>
              <w:t>305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31" w:history="1">
            <w:r w:rsidRPr="00B5273E">
              <w:rPr>
                <w:rStyle w:val="Hyperlink"/>
                <w:noProof/>
              </w:rPr>
              <w:t>123.1.2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_Toc338154131 \h </w:instrText>
            </w:r>
            <w:r>
              <w:rPr>
                <w:noProof/>
                <w:webHidden/>
              </w:rPr>
            </w:r>
            <w:r>
              <w:rPr>
                <w:noProof/>
                <w:webHidden/>
              </w:rPr>
              <w:fldChar w:fldCharType="separate"/>
            </w:r>
            <w:r>
              <w:rPr>
                <w:noProof/>
                <w:webHidden/>
              </w:rPr>
              <w:t>305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32" w:history="1">
            <w:r w:rsidRPr="00B5273E">
              <w:rPr>
                <w:rStyle w:val="Hyperlink"/>
                <w:caps/>
                <w:noProof/>
              </w:rPr>
              <w:t>124</w:t>
            </w:r>
            <w:r>
              <w:rPr>
                <w:rFonts w:eastAsiaTheme="minorEastAsia"/>
                <w:noProof/>
              </w:rPr>
              <w:tab/>
            </w:r>
            <w:r w:rsidRPr="00B5273E">
              <w:rPr>
                <w:rStyle w:val="Hyperlink"/>
                <w:noProof/>
              </w:rPr>
              <w:t>SP_AGENCY_FUND_ACCOUNT_STATISTICS_LOAD</w:t>
            </w:r>
            <w:r>
              <w:rPr>
                <w:noProof/>
                <w:webHidden/>
              </w:rPr>
              <w:tab/>
            </w:r>
            <w:r>
              <w:rPr>
                <w:noProof/>
                <w:webHidden/>
              </w:rPr>
              <w:fldChar w:fldCharType="begin"/>
            </w:r>
            <w:r>
              <w:rPr>
                <w:noProof/>
                <w:webHidden/>
              </w:rPr>
              <w:instrText xml:space="preserve"> PAGEREF _Toc338154132 \h </w:instrText>
            </w:r>
            <w:r>
              <w:rPr>
                <w:noProof/>
                <w:webHidden/>
              </w:rPr>
            </w:r>
            <w:r>
              <w:rPr>
                <w:noProof/>
                <w:webHidden/>
              </w:rPr>
              <w:fldChar w:fldCharType="separate"/>
            </w:r>
            <w:r>
              <w:rPr>
                <w:noProof/>
                <w:webHidden/>
              </w:rPr>
              <w:t>306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33" w:history="1">
            <w:r w:rsidRPr="00B5273E">
              <w:rPr>
                <w:rStyle w:val="Hyperlink"/>
                <w:noProof/>
              </w:rPr>
              <w:t>124.1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_Toc338154133 \h </w:instrText>
            </w:r>
            <w:r>
              <w:rPr>
                <w:noProof/>
                <w:webHidden/>
              </w:rPr>
            </w:r>
            <w:r>
              <w:rPr>
                <w:noProof/>
                <w:webHidden/>
              </w:rPr>
              <w:fldChar w:fldCharType="separate"/>
            </w:r>
            <w:r>
              <w:rPr>
                <w:noProof/>
                <w:webHidden/>
              </w:rPr>
              <w:t>306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34" w:history="1">
            <w:r w:rsidRPr="00B5273E">
              <w:rPr>
                <w:rStyle w:val="Hyperlink"/>
                <w:noProof/>
              </w:rPr>
              <w:t>124.1.1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_Toc338154134 \h </w:instrText>
            </w:r>
            <w:r>
              <w:rPr>
                <w:noProof/>
                <w:webHidden/>
              </w:rPr>
            </w:r>
            <w:r>
              <w:rPr>
                <w:noProof/>
                <w:webHidden/>
              </w:rPr>
              <w:fldChar w:fldCharType="separate"/>
            </w:r>
            <w:r>
              <w:rPr>
                <w:noProof/>
                <w:webHidden/>
              </w:rPr>
              <w:t>307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35" w:history="1">
            <w:r w:rsidRPr="00B5273E">
              <w:rPr>
                <w:rStyle w:val="Hyperlink"/>
                <w:noProof/>
              </w:rPr>
              <w:t>124.1.2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_Toc338154135 \h </w:instrText>
            </w:r>
            <w:r>
              <w:rPr>
                <w:noProof/>
                <w:webHidden/>
              </w:rPr>
            </w:r>
            <w:r>
              <w:rPr>
                <w:noProof/>
                <w:webHidden/>
              </w:rPr>
              <w:fldChar w:fldCharType="separate"/>
            </w:r>
            <w:r>
              <w:rPr>
                <w:noProof/>
                <w:webHidden/>
              </w:rPr>
              <w:t>308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36" w:history="1">
            <w:r w:rsidRPr="00B5273E">
              <w:rPr>
                <w:rStyle w:val="Hyperlink"/>
                <w:caps/>
                <w:noProof/>
              </w:rPr>
              <w:t>125</w:t>
            </w:r>
            <w:r>
              <w:rPr>
                <w:rFonts w:eastAsiaTheme="minorEastAsia"/>
                <w:noProof/>
              </w:rPr>
              <w:tab/>
            </w:r>
            <w:r w:rsidRPr="00B5273E">
              <w:rPr>
                <w:rStyle w:val="Hyperlink"/>
                <w:noProof/>
              </w:rPr>
              <w:t>SP_AGENCY_FUND_ACCOUNT_STATISTICS_POPULATE</w:t>
            </w:r>
            <w:r>
              <w:rPr>
                <w:noProof/>
                <w:webHidden/>
              </w:rPr>
              <w:tab/>
            </w:r>
            <w:r>
              <w:rPr>
                <w:noProof/>
                <w:webHidden/>
              </w:rPr>
              <w:fldChar w:fldCharType="begin"/>
            </w:r>
            <w:r>
              <w:rPr>
                <w:noProof/>
                <w:webHidden/>
              </w:rPr>
              <w:instrText xml:space="preserve"> PAGEREF _Toc338154136 \h </w:instrText>
            </w:r>
            <w:r>
              <w:rPr>
                <w:noProof/>
                <w:webHidden/>
              </w:rPr>
            </w:r>
            <w:r>
              <w:rPr>
                <w:noProof/>
                <w:webHidden/>
              </w:rPr>
              <w:fldChar w:fldCharType="separate"/>
            </w:r>
            <w:r>
              <w:rPr>
                <w:noProof/>
                <w:webHidden/>
              </w:rPr>
              <w:t>308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37" w:history="1">
            <w:r w:rsidRPr="00B5273E">
              <w:rPr>
                <w:rStyle w:val="Hyperlink"/>
                <w:noProof/>
              </w:rPr>
              <w:t>125.1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_Toc338154137 \h </w:instrText>
            </w:r>
            <w:r>
              <w:rPr>
                <w:noProof/>
                <w:webHidden/>
              </w:rPr>
            </w:r>
            <w:r>
              <w:rPr>
                <w:noProof/>
                <w:webHidden/>
              </w:rPr>
              <w:fldChar w:fldCharType="separate"/>
            </w:r>
            <w:r>
              <w:rPr>
                <w:noProof/>
                <w:webHidden/>
              </w:rPr>
              <w:t>308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38" w:history="1">
            <w:r w:rsidRPr="00B5273E">
              <w:rPr>
                <w:rStyle w:val="Hyperlink"/>
                <w:noProof/>
              </w:rPr>
              <w:t>125.1.1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_Toc338154138 \h </w:instrText>
            </w:r>
            <w:r>
              <w:rPr>
                <w:noProof/>
                <w:webHidden/>
              </w:rPr>
            </w:r>
            <w:r>
              <w:rPr>
                <w:noProof/>
                <w:webHidden/>
              </w:rPr>
              <w:fldChar w:fldCharType="separate"/>
            </w:r>
            <w:r>
              <w:rPr>
                <w:noProof/>
                <w:webHidden/>
              </w:rPr>
              <w:t>309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39" w:history="1">
            <w:r w:rsidRPr="00B5273E">
              <w:rPr>
                <w:rStyle w:val="Hyperlink"/>
                <w:noProof/>
              </w:rPr>
              <w:t>125.1.2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_Toc338154139 \h </w:instrText>
            </w:r>
            <w:r>
              <w:rPr>
                <w:noProof/>
                <w:webHidden/>
              </w:rPr>
            </w:r>
            <w:r>
              <w:rPr>
                <w:noProof/>
                <w:webHidden/>
              </w:rPr>
              <w:fldChar w:fldCharType="separate"/>
            </w:r>
            <w:r>
              <w:rPr>
                <w:noProof/>
                <w:webHidden/>
              </w:rPr>
              <w:t>309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40" w:history="1">
            <w:r w:rsidRPr="00B5273E">
              <w:rPr>
                <w:rStyle w:val="Hyperlink"/>
                <w:caps/>
                <w:noProof/>
              </w:rPr>
              <w:t>126</w:t>
            </w:r>
            <w:r>
              <w:rPr>
                <w:rFonts w:eastAsiaTheme="minorEastAsia"/>
                <w:noProof/>
              </w:rPr>
              <w:tab/>
            </w:r>
            <w:r w:rsidRPr="00B5273E">
              <w:rPr>
                <w:rStyle w:val="Hyperlink"/>
                <w:noProof/>
              </w:rPr>
              <w:t>SP_AGENCY_FUND_ACCOUNT_SUMMARY_ANALYSIS_POPULATE</w:t>
            </w:r>
            <w:r>
              <w:rPr>
                <w:noProof/>
                <w:webHidden/>
              </w:rPr>
              <w:tab/>
            </w:r>
            <w:r>
              <w:rPr>
                <w:noProof/>
                <w:webHidden/>
              </w:rPr>
              <w:fldChar w:fldCharType="begin"/>
            </w:r>
            <w:r>
              <w:rPr>
                <w:noProof/>
                <w:webHidden/>
              </w:rPr>
              <w:instrText xml:space="preserve"> PAGEREF _Toc338154140 \h </w:instrText>
            </w:r>
            <w:r>
              <w:rPr>
                <w:noProof/>
                <w:webHidden/>
              </w:rPr>
            </w:r>
            <w:r>
              <w:rPr>
                <w:noProof/>
                <w:webHidden/>
              </w:rPr>
              <w:fldChar w:fldCharType="separate"/>
            </w:r>
            <w:r>
              <w:rPr>
                <w:noProof/>
                <w:webHidden/>
              </w:rPr>
              <w:t>310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41" w:history="1">
            <w:r w:rsidRPr="00B5273E">
              <w:rPr>
                <w:rStyle w:val="Hyperlink"/>
                <w:noProof/>
              </w:rPr>
              <w:t>126.1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_Toc338154141 \h </w:instrText>
            </w:r>
            <w:r>
              <w:rPr>
                <w:noProof/>
                <w:webHidden/>
              </w:rPr>
            </w:r>
            <w:r>
              <w:rPr>
                <w:noProof/>
                <w:webHidden/>
              </w:rPr>
              <w:fldChar w:fldCharType="separate"/>
            </w:r>
            <w:r>
              <w:rPr>
                <w:noProof/>
                <w:webHidden/>
              </w:rPr>
              <w:t>310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42" w:history="1">
            <w:r w:rsidRPr="00B5273E">
              <w:rPr>
                <w:rStyle w:val="Hyperlink"/>
                <w:noProof/>
              </w:rPr>
              <w:t>126.1.1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_Toc338154142 \h </w:instrText>
            </w:r>
            <w:r>
              <w:rPr>
                <w:noProof/>
                <w:webHidden/>
              </w:rPr>
            </w:r>
            <w:r>
              <w:rPr>
                <w:noProof/>
                <w:webHidden/>
              </w:rPr>
              <w:fldChar w:fldCharType="separate"/>
            </w:r>
            <w:r>
              <w:rPr>
                <w:noProof/>
                <w:webHidden/>
              </w:rPr>
              <w:t>310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43" w:history="1">
            <w:r w:rsidRPr="00B5273E">
              <w:rPr>
                <w:rStyle w:val="Hyperlink"/>
                <w:noProof/>
              </w:rPr>
              <w:t>126.1.2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_Toc338154143 \h </w:instrText>
            </w:r>
            <w:r>
              <w:rPr>
                <w:noProof/>
                <w:webHidden/>
              </w:rPr>
            </w:r>
            <w:r>
              <w:rPr>
                <w:noProof/>
                <w:webHidden/>
              </w:rPr>
              <w:fldChar w:fldCharType="separate"/>
            </w:r>
            <w:r>
              <w:rPr>
                <w:noProof/>
                <w:webHidden/>
              </w:rPr>
              <w:t>311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44" w:history="1">
            <w:r w:rsidRPr="00B5273E">
              <w:rPr>
                <w:rStyle w:val="Hyperlink"/>
                <w:caps/>
                <w:noProof/>
              </w:rPr>
              <w:t>127</w:t>
            </w:r>
            <w:r>
              <w:rPr>
                <w:rFonts w:eastAsiaTheme="minorEastAsia"/>
                <w:noProof/>
              </w:rPr>
              <w:tab/>
            </w:r>
            <w:r w:rsidRPr="00B5273E">
              <w:rPr>
                <w:rStyle w:val="Hyperlink"/>
                <w:noProof/>
              </w:rPr>
              <w:t>SP_AGENCY_FUND_ACCOUNT_TRIAL_BALANCE_LOAD</w:t>
            </w:r>
            <w:r>
              <w:rPr>
                <w:noProof/>
                <w:webHidden/>
              </w:rPr>
              <w:tab/>
            </w:r>
            <w:r>
              <w:rPr>
                <w:noProof/>
                <w:webHidden/>
              </w:rPr>
              <w:fldChar w:fldCharType="begin"/>
            </w:r>
            <w:r>
              <w:rPr>
                <w:noProof/>
                <w:webHidden/>
              </w:rPr>
              <w:instrText xml:space="preserve"> PAGEREF _Toc338154144 \h </w:instrText>
            </w:r>
            <w:r>
              <w:rPr>
                <w:noProof/>
                <w:webHidden/>
              </w:rPr>
            </w:r>
            <w:r>
              <w:rPr>
                <w:noProof/>
                <w:webHidden/>
              </w:rPr>
              <w:fldChar w:fldCharType="separate"/>
            </w:r>
            <w:r>
              <w:rPr>
                <w:noProof/>
                <w:webHidden/>
              </w:rPr>
              <w:t>311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45" w:history="1">
            <w:r w:rsidRPr="00B5273E">
              <w:rPr>
                <w:rStyle w:val="Hyperlink"/>
                <w:noProof/>
              </w:rPr>
              <w:t>127.1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_Toc338154145 \h </w:instrText>
            </w:r>
            <w:r>
              <w:rPr>
                <w:noProof/>
                <w:webHidden/>
              </w:rPr>
            </w:r>
            <w:r>
              <w:rPr>
                <w:noProof/>
                <w:webHidden/>
              </w:rPr>
              <w:fldChar w:fldCharType="separate"/>
            </w:r>
            <w:r>
              <w:rPr>
                <w:noProof/>
                <w:webHidden/>
              </w:rPr>
              <w:t>311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46" w:history="1">
            <w:r w:rsidRPr="00B5273E">
              <w:rPr>
                <w:rStyle w:val="Hyperlink"/>
                <w:noProof/>
              </w:rPr>
              <w:t>127.1.1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_Toc338154146 \h </w:instrText>
            </w:r>
            <w:r>
              <w:rPr>
                <w:noProof/>
                <w:webHidden/>
              </w:rPr>
            </w:r>
            <w:r>
              <w:rPr>
                <w:noProof/>
                <w:webHidden/>
              </w:rPr>
              <w:fldChar w:fldCharType="separate"/>
            </w:r>
            <w:r>
              <w:rPr>
                <w:noProof/>
                <w:webHidden/>
              </w:rPr>
              <w:t>312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47" w:history="1">
            <w:r w:rsidRPr="00B5273E">
              <w:rPr>
                <w:rStyle w:val="Hyperlink"/>
                <w:noProof/>
              </w:rPr>
              <w:t>127.1.2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_Toc338154147 \h </w:instrText>
            </w:r>
            <w:r>
              <w:rPr>
                <w:noProof/>
                <w:webHidden/>
              </w:rPr>
            </w:r>
            <w:r>
              <w:rPr>
                <w:noProof/>
                <w:webHidden/>
              </w:rPr>
              <w:fldChar w:fldCharType="separate"/>
            </w:r>
            <w:r>
              <w:rPr>
                <w:noProof/>
                <w:webHidden/>
              </w:rPr>
              <w:t>312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48" w:history="1">
            <w:r w:rsidRPr="00B5273E">
              <w:rPr>
                <w:rStyle w:val="Hyperlink"/>
                <w:caps/>
                <w:noProof/>
              </w:rPr>
              <w:t>128</w:t>
            </w:r>
            <w:r>
              <w:rPr>
                <w:rFonts w:eastAsiaTheme="minorEastAsia"/>
                <w:noProof/>
              </w:rPr>
              <w:tab/>
            </w:r>
            <w:r w:rsidRPr="00B5273E">
              <w:rPr>
                <w:rStyle w:val="Hyperlink"/>
                <w:noProof/>
              </w:rPr>
              <w:t>SP_AGENCY_FUND_ACCOUNT_TRIAL_BALANCE_LOAD_REVERSE_HIERARCHY</w:t>
            </w:r>
            <w:r>
              <w:rPr>
                <w:noProof/>
                <w:webHidden/>
              </w:rPr>
              <w:tab/>
            </w:r>
            <w:r>
              <w:rPr>
                <w:noProof/>
                <w:webHidden/>
              </w:rPr>
              <w:fldChar w:fldCharType="begin"/>
            </w:r>
            <w:r>
              <w:rPr>
                <w:noProof/>
                <w:webHidden/>
              </w:rPr>
              <w:instrText xml:space="preserve"> PAGEREF _Toc338154148 \h </w:instrText>
            </w:r>
            <w:r>
              <w:rPr>
                <w:noProof/>
                <w:webHidden/>
              </w:rPr>
            </w:r>
            <w:r>
              <w:rPr>
                <w:noProof/>
                <w:webHidden/>
              </w:rPr>
              <w:fldChar w:fldCharType="separate"/>
            </w:r>
            <w:r>
              <w:rPr>
                <w:noProof/>
                <w:webHidden/>
              </w:rPr>
              <w:t>312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49" w:history="1">
            <w:r w:rsidRPr="00B5273E">
              <w:rPr>
                <w:rStyle w:val="Hyperlink"/>
                <w:noProof/>
              </w:rPr>
              <w:t>128.1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_Toc338154149 \h </w:instrText>
            </w:r>
            <w:r>
              <w:rPr>
                <w:noProof/>
                <w:webHidden/>
              </w:rPr>
            </w:r>
            <w:r>
              <w:rPr>
                <w:noProof/>
                <w:webHidden/>
              </w:rPr>
              <w:fldChar w:fldCharType="separate"/>
            </w:r>
            <w:r>
              <w:rPr>
                <w:noProof/>
                <w:webHidden/>
              </w:rPr>
              <w:t>312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50" w:history="1">
            <w:r w:rsidRPr="00B5273E">
              <w:rPr>
                <w:rStyle w:val="Hyperlink"/>
                <w:noProof/>
              </w:rPr>
              <w:t>128.1.1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_Toc338154150 \h </w:instrText>
            </w:r>
            <w:r>
              <w:rPr>
                <w:noProof/>
                <w:webHidden/>
              </w:rPr>
            </w:r>
            <w:r>
              <w:rPr>
                <w:noProof/>
                <w:webHidden/>
              </w:rPr>
              <w:fldChar w:fldCharType="separate"/>
            </w:r>
            <w:r>
              <w:rPr>
                <w:noProof/>
                <w:webHidden/>
              </w:rPr>
              <w:t>312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51" w:history="1">
            <w:r w:rsidRPr="00B5273E">
              <w:rPr>
                <w:rStyle w:val="Hyperlink"/>
                <w:noProof/>
              </w:rPr>
              <w:t>128.1.2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_Toc338154151 \h </w:instrText>
            </w:r>
            <w:r>
              <w:rPr>
                <w:noProof/>
                <w:webHidden/>
              </w:rPr>
            </w:r>
            <w:r>
              <w:rPr>
                <w:noProof/>
                <w:webHidden/>
              </w:rPr>
              <w:fldChar w:fldCharType="separate"/>
            </w:r>
            <w:r>
              <w:rPr>
                <w:noProof/>
                <w:webHidden/>
              </w:rPr>
              <w:t>313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52" w:history="1">
            <w:r w:rsidRPr="00B5273E">
              <w:rPr>
                <w:rStyle w:val="Hyperlink"/>
                <w:caps/>
                <w:noProof/>
              </w:rPr>
              <w:t>129</w:t>
            </w:r>
            <w:r>
              <w:rPr>
                <w:rFonts w:eastAsiaTheme="minorEastAsia"/>
                <w:noProof/>
              </w:rPr>
              <w:tab/>
            </w:r>
            <w:r w:rsidRPr="00B5273E">
              <w:rPr>
                <w:rStyle w:val="Hyperlink"/>
                <w:noProof/>
              </w:rPr>
              <w:t>SP_AGENCY_FUND_ACCOUNT_TRIAL_BALANCE_POPULATE</w:t>
            </w:r>
            <w:r>
              <w:rPr>
                <w:noProof/>
                <w:webHidden/>
              </w:rPr>
              <w:tab/>
            </w:r>
            <w:r>
              <w:rPr>
                <w:noProof/>
                <w:webHidden/>
              </w:rPr>
              <w:fldChar w:fldCharType="begin"/>
            </w:r>
            <w:r>
              <w:rPr>
                <w:noProof/>
                <w:webHidden/>
              </w:rPr>
              <w:instrText xml:space="preserve"> PAGEREF _Toc338154152 \h </w:instrText>
            </w:r>
            <w:r>
              <w:rPr>
                <w:noProof/>
                <w:webHidden/>
              </w:rPr>
            </w:r>
            <w:r>
              <w:rPr>
                <w:noProof/>
                <w:webHidden/>
              </w:rPr>
              <w:fldChar w:fldCharType="separate"/>
            </w:r>
            <w:r>
              <w:rPr>
                <w:noProof/>
                <w:webHidden/>
              </w:rPr>
              <w:t>313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53" w:history="1">
            <w:r w:rsidRPr="00B5273E">
              <w:rPr>
                <w:rStyle w:val="Hyperlink"/>
                <w:noProof/>
              </w:rPr>
              <w:t>129.1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_Toc338154153 \h </w:instrText>
            </w:r>
            <w:r>
              <w:rPr>
                <w:noProof/>
                <w:webHidden/>
              </w:rPr>
            </w:r>
            <w:r>
              <w:rPr>
                <w:noProof/>
                <w:webHidden/>
              </w:rPr>
              <w:fldChar w:fldCharType="separate"/>
            </w:r>
            <w:r>
              <w:rPr>
                <w:noProof/>
                <w:webHidden/>
              </w:rPr>
              <w:t>313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54" w:history="1">
            <w:r w:rsidRPr="00B5273E">
              <w:rPr>
                <w:rStyle w:val="Hyperlink"/>
                <w:noProof/>
              </w:rPr>
              <w:t>129.1.1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_Toc338154154 \h </w:instrText>
            </w:r>
            <w:r>
              <w:rPr>
                <w:noProof/>
                <w:webHidden/>
              </w:rPr>
            </w:r>
            <w:r>
              <w:rPr>
                <w:noProof/>
                <w:webHidden/>
              </w:rPr>
              <w:fldChar w:fldCharType="separate"/>
            </w:r>
            <w:r>
              <w:rPr>
                <w:noProof/>
                <w:webHidden/>
              </w:rPr>
              <w:t>313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55" w:history="1">
            <w:r w:rsidRPr="00B5273E">
              <w:rPr>
                <w:rStyle w:val="Hyperlink"/>
                <w:noProof/>
              </w:rPr>
              <w:t>129.1.2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_Toc338154155 \h </w:instrText>
            </w:r>
            <w:r>
              <w:rPr>
                <w:noProof/>
                <w:webHidden/>
              </w:rPr>
            </w:r>
            <w:r>
              <w:rPr>
                <w:noProof/>
                <w:webHidden/>
              </w:rPr>
              <w:fldChar w:fldCharType="separate"/>
            </w:r>
            <w:r>
              <w:rPr>
                <w:noProof/>
                <w:webHidden/>
              </w:rPr>
              <w:t>314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56" w:history="1">
            <w:r w:rsidRPr="00B5273E">
              <w:rPr>
                <w:rStyle w:val="Hyperlink"/>
                <w:caps/>
                <w:noProof/>
              </w:rPr>
              <w:t>130</w:t>
            </w:r>
            <w:r>
              <w:rPr>
                <w:rFonts w:eastAsiaTheme="minorEastAsia"/>
                <w:noProof/>
              </w:rPr>
              <w:tab/>
            </w:r>
            <w:r w:rsidRPr="00B5273E">
              <w:rPr>
                <w:rStyle w:val="Hyperlink"/>
                <w:noProof/>
              </w:rPr>
              <w:t>SP_AGENCY_FUND_ACCOUNT_TRIAL_BALANCE_POPULATE_COMMON_EXPRESSION</w:t>
            </w:r>
            <w:r>
              <w:rPr>
                <w:noProof/>
                <w:webHidden/>
              </w:rPr>
              <w:tab/>
            </w:r>
            <w:r>
              <w:rPr>
                <w:noProof/>
                <w:webHidden/>
              </w:rPr>
              <w:fldChar w:fldCharType="begin"/>
            </w:r>
            <w:r>
              <w:rPr>
                <w:noProof/>
                <w:webHidden/>
              </w:rPr>
              <w:instrText xml:space="preserve"> PAGEREF _Toc338154156 \h </w:instrText>
            </w:r>
            <w:r>
              <w:rPr>
                <w:noProof/>
                <w:webHidden/>
              </w:rPr>
            </w:r>
            <w:r>
              <w:rPr>
                <w:noProof/>
                <w:webHidden/>
              </w:rPr>
              <w:fldChar w:fldCharType="separate"/>
            </w:r>
            <w:r>
              <w:rPr>
                <w:noProof/>
                <w:webHidden/>
              </w:rPr>
              <w:t>316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57" w:history="1">
            <w:r w:rsidRPr="00B5273E">
              <w:rPr>
                <w:rStyle w:val="Hyperlink"/>
                <w:noProof/>
              </w:rPr>
              <w:t>130.1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_Toc338154157 \h </w:instrText>
            </w:r>
            <w:r>
              <w:rPr>
                <w:noProof/>
                <w:webHidden/>
              </w:rPr>
            </w:r>
            <w:r>
              <w:rPr>
                <w:noProof/>
                <w:webHidden/>
              </w:rPr>
              <w:fldChar w:fldCharType="separate"/>
            </w:r>
            <w:r>
              <w:rPr>
                <w:noProof/>
                <w:webHidden/>
              </w:rPr>
              <w:t>316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58" w:history="1">
            <w:r w:rsidRPr="00B5273E">
              <w:rPr>
                <w:rStyle w:val="Hyperlink"/>
                <w:noProof/>
              </w:rPr>
              <w:t>130.1.1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_Toc338154158 \h </w:instrText>
            </w:r>
            <w:r>
              <w:rPr>
                <w:noProof/>
                <w:webHidden/>
              </w:rPr>
            </w:r>
            <w:r>
              <w:rPr>
                <w:noProof/>
                <w:webHidden/>
              </w:rPr>
              <w:fldChar w:fldCharType="separate"/>
            </w:r>
            <w:r>
              <w:rPr>
                <w:noProof/>
                <w:webHidden/>
              </w:rPr>
              <w:t>316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59" w:history="1">
            <w:r w:rsidRPr="00B5273E">
              <w:rPr>
                <w:rStyle w:val="Hyperlink"/>
                <w:noProof/>
              </w:rPr>
              <w:t>130.1.2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_Toc338154159 \h </w:instrText>
            </w:r>
            <w:r>
              <w:rPr>
                <w:noProof/>
                <w:webHidden/>
              </w:rPr>
            </w:r>
            <w:r>
              <w:rPr>
                <w:noProof/>
                <w:webHidden/>
              </w:rPr>
              <w:fldChar w:fldCharType="separate"/>
            </w:r>
            <w:r>
              <w:rPr>
                <w:noProof/>
                <w:webHidden/>
              </w:rPr>
              <w:t>316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60" w:history="1">
            <w:r w:rsidRPr="00B5273E">
              <w:rPr>
                <w:rStyle w:val="Hyperlink"/>
                <w:caps/>
                <w:noProof/>
              </w:rPr>
              <w:t>131</w:t>
            </w:r>
            <w:r>
              <w:rPr>
                <w:rFonts w:eastAsiaTheme="minorEastAsia"/>
                <w:noProof/>
              </w:rPr>
              <w:tab/>
            </w:r>
            <w:r w:rsidRPr="00B5273E">
              <w:rPr>
                <w:rStyle w:val="Hyperlink"/>
                <w:noProof/>
              </w:rPr>
              <w:t>SP_AGENCY_FUND_BALANCE_SHEET_ACCOUNT_BALANCE_POPULATE</w:t>
            </w:r>
            <w:r>
              <w:rPr>
                <w:noProof/>
                <w:webHidden/>
              </w:rPr>
              <w:tab/>
            </w:r>
            <w:r>
              <w:rPr>
                <w:noProof/>
                <w:webHidden/>
              </w:rPr>
              <w:fldChar w:fldCharType="begin"/>
            </w:r>
            <w:r>
              <w:rPr>
                <w:noProof/>
                <w:webHidden/>
              </w:rPr>
              <w:instrText xml:space="preserve"> PAGEREF _Toc338154160 \h </w:instrText>
            </w:r>
            <w:r>
              <w:rPr>
                <w:noProof/>
                <w:webHidden/>
              </w:rPr>
            </w:r>
            <w:r>
              <w:rPr>
                <w:noProof/>
                <w:webHidden/>
              </w:rPr>
              <w:fldChar w:fldCharType="separate"/>
            </w:r>
            <w:r>
              <w:rPr>
                <w:noProof/>
                <w:webHidden/>
              </w:rPr>
              <w:t>316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61" w:history="1">
            <w:r w:rsidRPr="00B5273E">
              <w:rPr>
                <w:rStyle w:val="Hyperlink"/>
                <w:noProof/>
              </w:rPr>
              <w:t>131.1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_Toc338154161 \h </w:instrText>
            </w:r>
            <w:r>
              <w:rPr>
                <w:noProof/>
                <w:webHidden/>
              </w:rPr>
            </w:r>
            <w:r>
              <w:rPr>
                <w:noProof/>
                <w:webHidden/>
              </w:rPr>
              <w:fldChar w:fldCharType="separate"/>
            </w:r>
            <w:r>
              <w:rPr>
                <w:noProof/>
                <w:webHidden/>
              </w:rPr>
              <w:t>316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62" w:history="1">
            <w:r w:rsidRPr="00B5273E">
              <w:rPr>
                <w:rStyle w:val="Hyperlink"/>
                <w:noProof/>
              </w:rPr>
              <w:t>131.1.1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_Toc338154162 \h </w:instrText>
            </w:r>
            <w:r>
              <w:rPr>
                <w:noProof/>
                <w:webHidden/>
              </w:rPr>
            </w:r>
            <w:r>
              <w:rPr>
                <w:noProof/>
                <w:webHidden/>
              </w:rPr>
              <w:fldChar w:fldCharType="separate"/>
            </w:r>
            <w:r>
              <w:rPr>
                <w:noProof/>
                <w:webHidden/>
              </w:rPr>
              <w:t>317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63" w:history="1">
            <w:r w:rsidRPr="00B5273E">
              <w:rPr>
                <w:rStyle w:val="Hyperlink"/>
                <w:noProof/>
              </w:rPr>
              <w:t>131.1.2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_Toc338154163 \h </w:instrText>
            </w:r>
            <w:r>
              <w:rPr>
                <w:noProof/>
                <w:webHidden/>
              </w:rPr>
            </w:r>
            <w:r>
              <w:rPr>
                <w:noProof/>
                <w:webHidden/>
              </w:rPr>
              <w:fldChar w:fldCharType="separate"/>
            </w:r>
            <w:r>
              <w:rPr>
                <w:noProof/>
                <w:webHidden/>
              </w:rPr>
              <w:t>317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64" w:history="1">
            <w:r w:rsidRPr="00B5273E">
              <w:rPr>
                <w:rStyle w:val="Hyperlink"/>
                <w:caps/>
                <w:noProof/>
              </w:rPr>
              <w:t>132</w:t>
            </w:r>
            <w:r>
              <w:rPr>
                <w:rFonts w:eastAsiaTheme="minorEastAsia"/>
                <w:noProof/>
              </w:rPr>
              <w:tab/>
            </w:r>
            <w:r w:rsidRPr="00B5273E">
              <w:rPr>
                <w:rStyle w:val="Hyperlink"/>
                <w:noProof/>
              </w:rPr>
              <w:t>SP_AGENCY_FUND_LOAD</w:t>
            </w:r>
            <w:r>
              <w:rPr>
                <w:noProof/>
                <w:webHidden/>
              </w:rPr>
              <w:tab/>
            </w:r>
            <w:r>
              <w:rPr>
                <w:noProof/>
                <w:webHidden/>
              </w:rPr>
              <w:fldChar w:fldCharType="begin"/>
            </w:r>
            <w:r>
              <w:rPr>
                <w:noProof/>
                <w:webHidden/>
              </w:rPr>
              <w:instrText xml:space="preserve"> PAGEREF _Toc338154164 \h </w:instrText>
            </w:r>
            <w:r>
              <w:rPr>
                <w:noProof/>
                <w:webHidden/>
              </w:rPr>
            </w:r>
            <w:r>
              <w:rPr>
                <w:noProof/>
                <w:webHidden/>
              </w:rPr>
              <w:fldChar w:fldCharType="separate"/>
            </w:r>
            <w:r>
              <w:rPr>
                <w:noProof/>
                <w:webHidden/>
              </w:rPr>
              <w:t>317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65" w:history="1">
            <w:r w:rsidRPr="00B5273E">
              <w:rPr>
                <w:rStyle w:val="Hyperlink"/>
                <w:noProof/>
              </w:rPr>
              <w:t>132.1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_Toc338154165 \h </w:instrText>
            </w:r>
            <w:r>
              <w:rPr>
                <w:noProof/>
                <w:webHidden/>
              </w:rPr>
            </w:r>
            <w:r>
              <w:rPr>
                <w:noProof/>
                <w:webHidden/>
              </w:rPr>
              <w:fldChar w:fldCharType="separate"/>
            </w:r>
            <w:r>
              <w:rPr>
                <w:noProof/>
                <w:webHidden/>
              </w:rPr>
              <w:t>317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66" w:history="1">
            <w:r w:rsidRPr="00B5273E">
              <w:rPr>
                <w:rStyle w:val="Hyperlink"/>
                <w:noProof/>
              </w:rPr>
              <w:t>132.1.1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_Toc338154166 \h </w:instrText>
            </w:r>
            <w:r>
              <w:rPr>
                <w:noProof/>
                <w:webHidden/>
              </w:rPr>
            </w:r>
            <w:r>
              <w:rPr>
                <w:noProof/>
                <w:webHidden/>
              </w:rPr>
              <w:fldChar w:fldCharType="separate"/>
            </w:r>
            <w:r>
              <w:rPr>
                <w:noProof/>
                <w:webHidden/>
              </w:rPr>
              <w:t>317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67" w:history="1">
            <w:r w:rsidRPr="00B5273E">
              <w:rPr>
                <w:rStyle w:val="Hyperlink"/>
                <w:noProof/>
              </w:rPr>
              <w:t>132.1.2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_Toc338154167 \h </w:instrText>
            </w:r>
            <w:r>
              <w:rPr>
                <w:noProof/>
                <w:webHidden/>
              </w:rPr>
            </w:r>
            <w:r>
              <w:rPr>
                <w:noProof/>
                <w:webHidden/>
              </w:rPr>
              <w:fldChar w:fldCharType="separate"/>
            </w:r>
            <w:r>
              <w:rPr>
                <w:noProof/>
                <w:webHidden/>
              </w:rPr>
              <w:t>318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68" w:history="1">
            <w:r w:rsidRPr="00B5273E">
              <w:rPr>
                <w:rStyle w:val="Hyperlink"/>
                <w:caps/>
                <w:noProof/>
              </w:rPr>
              <w:t>133</w:t>
            </w:r>
            <w:r>
              <w:rPr>
                <w:rFonts w:eastAsiaTheme="minorEastAsia"/>
                <w:noProof/>
              </w:rPr>
              <w:tab/>
            </w:r>
            <w:r w:rsidRPr="00B5273E">
              <w:rPr>
                <w:rStyle w:val="Hyperlink"/>
                <w:noProof/>
              </w:rPr>
              <w:t>SP_AGENCY_FUND_PACKAGE_FORM_COLLECTION_LOAD</w:t>
            </w:r>
            <w:r>
              <w:rPr>
                <w:noProof/>
                <w:webHidden/>
              </w:rPr>
              <w:tab/>
            </w:r>
            <w:r>
              <w:rPr>
                <w:noProof/>
                <w:webHidden/>
              </w:rPr>
              <w:fldChar w:fldCharType="begin"/>
            </w:r>
            <w:r>
              <w:rPr>
                <w:noProof/>
                <w:webHidden/>
              </w:rPr>
              <w:instrText xml:space="preserve"> PAGEREF _Toc338154168 \h </w:instrText>
            </w:r>
            <w:r>
              <w:rPr>
                <w:noProof/>
                <w:webHidden/>
              </w:rPr>
            </w:r>
            <w:r>
              <w:rPr>
                <w:noProof/>
                <w:webHidden/>
              </w:rPr>
              <w:fldChar w:fldCharType="separate"/>
            </w:r>
            <w:r>
              <w:rPr>
                <w:noProof/>
                <w:webHidden/>
              </w:rPr>
              <w:t>318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69" w:history="1">
            <w:r w:rsidRPr="00B5273E">
              <w:rPr>
                <w:rStyle w:val="Hyperlink"/>
                <w:noProof/>
              </w:rPr>
              <w:t>133.1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_Toc338154169 \h </w:instrText>
            </w:r>
            <w:r>
              <w:rPr>
                <w:noProof/>
                <w:webHidden/>
              </w:rPr>
            </w:r>
            <w:r>
              <w:rPr>
                <w:noProof/>
                <w:webHidden/>
              </w:rPr>
              <w:fldChar w:fldCharType="separate"/>
            </w:r>
            <w:r>
              <w:rPr>
                <w:noProof/>
                <w:webHidden/>
              </w:rPr>
              <w:t>318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70" w:history="1">
            <w:r w:rsidRPr="00B5273E">
              <w:rPr>
                <w:rStyle w:val="Hyperlink"/>
                <w:noProof/>
              </w:rPr>
              <w:t>133.1.1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_Toc338154170 \h </w:instrText>
            </w:r>
            <w:r>
              <w:rPr>
                <w:noProof/>
                <w:webHidden/>
              </w:rPr>
            </w:r>
            <w:r>
              <w:rPr>
                <w:noProof/>
                <w:webHidden/>
              </w:rPr>
              <w:fldChar w:fldCharType="separate"/>
            </w:r>
            <w:r>
              <w:rPr>
                <w:noProof/>
                <w:webHidden/>
              </w:rPr>
              <w:t>318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71" w:history="1">
            <w:r w:rsidRPr="00B5273E">
              <w:rPr>
                <w:rStyle w:val="Hyperlink"/>
                <w:noProof/>
              </w:rPr>
              <w:t>133.1.2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_Toc338154171 \h </w:instrText>
            </w:r>
            <w:r>
              <w:rPr>
                <w:noProof/>
                <w:webHidden/>
              </w:rPr>
            </w:r>
            <w:r>
              <w:rPr>
                <w:noProof/>
                <w:webHidden/>
              </w:rPr>
              <w:fldChar w:fldCharType="separate"/>
            </w:r>
            <w:r>
              <w:rPr>
                <w:noProof/>
                <w:webHidden/>
              </w:rPr>
              <w:t>319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72" w:history="1">
            <w:r w:rsidRPr="00B5273E">
              <w:rPr>
                <w:rStyle w:val="Hyperlink"/>
                <w:caps/>
                <w:noProof/>
              </w:rPr>
              <w:t>134</w:t>
            </w:r>
            <w:r>
              <w:rPr>
                <w:rFonts w:eastAsiaTheme="minorEastAsia"/>
                <w:noProof/>
              </w:rPr>
              <w:tab/>
            </w:r>
            <w:r w:rsidRPr="00B5273E">
              <w:rPr>
                <w:rStyle w:val="Hyperlink"/>
                <w:noProof/>
              </w:rPr>
              <w:t>SP_AGENCY_FUND_PACKAGE_FORM_HISTORY_LOAD</w:t>
            </w:r>
            <w:r>
              <w:rPr>
                <w:noProof/>
                <w:webHidden/>
              </w:rPr>
              <w:tab/>
            </w:r>
            <w:r>
              <w:rPr>
                <w:noProof/>
                <w:webHidden/>
              </w:rPr>
              <w:fldChar w:fldCharType="begin"/>
            </w:r>
            <w:r>
              <w:rPr>
                <w:noProof/>
                <w:webHidden/>
              </w:rPr>
              <w:instrText xml:space="preserve"> PAGEREF _Toc338154172 \h </w:instrText>
            </w:r>
            <w:r>
              <w:rPr>
                <w:noProof/>
                <w:webHidden/>
              </w:rPr>
            </w:r>
            <w:r>
              <w:rPr>
                <w:noProof/>
                <w:webHidden/>
              </w:rPr>
              <w:fldChar w:fldCharType="separate"/>
            </w:r>
            <w:r>
              <w:rPr>
                <w:noProof/>
                <w:webHidden/>
              </w:rPr>
              <w:t>319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73" w:history="1">
            <w:r w:rsidRPr="00B5273E">
              <w:rPr>
                <w:rStyle w:val="Hyperlink"/>
                <w:noProof/>
              </w:rPr>
              <w:t>134.1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_Toc338154173 \h </w:instrText>
            </w:r>
            <w:r>
              <w:rPr>
                <w:noProof/>
                <w:webHidden/>
              </w:rPr>
            </w:r>
            <w:r>
              <w:rPr>
                <w:noProof/>
                <w:webHidden/>
              </w:rPr>
              <w:fldChar w:fldCharType="separate"/>
            </w:r>
            <w:r>
              <w:rPr>
                <w:noProof/>
                <w:webHidden/>
              </w:rPr>
              <w:t>319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74" w:history="1">
            <w:r w:rsidRPr="00B5273E">
              <w:rPr>
                <w:rStyle w:val="Hyperlink"/>
                <w:noProof/>
              </w:rPr>
              <w:t>134.1.1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_Toc338154174 \h </w:instrText>
            </w:r>
            <w:r>
              <w:rPr>
                <w:noProof/>
                <w:webHidden/>
              </w:rPr>
            </w:r>
            <w:r>
              <w:rPr>
                <w:noProof/>
                <w:webHidden/>
              </w:rPr>
              <w:fldChar w:fldCharType="separate"/>
            </w:r>
            <w:r>
              <w:rPr>
                <w:noProof/>
                <w:webHidden/>
              </w:rPr>
              <w:t>319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75" w:history="1">
            <w:r w:rsidRPr="00B5273E">
              <w:rPr>
                <w:rStyle w:val="Hyperlink"/>
                <w:noProof/>
              </w:rPr>
              <w:t>134.1.2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_Toc338154175 \h </w:instrText>
            </w:r>
            <w:r>
              <w:rPr>
                <w:noProof/>
                <w:webHidden/>
              </w:rPr>
            </w:r>
            <w:r>
              <w:rPr>
                <w:noProof/>
                <w:webHidden/>
              </w:rPr>
              <w:fldChar w:fldCharType="separate"/>
            </w:r>
            <w:r>
              <w:rPr>
                <w:noProof/>
                <w:webHidden/>
              </w:rPr>
              <w:t>320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76" w:history="1">
            <w:r w:rsidRPr="00B5273E">
              <w:rPr>
                <w:rStyle w:val="Hyperlink"/>
                <w:caps/>
                <w:noProof/>
              </w:rPr>
              <w:t>135</w:t>
            </w:r>
            <w:r>
              <w:rPr>
                <w:rFonts w:eastAsiaTheme="minorEastAsia"/>
                <w:noProof/>
              </w:rPr>
              <w:tab/>
            </w:r>
            <w:r w:rsidRPr="00B5273E">
              <w:rPr>
                <w:rStyle w:val="Hyperlink"/>
                <w:noProof/>
              </w:rPr>
              <w:t>SP_AGENCY_FUND_PACKAGE_FORM_LIFECYCLE_LOAD</w:t>
            </w:r>
            <w:r>
              <w:rPr>
                <w:noProof/>
                <w:webHidden/>
              </w:rPr>
              <w:tab/>
            </w:r>
            <w:r>
              <w:rPr>
                <w:noProof/>
                <w:webHidden/>
              </w:rPr>
              <w:fldChar w:fldCharType="begin"/>
            </w:r>
            <w:r>
              <w:rPr>
                <w:noProof/>
                <w:webHidden/>
              </w:rPr>
              <w:instrText xml:space="preserve"> PAGEREF _Toc338154176 \h </w:instrText>
            </w:r>
            <w:r>
              <w:rPr>
                <w:noProof/>
                <w:webHidden/>
              </w:rPr>
            </w:r>
            <w:r>
              <w:rPr>
                <w:noProof/>
                <w:webHidden/>
              </w:rPr>
              <w:fldChar w:fldCharType="separate"/>
            </w:r>
            <w:r>
              <w:rPr>
                <w:noProof/>
                <w:webHidden/>
              </w:rPr>
              <w:t>320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77" w:history="1">
            <w:r w:rsidRPr="00B5273E">
              <w:rPr>
                <w:rStyle w:val="Hyperlink"/>
                <w:noProof/>
              </w:rPr>
              <w:t>135.1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_Toc338154177 \h </w:instrText>
            </w:r>
            <w:r>
              <w:rPr>
                <w:noProof/>
                <w:webHidden/>
              </w:rPr>
            </w:r>
            <w:r>
              <w:rPr>
                <w:noProof/>
                <w:webHidden/>
              </w:rPr>
              <w:fldChar w:fldCharType="separate"/>
            </w:r>
            <w:r>
              <w:rPr>
                <w:noProof/>
                <w:webHidden/>
              </w:rPr>
              <w:t>320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78" w:history="1">
            <w:r w:rsidRPr="00B5273E">
              <w:rPr>
                <w:rStyle w:val="Hyperlink"/>
                <w:noProof/>
              </w:rPr>
              <w:t>135.1.1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_Toc338154178 \h </w:instrText>
            </w:r>
            <w:r>
              <w:rPr>
                <w:noProof/>
                <w:webHidden/>
              </w:rPr>
            </w:r>
            <w:r>
              <w:rPr>
                <w:noProof/>
                <w:webHidden/>
              </w:rPr>
              <w:fldChar w:fldCharType="separate"/>
            </w:r>
            <w:r>
              <w:rPr>
                <w:noProof/>
                <w:webHidden/>
              </w:rPr>
              <w:t>320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79" w:history="1">
            <w:r w:rsidRPr="00B5273E">
              <w:rPr>
                <w:rStyle w:val="Hyperlink"/>
                <w:noProof/>
              </w:rPr>
              <w:t>135.1.2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_Toc338154179 \h </w:instrText>
            </w:r>
            <w:r>
              <w:rPr>
                <w:noProof/>
                <w:webHidden/>
              </w:rPr>
            </w:r>
            <w:r>
              <w:rPr>
                <w:noProof/>
                <w:webHidden/>
              </w:rPr>
              <w:fldChar w:fldCharType="separate"/>
            </w:r>
            <w:r>
              <w:rPr>
                <w:noProof/>
                <w:webHidden/>
              </w:rPr>
              <w:t>320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80" w:history="1">
            <w:r w:rsidRPr="00B5273E">
              <w:rPr>
                <w:rStyle w:val="Hyperlink"/>
                <w:caps/>
                <w:noProof/>
              </w:rPr>
              <w:t>136</w:t>
            </w:r>
            <w:r>
              <w:rPr>
                <w:rFonts w:eastAsiaTheme="minorEastAsia"/>
                <w:noProof/>
              </w:rPr>
              <w:tab/>
            </w:r>
            <w:r w:rsidRPr="00B5273E">
              <w:rPr>
                <w:rStyle w:val="Hyperlink"/>
                <w:noProof/>
              </w:rPr>
              <w:t>SP_AGENCY_FUND_PACKAGE_FORM_LIFECYCLE_MANAGE</w:t>
            </w:r>
            <w:r>
              <w:rPr>
                <w:noProof/>
                <w:webHidden/>
              </w:rPr>
              <w:tab/>
            </w:r>
            <w:r>
              <w:rPr>
                <w:noProof/>
                <w:webHidden/>
              </w:rPr>
              <w:fldChar w:fldCharType="begin"/>
            </w:r>
            <w:r>
              <w:rPr>
                <w:noProof/>
                <w:webHidden/>
              </w:rPr>
              <w:instrText xml:space="preserve"> PAGEREF _Toc338154180 \h </w:instrText>
            </w:r>
            <w:r>
              <w:rPr>
                <w:noProof/>
                <w:webHidden/>
              </w:rPr>
            </w:r>
            <w:r>
              <w:rPr>
                <w:noProof/>
                <w:webHidden/>
              </w:rPr>
              <w:fldChar w:fldCharType="separate"/>
            </w:r>
            <w:r>
              <w:rPr>
                <w:noProof/>
                <w:webHidden/>
              </w:rPr>
              <w:t>321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81" w:history="1">
            <w:r w:rsidRPr="00B5273E">
              <w:rPr>
                <w:rStyle w:val="Hyperlink"/>
                <w:noProof/>
              </w:rPr>
              <w:t>136.1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_Toc338154181 \h </w:instrText>
            </w:r>
            <w:r>
              <w:rPr>
                <w:noProof/>
                <w:webHidden/>
              </w:rPr>
            </w:r>
            <w:r>
              <w:rPr>
                <w:noProof/>
                <w:webHidden/>
              </w:rPr>
              <w:fldChar w:fldCharType="separate"/>
            </w:r>
            <w:r>
              <w:rPr>
                <w:noProof/>
                <w:webHidden/>
              </w:rPr>
              <w:t>321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82" w:history="1">
            <w:r w:rsidRPr="00B5273E">
              <w:rPr>
                <w:rStyle w:val="Hyperlink"/>
                <w:noProof/>
              </w:rPr>
              <w:t>136.1.1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_Toc338154182 \h </w:instrText>
            </w:r>
            <w:r>
              <w:rPr>
                <w:noProof/>
                <w:webHidden/>
              </w:rPr>
            </w:r>
            <w:r>
              <w:rPr>
                <w:noProof/>
                <w:webHidden/>
              </w:rPr>
              <w:fldChar w:fldCharType="separate"/>
            </w:r>
            <w:r>
              <w:rPr>
                <w:noProof/>
                <w:webHidden/>
              </w:rPr>
              <w:t>321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83" w:history="1">
            <w:r w:rsidRPr="00B5273E">
              <w:rPr>
                <w:rStyle w:val="Hyperlink"/>
                <w:noProof/>
              </w:rPr>
              <w:t>136.1.2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_Toc338154183 \h </w:instrText>
            </w:r>
            <w:r>
              <w:rPr>
                <w:noProof/>
                <w:webHidden/>
              </w:rPr>
            </w:r>
            <w:r>
              <w:rPr>
                <w:noProof/>
                <w:webHidden/>
              </w:rPr>
              <w:fldChar w:fldCharType="separate"/>
            </w:r>
            <w:r>
              <w:rPr>
                <w:noProof/>
                <w:webHidden/>
              </w:rPr>
              <w:t>321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84" w:history="1">
            <w:r w:rsidRPr="00B5273E">
              <w:rPr>
                <w:rStyle w:val="Hyperlink"/>
                <w:caps/>
                <w:noProof/>
              </w:rPr>
              <w:t>137</w:t>
            </w:r>
            <w:r>
              <w:rPr>
                <w:rFonts w:eastAsiaTheme="minorEastAsia"/>
                <w:noProof/>
              </w:rPr>
              <w:tab/>
            </w:r>
            <w:r w:rsidRPr="00B5273E">
              <w:rPr>
                <w:rStyle w:val="Hyperlink"/>
                <w:noProof/>
              </w:rPr>
              <w:t>SP_AGENCY_FUND_PACKAGE_FORM_LOAD</w:t>
            </w:r>
            <w:r>
              <w:rPr>
                <w:noProof/>
                <w:webHidden/>
              </w:rPr>
              <w:tab/>
            </w:r>
            <w:r>
              <w:rPr>
                <w:noProof/>
                <w:webHidden/>
              </w:rPr>
              <w:fldChar w:fldCharType="begin"/>
            </w:r>
            <w:r>
              <w:rPr>
                <w:noProof/>
                <w:webHidden/>
              </w:rPr>
              <w:instrText xml:space="preserve"> PAGEREF _Toc338154184 \h </w:instrText>
            </w:r>
            <w:r>
              <w:rPr>
                <w:noProof/>
                <w:webHidden/>
              </w:rPr>
            </w:r>
            <w:r>
              <w:rPr>
                <w:noProof/>
                <w:webHidden/>
              </w:rPr>
              <w:fldChar w:fldCharType="separate"/>
            </w:r>
            <w:r>
              <w:rPr>
                <w:noProof/>
                <w:webHidden/>
              </w:rPr>
              <w:t>322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85" w:history="1">
            <w:r w:rsidRPr="00B5273E">
              <w:rPr>
                <w:rStyle w:val="Hyperlink"/>
                <w:noProof/>
              </w:rPr>
              <w:t>137.1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_Toc338154185 \h </w:instrText>
            </w:r>
            <w:r>
              <w:rPr>
                <w:noProof/>
                <w:webHidden/>
              </w:rPr>
            </w:r>
            <w:r>
              <w:rPr>
                <w:noProof/>
                <w:webHidden/>
              </w:rPr>
              <w:fldChar w:fldCharType="separate"/>
            </w:r>
            <w:r>
              <w:rPr>
                <w:noProof/>
                <w:webHidden/>
              </w:rPr>
              <w:t>322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86" w:history="1">
            <w:r w:rsidRPr="00B5273E">
              <w:rPr>
                <w:rStyle w:val="Hyperlink"/>
                <w:noProof/>
              </w:rPr>
              <w:t>137.1.1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_Toc338154186 \h </w:instrText>
            </w:r>
            <w:r>
              <w:rPr>
                <w:noProof/>
                <w:webHidden/>
              </w:rPr>
            </w:r>
            <w:r>
              <w:rPr>
                <w:noProof/>
                <w:webHidden/>
              </w:rPr>
              <w:fldChar w:fldCharType="separate"/>
            </w:r>
            <w:r>
              <w:rPr>
                <w:noProof/>
                <w:webHidden/>
              </w:rPr>
              <w:t>322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87" w:history="1">
            <w:r w:rsidRPr="00B5273E">
              <w:rPr>
                <w:rStyle w:val="Hyperlink"/>
                <w:noProof/>
              </w:rPr>
              <w:t>137.1.2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_Toc338154187 \h </w:instrText>
            </w:r>
            <w:r>
              <w:rPr>
                <w:noProof/>
                <w:webHidden/>
              </w:rPr>
            </w:r>
            <w:r>
              <w:rPr>
                <w:noProof/>
                <w:webHidden/>
              </w:rPr>
              <w:fldChar w:fldCharType="separate"/>
            </w:r>
            <w:r>
              <w:rPr>
                <w:noProof/>
                <w:webHidden/>
              </w:rPr>
              <w:t>322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88" w:history="1">
            <w:r w:rsidRPr="00B5273E">
              <w:rPr>
                <w:rStyle w:val="Hyperlink"/>
                <w:caps/>
                <w:noProof/>
              </w:rPr>
              <w:t>138</w:t>
            </w:r>
            <w:r>
              <w:rPr>
                <w:rFonts w:eastAsiaTheme="minorEastAsia"/>
                <w:noProof/>
              </w:rPr>
              <w:tab/>
            </w:r>
            <w:r w:rsidRPr="00B5273E">
              <w:rPr>
                <w:rStyle w:val="Hyperlink"/>
                <w:noProof/>
              </w:rPr>
              <w:t>SP_AGENCY_FUND_PACKAGE_FORM_NOTE_ADD</w:t>
            </w:r>
            <w:r>
              <w:rPr>
                <w:noProof/>
                <w:webHidden/>
              </w:rPr>
              <w:tab/>
            </w:r>
            <w:r>
              <w:rPr>
                <w:noProof/>
                <w:webHidden/>
              </w:rPr>
              <w:fldChar w:fldCharType="begin"/>
            </w:r>
            <w:r>
              <w:rPr>
                <w:noProof/>
                <w:webHidden/>
              </w:rPr>
              <w:instrText xml:space="preserve"> PAGEREF _Toc338154188 \h </w:instrText>
            </w:r>
            <w:r>
              <w:rPr>
                <w:noProof/>
                <w:webHidden/>
              </w:rPr>
            </w:r>
            <w:r>
              <w:rPr>
                <w:noProof/>
                <w:webHidden/>
              </w:rPr>
              <w:fldChar w:fldCharType="separate"/>
            </w:r>
            <w:r>
              <w:rPr>
                <w:noProof/>
                <w:webHidden/>
              </w:rPr>
              <w:t>323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89" w:history="1">
            <w:r w:rsidRPr="00B5273E">
              <w:rPr>
                <w:rStyle w:val="Hyperlink"/>
                <w:noProof/>
              </w:rPr>
              <w:t>138.1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_Toc338154189 \h </w:instrText>
            </w:r>
            <w:r>
              <w:rPr>
                <w:noProof/>
                <w:webHidden/>
              </w:rPr>
            </w:r>
            <w:r>
              <w:rPr>
                <w:noProof/>
                <w:webHidden/>
              </w:rPr>
              <w:fldChar w:fldCharType="separate"/>
            </w:r>
            <w:r>
              <w:rPr>
                <w:noProof/>
                <w:webHidden/>
              </w:rPr>
              <w:t>323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90" w:history="1">
            <w:r w:rsidRPr="00B5273E">
              <w:rPr>
                <w:rStyle w:val="Hyperlink"/>
                <w:noProof/>
              </w:rPr>
              <w:t>138.1.1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_Toc338154190 \h </w:instrText>
            </w:r>
            <w:r>
              <w:rPr>
                <w:noProof/>
                <w:webHidden/>
              </w:rPr>
            </w:r>
            <w:r>
              <w:rPr>
                <w:noProof/>
                <w:webHidden/>
              </w:rPr>
              <w:fldChar w:fldCharType="separate"/>
            </w:r>
            <w:r>
              <w:rPr>
                <w:noProof/>
                <w:webHidden/>
              </w:rPr>
              <w:t>323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91" w:history="1">
            <w:r w:rsidRPr="00B5273E">
              <w:rPr>
                <w:rStyle w:val="Hyperlink"/>
                <w:noProof/>
              </w:rPr>
              <w:t>138.1.2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_Toc338154191 \h </w:instrText>
            </w:r>
            <w:r>
              <w:rPr>
                <w:noProof/>
                <w:webHidden/>
              </w:rPr>
            </w:r>
            <w:r>
              <w:rPr>
                <w:noProof/>
                <w:webHidden/>
              </w:rPr>
              <w:fldChar w:fldCharType="separate"/>
            </w:r>
            <w:r>
              <w:rPr>
                <w:noProof/>
                <w:webHidden/>
              </w:rPr>
              <w:t>323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92" w:history="1">
            <w:r w:rsidRPr="00B5273E">
              <w:rPr>
                <w:rStyle w:val="Hyperlink"/>
                <w:caps/>
                <w:noProof/>
              </w:rPr>
              <w:t>139</w:t>
            </w:r>
            <w:r>
              <w:rPr>
                <w:rFonts w:eastAsiaTheme="minorEastAsia"/>
                <w:noProof/>
              </w:rPr>
              <w:tab/>
            </w:r>
            <w:r w:rsidRPr="00B5273E">
              <w:rPr>
                <w:rStyle w:val="Hyperlink"/>
                <w:noProof/>
              </w:rPr>
              <w:t>SP_AGENCY_FUND_PACKAGE_FORM_NOTE_LOAD</w:t>
            </w:r>
            <w:r>
              <w:rPr>
                <w:noProof/>
                <w:webHidden/>
              </w:rPr>
              <w:tab/>
            </w:r>
            <w:r>
              <w:rPr>
                <w:noProof/>
                <w:webHidden/>
              </w:rPr>
              <w:fldChar w:fldCharType="begin"/>
            </w:r>
            <w:r>
              <w:rPr>
                <w:noProof/>
                <w:webHidden/>
              </w:rPr>
              <w:instrText xml:space="preserve"> PAGEREF _Toc338154192 \h </w:instrText>
            </w:r>
            <w:r>
              <w:rPr>
                <w:noProof/>
                <w:webHidden/>
              </w:rPr>
            </w:r>
            <w:r>
              <w:rPr>
                <w:noProof/>
                <w:webHidden/>
              </w:rPr>
              <w:fldChar w:fldCharType="separate"/>
            </w:r>
            <w:r>
              <w:rPr>
                <w:noProof/>
                <w:webHidden/>
              </w:rPr>
              <w:t>324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93" w:history="1">
            <w:r w:rsidRPr="00B5273E">
              <w:rPr>
                <w:rStyle w:val="Hyperlink"/>
                <w:noProof/>
              </w:rPr>
              <w:t>139.1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_Toc338154193 \h </w:instrText>
            </w:r>
            <w:r>
              <w:rPr>
                <w:noProof/>
                <w:webHidden/>
              </w:rPr>
            </w:r>
            <w:r>
              <w:rPr>
                <w:noProof/>
                <w:webHidden/>
              </w:rPr>
              <w:fldChar w:fldCharType="separate"/>
            </w:r>
            <w:r>
              <w:rPr>
                <w:noProof/>
                <w:webHidden/>
              </w:rPr>
              <w:t>324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94" w:history="1">
            <w:r w:rsidRPr="00B5273E">
              <w:rPr>
                <w:rStyle w:val="Hyperlink"/>
                <w:noProof/>
              </w:rPr>
              <w:t>139.1.1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_Toc338154194 \h </w:instrText>
            </w:r>
            <w:r>
              <w:rPr>
                <w:noProof/>
                <w:webHidden/>
              </w:rPr>
            </w:r>
            <w:r>
              <w:rPr>
                <w:noProof/>
                <w:webHidden/>
              </w:rPr>
              <w:fldChar w:fldCharType="separate"/>
            </w:r>
            <w:r>
              <w:rPr>
                <w:noProof/>
                <w:webHidden/>
              </w:rPr>
              <w:t>324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95" w:history="1">
            <w:r w:rsidRPr="00B5273E">
              <w:rPr>
                <w:rStyle w:val="Hyperlink"/>
                <w:noProof/>
              </w:rPr>
              <w:t>139.1.2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_Toc338154195 \h </w:instrText>
            </w:r>
            <w:r>
              <w:rPr>
                <w:noProof/>
                <w:webHidden/>
              </w:rPr>
            </w:r>
            <w:r>
              <w:rPr>
                <w:noProof/>
                <w:webHidden/>
              </w:rPr>
              <w:fldChar w:fldCharType="separate"/>
            </w:r>
            <w:r>
              <w:rPr>
                <w:noProof/>
                <w:webHidden/>
              </w:rPr>
              <w:t>324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196" w:history="1">
            <w:r w:rsidRPr="00B5273E">
              <w:rPr>
                <w:rStyle w:val="Hyperlink"/>
                <w:caps/>
                <w:noProof/>
              </w:rPr>
              <w:t>140</w:t>
            </w:r>
            <w:r>
              <w:rPr>
                <w:rFonts w:eastAsiaTheme="minorEastAsia"/>
                <w:noProof/>
              </w:rPr>
              <w:tab/>
            </w:r>
            <w:r w:rsidRPr="00B5273E">
              <w:rPr>
                <w:rStyle w:val="Hyperlink"/>
                <w:noProof/>
              </w:rPr>
              <w:t>SP_AGENCY_FUND_PACKAGE_FORM_UPDATE</w:t>
            </w:r>
            <w:r>
              <w:rPr>
                <w:noProof/>
                <w:webHidden/>
              </w:rPr>
              <w:tab/>
            </w:r>
            <w:r>
              <w:rPr>
                <w:noProof/>
                <w:webHidden/>
              </w:rPr>
              <w:fldChar w:fldCharType="begin"/>
            </w:r>
            <w:r>
              <w:rPr>
                <w:noProof/>
                <w:webHidden/>
              </w:rPr>
              <w:instrText xml:space="preserve"> PAGEREF _Toc338154196 \h </w:instrText>
            </w:r>
            <w:r>
              <w:rPr>
                <w:noProof/>
                <w:webHidden/>
              </w:rPr>
            </w:r>
            <w:r>
              <w:rPr>
                <w:noProof/>
                <w:webHidden/>
              </w:rPr>
              <w:fldChar w:fldCharType="separate"/>
            </w:r>
            <w:r>
              <w:rPr>
                <w:noProof/>
                <w:webHidden/>
              </w:rPr>
              <w:t>324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197" w:history="1">
            <w:r w:rsidRPr="00B5273E">
              <w:rPr>
                <w:rStyle w:val="Hyperlink"/>
                <w:noProof/>
              </w:rPr>
              <w:t>140.1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_Toc338154197 \h </w:instrText>
            </w:r>
            <w:r>
              <w:rPr>
                <w:noProof/>
                <w:webHidden/>
              </w:rPr>
            </w:r>
            <w:r>
              <w:rPr>
                <w:noProof/>
                <w:webHidden/>
              </w:rPr>
              <w:fldChar w:fldCharType="separate"/>
            </w:r>
            <w:r>
              <w:rPr>
                <w:noProof/>
                <w:webHidden/>
              </w:rPr>
              <w:t>324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98" w:history="1">
            <w:r w:rsidRPr="00B5273E">
              <w:rPr>
                <w:rStyle w:val="Hyperlink"/>
                <w:noProof/>
              </w:rPr>
              <w:t>140.1.1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_Toc338154198 \h </w:instrText>
            </w:r>
            <w:r>
              <w:rPr>
                <w:noProof/>
                <w:webHidden/>
              </w:rPr>
            </w:r>
            <w:r>
              <w:rPr>
                <w:noProof/>
                <w:webHidden/>
              </w:rPr>
              <w:fldChar w:fldCharType="separate"/>
            </w:r>
            <w:r>
              <w:rPr>
                <w:noProof/>
                <w:webHidden/>
              </w:rPr>
              <w:t>324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199" w:history="1">
            <w:r w:rsidRPr="00B5273E">
              <w:rPr>
                <w:rStyle w:val="Hyperlink"/>
                <w:noProof/>
              </w:rPr>
              <w:t>140.1.2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_Toc338154199 \h </w:instrText>
            </w:r>
            <w:r>
              <w:rPr>
                <w:noProof/>
                <w:webHidden/>
              </w:rPr>
            </w:r>
            <w:r>
              <w:rPr>
                <w:noProof/>
                <w:webHidden/>
              </w:rPr>
              <w:fldChar w:fldCharType="separate"/>
            </w:r>
            <w:r>
              <w:rPr>
                <w:noProof/>
                <w:webHidden/>
              </w:rPr>
              <w:t>325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00" w:history="1">
            <w:r w:rsidRPr="00B5273E">
              <w:rPr>
                <w:rStyle w:val="Hyperlink"/>
                <w:caps/>
                <w:noProof/>
              </w:rPr>
              <w:t>141</w:t>
            </w:r>
            <w:r>
              <w:rPr>
                <w:rFonts w:eastAsiaTheme="minorEastAsia"/>
                <w:noProof/>
              </w:rPr>
              <w:tab/>
            </w:r>
            <w:r w:rsidRPr="00B5273E">
              <w:rPr>
                <w:rStyle w:val="Hyperlink"/>
                <w:noProof/>
              </w:rPr>
              <w:t>SP_AGENCY_FUND_PACKAGE_FORM_UPDATE_ONE_COLUMN</w:t>
            </w:r>
            <w:r>
              <w:rPr>
                <w:noProof/>
                <w:webHidden/>
              </w:rPr>
              <w:tab/>
            </w:r>
            <w:r>
              <w:rPr>
                <w:noProof/>
                <w:webHidden/>
              </w:rPr>
              <w:fldChar w:fldCharType="begin"/>
            </w:r>
            <w:r>
              <w:rPr>
                <w:noProof/>
                <w:webHidden/>
              </w:rPr>
              <w:instrText xml:space="preserve"> PAGEREF _Toc338154200 \h </w:instrText>
            </w:r>
            <w:r>
              <w:rPr>
                <w:noProof/>
                <w:webHidden/>
              </w:rPr>
            </w:r>
            <w:r>
              <w:rPr>
                <w:noProof/>
                <w:webHidden/>
              </w:rPr>
              <w:fldChar w:fldCharType="separate"/>
            </w:r>
            <w:r>
              <w:rPr>
                <w:noProof/>
                <w:webHidden/>
              </w:rPr>
              <w:t>325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01" w:history="1">
            <w:r w:rsidRPr="00B5273E">
              <w:rPr>
                <w:rStyle w:val="Hyperlink"/>
                <w:noProof/>
              </w:rPr>
              <w:t>141.1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_Toc338154201 \h </w:instrText>
            </w:r>
            <w:r>
              <w:rPr>
                <w:noProof/>
                <w:webHidden/>
              </w:rPr>
            </w:r>
            <w:r>
              <w:rPr>
                <w:noProof/>
                <w:webHidden/>
              </w:rPr>
              <w:fldChar w:fldCharType="separate"/>
            </w:r>
            <w:r>
              <w:rPr>
                <w:noProof/>
                <w:webHidden/>
              </w:rPr>
              <w:t>325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02" w:history="1">
            <w:r w:rsidRPr="00B5273E">
              <w:rPr>
                <w:rStyle w:val="Hyperlink"/>
                <w:noProof/>
              </w:rPr>
              <w:t>141.1.1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_Toc338154202 \h </w:instrText>
            </w:r>
            <w:r>
              <w:rPr>
                <w:noProof/>
                <w:webHidden/>
              </w:rPr>
            </w:r>
            <w:r>
              <w:rPr>
                <w:noProof/>
                <w:webHidden/>
              </w:rPr>
              <w:fldChar w:fldCharType="separate"/>
            </w:r>
            <w:r>
              <w:rPr>
                <w:noProof/>
                <w:webHidden/>
              </w:rPr>
              <w:t>325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03" w:history="1">
            <w:r w:rsidRPr="00B5273E">
              <w:rPr>
                <w:rStyle w:val="Hyperlink"/>
                <w:noProof/>
              </w:rPr>
              <w:t>141.1.2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_Toc338154203 \h </w:instrText>
            </w:r>
            <w:r>
              <w:rPr>
                <w:noProof/>
                <w:webHidden/>
              </w:rPr>
            </w:r>
            <w:r>
              <w:rPr>
                <w:noProof/>
                <w:webHidden/>
              </w:rPr>
              <w:fldChar w:fldCharType="separate"/>
            </w:r>
            <w:r>
              <w:rPr>
                <w:noProof/>
                <w:webHidden/>
              </w:rPr>
              <w:t>326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04" w:history="1">
            <w:r w:rsidRPr="00B5273E">
              <w:rPr>
                <w:rStyle w:val="Hyperlink"/>
                <w:caps/>
                <w:noProof/>
              </w:rPr>
              <w:t>142</w:t>
            </w:r>
            <w:r>
              <w:rPr>
                <w:rFonts w:eastAsiaTheme="minorEastAsia"/>
                <w:noProof/>
              </w:rPr>
              <w:tab/>
            </w:r>
            <w:r w:rsidRPr="00B5273E">
              <w:rPr>
                <w:rStyle w:val="Hyperlink"/>
                <w:noProof/>
              </w:rPr>
              <w:t>SP_AGENCY_FUND_PACKAGE_LIFECYCLE_LOAD</w:t>
            </w:r>
            <w:r>
              <w:rPr>
                <w:noProof/>
                <w:webHidden/>
              </w:rPr>
              <w:tab/>
            </w:r>
            <w:r>
              <w:rPr>
                <w:noProof/>
                <w:webHidden/>
              </w:rPr>
              <w:fldChar w:fldCharType="begin"/>
            </w:r>
            <w:r>
              <w:rPr>
                <w:noProof/>
                <w:webHidden/>
              </w:rPr>
              <w:instrText xml:space="preserve"> PAGEREF _Toc338154204 \h </w:instrText>
            </w:r>
            <w:r>
              <w:rPr>
                <w:noProof/>
                <w:webHidden/>
              </w:rPr>
            </w:r>
            <w:r>
              <w:rPr>
                <w:noProof/>
                <w:webHidden/>
              </w:rPr>
              <w:fldChar w:fldCharType="separate"/>
            </w:r>
            <w:r>
              <w:rPr>
                <w:noProof/>
                <w:webHidden/>
              </w:rPr>
              <w:t>326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05" w:history="1">
            <w:r w:rsidRPr="00B5273E">
              <w:rPr>
                <w:rStyle w:val="Hyperlink"/>
                <w:noProof/>
              </w:rPr>
              <w:t>142.1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_Toc338154205 \h </w:instrText>
            </w:r>
            <w:r>
              <w:rPr>
                <w:noProof/>
                <w:webHidden/>
              </w:rPr>
            </w:r>
            <w:r>
              <w:rPr>
                <w:noProof/>
                <w:webHidden/>
              </w:rPr>
              <w:fldChar w:fldCharType="separate"/>
            </w:r>
            <w:r>
              <w:rPr>
                <w:noProof/>
                <w:webHidden/>
              </w:rPr>
              <w:t>326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06" w:history="1">
            <w:r w:rsidRPr="00B5273E">
              <w:rPr>
                <w:rStyle w:val="Hyperlink"/>
                <w:noProof/>
              </w:rPr>
              <w:t>142.1.1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_Toc338154206 \h </w:instrText>
            </w:r>
            <w:r>
              <w:rPr>
                <w:noProof/>
                <w:webHidden/>
              </w:rPr>
            </w:r>
            <w:r>
              <w:rPr>
                <w:noProof/>
                <w:webHidden/>
              </w:rPr>
              <w:fldChar w:fldCharType="separate"/>
            </w:r>
            <w:r>
              <w:rPr>
                <w:noProof/>
                <w:webHidden/>
              </w:rPr>
              <w:t>326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07" w:history="1">
            <w:r w:rsidRPr="00B5273E">
              <w:rPr>
                <w:rStyle w:val="Hyperlink"/>
                <w:noProof/>
              </w:rPr>
              <w:t>142.1.2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_Toc338154207 \h </w:instrText>
            </w:r>
            <w:r>
              <w:rPr>
                <w:noProof/>
                <w:webHidden/>
              </w:rPr>
            </w:r>
            <w:r>
              <w:rPr>
                <w:noProof/>
                <w:webHidden/>
              </w:rPr>
              <w:fldChar w:fldCharType="separate"/>
            </w:r>
            <w:r>
              <w:rPr>
                <w:noProof/>
                <w:webHidden/>
              </w:rPr>
              <w:t>327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08" w:history="1">
            <w:r w:rsidRPr="00B5273E">
              <w:rPr>
                <w:rStyle w:val="Hyperlink"/>
                <w:caps/>
                <w:noProof/>
              </w:rPr>
              <w:t>143</w:t>
            </w:r>
            <w:r>
              <w:rPr>
                <w:rFonts w:eastAsiaTheme="minorEastAsia"/>
                <w:noProof/>
              </w:rPr>
              <w:tab/>
            </w:r>
            <w:r w:rsidRPr="00B5273E">
              <w:rPr>
                <w:rStyle w:val="Hyperlink"/>
                <w:noProof/>
              </w:rPr>
              <w:t>SP_AGENCY_FUND_PACKAGE_LIFECYCLE_MANAGE</w:t>
            </w:r>
            <w:r>
              <w:rPr>
                <w:noProof/>
                <w:webHidden/>
              </w:rPr>
              <w:tab/>
            </w:r>
            <w:r>
              <w:rPr>
                <w:noProof/>
                <w:webHidden/>
              </w:rPr>
              <w:fldChar w:fldCharType="begin"/>
            </w:r>
            <w:r>
              <w:rPr>
                <w:noProof/>
                <w:webHidden/>
              </w:rPr>
              <w:instrText xml:space="preserve"> PAGEREF _Toc338154208 \h </w:instrText>
            </w:r>
            <w:r>
              <w:rPr>
                <w:noProof/>
                <w:webHidden/>
              </w:rPr>
            </w:r>
            <w:r>
              <w:rPr>
                <w:noProof/>
                <w:webHidden/>
              </w:rPr>
              <w:fldChar w:fldCharType="separate"/>
            </w:r>
            <w:r>
              <w:rPr>
                <w:noProof/>
                <w:webHidden/>
              </w:rPr>
              <w:t>327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09" w:history="1">
            <w:r w:rsidRPr="00B5273E">
              <w:rPr>
                <w:rStyle w:val="Hyperlink"/>
                <w:noProof/>
              </w:rPr>
              <w:t>143.1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_Toc338154209 \h </w:instrText>
            </w:r>
            <w:r>
              <w:rPr>
                <w:noProof/>
                <w:webHidden/>
              </w:rPr>
            </w:r>
            <w:r>
              <w:rPr>
                <w:noProof/>
                <w:webHidden/>
              </w:rPr>
              <w:fldChar w:fldCharType="separate"/>
            </w:r>
            <w:r>
              <w:rPr>
                <w:noProof/>
                <w:webHidden/>
              </w:rPr>
              <w:t>327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10" w:history="1">
            <w:r w:rsidRPr="00B5273E">
              <w:rPr>
                <w:rStyle w:val="Hyperlink"/>
                <w:noProof/>
              </w:rPr>
              <w:t>143.1.1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_Toc338154210 \h </w:instrText>
            </w:r>
            <w:r>
              <w:rPr>
                <w:noProof/>
                <w:webHidden/>
              </w:rPr>
            </w:r>
            <w:r>
              <w:rPr>
                <w:noProof/>
                <w:webHidden/>
              </w:rPr>
              <w:fldChar w:fldCharType="separate"/>
            </w:r>
            <w:r>
              <w:rPr>
                <w:noProof/>
                <w:webHidden/>
              </w:rPr>
              <w:t>327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11" w:history="1">
            <w:r w:rsidRPr="00B5273E">
              <w:rPr>
                <w:rStyle w:val="Hyperlink"/>
                <w:noProof/>
              </w:rPr>
              <w:t>143.1.2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_Toc338154211 \h </w:instrText>
            </w:r>
            <w:r>
              <w:rPr>
                <w:noProof/>
                <w:webHidden/>
              </w:rPr>
            </w:r>
            <w:r>
              <w:rPr>
                <w:noProof/>
                <w:webHidden/>
              </w:rPr>
              <w:fldChar w:fldCharType="separate"/>
            </w:r>
            <w:r>
              <w:rPr>
                <w:noProof/>
                <w:webHidden/>
              </w:rPr>
              <w:t>327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12" w:history="1">
            <w:r w:rsidRPr="00B5273E">
              <w:rPr>
                <w:rStyle w:val="Hyperlink"/>
                <w:caps/>
                <w:noProof/>
              </w:rPr>
              <w:t>144</w:t>
            </w:r>
            <w:r>
              <w:rPr>
                <w:rFonts w:eastAsiaTheme="minorEastAsia"/>
                <w:noProof/>
              </w:rPr>
              <w:tab/>
            </w:r>
            <w:r w:rsidRPr="00B5273E">
              <w:rPr>
                <w:rStyle w:val="Hyperlink"/>
                <w:noProof/>
              </w:rPr>
              <w:t>SP_AGENCY_FUND_PACKAGE_LOAD</w:t>
            </w:r>
            <w:r>
              <w:rPr>
                <w:noProof/>
                <w:webHidden/>
              </w:rPr>
              <w:tab/>
            </w:r>
            <w:r>
              <w:rPr>
                <w:noProof/>
                <w:webHidden/>
              </w:rPr>
              <w:fldChar w:fldCharType="begin"/>
            </w:r>
            <w:r>
              <w:rPr>
                <w:noProof/>
                <w:webHidden/>
              </w:rPr>
              <w:instrText xml:space="preserve"> PAGEREF _Toc338154212 \h </w:instrText>
            </w:r>
            <w:r>
              <w:rPr>
                <w:noProof/>
                <w:webHidden/>
              </w:rPr>
            </w:r>
            <w:r>
              <w:rPr>
                <w:noProof/>
                <w:webHidden/>
              </w:rPr>
              <w:fldChar w:fldCharType="separate"/>
            </w:r>
            <w:r>
              <w:rPr>
                <w:noProof/>
                <w:webHidden/>
              </w:rPr>
              <w:t>330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13" w:history="1">
            <w:r w:rsidRPr="00B5273E">
              <w:rPr>
                <w:rStyle w:val="Hyperlink"/>
                <w:noProof/>
              </w:rPr>
              <w:t>144.1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_Toc338154213 \h </w:instrText>
            </w:r>
            <w:r>
              <w:rPr>
                <w:noProof/>
                <w:webHidden/>
              </w:rPr>
            </w:r>
            <w:r>
              <w:rPr>
                <w:noProof/>
                <w:webHidden/>
              </w:rPr>
              <w:fldChar w:fldCharType="separate"/>
            </w:r>
            <w:r>
              <w:rPr>
                <w:noProof/>
                <w:webHidden/>
              </w:rPr>
              <w:t>330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14" w:history="1">
            <w:r w:rsidRPr="00B5273E">
              <w:rPr>
                <w:rStyle w:val="Hyperlink"/>
                <w:noProof/>
              </w:rPr>
              <w:t>144.1.1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_Toc338154214 \h </w:instrText>
            </w:r>
            <w:r>
              <w:rPr>
                <w:noProof/>
                <w:webHidden/>
              </w:rPr>
            </w:r>
            <w:r>
              <w:rPr>
                <w:noProof/>
                <w:webHidden/>
              </w:rPr>
              <w:fldChar w:fldCharType="separate"/>
            </w:r>
            <w:r>
              <w:rPr>
                <w:noProof/>
                <w:webHidden/>
              </w:rPr>
              <w:t>330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15" w:history="1">
            <w:r w:rsidRPr="00B5273E">
              <w:rPr>
                <w:rStyle w:val="Hyperlink"/>
                <w:noProof/>
              </w:rPr>
              <w:t>144.1.2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_Toc338154215 \h </w:instrText>
            </w:r>
            <w:r>
              <w:rPr>
                <w:noProof/>
                <w:webHidden/>
              </w:rPr>
            </w:r>
            <w:r>
              <w:rPr>
                <w:noProof/>
                <w:webHidden/>
              </w:rPr>
              <w:fldChar w:fldCharType="separate"/>
            </w:r>
            <w:r>
              <w:rPr>
                <w:noProof/>
                <w:webHidden/>
              </w:rPr>
              <w:t>330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16" w:history="1">
            <w:r w:rsidRPr="00B5273E">
              <w:rPr>
                <w:rStyle w:val="Hyperlink"/>
                <w:caps/>
                <w:noProof/>
              </w:rPr>
              <w:t>145</w:t>
            </w:r>
            <w:r>
              <w:rPr>
                <w:rFonts w:eastAsiaTheme="minorEastAsia"/>
                <w:noProof/>
              </w:rPr>
              <w:tab/>
            </w:r>
            <w:r w:rsidRPr="00B5273E">
              <w:rPr>
                <w:rStyle w:val="Hyperlink"/>
                <w:noProof/>
              </w:rPr>
              <w:t>SP_AGENCY_FUND_PACKAGE_LOAD_INITIALIZED</w:t>
            </w:r>
            <w:r>
              <w:rPr>
                <w:noProof/>
                <w:webHidden/>
              </w:rPr>
              <w:tab/>
            </w:r>
            <w:r>
              <w:rPr>
                <w:noProof/>
                <w:webHidden/>
              </w:rPr>
              <w:fldChar w:fldCharType="begin"/>
            </w:r>
            <w:r>
              <w:rPr>
                <w:noProof/>
                <w:webHidden/>
              </w:rPr>
              <w:instrText xml:space="preserve"> PAGEREF _Toc338154216 \h </w:instrText>
            </w:r>
            <w:r>
              <w:rPr>
                <w:noProof/>
                <w:webHidden/>
              </w:rPr>
            </w:r>
            <w:r>
              <w:rPr>
                <w:noProof/>
                <w:webHidden/>
              </w:rPr>
              <w:fldChar w:fldCharType="separate"/>
            </w:r>
            <w:r>
              <w:rPr>
                <w:noProof/>
                <w:webHidden/>
              </w:rPr>
              <w:t>330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17" w:history="1">
            <w:r w:rsidRPr="00B5273E">
              <w:rPr>
                <w:rStyle w:val="Hyperlink"/>
                <w:noProof/>
              </w:rPr>
              <w:t>145.1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_Toc338154217 \h </w:instrText>
            </w:r>
            <w:r>
              <w:rPr>
                <w:noProof/>
                <w:webHidden/>
              </w:rPr>
            </w:r>
            <w:r>
              <w:rPr>
                <w:noProof/>
                <w:webHidden/>
              </w:rPr>
              <w:fldChar w:fldCharType="separate"/>
            </w:r>
            <w:r>
              <w:rPr>
                <w:noProof/>
                <w:webHidden/>
              </w:rPr>
              <w:t>330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18" w:history="1">
            <w:r w:rsidRPr="00B5273E">
              <w:rPr>
                <w:rStyle w:val="Hyperlink"/>
                <w:noProof/>
              </w:rPr>
              <w:t>145.1.1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_Toc338154218 \h </w:instrText>
            </w:r>
            <w:r>
              <w:rPr>
                <w:noProof/>
                <w:webHidden/>
              </w:rPr>
            </w:r>
            <w:r>
              <w:rPr>
                <w:noProof/>
                <w:webHidden/>
              </w:rPr>
              <w:fldChar w:fldCharType="separate"/>
            </w:r>
            <w:r>
              <w:rPr>
                <w:noProof/>
                <w:webHidden/>
              </w:rPr>
              <w:t>331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19" w:history="1">
            <w:r w:rsidRPr="00B5273E">
              <w:rPr>
                <w:rStyle w:val="Hyperlink"/>
                <w:noProof/>
              </w:rPr>
              <w:t>145.1.2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_Toc338154219 \h </w:instrText>
            </w:r>
            <w:r>
              <w:rPr>
                <w:noProof/>
                <w:webHidden/>
              </w:rPr>
            </w:r>
            <w:r>
              <w:rPr>
                <w:noProof/>
                <w:webHidden/>
              </w:rPr>
              <w:fldChar w:fldCharType="separate"/>
            </w:r>
            <w:r>
              <w:rPr>
                <w:noProof/>
                <w:webHidden/>
              </w:rPr>
              <w:t>331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20" w:history="1">
            <w:r w:rsidRPr="00B5273E">
              <w:rPr>
                <w:rStyle w:val="Hyperlink"/>
                <w:caps/>
                <w:noProof/>
              </w:rPr>
              <w:t>146</w:t>
            </w:r>
            <w:r>
              <w:rPr>
                <w:rFonts w:eastAsiaTheme="minorEastAsia"/>
                <w:noProof/>
              </w:rPr>
              <w:tab/>
            </w:r>
            <w:r w:rsidRPr="00B5273E">
              <w:rPr>
                <w:rStyle w:val="Hyperlink"/>
                <w:noProof/>
              </w:rPr>
              <w:t>SP_AGENCY_FUND_PACKAGE_NOTE_ADD</w:t>
            </w:r>
            <w:r>
              <w:rPr>
                <w:noProof/>
                <w:webHidden/>
              </w:rPr>
              <w:tab/>
            </w:r>
            <w:r>
              <w:rPr>
                <w:noProof/>
                <w:webHidden/>
              </w:rPr>
              <w:fldChar w:fldCharType="begin"/>
            </w:r>
            <w:r>
              <w:rPr>
                <w:noProof/>
                <w:webHidden/>
              </w:rPr>
              <w:instrText xml:space="preserve"> PAGEREF _Toc338154220 \h </w:instrText>
            </w:r>
            <w:r>
              <w:rPr>
                <w:noProof/>
                <w:webHidden/>
              </w:rPr>
            </w:r>
            <w:r>
              <w:rPr>
                <w:noProof/>
                <w:webHidden/>
              </w:rPr>
              <w:fldChar w:fldCharType="separate"/>
            </w:r>
            <w:r>
              <w:rPr>
                <w:noProof/>
                <w:webHidden/>
              </w:rPr>
              <w:t>331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21" w:history="1">
            <w:r w:rsidRPr="00B5273E">
              <w:rPr>
                <w:rStyle w:val="Hyperlink"/>
                <w:noProof/>
              </w:rPr>
              <w:t>146.1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_Toc338154221 \h </w:instrText>
            </w:r>
            <w:r>
              <w:rPr>
                <w:noProof/>
                <w:webHidden/>
              </w:rPr>
            </w:r>
            <w:r>
              <w:rPr>
                <w:noProof/>
                <w:webHidden/>
              </w:rPr>
              <w:fldChar w:fldCharType="separate"/>
            </w:r>
            <w:r>
              <w:rPr>
                <w:noProof/>
                <w:webHidden/>
              </w:rPr>
              <w:t>331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22" w:history="1">
            <w:r w:rsidRPr="00B5273E">
              <w:rPr>
                <w:rStyle w:val="Hyperlink"/>
                <w:noProof/>
              </w:rPr>
              <w:t>146.1.1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_Toc338154222 \h </w:instrText>
            </w:r>
            <w:r>
              <w:rPr>
                <w:noProof/>
                <w:webHidden/>
              </w:rPr>
            </w:r>
            <w:r>
              <w:rPr>
                <w:noProof/>
                <w:webHidden/>
              </w:rPr>
              <w:fldChar w:fldCharType="separate"/>
            </w:r>
            <w:r>
              <w:rPr>
                <w:noProof/>
                <w:webHidden/>
              </w:rPr>
              <w:t>332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23" w:history="1">
            <w:r w:rsidRPr="00B5273E">
              <w:rPr>
                <w:rStyle w:val="Hyperlink"/>
                <w:noProof/>
              </w:rPr>
              <w:t>146.1.2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_Toc338154223 \h </w:instrText>
            </w:r>
            <w:r>
              <w:rPr>
                <w:noProof/>
                <w:webHidden/>
              </w:rPr>
            </w:r>
            <w:r>
              <w:rPr>
                <w:noProof/>
                <w:webHidden/>
              </w:rPr>
              <w:fldChar w:fldCharType="separate"/>
            </w:r>
            <w:r>
              <w:rPr>
                <w:noProof/>
                <w:webHidden/>
              </w:rPr>
              <w:t>332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24" w:history="1">
            <w:r w:rsidRPr="00B5273E">
              <w:rPr>
                <w:rStyle w:val="Hyperlink"/>
                <w:caps/>
                <w:noProof/>
              </w:rPr>
              <w:t>147</w:t>
            </w:r>
            <w:r>
              <w:rPr>
                <w:rFonts w:eastAsiaTheme="minorEastAsia"/>
                <w:noProof/>
              </w:rPr>
              <w:tab/>
            </w:r>
            <w:r w:rsidRPr="00B5273E">
              <w:rPr>
                <w:rStyle w:val="Hyperlink"/>
                <w:noProof/>
              </w:rPr>
              <w:t>SP_AGENCY_FUND_PACKAGE_NOTE_LOAD</w:t>
            </w:r>
            <w:r>
              <w:rPr>
                <w:noProof/>
                <w:webHidden/>
              </w:rPr>
              <w:tab/>
            </w:r>
            <w:r>
              <w:rPr>
                <w:noProof/>
                <w:webHidden/>
              </w:rPr>
              <w:fldChar w:fldCharType="begin"/>
            </w:r>
            <w:r>
              <w:rPr>
                <w:noProof/>
                <w:webHidden/>
              </w:rPr>
              <w:instrText xml:space="preserve"> PAGEREF _Toc338154224 \h </w:instrText>
            </w:r>
            <w:r>
              <w:rPr>
                <w:noProof/>
                <w:webHidden/>
              </w:rPr>
            </w:r>
            <w:r>
              <w:rPr>
                <w:noProof/>
                <w:webHidden/>
              </w:rPr>
              <w:fldChar w:fldCharType="separate"/>
            </w:r>
            <w:r>
              <w:rPr>
                <w:noProof/>
                <w:webHidden/>
              </w:rPr>
              <w:t>332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25" w:history="1">
            <w:r w:rsidRPr="00B5273E">
              <w:rPr>
                <w:rStyle w:val="Hyperlink"/>
                <w:noProof/>
              </w:rPr>
              <w:t>147.1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_Toc338154225 \h </w:instrText>
            </w:r>
            <w:r>
              <w:rPr>
                <w:noProof/>
                <w:webHidden/>
              </w:rPr>
            </w:r>
            <w:r>
              <w:rPr>
                <w:noProof/>
                <w:webHidden/>
              </w:rPr>
              <w:fldChar w:fldCharType="separate"/>
            </w:r>
            <w:r>
              <w:rPr>
                <w:noProof/>
                <w:webHidden/>
              </w:rPr>
              <w:t>332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26" w:history="1">
            <w:r w:rsidRPr="00B5273E">
              <w:rPr>
                <w:rStyle w:val="Hyperlink"/>
                <w:noProof/>
              </w:rPr>
              <w:t>147.1.1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_Toc338154226 \h </w:instrText>
            </w:r>
            <w:r>
              <w:rPr>
                <w:noProof/>
                <w:webHidden/>
              </w:rPr>
            </w:r>
            <w:r>
              <w:rPr>
                <w:noProof/>
                <w:webHidden/>
              </w:rPr>
              <w:fldChar w:fldCharType="separate"/>
            </w:r>
            <w:r>
              <w:rPr>
                <w:noProof/>
                <w:webHidden/>
              </w:rPr>
              <w:t>333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27" w:history="1">
            <w:r w:rsidRPr="00B5273E">
              <w:rPr>
                <w:rStyle w:val="Hyperlink"/>
                <w:noProof/>
              </w:rPr>
              <w:t>147.1.2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_Toc338154227 \h </w:instrText>
            </w:r>
            <w:r>
              <w:rPr>
                <w:noProof/>
                <w:webHidden/>
              </w:rPr>
            </w:r>
            <w:r>
              <w:rPr>
                <w:noProof/>
                <w:webHidden/>
              </w:rPr>
              <w:fldChar w:fldCharType="separate"/>
            </w:r>
            <w:r>
              <w:rPr>
                <w:noProof/>
                <w:webHidden/>
              </w:rPr>
              <w:t>333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28" w:history="1">
            <w:r w:rsidRPr="00B5273E">
              <w:rPr>
                <w:rStyle w:val="Hyperlink"/>
                <w:caps/>
                <w:noProof/>
              </w:rPr>
              <w:t>148</w:t>
            </w:r>
            <w:r>
              <w:rPr>
                <w:rFonts w:eastAsiaTheme="minorEastAsia"/>
                <w:noProof/>
              </w:rPr>
              <w:tab/>
            </w:r>
            <w:r w:rsidRPr="00B5273E">
              <w:rPr>
                <w:rStyle w:val="Hyperlink"/>
                <w:noProof/>
              </w:rPr>
              <w:t>SP_AGENCY_FUND_PACKAGE_UPDATE</w:t>
            </w:r>
            <w:r>
              <w:rPr>
                <w:noProof/>
                <w:webHidden/>
              </w:rPr>
              <w:tab/>
            </w:r>
            <w:r>
              <w:rPr>
                <w:noProof/>
                <w:webHidden/>
              </w:rPr>
              <w:fldChar w:fldCharType="begin"/>
            </w:r>
            <w:r>
              <w:rPr>
                <w:noProof/>
                <w:webHidden/>
              </w:rPr>
              <w:instrText xml:space="preserve"> PAGEREF _Toc338154228 \h </w:instrText>
            </w:r>
            <w:r>
              <w:rPr>
                <w:noProof/>
                <w:webHidden/>
              </w:rPr>
            </w:r>
            <w:r>
              <w:rPr>
                <w:noProof/>
                <w:webHidden/>
              </w:rPr>
              <w:fldChar w:fldCharType="separate"/>
            </w:r>
            <w:r>
              <w:rPr>
                <w:noProof/>
                <w:webHidden/>
              </w:rPr>
              <w:t>333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29" w:history="1">
            <w:r w:rsidRPr="00B5273E">
              <w:rPr>
                <w:rStyle w:val="Hyperlink"/>
                <w:noProof/>
              </w:rPr>
              <w:t>148.1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_Toc338154229 \h </w:instrText>
            </w:r>
            <w:r>
              <w:rPr>
                <w:noProof/>
                <w:webHidden/>
              </w:rPr>
            </w:r>
            <w:r>
              <w:rPr>
                <w:noProof/>
                <w:webHidden/>
              </w:rPr>
              <w:fldChar w:fldCharType="separate"/>
            </w:r>
            <w:r>
              <w:rPr>
                <w:noProof/>
                <w:webHidden/>
              </w:rPr>
              <w:t>333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30" w:history="1">
            <w:r w:rsidRPr="00B5273E">
              <w:rPr>
                <w:rStyle w:val="Hyperlink"/>
                <w:noProof/>
              </w:rPr>
              <w:t>148.1.1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_Toc338154230 \h </w:instrText>
            </w:r>
            <w:r>
              <w:rPr>
                <w:noProof/>
                <w:webHidden/>
              </w:rPr>
            </w:r>
            <w:r>
              <w:rPr>
                <w:noProof/>
                <w:webHidden/>
              </w:rPr>
              <w:fldChar w:fldCharType="separate"/>
            </w:r>
            <w:r>
              <w:rPr>
                <w:noProof/>
                <w:webHidden/>
              </w:rPr>
              <w:t>333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31" w:history="1">
            <w:r w:rsidRPr="00B5273E">
              <w:rPr>
                <w:rStyle w:val="Hyperlink"/>
                <w:noProof/>
              </w:rPr>
              <w:t>148.1.2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_Toc338154231 \h </w:instrText>
            </w:r>
            <w:r>
              <w:rPr>
                <w:noProof/>
                <w:webHidden/>
              </w:rPr>
            </w:r>
            <w:r>
              <w:rPr>
                <w:noProof/>
                <w:webHidden/>
              </w:rPr>
              <w:fldChar w:fldCharType="separate"/>
            </w:r>
            <w:r>
              <w:rPr>
                <w:noProof/>
                <w:webHidden/>
              </w:rPr>
              <w:t>334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32" w:history="1">
            <w:r w:rsidRPr="00B5273E">
              <w:rPr>
                <w:rStyle w:val="Hyperlink"/>
                <w:caps/>
                <w:noProof/>
              </w:rPr>
              <w:t>149</w:t>
            </w:r>
            <w:r>
              <w:rPr>
                <w:rFonts w:eastAsiaTheme="minorEastAsia"/>
                <w:noProof/>
              </w:rPr>
              <w:tab/>
            </w:r>
            <w:r w:rsidRPr="00B5273E">
              <w:rPr>
                <w:rStyle w:val="Hyperlink"/>
                <w:noProof/>
              </w:rPr>
              <w:t>SP_AGENCY_FUND_PACKAGE_UPDATE_ONE_COLUMN</w:t>
            </w:r>
            <w:r>
              <w:rPr>
                <w:noProof/>
                <w:webHidden/>
              </w:rPr>
              <w:tab/>
            </w:r>
            <w:r>
              <w:rPr>
                <w:noProof/>
                <w:webHidden/>
              </w:rPr>
              <w:fldChar w:fldCharType="begin"/>
            </w:r>
            <w:r>
              <w:rPr>
                <w:noProof/>
                <w:webHidden/>
              </w:rPr>
              <w:instrText xml:space="preserve"> PAGEREF _Toc338154232 \h </w:instrText>
            </w:r>
            <w:r>
              <w:rPr>
                <w:noProof/>
                <w:webHidden/>
              </w:rPr>
            </w:r>
            <w:r>
              <w:rPr>
                <w:noProof/>
                <w:webHidden/>
              </w:rPr>
              <w:fldChar w:fldCharType="separate"/>
            </w:r>
            <w:r>
              <w:rPr>
                <w:noProof/>
                <w:webHidden/>
              </w:rPr>
              <w:t>334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33" w:history="1">
            <w:r w:rsidRPr="00B5273E">
              <w:rPr>
                <w:rStyle w:val="Hyperlink"/>
                <w:noProof/>
              </w:rPr>
              <w:t>149.1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_Toc338154233 \h </w:instrText>
            </w:r>
            <w:r>
              <w:rPr>
                <w:noProof/>
                <w:webHidden/>
              </w:rPr>
            </w:r>
            <w:r>
              <w:rPr>
                <w:noProof/>
                <w:webHidden/>
              </w:rPr>
              <w:fldChar w:fldCharType="separate"/>
            </w:r>
            <w:r>
              <w:rPr>
                <w:noProof/>
                <w:webHidden/>
              </w:rPr>
              <w:t>334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34" w:history="1">
            <w:r w:rsidRPr="00B5273E">
              <w:rPr>
                <w:rStyle w:val="Hyperlink"/>
                <w:noProof/>
              </w:rPr>
              <w:t>149.1.1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_Toc338154234 \h </w:instrText>
            </w:r>
            <w:r>
              <w:rPr>
                <w:noProof/>
                <w:webHidden/>
              </w:rPr>
            </w:r>
            <w:r>
              <w:rPr>
                <w:noProof/>
                <w:webHidden/>
              </w:rPr>
              <w:fldChar w:fldCharType="separate"/>
            </w:r>
            <w:r>
              <w:rPr>
                <w:noProof/>
                <w:webHidden/>
              </w:rPr>
              <w:t>334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35" w:history="1">
            <w:r w:rsidRPr="00B5273E">
              <w:rPr>
                <w:rStyle w:val="Hyperlink"/>
                <w:noProof/>
              </w:rPr>
              <w:t>149.1.2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_Toc338154235 \h </w:instrText>
            </w:r>
            <w:r>
              <w:rPr>
                <w:noProof/>
                <w:webHidden/>
              </w:rPr>
            </w:r>
            <w:r>
              <w:rPr>
                <w:noProof/>
                <w:webHidden/>
              </w:rPr>
              <w:fldChar w:fldCharType="separate"/>
            </w:r>
            <w:r>
              <w:rPr>
                <w:noProof/>
                <w:webHidden/>
              </w:rPr>
              <w:t>335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36" w:history="1">
            <w:r w:rsidRPr="00B5273E">
              <w:rPr>
                <w:rStyle w:val="Hyperlink"/>
                <w:caps/>
                <w:noProof/>
              </w:rPr>
              <w:t>150</w:t>
            </w:r>
            <w:r>
              <w:rPr>
                <w:rFonts w:eastAsiaTheme="minorEastAsia"/>
                <w:noProof/>
              </w:rPr>
              <w:tab/>
            </w:r>
            <w:r w:rsidRPr="00B5273E">
              <w:rPr>
                <w:rStyle w:val="Hyperlink"/>
                <w:noProof/>
              </w:rPr>
              <w:t>SP_AGENCY_FUND_STATISTICS_LOAD</w:t>
            </w:r>
            <w:r>
              <w:rPr>
                <w:noProof/>
                <w:webHidden/>
              </w:rPr>
              <w:tab/>
            </w:r>
            <w:r>
              <w:rPr>
                <w:noProof/>
                <w:webHidden/>
              </w:rPr>
              <w:fldChar w:fldCharType="begin"/>
            </w:r>
            <w:r>
              <w:rPr>
                <w:noProof/>
                <w:webHidden/>
              </w:rPr>
              <w:instrText xml:space="preserve"> PAGEREF _Toc338154236 \h </w:instrText>
            </w:r>
            <w:r>
              <w:rPr>
                <w:noProof/>
                <w:webHidden/>
              </w:rPr>
            </w:r>
            <w:r>
              <w:rPr>
                <w:noProof/>
                <w:webHidden/>
              </w:rPr>
              <w:fldChar w:fldCharType="separate"/>
            </w:r>
            <w:r>
              <w:rPr>
                <w:noProof/>
                <w:webHidden/>
              </w:rPr>
              <w:t>335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37" w:history="1">
            <w:r w:rsidRPr="00B5273E">
              <w:rPr>
                <w:rStyle w:val="Hyperlink"/>
                <w:noProof/>
              </w:rPr>
              <w:t>150.1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_Toc338154237 \h </w:instrText>
            </w:r>
            <w:r>
              <w:rPr>
                <w:noProof/>
                <w:webHidden/>
              </w:rPr>
            </w:r>
            <w:r>
              <w:rPr>
                <w:noProof/>
                <w:webHidden/>
              </w:rPr>
              <w:fldChar w:fldCharType="separate"/>
            </w:r>
            <w:r>
              <w:rPr>
                <w:noProof/>
                <w:webHidden/>
              </w:rPr>
              <w:t>335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38" w:history="1">
            <w:r w:rsidRPr="00B5273E">
              <w:rPr>
                <w:rStyle w:val="Hyperlink"/>
                <w:noProof/>
              </w:rPr>
              <w:t>150.1.1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_Toc338154238 \h </w:instrText>
            </w:r>
            <w:r>
              <w:rPr>
                <w:noProof/>
                <w:webHidden/>
              </w:rPr>
            </w:r>
            <w:r>
              <w:rPr>
                <w:noProof/>
                <w:webHidden/>
              </w:rPr>
              <w:fldChar w:fldCharType="separate"/>
            </w:r>
            <w:r>
              <w:rPr>
                <w:noProof/>
                <w:webHidden/>
              </w:rPr>
              <w:t>335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39" w:history="1">
            <w:r w:rsidRPr="00B5273E">
              <w:rPr>
                <w:rStyle w:val="Hyperlink"/>
                <w:noProof/>
              </w:rPr>
              <w:t>150.1.2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_Toc338154239 \h </w:instrText>
            </w:r>
            <w:r>
              <w:rPr>
                <w:noProof/>
                <w:webHidden/>
              </w:rPr>
            </w:r>
            <w:r>
              <w:rPr>
                <w:noProof/>
                <w:webHidden/>
              </w:rPr>
              <w:fldChar w:fldCharType="separate"/>
            </w:r>
            <w:r>
              <w:rPr>
                <w:noProof/>
                <w:webHidden/>
              </w:rPr>
              <w:t>336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40" w:history="1">
            <w:r w:rsidRPr="00B5273E">
              <w:rPr>
                <w:rStyle w:val="Hyperlink"/>
                <w:caps/>
                <w:noProof/>
              </w:rPr>
              <w:t>151</w:t>
            </w:r>
            <w:r>
              <w:rPr>
                <w:rFonts w:eastAsiaTheme="minorEastAsia"/>
                <w:noProof/>
              </w:rPr>
              <w:tab/>
            </w:r>
            <w:r w:rsidRPr="00B5273E">
              <w:rPr>
                <w:rStyle w:val="Hyperlink"/>
                <w:noProof/>
              </w:rPr>
              <w:t>SP_AGENCY_FUND_TRIAL_BALANCE_STATE_LOAD</w:t>
            </w:r>
            <w:r>
              <w:rPr>
                <w:noProof/>
                <w:webHidden/>
              </w:rPr>
              <w:tab/>
            </w:r>
            <w:r>
              <w:rPr>
                <w:noProof/>
                <w:webHidden/>
              </w:rPr>
              <w:fldChar w:fldCharType="begin"/>
            </w:r>
            <w:r>
              <w:rPr>
                <w:noProof/>
                <w:webHidden/>
              </w:rPr>
              <w:instrText xml:space="preserve"> PAGEREF _Toc338154240 \h </w:instrText>
            </w:r>
            <w:r>
              <w:rPr>
                <w:noProof/>
                <w:webHidden/>
              </w:rPr>
            </w:r>
            <w:r>
              <w:rPr>
                <w:noProof/>
                <w:webHidden/>
              </w:rPr>
              <w:fldChar w:fldCharType="separate"/>
            </w:r>
            <w:r>
              <w:rPr>
                <w:noProof/>
                <w:webHidden/>
              </w:rPr>
              <w:t>337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41" w:history="1">
            <w:r w:rsidRPr="00B5273E">
              <w:rPr>
                <w:rStyle w:val="Hyperlink"/>
                <w:noProof/>
              </w:rPr>
              <w:t>151.1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_Toc338154241 \h </w:instrText>
            </w:r>
            <w:r>
              <w:rPr>
                <w:noProof/>
                <w:webHidden/>
              </w:rPr>
            </w:r>
            <w:r>
              <w:rPr>
                <w:noProof/>
                <w:webHidden/>
              </w:rPr>
              <w:fldChar w:fldCharType="separate"/>
            </w:r>
            <w:r>
              <w:rPr>
                <w:noProof/>
                <w:webHidden/>
              </w:rPr>
              <w:t>337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42" w:history="1">
            <w:r w:rsidRPr="00B5273E">
              <w:rPr>
                <w:rStyle w:val="Hyperlink"/>
                <w:noProof/>
              </w:rPr>
              <w:t>151.1.1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_Toc338154242 \h </w:instrText>
            </w:r>
            <w:r>
              <w:rPr>
                <w:noProof/>
                <w:webHidden/>
              </w:rPr>
            </w:r>
            <w:r>
              <w:rPr>
                <w:noProof/>
                <w:webHidden/>
              </w:rPr>
              <w:fldChar w:fldCharType="separate"/>
            </w:r>
            <w:r>
              <w:rPr>
                <w:noProof/>
                <w:webHidden/>
              </w:rPr>
              <w:t>337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43" w:history="1">
            <w:r w:rsidRPr="00B5273E">
              <w:rPr>
                <w:rStyle w:val="Hyperlink"/>
                <w:noProof/>
              </w:rPr>
              <w:t>151.1.2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_Toc338154243 \h </w:instrText>
            </w:r>
            <w:r>
              <w:rPr>
                <w:noProof/>
                <w:webHidden/>
              </w:rPr>
            </w:r>
            <w:r>
              <w:rPr>
                <w:noProof/>
                <w:webHidden/>
              </w:rPr>
              <w:fldChar w:fldCharType="separate"/>
            </w:r>
            <w:r>
              <w:rPr>
                <w:noProof/>
                <w:webHidden/>
              </w:rPr>
              <w:t>337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44" w:history="1">
            <w:r w:rsidRPr="00B5273E">
              <w:rPr>
                <w:rStyle w:val="Hyperlink"/>
                <w:caps/>
                <w:noProof/>
              </w:rPr>
              <w:t>152</w:t>
            </w:r>
            <w:r>
              <w:rPr>
                <w:rFonts w:eastAsiaTheme="minorEastAsia"/>
                <w:noProof/>
              </w:rPr>
              <w:tab/>
            </w:r>
            <w:r w:rsidRPr="00B5273E">
              <w:rPr>
                <w:rStyle w:val="Hyperlink"/>
                <w:noProof/>
              </w:rPr>
              <w:t>SP_AGENCY_FUND_TRIAL_BALANCE_STATE_POPULATE</w:t>
            </w:r>
            <w:r>
              <w:rPr>
                <w:noProof/>
                <w:webHidden/>
              </w:rPr>
              <w:tab/>
            </w:r>
            <w:r>
              <w:rPr>
                <w:noProof/>
                <w:webHidden/>
              </w:rPr>
              <w:fldChar w:fldCharType="begin"/>
            </w:r>
            <w:r>
              <w:rPr>
                <w:noProof/>
                <w:webHidden/>
              </w:rPr>
              <w:instrText xml:space="preserve"> PAGEREF _Toc338154244 \h </w:instrText>
            </w:r>
            <w:r>
              <w:rPr>
                <w:noProof/>
                <w:webHidden/>
              </w:rPr>
            </w:r>
            <w:r>
              <w:rPr>
                <w:noProof/>
                <w:webHidden/>
              </w:rPr>
              <w:fldChar w:fldCharType="separate"/>
            </w:r>
            <w:r>
              <w:rPr>
                <w:noProof/>
                <w:webHidden/>
              </w:rPr>
              <w:t>337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45" w:history="1">
            <w:r w:rsidRPr="00B5273E">
              <w:rPr>
                <w:rStyle w:val="Hyperlink"/>
                <w:noProof/>
              </w:rPr>
              <w:t>152.1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_Toc338154245 \h </w:instrText>
            </w:r>
            <w:r>
              <w:rPr>
                <w:noProof/>
                <w:webHidden/>
              </w:rPr>
            </w:r>
            <w:r>
              <w:rPr>
                <w:noProof/>
                <w:webHidden/>
              </w:rPr>
              <w:fldChar w:fldCharType="separate"/>
            </w:r>
            <w:r>
              <w:rPr>
                <w:noProof/>
                <w:webHidden/>
              </w:rPr>
              <w:t>337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46" w:history="1">
            <w:r w:rsidRPr="00B5273E">
              <w:rPr>
                <w:rStyle w:val="Hyperlink"/>
                <w:noProof/>
              </w:rPr>
              <w:t>152.1.1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_Toc338154246 \h </w:instrText>
            </w:r>
            <w:r>
              <w:rPr>
                <w:noProof/>
                <w:webHidden/>
              </w:rPr>
            </w:r>
            <w:r>
              <w:rPr>
                <w:noProof/>
                <w:webHidden/>
              </w:rPr>
              <w:fldChar w:fldCharType="separate"/>
            </w:r>
            <w:r>
              <w:rPr>
                <w:noProof/>
                <w:webHidden/>
              </w:rPr>
              <w:t>337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47" w:history="1">
            <w:r w:rsidRPr="00B5273E">
              <w:rPr>
                <w:rStyle w:val="Hyperlink"/>
                <w:noProof/>
              </w:rPr>
              <w:t>152.1.2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_Toc338154247 \h </w:instrText>
            </w:r>
            <w:r>
              <w:rPr>
                <w:noProof/>
                <w:webHidden/>
              </w:rPr>
            </w:r>
            <w:r>
              <w:rPr>
                <w:noProof/>
                <w:webHidden/>
              </w:rPr>
              <w:fldChar w:fldCharType="separate"/>
            </w:r>
            <w:r>
              <w:rPr>
                <w:noProof/>
                <w:webHidden/>
              </w:rPr>
              <w:t>338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48" w:history="1">
            <w:r w:rsidRPr="00B5273E">
              <w:rPr>
                <w:rStyle w:val="Hyperlink"/>
                <w:caps/>
                <w:noProof/>
              </w:rPr>
              <w:t>153</w:t>
            </w:r>
            <w:r>
              <w:rPr>
                <w:rFonts w:eastAsiaTheme="minorEastAsia"/>
                <w:noProof/>
              </w:rPr>
              <w:tab/>
            </w:r>
            <w:r w:rsidRPr="00B5273E">
              <w:rPr>
                <w:rStyle w:val="Hyperlink"/>
                <w:noProof/>
              </w:rPr>
              <w:t>sp_alterdiagram</w:t>
            </w:r>
            <w:r>
              <w:rPr>
                <w:noProof/>
                <w:webHidden/>
              </w:rPr>
              <w:tab/>
            </w:r>
            <w:r>
              <w:rPr>
                <w:noProof/>
                <w:webHidden/>
              </w:rPr>
              <w:fldChar w:fldCharType="begin"/>
            </w:r>
            <w:r>
              <w:rPr>
                <w:noProof/>
                <w:webHidden/>
              </w:rPr>
              <w:instrText xml:space="preserve"> PAGEREF _Toc338154248 \h </w:instrText>
            </w:r>
            <w:r>
              <w:rPr>
                <w:noProof/>
                <w:webHidden/>
              </w:rPr>
            </w:r>
            <w:r>
              <w:rPr>
                <w:noProof/>
                <w:webHidden/>
              </w:rPr>
              <w:fldChar w:fldCharType="separate"/>
            </w:r>
            <w:r>
              <w:rPr>
                <w:noProof/>
                <w:webHidden/>
              </w:rPr>
              <w:t>338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49" w:history="1">
            <w:r w:rsidRPr="00B5273E">
              <w:rPr>
                <w:rStyle w:val="Hyperlink"/>
                <w:noProof/>
              </w:rPr>
              <w:t>153.1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_Toc338154249 \h </w:instrText>
            </w:r>
            <w:r>
              <w:rPr>
                <w:noProof/>
                <w:webHidden/>
              </w:rPr>
            </w:r>
            <w:r>
              <w:rPr>
                <w:noProof/>
                <w:webHidden/>
              </w:rPr>
              <w:fldChar w:fldCharType="separate"/>
            </w:r>
            <w:r>
              <w:rPr>
                <w:noProof/>
                <w:webHidden/>
              </w:rPr>
              <w:t>338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50" w:history="1">
            <w:r w:rsidRPr="00B5273E">
              <w:rPr>
                <w:rStyle w:val="Hyperlink"/>
                <w:noProof/>
              </w:rPr>
              <w:t>153.1.1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_Toc338154250 \h </w:instrText>
            </w:r>
            <w:r>
              <w:rPr>
                <w:noProof/>
                <w:webHidden/>
              </w:rPr>
            </w:r>
            <w:r>
              <w:rPr>
                <w:noProof/>
                <w:webHidden/>
              </w:rPr>
              <w:fldChar w:fldCharType="separate"/>
            </w:r>
            <w:r>
              <w:rPr>
                <w:noProof/>
                <w:webHidden/>
              </w:rPr>
              <w:t>339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51" w:history="1">
            <w:r w:rsidRPr="00B5273E">
              <w:rPr>
                <w:rStyle w:val="Hyperlink"/>
                <w:noProof/>
              </w:rPr>
              <w:t>153.1.2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_Toc338154251 \h </w:instrText>
            </w:r>
            <w:r>
              <w:rPr>
                <w:noProof/>
                <w:webHidden/>
              </w:rPr>
            </w:r>
            <w:r>
              <w:rPr>
                <w:noProof/>
                <w:webHidden/>
              </w:rPr>
              <w:fldChar w:fldCharType="separate"/>
            </w:r>
            <w:r>
              <w:rPr>
                <w:noProof/>
                <w:webHidden/>
              </w:rPr>
              <w:t>339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52" w:history="1">
            <w:r w:rsidRPr="00B5273E">
              <w:rPr>
                <w:rStyle w:val="Hyperlink"/>
                <w:caps/>
                <w:noProof/>
              </w:rPr>
              <w:t>154</w:t>
            </w:r>
            <w:r>
              <w:rPr>
                <w:rFonts w:eastAsiaTheme="minorEastAsia"/>
                <w:noProof/>
              </w:rPr>
              <w:tab/>
            </w:r>
            <w:r w:rsidRPr="00B5273E">
              <w:rPr>
                <w:rStyle w:val="Hyperlink"/>
                <w:noProof/>
              </w:rPr>
              <w:t>SP_AUTOMATION_FISCAL_YEAR_INITIALIZATION_AGENCY_FUND</w:t>
            </w:r>
            <w:r>
              <w:rPr>
                <w:noProof/>
                <w:webHidden/>
              </w:rPr>
              <w:tab/>
            </w:r>
            <w:r>
              <w:rPr>
                <w:noProof/>
                <w:webHidden/>
              </w:rPr>
              <w:fldChar w:fldCharType="begin"/>
            </w:r>
            <w:r>
              <w:rPr>
                <w:noProof/>
                <w:webHidden/>
              </w:rPr>
              <w:instrText xml:space="preserve"> PAGEREF _Toc338154252 \h </w:instrText>
            </w:r>
            <w:r>
              <w:rPr>
                <w:noProof/>
                <w:webHidden/>
              </w:rPr>
            </w:r>
            <w:r>
              <w:rPr>
                <w:noProof/>
                <w:webHidden/>
              </w:rPr>
              <w:fldChar w:fldCharType="separate"/>
            </w:r>
            <w:r>
              <w:rPr>
                <w:noProof/>
                <w:webHidden/>
              </w:rPr>
              <w:t>339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53" w:history="1">
            <w:r w:rsidRPr="00B5273E">
              <w:rPr>
                <w:rStyle w:val="Hyperlink"/>
                <w:noProof/>
              </w:rPr>
              <w:t>154.1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_Toc338154253 \h </w:instrText>
            </w:r>
            <w:r>
              <w:rPr>
                <w:noProof/>
                <w:webHidden/>
              </w:rPr>
            </w:r>
            <w:r>
              <w:rPr>
                <w:noProof/>
                <w:webHidden/>
              </w:rPr>
              <w:fldChar w:fldCharType="separate"/>
            </w:r>
            <w:r>
              <w:rPr>
                <w:noProof/>
                <w:webHidden/>
              </w:rPr>
              <w:t>339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54" w:history="1">
            <w:r w:rsidRPr="00B5273E">
              <w:rPr>
                <w:rStyle w:val="Hyperlink"/>
                <w:noProof/>
              </w:rPr>
              <w:t>154.1.1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_Toc338154254 \h </w:instrText>
            </w:r>
            <w:r>
              <w:rPr>
                <w:noProof/>
                <w:webHidden/>
              </w:rPr>
            </w:r>
            <w:r>
              <w:rPr>
                <w:noProof/>
                <w:webHidden/>
              </w:rPr>
              <w:fldChar w:fldCharType="separate"/>
            </w:r>
            <w:r>
              <w:rPr>
                <w:noProof/>
                <w:webHidden/>
              </w:rPr>
              <w:t>339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55" w:history="1">
            <w:r w:rsidRPr="00B5273E">
              <w:rPr>
                <w:rStyle w:val="Hyperlink"/>
                <w:noProof/>
              </w:rPr>
              <w:t>154.1.2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_Toc338154255 \h </w:instrText>
            </w:r>
            <w:r>
              <w:rPr>
                <w:noProof/>
                <w:webHidden/>
              </w:rPr>
            </w:r>
            <w:r>
              <w:rPr>
                <w:noProof/>
                <w:webHidden/>
              </w:rPr>
              <w:fldChar w:fldCharType="separate"/>
            </w:r>
            <w:r>
              <w:rPr>
                <w:noProof/>
                <w:webHidden/>
              </w:rPr>
              <w:t>340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56" w:history="1">
            <w:r w:rsidRPr="00B5273E">
              <w:rPr>
                <w:rStyle w:val="Hyperlink"/>
                <w:caps/>
                <w:noProof/>
              </w:rPr>
              <w:t>155</w:t>
            </w:r>
            <w:r>
              <w:rPr>
                <w:rFonts w:eastAsiaTheme="minorEastAsia"/>
                <w:noProof/>
              </w:rPr>
              <w:tab/>
            </w:r>
            <w:r w:rsidRPr="00B5273E">
              <w:rPr>
                <w:rStyle w:val="Hyperlink"/>
                <w:noProof/>
              </w:rPr>
              <w:t>SP_AUTOMATION_FISCAL_YEAR_INITIALIZATION_AGENCY_FUND_PACKAGE_CREATE</w:t>
            </w:r>
            <w:r>
              <w:rPr>
                <w:noProof/>
                <w:webHidden/>
              </w:rPr>
              <w:tab/>
            </w:r>
            <w:r>
              <w:rPr>
                <w:noProof/>
                <w:webHidden/>
              </w:rPr>
              <w:fldChar w:fldCharType="begin"/>
            </w:r>
            <w:r>
              <w:rPr>
                <w:noProof/>
                <w:webHidden/>
              </w:rPr>
              <w:instrText xml:space="preserve"> PAGEREF _Toc338154256 \h </w:instrText>
            </w:r>
            <w:r>
              <w:rPr>
                <w:noProof/>
                <w:webHidden/>
              </w:rPr>
            </w:r>
            <w:r>
              <w:rPr>
                <w:noProof/>
                <w:webHidden/>
              </w:rPr>
              <w:fldChar w:fldCharType="separate"/>
            </w:r>
            <w:r>
              <w:rPr>
                <w:noProof/>
                <w:webHidden/>
              </w:rPr>
              <w:t>341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57" w:history="1">
            <w:r w:rsidRPr="00B5273E">
              <w:rPr>
                <w:rStyle w:val="Hyperlink"/>
                <w:noProof/>
              </w:rPr>
              <w:t>155.1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_Toc338154257 \h </w:instrText>
            </w:r>
            <w:r>
              <w:rPr>
                <w:noProof/>
                <w:webHidden/>
              </w:rPr>
            </w:r>
            <w:r>
              <w:rPr>
                <w:noProof/>
                <w:webHidden/>
              </w:rPr>
              <w:fldChar w:fldCharType="separate"/>
            </w:r>
            <w:r>
              <w:rPr>
                <w:noProof/>
                <w:webHidden/>
              </w:rPr>
              <w:t>341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58" w:history="1">
            <w:r w:rsidRPr="00B5273E">
              <w:rPr>
                <w:rStyle w:val="Hyperlink"/>
                <w:noProof/>
              </w:rPr>
              <w:t>155.1.1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_Toc338154258 \h </w:instrText>
            </w:r>
            <w:r>
              <w:rPr>
                <w:noProof/>
                <w:webHidden/>
              </w:rPr>
            </w:r>
            <w:r>
              <w:rPr>
                <w:noProof/>
                <w:webHidden/>
              </w:rPr>
              <w:fldChar w:fldCharType="separate"/>
            </w:r>
            <w:r>
              <w:rPr>
                <w:noProof/>
                <w:webHidden/>
              </w:rPr>
              <w:t>341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59" w:history="1">
            <w:r w:rsidRPr="00B5273E">
              <w:rPr>
                <w:rStyle w:val="Hyperlink"/>
                <w:noProof/>
              </w:rPr>
              <w:t>155.1.2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_Toc338154259 \h </w:instrText>
            </w:r>
            <w:r>
              <w:rPr>
                <w:noProof/>
                <w:webHidden/>
              </w:rPr>
            </w:r>
            <w:r>
              <w:rPr>
                <w:noProof/>
                <w:webHidden/>
              </w:rPr>
              <w:fldChar w:fldCharType="separate"/>
            </w:r>
            <w:r>
              <w:rPr>
                <w:noProof/>
                <w:webHidden/>
              </w:rPr>
              <w:t>341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60" w:history="1">
            <w:r w:rsidRPr="00B5273E">
              <w:rPr>
                <w:rStyle w:val="Hyperlink"/>
                <w:caps/>
                <w:noProof/>
              </w:rPr>
              <w:t>156</w:t>
            </w:r>
            <w:r>
              <w:rPr>
                <w:rFonts w:eastAsiaTheme="minorEastAsia"/>
                <w:noProof/>
              </w:rPr>
              <w:tab/>
            </w:r>
            <w:r w:rsidRPr="00B5273E">
              <w:rPr>
                <w:rStyle w:val="Hyperlink"/>
                <w:noProof/>
              </w:rPr>
              <w:t>SP_AUTOMATION_FISCAL_YEAR_INITIALIZATION_AGENCY_FUND_PACKAGE_DESTORY</w:t>
            </w:r>
            <w:r>
              <w:rPr>
                <w:noProof/>
                <w:webHidden/>
              </w:rPr>
              <w:tab/>
            </w:r>
            <w:r>
              <w:rPr>
                <w:noProof/>
                <w:webHidden/>
              </w:rPr>
              <w:fldChar w:fldCharType="begin"/>
            </w:r>
            <w:r>
              <w:rPr>
                <w:noProof/>
                <w:webHidden/>
              </w:rPr>
              <w:instrText xml:space="preserve"> PAGEREF _Toc338154260 \h </w:instrText>
            </w:r>
            <w:r>
              <w:rPr>
                <w:noProof/>
                <w:webHidden/>
              </w:rPr>
            </w:r>
            <w:r>
              <w:rPr>
                <w:noProof/>
                <w:webHidden/>
              </w:rPr>
              <w:fldChar w:fldCharType="separate"/>
            </w:r>
            <w:r>
              <w:rPr>
                <w:noProof/>
                <w:webHidden/>
              </w:rPr>
              <w:t>342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61" w:history="1">
            <w:r w:rsidRPr="00B5273E">
              <w:rPr>
                <w:rStyle w:val="Hyperlink"/>
                <w:noProof/>
              </w:rPr>
              <w:t>156.1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_Toc338154261 \h </w:instrText>
            </w:r>
            <w:r>
              <w:rPr>
                <w:noProof/>
                <w:webHidden/>
              </w:rPr>
            </w:r>
            <w:r>
              <w:rPr>
                <w:noProof/>
                <w:webHidden/>
              </w:rPr>
              <w:fldChar w:fldCharType="separate"/>
            </w:r>
            <w:r>
              <w:rPr>
                <w:noProof/>
                <w:webHidden/>
              </w:rPr>
              <w:t>342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62" w:history="1">
            <w:r w:rsidRPr="00B5273E">
              <w:rPr>
                <w:rStyle w:val="Hyperlink"/>
                <w:noProof/>
              </w:rPr>
              <w:t>156.1.1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_Toc338154262 \h </w:instrText>
            </w:r>
            <w:r>
              <w:rPr>
                <w:noProof/>
                <w:webHidden/>
              </w:rPr>
            </w:r>
            <w:r>
              <w:rPr>
                <w:noProof/>
                <w:webHidden/>
              </w:rPr>
              <w:fldChar w:fldCharType="separate"/>
            </w:r>
            <w:r>
              <w:rPr>
                <w:noProof/>
                <w:webHidden/>
              </w:rPr>
              <w:t>343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63" w:history="1">
            <w:r w:rsidRPr="00B5273E">
              <w:rPr>
                <w:rStyle w:val="Hyperlink"/>
                <w:noProof/>
              </w:rPr>
              <w:t>156.1.2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_Toc338154263 \h </w:instrText>
            </w:r>
            <w:r>
              <w:rPr>
                <w:noProof/>
                <w:webHidden/>
              </w:rPr>
            </w:r>
            <w:r>
              <w:rPr>
                <w:noProof/>
                <w:webHidden/>
              </w:rPr>
              <w:fldChar w:fldCharType="separate"/>
            </w:r>
            <w:r>
              <w:rPr>
                <w:noProof/>
                <w:webHidden/>
              </w:rPr>
              <w:t>343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64" w:history="1">
            <w:r w:rsidRPr="00B5273E">
              <w:rPr>
                <w:rStyle w:val="Hyperlink"/>
                <w:caps/>
                <w:noProof/>
              </w:rPr>
              <w:t>157</w:t>
            </w:r>
            <w:r>
              <w:rPr>
                <w:rFonts w:eastAsiaTheme="minorEastAsia"/>
                <w:noProof/>
              </w:rPr>
              <w:tab/>
            </w:r>
            <w:r w:rsidRPr="00B5273E">
              <w:rPr>
                <w:rStyle w:val="Hyperlink"/>
                <w:noProof/>
              </w:rPr>
              <w:t>SP_AUTOMATION_FISCAL_YEAR_INITIALIZATION_AGENCY_FUND_PACKAGE_INIT</w:t>
            </w:r>
            <w:r>
              <w:rPr>
                <w:noProof/>
                <w:webHidden/>
              </w:rPr>
              <w:tab/>
            </w:r>
            <w:r>
              <w:rPr>
                <w:noProof/>
                <w:webHidden/>
              </w:rPr>
              <w:fldChar w:fldCharType="begin"/>
            </w:r>
            <w:r>
              <w:rPr>
                <w:noProof/>
                <w:webHidden/>
              </w:rPr>
              <w:instrText xml:space="preserve"> PAGEREF _Toc338154264 \h </w:instrText>
            </w:r>
            <w:r>
              <w:rPr>
                <w:noProof/>
                <w:webHidden/>
              </w:rPr>
            </w:r>
            <w:r>
              <w:rPr>
                <w:noProof/>
                <w:webHidden/>
              </w:rPr>
              <w:fldChar w:fldCharType="separate"/>
            </w:r>
            <w:r>
              <w:rPr>
                <w:noProof/>
                <w:webHidden/>
              </w:rPr>
              <w:t>344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65" w:history="1">
            <w:r w:rsidRPr="00B5273E">
              <w:rPr>
                <w:rStyle w:val="Hyperlink"/>
                <w:noProof/>
              </w:rPr>
              <w:t>157.1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_Toc338154265 \h </w:instrText>
            </w:r>
            <w:r>
              <w:rPr>
                <w:noProof/>
                <w:webHidden/>
              </w:rPr>
            </w:r>
            <w:r>
              <w:rPr>
                <w:noProof/>
                <w:webHidden/>
              </w:rPr>
              <w:fldChar w:fldCharType="separate"/>
            </w:r>
            <w:r>
              <w:rPr>
                <w:noProof/>
                <w:webHidden/>
              </w:rPr>
              <w:t>344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66" w:history="1">
            <w:r w:rsidRPr="00B5273E">
              <w:rPr>
                <w:rStyle w:val="Hyperlink"/>
                <w:noProof/>
              </w:rPr>
              <w:t>157.1.1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_Toc338154266 \h </w:instrText>
            </w:r>
            <w:r>
              <w:rPr>
                <w:noProof/>
                <w:webHidden/>
              </w:rPr>
            </w:r>
            <w:r>
              <w:rPr>
                <w:noProof/>
                <w:webHidden/>
              </w:rPr>
              <w:fldChar w:fldCharType="separate"/>
            </w:r>
            <w:r>
              <w:rPr>
                <w:noProof/>
                <w:webHidden/>
              </w:rPr>
              <w:t>344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67" w:history="1">
            <w:r w:rsidRPr="00B5273E">
              <w:rPr>
                <w:rStyle w:val="Hyperlink"/>
                <w:noProof/>
              </w:rPr>
              <w:t>157.1.2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_Toc338154267 \h </w:instrText>
            </w:r>
            <w:r>
              <w:rPr>
                <w:noProof/>
                <w:webHidden/>
              </w:rPr>
            </w:r>
            <w:r>
              <w:rPr>
                <w:noProof/>
                <w:webHidden/>
              </w:rPr>
              <w:fldChar w:fldCharType="separate"/>
            </w:r>
            <w:r>
              <w:rPr>
                <w:noProof/>
                <w:webHidden/>
              </w:rPr>
              <w:t>345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68" w:history="1">
            <w:r w:rsidRPr="00B5273E">
              <w:rPr>
                <w:rStyle w:val="Hyperlink"/>
                <w:caps/>
                <w:noProof/>
              </w:rPr>
              <w:t>158</w:t>
            </w:r>
            <w:r>
              <w:rPr>
                <w:rFonts w:eastAsiaTheme="minorEastAsia"/>
                <w:noProof/>
              </w:rPr>
              <w:tab/>
            </w:r>
            <w:r w:rsidRPr="00B5273E">
              <w:rPr>
                <w:rStyle w:val="Hyperlink"/>
                <w:noProof/>
              </w:rPr>
              <w:t>SP_AUTOMATION_FISCAL_YEAR_INITIALIZATION_EXTRACT_LOAD_CORE_TABLES</w:t>
            </w:r>
            <w:r>
              <w:rPr>
                <w:noProof/>
                <w:webHidden/>
              </w:rPr>
              <w:tab/>
            </w:r>
            <w:r>
              <w:rPr>
                <w:noProof/>
                <w:webHidden/>
              </w:rPr>
              <w:fldChar w:fldCharType="begin"/>
            </w:r>
            <w:r>
              <w:rPr>
                <w:noProof/>
                <w:webHidden/>
              </w:rPr>
              <w:instrText xml:space="preserve"> PAGEREF _Toc338154268 \h </w:instrText>
            </w:r>
            <w:r>
              <w:rPr>
                <w:noProof/>
                <w:webHidden/>
              </w:rPr>
            </w:r>
            <w:r>
              <w:rPr>
                <w:noProof/>
                <w:webHidden/>
              </w:rPr>
              <w:fldChar w:fldCharType="separate"/>
            </w:r>
            <w:r>
              <w:rPr>
                <w:noProof/>
                <w:webHidden/>
              </w:rPr>
              <w:t>346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69" w:history="1">
            <w:r w:rsidRPr="00B5273E">
              <w:rPr>
                <w:rStyle w:val="Hyperlink"/>
                <w:noProof/>
              </w:rPr>
              <w:t>158.1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_Toc338154269 \h </w:instrText>
            </w:r>
            <w:r>
              <w:rPr>
                <w:noProof/>
                <w:webHidden/>
              </w:rPr>
            </w:r>
            <w:r>
              <w:rPr>
                <w:noProof/>
                <w:webHidden/>
              </w:rPr>
              <w:fldChar w:fldCharType="separate"/>
            </w:r>
            <w:r>
              <w:rPr>
                <w:noProof/>
                <w:webHidden/>
              </w:rPr>
              <w:t>346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70" w:history="1">
            <w:r w:rsidRPr="00B5273E">
              <w:rPr>
                <w:rStyle w:val="Hyperlink"/>
                <w:noProof/>
              </w:rPr>
              <w:t>158.1.1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_Toc338154270 \h </w:instrText>
            </w:r>
            <w:r>
              <w:rPr>
                <w:noProof/>
                <w:webHidden/>
              </w:rPr>
            </w:r>
            <w:r>
              <w:rPr>
                <w:noProof/>
                <w:webHidden/>
              </w:rPr>
              <w:fldChar w:fldCharType="separate"/>
            </w:r>
            <w:r>
              <w:rPr>
                <w:noProof/>
                <w:webHidden/>
              </w:rPr>
              <w:t>346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71" w:history="1">
            <w:r w:rsidRPr="00B5273E">
              <w:rPr>
                <w:rStyle w:val="Hyperlink"/>
                <w:noProof/>
              </w:rPr>
              <w:t>158.1.2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_Toc338154271 \h </w:instrText>
            </w:r>
            <w:r>
              <w:rPr>
                <w:noProof/>
                <w:webHidden/>
              </w:rPr>
            </w:r>
            <w:r>
              <w:rPr>
                <w:noProof/>
                <w:webHidden/>
              </w:rPr>
              <w:fldChar w:fldCharType="separate"/>
            </w:r>
            <w:r>
              <w:rPr>
                <w:noProof/>
                <w:webHidden/>
              </w:rPr>
              <w:t>347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72" w:history="1">
            <w:r w:rsidRPr="00B5273E">
              <w:rPr>
                <w:rStyle w:val="Hyperlink"/>
                <w:caps/>
                <w:noProof/>
              </w:rPr>
              <w:t>159</w:t>
            </w:r>
            <w:r>
              <w:rPr>
                <w:rFonts w:eastAsiaTheme="minorEastAsia"/>
                <w:noProof/>
              </w:rPr>
              <w:tab/>
            </w:r>
            <w:r w:rsidRPr="00B5273E">
              <w:rPr>
                <w:rStyle w:val="Hyperlink"/>
                <w:noProof/>
              </w:rPr>
              <w:t>SP_AUTOMATION_FISCAL_YEAR_INITIALIZATION_EXTRACT_LOAD_GAFD</w:t>
            </w:r>
            <w:r>
              <w:rPr>
                <w:noProof/>
                <w:webHidden/>
              </w:rPr>
              <w:tab/>
            </w:r>
            <w:r>
              <w:rPr>
                <w:noProof/>
                <w:webHidden/>
              </w:rPr>
              <w:fldChar w:fldCharType="begin"/>
            </w:r>
            <w:r>
              <w:rPr>
                <w:noProof/>
                <w:webHidden/>
              </w:rPr>
              <w:instrText xml:space="preserve"> PAGEREF _Toc338154272 \h </w:instrText>
            </w:r>
            <w:r>
              <w:rPr>
                <w:noProof/>
                <w:webHidden/>
              </w:rPr>
            </w:r>
            <w:r>
              <w:rPr>
                <w:noProof/>
                <w:webHidden/>
              </w:rPr>
              <w:fldChar w:fldCharType="separate"/>
            </w:r>
            <w:r>
              <w:rPr>
                <w:noProof/>
                <w:webHidden/>
              </w:rPr>
              <w:t>348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73" w:history="1">
            <w:r w:rsidRPr="00B5273E">
              <w:rPr>
                <w:rStyle w:val="Hyperlink"/>
                <w:noProof/>
              </w:rPr>
              <w:t>159.1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_Toc338154273 \h </w:instrText>
            </w:r>
            <w:r>
              <w:rPr>
                <w:noProof/>
                <w:webHidden/>
              </w:rPr>
            </w:r>
            <w:r>
              <w:rPr>
                <w:noProof/>
                <w:webHidden/>
              </w:rPr>
              <w:fldChar w:fldCharType="separate"/>
            </w:r>
            <w:r>
              <w:rPr>
                <w:noProof/>
                <w:webHidden/>
              </w:rPr>
              <w:t>348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74" w:history="1">
            <w:r w:rsidRPr="00B5273E">
              <w:rPr>
                <w:rStyle w:val="Hyperlink"/>
                <w:noProof/>
              </w:rPr>
              <w:t>159.1.1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_Toc338154274 \h </w:instrText>
            </w:r>
            <w:r>
              <w:rPr>
                <w:noProof/>
                <w:webHidden/>
              </w:rPr>
            </w:r>
            <w:r>
              <w:rPr>
                <w:noProof/>
                <w:webHidden/>
              </w:rPr>
              <w:fldChar w:fldCharType="separate"/>
            </w:r>
            <w:r>
              <w:rPr>
                <w:noProof/>
                <w:webHidden/>
              </w:rPr>
              <w:t>348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75" w:history="1">
            <w:r w:rsidRPr="00B5273E">
              <w:rPr>
                <w:rStyle w:val="Hyperlink"/>
                <w:noProof/>
              </w:rPr>
              <w:t>159.1.2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_Toc338154275 \h </w:instrText>
            </w:r>
            <w:r>
              <w:rPr>
                <w:noProof/>
                <w:webHidden/>
              </w:rPr>
            </w:r>
            <w:r>
              <w:rPr>
                <w:noProof/>
                <w:webHidden/>
              </w:rPr>
              <w:fldChar w:fldCharType="separate"/>
            </w:r>
            <w:r>
              <w:rPr>
                <w:noProof/>
                <w:webHidden/>
              </w:rPr>
              <w:t>349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76" w:history="1">
            <w:r w:rsidRPr="00B5273E">
              <w:rPr>
                <w:rStyle w:val="Hyperlink"/>
                <w:caps/>
                <w:noProof/>
              </w:rPr>
              <w:t>160</w:t>
            </w:r>
            <w:r>
              <w:rPr>
                <w:rFonts w:eastAsiaTheme="minorEastAsia"/>
                <w:noProof/>
              </w:rPr>
              <w:tab/>
            </w:r>
            <w:r w:rsidRPr="00B5273E">
              <w:rPr>
                <w:rStyle w:val="Hyperlink"/>
                <w:noProof/>
              </w:rPr>
              <w:t>SP_AUTOMATION_FISCAL_YEAR_INITIALIZATION_EXTRACT_LOAD_OVERLAY_OFFSET</w:t>
            </w:r>
            <w:r>
              <w:rPr>
                <w:noProof/>
                <w:webHidden/>
              </w:rPr>
              <w:tab/>
            </w:r>
            <w:r>
              <w:rPr>
                <w:noProof/>
                <w:webHidden/>
              </w:rPr>
              <w:fldChar w:fldCharType="begin"/>
            </w:r>
            <w:r>
              <w:rPr>
                <w:noProof/>
                <w:webHidden/>
              </w:rPr>
              <w:instrText xml:space="preserve"> PAGEREF _Toc338154276 \h </w:instrText>
            </w:r>
            <w:r>
              <w:rPr>
                <w:noProof/>
                <w:webHidden/>
              </w:rPr>
            </w:r>
            <w:r>
              <w:rPr>
                <w:noProof/>
                <w:webHidden/>
              </w:rPr>
              <w:fldChar w:fldCharType="separate"/>
            </w:r>
            <w:r>
              <w:rPr>
                <w:noProof/>
                <w:webHidden/>
              </w:rPr>
              <w:t>349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77" w:history="1">
            <w:r w:rsidRPr="00B5273E">
              <w:rPr>
                <w:rStyle w:val="Hyperlink"/>
                <w:noProof/>
              </w:rPr>
              <w:t>160.1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_Toc338154277 \h </w:instrText>
            </w:r>
            <w:r>
              <w:rPr>
                <w:noProof/>
                <w:webHidden/>
              </w:rPr>
            </w:r>
            <w:r>
              <w:rPr>
                <w:noProof/>
                <w:webHidden/>
              </w:rPr>
              <w:fldChar w:fldCharType="separate"/>
            </w:r>
            <w:r>
              <w:rPr>
                <w:noProof/>
                <w:webHidden/>
              </w:rPr>
              <w:t>349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78" w:history="1">
            <w:r w:rsidRPr="00B5273E">
              <w:rPr>
                <w:rStyle w:val="Hyperlink"/>
                <w:noProof/>
              </w:rPr>
              <w:t>160.1.1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_Toc338154278 \h </w:instrText>
            </w:r>
            <w:r>
              <w:rPr>
                <w:noProof/>
                <w:webHidden/>
              </w:rPr>
            </w:r>
            <w:r>
              <w:rPr>
                <w:noProof/>
                <w:webHidden/>
              </w:rPr>
              <w:fldChar w:fldCharType="separate"/>
            </w:r>
            <w:r>
              <w:rPr>
                <w:noProof/>
                <w:webHidden/>
              </w:rPr>
              <w:t>350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79" w:history="1">
            <w:r w:rsidRPr="00B5273E">
              <w:rPr>
                <w:rStyle w:val="Hyperlink"/>
                <w:noProof/>
              </w:rPr>
              <w:t>160.1.2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_Toc338154279 \h </w:instrText>
            </w:r>
            <w:r>
              <w:rPr>
                <w:noProof/>
                <w:webHidden/>
              </w:rPr>
            </w:r>
            <w:r>
              <w:rPr>
                <w:noProof/>
                <w:webHidden/>
              </w:rPr>
              <w:fldChar w:fldCharType="separate"/>
            </w:r>
            <w:r>
              <w:rPr>
                <w:noProof/>
                <w:webHidden/>
              </w:rPr>
              <w:t>350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80" w:history="1">
            <w:r w:rsidRPr="00B5273E">
              <w:rPr>
                <w:rStyle w:val="Hyperlink"/>
                <w:caps/>
                <w:noProof/>
              </w:rPr>
              <w:t>161</w:t>
            </w:r>
            <w:r>
              <w:rPr>
                <w:rFonts w:eastAsiaTheme="minorEastAsia"/>
                <w:noProof/>
              </w:rPr>
              <w:tab/>
            </w:r>
            <w:r w:rsidRPr="00B5273E">
              <w:rPr>
                <w:rStyle w:val="Hyperlink"/>
                <w:noProof/>
              </w:rPr>
              <w:t>SP_AUTOMATION_FISCAL_YEAR_INITIALIZATION_EXTRACT_LOAD_SAMS</w:t>
            </w:r>
            <w:r>
              <w:rPr>
                <w:noProof/>
                <w:webHidden/>
              </w:rPr>
              <w:tab/>
            </w:r>
            <w:r>
              <w:rPr>
                <w:noProof/>
                <w:webHidden/>
              </w:rPr>
              <w:fldChar w:fldCharType="begin"/>
            </w:r>
            <w:r>
              <w:rPr>
                <w:noProof/>
                <w:webHidden/>
              </w:rPr>
              <w:instrText xml:space="preserve"> PAGEREF _Toc338154280 \h </w:instrText>
            </w:r>
            <w:r>
              <w:rPr>
                <w:noProof/>
                <w:webHidden/>
              </w:rPr>
            </w:r>
            <w:r>
              <w:rPr>
                <w:noProof/>
                <w:webHidden/>
              </w:rPr>
              <w:fldChar w:fldCharType="separate"/>
            </w:r>
            <w:r>
              <w:rPr>
                <w:noProof/>
                <w:webHidden/>
              </w:rPr>
              <w:t>351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81" w:history="1">
            <w:r w:rsidRPr="00B5273E">
              <w:rPr>
                <w:rStyle w:val="Hyperlink"/>
                <w:noProof/>
              </w:rPr>
              <w:t>161.1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_Toc338154281 \h </w:instrText>
            </w:r>
            <w:r>
              <w:rPr>
                <w:noProof/>
                <w:webHidden/>
              </w:rPr>
            </w:r>
            <w:r>
              <w:rPr>
                <w:noProof/>
                <w:webHidden/>
              </w:rPr>
              <w:fldChar w:fldCharType="separate"/>
            </w:r>
            <w:r>
              <w:rPr>
                <w:noProof/>
                <w:webHidden/>
              </w:rPr>
              <w:t>351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82" w:history="1">
            <w:r w:rsidRPr="00B5273E">
              <w:rPr>
                <w:rStyle w:val="Hyperlink"/>
                <w:noProof/>
              </w:rPr>
              <w:t>161.1.1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_Toc338154282 \h </w:instrText>
            </w:r>
            <w:r>
              <w:rPr>
                <w:noProof/>
                <w:webHidden/>
              </w:rPr>
            </w:r>
            <w:r>
              <w:rPr>
                <w:noProof/>
                <w:webHidden/>
              </w:rPr>
              <w:fldChar w:fldCharType="separate"/>
            </w:r>
            <w:r>
              <w:rPr>
                <w:noProof/>
                <w:webHidden/>
              </w:rPr>
              <w:t>352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83" w:history="1">
            <w:r w:rsidRPr="00B5273E">
              <w:rPr>
                <w:rStyle w:val="Hyperlink"/>
                <w:noProof/>
              </w:rPr>
              <w:t>161.1.2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_Toc338154283 \h </w:instrText>
            </w:r>
            <w:r>
              <w:rPr>
                <w:noProof/>
                <w:webHidden/>
              </w:rPr>
            </w:r>
            <w:r>
              <w:rPr>
                <w:noProof/>
                <w:webHidden/>
              </w:rPr>
              <w:fldChar w:fldCharType="separate"/>
            </w:r>
            <w:r>
              <w:rPr>
                <w:noProof/>
                <w:webHidden/>
              </w:rPr>
              <w:t>352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84" w:history="1">
            <w:r w:rsidRPr="00B5273E">
              <w:rPr>
                <w:rStyle w:val="Hyperlink"/>
                <w:caps/>
                <w:noProof/>
              </w:rPr>
              <w:t>162</w:t>
            </w:r>
            <w:r>
              <w:rPr>
                <w:rFonts w:eastAsiaTheme="minorEastAsia"/>
                <w:noProof/>
              </w:rPr>
              <w:tab/>
            </w:r>
            <w:r w:rsidRPr="00B5273E">
              <w:rPr>
                <w:rStyle w:val="Hyperlink"/>
                <w:noProof/>
              </w:rPr>
              <w:t>SP_AUTOMATION_FISCAL_YEAR_INITIALIZATION_EXTRACT_LOAD_SCO567</w:t>
            </w:r>
            <w:r>
              <w:rPr>
                <w:noProof/>
                <w:webHidden/>
              </w:rPr>
              <w:tab/>
            </w:r>
            <w:r>
              <w:rPr>
                <w:noProof/>
                <w:webHidden/>
              </w:rPr>
              <w:fldChar w:fldCharType="begin"/>
            </w:r>
            <w:r>
              <w:rPr>
                <w:noProof/>
                <w:webHidden/>
              </w:rPr>
              <w:instrText xml:space="preserve"> PAGEREF _Toc338154284 \h </w:instrText>
            </w:r>
            <w:r>
              <w:rPr>
                <w:noProof/>
                <w:webHidden/>
              </w:rPr>
            </w:r>
            <w:r>
              <w:rPr>
                <w:noProof/>
                <w:webHidden/>
              </w:rPr>
              <w:fldChar w:fldCharType="separate"/>
            </w:r>
            <w:r>
              <w:rPr>
                <w:noProof/>
                <w:webHidden/>
              </w:rPr>
              <w:t>353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85" w:history="1">
            <w:r w:rsidRPr="00B5273E">
              <w:rPr>
                <w:rStyle w:val="Hyperlink"/>
                <w:noProof/>
              </w:rPr>
              <w:t>162.1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_Toc338154285 \h </w:instrText>
            </w:r>
            <w:r>
              <w:rPr>
                <w:noProof/>
                <w:webHidden/>
              </w:rPr>
            </w:r>
            <w:r>
              <w:rPr>
                <w:noProof/>
                <w:webHidden/>
              </w:rPr>
              <w:fldChar w:fldCharType="separate"/>
            </w:r>
            <w:r>
              <w:rPr>
                <w:noProof/>
                <w:webHidden/>
              </w:rPr>
              <w:t>353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86" w:history="1">
            <w:r w:rsidRPr="00B5273E">
              <w:rPr>
                <w:rStyle w:val="Hyperlink"/>
                <w:noProof/>
              </w:rPr>
              <w:t>162.1.1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_Toc338154286 \h </w:instrText>
            </w:r>
            <w:r>
              <w:rPr>
                <w:noProof/>
                <w:webHidden/>
              </w:rPr>
            </w:r>
            <w:r>
              <w:rPr>
                <w:noProof/>
                <w:webHidden/>
              </w:rPr>
              <w:fldChar w:fldCharType="separate"/>
            </w:r>
            <w:r>
              <w:rPr>
                <w:noProof/>
                <w:webHidden/>
              </w:rPr>
              <w:t>353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87" w:history="1">
            <w:r w:rsidRPr="00B5273E">
              <w:rPr>
                <w:rStyle w:val="Hyperlink"/>
                <w:noProof/>
              </w:rPr>
              <w:t>162.1.2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_Toc338154287 \h </w:instrText>
            </w:r>
            <w:r>
              <w:rPr>
                <w:noProof/>
                <w:webHidden/>
              </w:rPr>
            </w:r>
            <w:r>
              <w:rPr>
                <w:noProof/>
                <w:webHidden/>
              </w:rPr>
              <w:fldChar w:fldCharType="separate"/>
            </w:r>
            <w:r>
              <w:rPr>
                <w:noProof/>
                <w:webHidden/>
              </w:rPr>
              <w:t>354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88" w:history="1">
            <w:r w:rsidRPr="00B5273E">
              <w:rPr>
                <w:rStyle w:val="Hyperlink"/>
                <w:caps/>
                <w:noProof/>
              </w:rPr>
              <w:t>163</w:t>
            </w:r>
            <w:r>
              <w:rPr>
                <w:rFonts w:eastAsiaTheme="minorEastAsia"/>
                <w:noProof/>
              </w:rPr>
              <w:tab/>
            </w:r>
            <w:r w:rsidRPr="00B5273E">
              <w:rPr>
                <w:rStyle w:val="Hyperlink"/>
                <w:noProof/>
              </w:rPr>
              <w:t>SP_AUTOMATION_FISCAL_YEAR_INITIALIZATION_PREPARE</w:t>
            </w:r>
            <w:r>
              <w:rPr>
                <w:noProof/>
                <w:webHidden/>
              </w:rPr>
              <w:tab/>
            </w:r>
            <w:r>
              <w:rPr>
                <w:noProof/>
                <w:webHidden/>
              </w:rPr>
              <w:fldChar w:fldCharType="begin"/>
            </w:r>
            <w:r>
              <w:rPr>
                <w:noProof/>
                <w:webHidden/>
              </w:rPr>
              <w:instrText xml:space="preserve"> PAGEREF _Toc338154288 \h </w:instrText>
            </w:r>
            <w:r>
              <w:rPr>
                <w:noProof/>
                <w:webHidden/>
              </w:rPr>
            </w:r>
            <w:r>
              <w:rPr>
                <w:noProof/>
                <w:webHidden/>
              </w:rPr>
              <w:fldChar w:fldCharType="separate"/>
            </w:r>
            <w:r>
              <w:rPr>
                <w:noProof/>
                <w:webHidden/>
              </w:rPr>
              <w:t>354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89" w:history="1">
            <w:r w:rsidRPr="00B5273E">
              <w:rPr>
                <w:rStyle w:val="Hyperlink"/>
                <w:noProof/>
              </w:rPr>
              <w:t>163.1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_Toc338154289 \h </w:instrText>
            </w:r>
            <w:r>
              <w:rPr>
                <w:noProof/>
                <w:webHidden/>
              </w:rPr>
            </w:r>
            <w:r>
              <w:rPr>
                <w:noProof/>
                <w:webHidden/>
              </w:rPr>
              <w:fldChar w:fldCharType="separate"/>
            </w:r>
            <w:r>
              <w:rPr>
                <w:noProof/>
                <w:webHidden/>
              </w:rPr>
              <w:t>354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90" w:history="1">
            <w:r w:rsidRPr="00B5273E">
              <w:rPr>
                <w:rStyle w:val="Hyperlink"/>
                <w:noProof/>
              </w:rPr>
              <w:t>163.1.1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_Toc338154290 \h </w:instrText>
            </w:r>
            <w:r>
              <w:rPr>
                <w:noProof/>
                <w:webHidden/>
              </w:rPr>
            </w:r>
            <w:r>
              <w:rPr>
                <w:noProof/>
                <w:webHidden/>
              </w:rPr>
              <w:fldChar w:fldCharType="separate"/>
            </w:r>
            <w:r>
              <w:rPr>
                <w:noProof/>
                <w:webHidden/>
              </w:rPr>
              <w:t>355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91" w:history="1">
            <w:r w:rsidRPr="00B5273E">
              <w:rPr>
                <w:rStyle w:val="Hyperlink"/>
                <w:noProof/>
              </w:rPr>
              <w:t>163.1.2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_Toc338154291 \h </w:instrText>
            </w:r>
            <w:r>
              <w:rPr>
                <w:noProof/>
                <w:webHidden/>
              </w:rPr>
            </w:r>
            <w:r>
              <w:rPr>
                <w:noProof/>
                <w:webHidden/>
              </w:rPr>
              <w:fldChar w:fldCharType="separate"/>
            </w:r>
            <w:r>
              <w:rPr>
                <w:noProof/>
                <w:webHidden/>
              </w:rPr>
              <w:t>355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92" w:history="1">
            <w:r w:rsidRPr="00B5273E">
              <w:rPr>
                <w:rStyle w:val="Hyperlink"/>
                <w:caps/>
                <w:noProof/>
              </w:rPr>
              <w:t>164</w:t>
            </w:r>
            <w:r>
              <w:rPr>
                <w:rFonts w:eastAsiaTheme="minorEastAsia"/>
                <w:noProof/>
              </w:rPr>
              <w:tab/>
            </w:r>
            <w:r w:rsidRPr="00B5273E">
              <w:rPr>
                <w:rStyle w:val="Hyperlink"/>
                <w:noProof/>
              </w:rPr>
              <w:t>SP_AUTOMATION_FISCAL_YEAR_INITIALIZATION_ROLL_FORWARD_STRUCTURAL_TABLES</w:t>
            </w:r>
            <w:r>
              <w:rPr>
                <w:noProof/>
                <w:webHidden/>
              </w:rPr>
              <w:tab/>
            </w:r>
            <w:r>
              <w:rPr>
                <w:noProof/>
                <w:webHidden/>
              </w:rPr>
              <w:fldChar w:fldCharType="begin"/>
            </w:r>
            <w:r>
              <w:rPr>
                <w:noProof/>
                <w:webHidden/>
              </w:rPr>
              <w:instrText xml:space="preserve"> PAGEREF _Toc338154292 \h </w:instrText>
            </w:r>
            <w:r>
              <w:rPr>
                <w:noProof/>
                <w:webHidden/>
              </w:rPr>
            </w:r>
            <w:r>
              <w:rPr>
                <w:noProof/>
                <w:webHidden/>
              </w:rPr>
              <w:fldChar w:fldCharType="separate"/>
            </w:r>
            <w:r>
              <w:rPr>
                <w:noProof/>
                <w:webHidden/>
              </w:rPr>
              <w:t>355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93" w:history="1">
            <w:r w:rsidRPr="00B5273E">
              <w:rPr>
                <w:rStyle w:val="Hyperlink"/>
                <w:noProof/>
              </w:rPr>
              <w:t>164.1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_Toc338154293 \h </w:instrText>
            </w:r>
            <w:r>
              <w:rPr>
                <w:noProof/>
                <w:webHidden/>
              </w:rPr>
            </w:r>
            <w:r>
              <w:rPr>
                <w:noProof/>
                <w:webHidden/>
              </w:rPr>
              <w:fldChar w:fldCharType="separate"/>
            </w:r>
            <w:r>
              <w:rPr>
                <w:noProof/>
                <w:webHidden/>
              </w:rPr>
              <w:t>355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94" w:history="1">
            <w:r w:rsidRPr="00B5273E">
              <w:rPr>
                <w:rStyle w:val="Hyperlink"/>
                <w:noProof/>
              </w:rPr>
              <w:t>164.1.1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_Toc338154294 \h </w:instrText>
            </w:r>
            <w:r>
              <w:rPr>
                <w:noProof/>
                <w:webHidden/>
              </w:rPr>
            </w:r>
            <w:r>
              <w:rPr>
                <w:noProof/>
                <w:webHidden/>
              </w:rPr>
              <w:fldChar w:fldCharType="separate"/>
            </w:r>
            <w:r>
              <w:rPr>
                <w:noProof/>
                <w:webHidden/>
              </w:rPr>
              <w:t>356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95" w:history="1">
            <w:r w:rsidRPr="00B5273E">
              <w:rPr>
                <w:rStyle w:val="Hyperlink"/>
                <w:noProof/>
              </w:rPr>
              <w:t>164.1.2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_Toc338154295 \h </w:instrText>
            </w:r>
            <w:r>
              <w:rPr>
                <w:noProof/>
                <w:webHidden/>
              </w:rPr>
            </w:r>
            <w:r>
              <w:rPr>
                <w:noProof/>
                <w:webHidden/>
              </w:rPr>
              <w:fldChar w:fldCharType="separate"/>
            </w:r>
            <w:r>
              <w:rPr>
                <w:noProof/>
                <w:webHidden/>
              </w:rPr>
              <w:t>356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296" w:history="1">
            <w:r w:rsidRPr="00B5273E">
              <w:rPr>
                <w:rStyle w:val="Hyperlink"/>
                <w:caps/>
                <w:noProof/>
              </w:rPr>
              <w:t>165</w:t>
            </w:r>
            <w:r>
              <w:rPr>
                <w:rFonts w:eastAsiaTheme="minorEastAsia"/>
                <w:noProof/>
              </w:rPr>
              <w:tab/>
            </w:r>
            <w:r w:rsidRPr="00B5273E">
              <w:rPr>
                <w:rStyle w:val="Hyperlink"/>
                <w:noProof/>
              </w:rPr>
              <w:t>SP_AUTOMATION_FISCAL_YEAR_INITIALIZATION_SAMS_AGGREGATION</w:t>
            </w:r>
            <w:r>
              <w:rPr>
                <w:noProof/>
                <w:webHidden/>
              </w:rPr>
              <w:tab/>
            </w:r>
            <w:r>
              <w:rPr>
                <w:noProof/>
                <w:webHidden/>
              </w:rPr>
              <w:fldChar w:fldCharType="begin"/>
            </w:r>
            <w:r>
              <w:rPr>
                <w:noProof/>
                <w:webHidden/>
              </w:rPr>
              <w:instrText xml:space="preserve"> PAGEREF _Toc338154296 \h </w:instrText>
            </w:r>
            <w:r>
              <w:rPr>
                <w:noProof/>
                <w:webHidden/>
              </w:rPr>
            </w:r>
            <w:r>
              <w:rPr>
                <w:noProof/>
                <w:webHidden/>
              </w:rPr>
              <w:fldChar w:fldCharType="separate"/>
            </w:r>
            <w:r>
              <w:rPr>
                <w:noProof/>
                <w:webHidden/>
              </w:rPr>
              <w:t>357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297" w:history="1">
            <w:r w:rsidRPr="00B5273E">
              <w:rPr>
                <w:rStyle w:val="Hyperlink"/>
                <w:noProof/>
              </w:rPr>
              <w:t>165.1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_Toc338154297 \h </w:instrText>
            </w:r>
            <w:r>
              <w:rPr>
                <w:noProof/>
                <w:webHidden/>
              </w:rPr>
            </w:r>
            <w:r>
              <w:rPr>
                <w:noProof/>
                <w:webHidden/>
              </w:rPr>
              <w:fldChar w:fldCharType="separate"/>
            </w:r>
            <w:r>
              <w:rPr>
                <w:noProof/>
                <w:webHidden/>
              </w:rPr>
              <w:t>357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98" w:history="1">
            <w:r w:rsidRPr="00B5273E">
              <w:rPr>
                <w:rStyle w:val="Hyperlink"/>
                <w:noProof/>
              </w:rPr>
              <w:t>165.1.1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_Toc338154298 \h </w:instrText>
            </w:r>
            <w:r>
              <w:rPr>
                <w:noProof/>
                <w:webHidden/>
              </w:rPr>
            </w:r>
            <w:r>
              <w:rPr>
                <w:noProof/>
                <w:webHidden/>
              </w:rPr>
              <w:fldChar w:fldCharType="separate"/>
            </w:r>
            <w:r>
              <w:rPr>
                <w:noProof/>
                <w:webHidden/>
              </w:rPr>
              <w:t>358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299" w:history="1">
            <w:r w:rsidRPr="00B5273E">
              <w:rPr>
                <w:rStyle w:val="Hyperlink"/>
                <w:noProof/>
              </w:rPr>
              <w:t>165.1.2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_Toc338154299 \h </w:instrText>
            </w:r>
            <w:r>
              <w:rPr>
                <w:noProof/>
                <w:webHidden/>
              </w:rPr>
            </w:r>
            <w:r>
              <w:rPr>
                <w:noProof/>
                <w:webHidden/>
              </w:rPr>
              <w:fldChar w:fldCharType="separate"/>
            </w:r>
            <w:r>
              <w:rPr>
                <w:noProof/>
                <w:webHidden/>
              </w:rPr>
              <w:t>358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00" w:history="1">
            <w:r w:rsidRPr="00B5273E">
              <w:rPr>
                <w:rStyle w:val="Hyperlink"/>
                <w:caps/>
                <w:noProof/>
              </w:rPr>
              <w:t>166</w:t>
            </w:r>
            <w:r>
              <w:rPr>
                <w:rFonts w:eastAsiaTheme="minorEastAsia"/>
                <w:noProof/>
              </w:rPr>
              <w:tab/>
            </w:r>
            <w:r w:rsidRPr="00B5273E">
              <w:rPr>
                <w:rStyle w:val="Hyperlink"/>
                <w:noProof/>
              </w:rPr>
              <w:t>SP_AUTOMATION_FISCAL_YEAR_INITIALIZATION_SAMS_ROUNDING</w:t>
            </w:r>
            <w:r>
              <w:rPr>
                <w:noProof/>
                <w:webHidden/>
              </w:rPr>
              <w:tab/>
            </w:r>
            <w:r>
              <w:rPr>
                <w:noProof/>
                <w:webHidden/>
              </w:rPr>
              <w:fldChar w:fldCharType="begin"/>
            </w:r>
            <w:r>
              <w:rPr>
                <w:noProof/>
                <w:webHidden/>
              </w:rPr>
              <w:instrText xml:space="preserve"> PAGEREF _Toc338154300 \h </w:instrText>
            </w:r>
            <w:r>
              <w:rPr>
                <w:noProof/>
                <w:webHidden/>
              </w:rPr>
            </w:r>
            <w:r>
              <w:rPr>
                <w:noProof/>
                <w:webHidden/>
              </w:rPr>
              <w:fldChar w:fldCharType="separate"/>
            </w:r>
            <w:r>
              <w:rPr>
                <w:noProof/>
                <w:webHidden/>
              </w:rPr>
              <w:t>359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01" w:history="1">
            <w:r w:rsidRPr="00B5273E">
              <w:rPr>
                <w:rStyle w:val="Hyperlink"/>
                <w:noProof/>
              </w:rPr>
              <w:t>166.1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_Toc338154301 \h </w:instrText>
            </w:r>
            <w:r>
              <w:rPr>
                <w:noProof/>
                <w:webHidden/>
              </w:rPr>
            </w:r>
            <w:r>
              <w:rPr>
                <w:noProof/>
                <w:webHidden/>
              </w:rPr>
              <w:fldChar w:fldCharType="separate"/>
            </w:r>
            <w:r>
              <w:rPr>
                <w:noProof/>
                <w:webHidden/>
              </w:rPr>
              <w:t>359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02" w:history="1">
            <w:r w:rsidRPr="00B5273E">
              <w:rPr>
                <w:rStyle w:val="Hyperlink"/>
                <w:noProof/>
              </w:rPr>
              <w:t>166.1.1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_Toc338154302 \h </w:instrText>
            </w:r>
            <w:r>
              <w:rPr>
                <w:noProof/>
                <w:webHidden/>
              </w:rPr>
            </w:r>
            <w:r>
              <w:rPr>
                <w:noProof/>
                <w:webHidden/>
              </w:rPr>
              <w:fldChar w:fldCharType="separate"/>
            </w:r>
            <w:r>
              <w:rPr>
                <w:noProof/>
                <w:webHidden/>
              </w:rPr>
              <w:t>360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03" w:history="1">
            <w:r w:rsidRPr="00B5273E">
              <w:rPr>
                <w:rStyle w:val="Hyperlink"/>
                <w:noProof/>
              </w:rPr>
              <w:t>166.1.2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_Toc338154303 \h </w:instrText>
            </w:r>
            <w:r>
              <w:rPr>
                <w:noProof/>
                <w:webHidden/>
              </w:rPr>
            </w:r>
            <w:r>
              <w:rPr>
                <w:noProof/>
                <w:webHidden/>
              </w:rPr>
              <w:fldChar w:fldCharType="separate"/>
            </w:r>
            <w:r>
              <w:rPr>
                <w:noProof/>
                <w:webHidden/>
              </w:rPr>
              <w:t>360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04" w:history="1">
            <w:r w:rsidRPr="00B5273E">
              <w:rPr>
                <w:rStyle w:val="Hyperlink"/>
                <w:caps/>
                <w:noProof/>
              </w:rPr>
              <w:t>167</w:t>
            </w:r>
            <w:r>
              <w:rPr>
                <w:rFonts w:eastAsiaTheme="minorEastAsia"/>
                <w:noProof/>
              </w:rPr>
              <w:tab/>
            </w:r>
            <w:r w:rsidRPr="00B5273E">
              <w:rPr>
                <w:rStyle w:val="Hyperlink"/>
                <w:noProof/>
              </w:rPr>
              <w:t>SP_AUTOMATION_FISCAL_YEAR_INITIALIZATION_SCHEDUELE_ENUMURATE</w:t>
            </w:r>
            <w:r>
              <w:rPr>
                <w:noProof/>
                <w:webHidden/>
              </w:rPr>
              <w:tab/>
            </w:r>
            <w:r>
              <w:rPr>
                <w:noProof/>
                <w:webHidden/>
              </w:rPr>
              <w:fldChar w:fldCharType="begin"/>
            </w:r>
            <w:r>
              <w:rPr>
                <w:noProof/>
                <w:webHidden/>
              </w:rPr>
              <w:instrText xml:space="preserve"> PAGEREF _Toc338154304 \h </w:instrText>
            </w:r>
            <w:r>
              <w:rPr>
                <w:noProof/>
                <w:webHidden/>
              </w:rPr>
            </w:r>
            <w:r>
              <w:rPr>
                <w:noProof/>
                <w:webHidden/>
              </w:rPr>
              <w:fldChar w:fldCharType="separate"/>
            </w:r>
            <w:r>
              <w:rPr>
                <w:noProof/>
                <w:webHidden/>
              </w:rPr>
              <w:t>361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05" w:history="1">
            <w:r w:rsidRPr="00B5273E">
              <w:rPr>
                <w:rStyle w:val="Hyperlink"/>
                <w:noProof/>
              </w:rPr>
              <w:t>167.1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_Toc338154305 \h </w:instrText>
            </w:r>
            <w:r>
              <w:rPr>
                <w:noProof/>
                <w:webHidden/>
              </w:rPr>
            </w:r>
            <w:r>
              <w:rPr>
                <w:noProof/>
                <w:webHidden/>
              </w:rPr>
              <w:fldChar w:fldCharType="separate"/>
            </w:r>
            <w:r>
              <w:rPr>
                <w:noProof/>
                <w:webHidden/>
              </w:rPr>
              <w:t>361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06" w:history="1">
            <w:r w:rsidRPr="00B5273E">
              <w:rPr>
                <w:rStyle w:val="Hyperlink"/>
                <w:noProof/>
              </w:rPr>
              <w:t>167.1.1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_Toc338154306 \h </w:instrText>
            </w:r>
            <w:r>
              <w:rPr>
                <w:noProof/>
                <w:webHidden/>
              </w:rPr>
            </w:r>
            <w:r>
              <w:rPr>
                <w:noProof/>
                <w:webHidden/>
              </w:rPr>
              <w:fldChar w:fldCharType="separate"/>
            </w:r>
            <w:r>
              <w:rPr>
                <w:noProof/>
                <w:webHidden/>
              </w:rPr>
              <w:t>361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07" w:history="1">
            <w:r w:rsidRPr="00B5273E">
              <w:rPr>
                <w:rStyle w:val="Hyperlink"/>
                <w:noProof/>
              </w:rPr>
              <w:t>167.1.2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_Toc338154307 \h </w:instrText>
            </w:r>
            <w:r>
              <w:rPr>
                <w:noProof/>
                <w:webHidden/>
              </w:rPr>
            </w:r>
            <w:r>
              <w:rPr>
                <w:noProof/>
                <w:webHidden/>
              </w:rPr>
              <w:fldChar w:fldCharType="separate"/>
            </w:r>
            <w:r>
              <w:rPr>
                <w:noProof/>
                <w:webHidden/>
              </w:rPr>
              <w:t>362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08" w:history="1">
            <w:r w:rsidRPr="00B5273E">
              <w:rPr>
                <w:rStyle w:val="Hyperlink"/>
                <w:caps/>
                <w:noProof/>
              </w:rPr>
              <w:t>168</w:t>
            </w:r>
            <w:r>
              <w:rPr>
                <w:rFonts w:eastAsiaTheme="minorEastAsia"/>
                <w:noProof/>
              </w:rPr>
              <w:tab/>
            </w:r>
            <w:r w:rsidRPr="00B5273E">
              <w:rPr>
                <w:rStyle w:val="Hyperlink"/>
                <w:noProof/>
              </w:rPr>
              <w:t>SP_AUTOMATION_FISCAL_YEAR_INITIALIZATION_STAGE_PY_DATA</w:t>
            </w:r>
            <w:r>
              <w:rPr>
                <w:noProof/>
                <w:webHidden/>
              </w:rPr>
              <w:tab/>
            </w:r>
            <w:r>
              <w:rPr>
                <w:noProof/>
                <w:webHidden/>
              </w:rPr>
              <w:fldChar w:fldCharType="begin"/>
            </w:r>
            <w:r>
              <w:rPr>
                <w:noProof/>
                <w:webHidden/>
              </w:rPr>
              <w:instrText xml:space="preserve"> PAGEREF _Toc338154308 \h </w:instrText>
            </w:r>
            <w:r>
              <w:rPr>
                <w:noProof/>
                <w:webHidden/>
              </w:rPr>
            </w:r>
            <w:r>
              <w:rPr>
                <w:noProof/>
                <w:webHidden/>
              </w:rPr>
              <w:fldChar w:fldCharType="separate"/>
            </w:r>
            <w:r>
              <w:rPr>
                <w:noProof/>
                <w:webHidden/>
              </w:rPr>
              <w:t>362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09" w:history="1">
            <w:r w:rsidRPr="00B5273E">
              <w:rPr>
                <w:rStyle w:val="Hyperlink"/>
                <w:noProof/>
              </w:rPr>
              <w:t>168.1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_Toc338154309 \h </w:instrText>
            </w:r>
            <w:r>
              <w:rPr>
                <w:noProof/>
                <w:webHidden/>
              </w:rPr>
            </w:r>
            <w:r>
              <w:rPr>
                <w:noProof/>
                <w:webHidden/>
              </w:rPr>
              <w:fldChar w:fldCharType="separate"/>
            </w:r>
            <w:r>
              <w:rPr>
                <w:noProof/>
                <w:webHidden/>
              </w:rPr>
              <w:t>362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10" w:history="1">
            <w:r w:rsidRPr="00B5273E">
              <w:rPr>
                <w:rStyle w:val="Hyperlink"/>
                <w:noProof/>
              </w:rPr>
              <w:t>168.1.1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_Toc338154310 \h </w:instrText>
            </w:r>
            <w:r>
              <w:rPr>
                <w:noProof/>
                <w:webHidden/>
              </w:rPr>
            </w:r>
            <w:r>
              <w:rPr>
                <w:noProof/>
                <w:webHidden/>
              </w:rPr>
              <w:fldChar w:fldCharType="separate"/>
            </w:r>
            <w:r>
              <w:rPr>
                <w:noProof/>
                <w:webHidden/>
              </w:rPr>
              <w:t>362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11" w:history="1">
            <w:r w:rsidRPr="00B5273E">
              <w:rPr>
                <w:rStyle w:val="Hyperlink"/>
                <w:noProof/>
              </w:rPr>
              <w:t>168.1.2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_Toc338154311 \h </w:instrText>
            </w:r>
            <w:r>
              <w:rPr>
                <w:noProof/>
                <w:webHidden/>
              </w:rPr>
            </w:r>
            <w:r>
              <w:rPr>
                <w:noProof/>
                <w:webHidden/>
              </w:rPr>
              <w:fldChar w:fldCharType="separate"/>
            </w:r>
            <w:r>
              <w:rPr>
                <w:noProof/>
                <w:webHidden/>
              </w:rPr>
              <w:t>363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12" w:history="1">
            <w:r w:rsidRPr="00B5273E">
              <w:rPr>
                <w:rStyle w:val="Hyperlink"/>
                <w:caps/>
                <w:noProof/>
              </w:rPr>
              <w:t>169</w:t>
            </w:r>
            <w:r>
              <w:rPr>
                <w:rFonts w:eastAsiaTheme="minorEastAsia"/>
                <w:noProof/>
              </w:rPr>
              <w:tab/>
            </w:r>
            <w:r w:rsidRPr="00B5273E">
              <w:rPr>
                <w:rStyle w:val="Hyperlink"/>
                <w:noProof/>
              </w:rPr>
              <w:t>SP_AUTOMATION_FISCAL_YEAR_INITIALIZATION_STAGE_SAMS_DATA</w:t>
            </w:r>
            <w:r>
              <w:rPr>
                <w:noProof/>
                <w:webHidden/>
              </w:rPr>
              <w:tab/>
            </w:r>
            <w:r>
              <w:rPr>
                <w:noProof/>
                <w:webHidden/>
              </w:rPr>
              <w:fldChar w:fldCharType="begin"/>
            </w:r>
            <w:r>
              <w:rPr>
                <w:noProof/>
                <w:webHidden/>
              </w:rPr>
              <w:instrText xml:space="preserve"> PAGEREF _Toc338154312 \h </w:instrText>
            </w:r>
            <w:r>
              <w:rPr>
                <w:noProof/>
                <w:webHidden/>
              </w:rPr>
            </w:r>
            <w:r>
              <w:rPr>
                <w:noProof/>
                <w:webHidden/>
              </w:rPr>
              <w:fldChar w:fldCharType="separate"/>
            </w:r>
            <w:r>
              <w:rPr>
                <w:noProof/>
                <w:webHidden/>
              </w:rPr>
              <w:t>364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13" w:history="1">
            <w:r w:rsidRPr="00B5273E">
              <w:rPr>
                <w:rStyle w:val="Hyperlink"/>
                <w:noProof/>
              </w:rPr>
              <w:t>169.1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_Toc338154313 \h </w:instrText>
            </w:r>
            <w:r>
              <w:rPr>
                <w:noProof/>
                <w:webHidden/>
              </w:rPr>
            </w:r>
            <w:r>
              <w:rPr>
                <w:noProof/>
                <w:webHidden/>
              </w:rPr>
              <w:fldChar w:fldCharType="separate"/>
            </w:r>
            <w:r>
              <w:rPr>
                <w:noProof/>
                <w:webHidden/>
              </w:rPr>
              <w:t>364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14" w:history="1">
            <w:r w:rsidRPr="00B5273E">
              <w:rPr>
                <w:rStyle w:val="Hyperlink"/>
                <w:noProof/>
              </w:rPr>
              <w:t>169.1.1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_Toc338154314 \h </w:instrText>
            </w:r>
            <w:r>
              <w:rPr>
                <w:noProof/>
                <w:webHidden/>
              </w:rPr>
            </w:r>
            <w:r>
              <w:rPr>
                <w:noProof/>
                <w:webHidden/>
              </w:rPr>
              <w:fldChar w:fldCharType="separate"/>
            </w:r>
            <w:r>
              <w:rPr>
                <w:noProof/>
                <w:webHidden/>
              </w:rPr>
              <w:t>364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15" w:history="1">
            <w:r w:rsidRPr="00B5273E">
              <w:rPr>
                <w:rStyle w:val="Hyperlink"/>
                <w:noProof/>
              </w:rPr>
              <w:t>169.1.2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_Toc338154315 \h </w:instrText>
            </w:r>
            <w:r>
              <w:rPr>
                <w:noProof/>
                <w:webHidden/>
              </w:rPr>
            </w:r>
            <w:r>
              <w:rPr>
                <w:noProof/>
                <w:webHidden/>
              </w:rPr>
              <w:fldChar w:fldCharType="separate"/>
            </w:r>
            <w:r>
              <w:rPr>
                <w:noProof/>
                <w:webHidden/>
              </w:rPr>
              <w:t>365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16" w:history="1">
            <w:r w:rsidRPr="00B5273E">
              <w:rPr>
                <w:rStyle w:val="Hyperlink"/>
                <w:caps/>
                <w:noProof/>
              </w:rPr>
              <w:t>170</w:t>
            </w:r>
            <w:r>
              <w:rPr>
                <w:rFonts w:eastAsiaTheme="minorEastAsia"/>
                <w:noProof/>
              </w:rPr>
              <w:tab/>
            </w:r>
            <w:r w:rsidRPr="00B5273E">
              <w:rPr>
                <w:rStyle w:val="Hyperlink"/>
                <w:noProof/>
              </w:rPr>
              <w:t>SP_AUTOMATION_FISCAL_YEAR_INITIALIZATION_STEP_0</w:t>
            </w:r>
            <w:r>
              <w:rPr>
                <w:noProof/>
                <w:webHidden/>
              </w:rPr>
              <w:tab/>
            </w:r>
            <w:r>
              <w:rPr>
                <w:noProof/>
                <w:webHidden/>
              </w:rPr>
              <w:fldChar w:fldCharType="begin"/>
            </w:r>
            <w:r>
              <w:rPr>
                <w:noProof/>
                <w:webHidden/>
              </w:rPr>
              <w:instrText xml:space="preserve"> PAGEREF _Toc338154316 \h </w:instrText>
            </w:r>
            <w:r>
              <w:rPr>
                <w:noProof/>
                <w:webHidden/>
              </w:rPr>
            </w:r>
            <w:r>
              <w:rPr>
                <w:noProof/>
                <w:webHidden/>
              </w:rPr>
              <w:fldChar w:fldCharType="separate"/>
            </w:r>
            <w:r>
              <w:rPr>
                <w:noProof/>
                <w:webHidden/>
              </w:rPr>
              <w:t>366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17" w:history="1">
            <w:r w:rsidRPr="00B5273E">
              <w:rPr>
                <w:rStyle w:val="Hyperlink"/>
                <w:noProof/>
              </w:rPr>
              <w:t>170.1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_Toc338154317 \h </w:instrText>
            </w:r>
            <w:r>
              <w:rPr>
                <w:noProof/>
                <w:webHidden/>
              </w:rPr>
            </w:r>
            <w:r>
              <w:rPr>
                <w:noProof/>
                <w:webHidden/>
              </w:rPr>
              <w:fldChar w:fldCharType="separate"/>
            </w:r>
            <w:r>
              <w:rPr>
                <w:noProof/>
                <w:webHidden/>
              </w:rPr>
              <w:t>366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18" w:history="1">
            <w:r w:rsidRPr="00B5273E">
              <w:rPr>
                <w:rStyle w:val="Hyperlink"/>
                <w:noProof/>
              </w:rPr>
              <w:t>170.1.1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_Toc338154318 \h </w:instrText>
            </w:r>
            <w:r>
              <w:rPr>
                <w:noProof/>
                <w:webHidden/>
              </w:rPr>
            </w:r>
            <w:r>
              <w:rPr>
                <w:noProof/>
                <w:webHidden/>
              </w:rPr>
              <w:fldChar w:fldCharType="separate"/>
            </w:r>
            <w:r>
              <w:rPr>
                <w:noProof/>
                <w:webHidden/>
              </w:rPr>
              <w:t>366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19" w:history="1">
            <w:r w:rsidRPr="00B5273E">
              <w:rPr>
                <w:rStyle w:val="Hyperlink"/>
                <w:noProof/>
              </w:rPr>
              <w:t>170.1.2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_Toc338154319 \h </w:instrText>
            </w:r>
            <w:r>
              <w:rPr>
                <w:noProof/>
                <w:webHidden/>
              </w:rPr>
            </w:r>
            <w:r>
              <w:rPr>
                <w:noProof/>
                <w:webHidden/>
              </w:rPr>
              <w:fldChar w:fldCharType="separate"/>
            </w:r>
            <w:r>
              <w:rPr>
                <w:noProof/>
                <w:webHidden/>
              </w:rPr>
              <w:t>367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20" w:history="1">
            <w:r w:rsidRPr="00B5273E">
              <w:rPr>
                <w:rStyle w:val="Hyperlink"/>
                <w:caps/>
                <w:noProof/>
              </w:rPr>
              <w:t>171</w:t>
            </w:r>
            <w:r>
              <w:rPr>
                <w:rFonts w:eastAsiaTheme="minorEastAsia"/>
                <w:noProof/>
              </w:rPr>
              <w:tab/>
            </w:r>
            <w:r w:rsidRPr="00B5273E">
              <w:rPr>
                <w:rStyle w:val="Hyperlink"/>
                <w:noProof/>
              </w:rPr>
              <w:t>SP_AUTOMATION_FISCAL_YEAR_INITIALIZATION_STEP_1</w:t>
            </w:r>
            <w:r>
              <w:rPr>
                <w:noProof/>
                <w:webHidden/>
              </w:rPr>
              <w:tab/>
            </w:r>
            <w:r>
              <w:rPr>
                <w:noProof/>
                <w:webHidden/>
              </w:rPr>
              <w:fldChar w:fldCharType="begin"/>
            </w:r>
            <w:r>
              <w:rPr>
                <w:noProof/>
                <w:webHidden/>
              </w:rPr>
              <w:instrText xml:space="preserve"> PAGEREF _Toc338154320 \h </w:instrText>
            </w:r>
            <w:r>
              <w:rPr>
                <w:noProof/>
                <w:webHidden/>
              </w:rPr>
            </w:r>
            <w:r>
              <w:rPr>
                <w:noProof/>
                <w:webHidden/>
              </w:rPr>
              <w:fldChar w:fldCharType="separate"/>
            </w:r>
            <w:r>
              <w:rPr>
                <w:noProof/>
                <w:webHidden/>
              </w:rPr>
              <w:t>368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21" w:history="1">
            <w:r w:rsidRPr="00B5273E">
              <w:rPr>
                <w:rStyle w:val="Hyperlink"/>
                <w:noProof/>
              </w:rPr>
              <w:t>171.1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_Toc338154321 \h </w:instrText>
            </w:r>
            <w:r>
              <w:rPr>
                <w:noProof/>
                <w:webHidden/>
              </w:rPr>
            </w:r>
            <w:r>
              <w:rPr>
                <w:noProof/>
                <w:webHidden/>
              </w:rPr>
              <w:fldChar w:fldCharType="separate"/>
            </w:r>
            <w:r>
              <w:rPr>
                <w:noProof/>
                <w:webHidden/>
              </w:rPr>
              <w:t>368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22" w:history="1">
            <w:r w:rsidRPr="00B5273E">
              <w:rPr>
                <w:rStyle w:val="Hyperlink"/>
                <w:noProof/>
              </w:rPr>
              <w:t>171.1.1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_Toc338154322 \h </w:instrText>
            </w:r>
            <w:r>
              <w:rPr>
                <w:noProof/>
                <w:webHidden/>
              </w:rPr>
            </w:r>
            <w:r>
              <w:rPr>
                <w:noProof/>
                <w:webHidden/>
              </w:rPr>
              <w:fldChar w:fldCharType="separate"/>
            </w:r>
            <w:r>
              <w:rPr>
                <w:noProof/>
                <w:webHidden/>
              </w:rPr>
              <w:t>369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23" w:history="1">
            <w:r w:rsidRPr="00B5273E">
              <w:rPr>
                <w:rStyle w:val="Hyperlink"/>
                <w:noProof/>
              </w:rPr>
              <w:t>171.1.2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_Toc338154323 \h </w:instrText>
            </w:r>
            <w:r>
              <w:rPr>
                <w:noProof/>
                <w:webHidden/>
              </w:rPr>
            </w:r>
            <w:r>
              <w:rPr>
                <w:noProof/>
                <w:webHidden/>
              </w:rPr>
              <w:fldChar w:fldCharType="separate"/>
            </w:r>
            <w:r>
              <w:rPr>
                <w:noProof/>
                <w:webHidden/>
              </w:rPr>
              <w:t>370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24" w:history="1">
            <w:r w:rsidRPr="00B5273E">
              <w:rPr>
                <w:rStyle w:val="Hyperlink"/>
                <w:caps/>
                <w:noProof/>
              </w:rPr>
              <w:t>172</w:t>
            </w:r>
            <w:r>
              <w:rPr>
                <w:rFonts w:eastAsiaTheme="minorEastAsia"/>
                <w:noProof/>
              </w:rPr>
              <w:tab/>
            </w:r>
            <w:r w:rsidRPr="00B5273E">
              <w:rPr>
                <w:rStyle w:val="Hyperlink"/>
                <w:noProof/>
              </w:rPr>
              <w:t>SP_AUTOMATION_FISCAL_YEAR_INITIALIZATION_STEP_10</w:t>
            </w:r>
            <w:r>
              <w:rPr>
                <w:noProof/>
                <w:webHidden/>
              </w:rPr>
              <w:tab/>
            </w:r>
            <w:r>
              <w:rPr>
                <w:noProof/>
                <w:webHidden/>
              </w:rPr>
              <w:fldChar w:fldCharType="begin"/>
            </w:r>
            <w:r>
              <w:rPr>
                <w:noProof/>
                <w:webHidden/>
              </w:rPr>
              <w:instrText xml:space="preserve"> PAGEREF _Toc338154324 \h </w:instrText>
            </w:r>
            <w:r>
              <w:rPr>
                <w:noProof/>
                <w:webHidden/>
              </w:rPr>
            </w:r>
            <w:r>
              <w:rPr>
                <w:noProof/>
                <w:webHidden/>
              </w:rPr>
              <w:fldChar w:fldCharType="separate"/>
            </w:r>
            <w:r>
              <w:rPr>
                <w:noProof/>
                <w:webHidden/>
              </w:rPr>
              <w:t>370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25" w:history="1">
            <w:r w:rsidRPr="00B5273E">
              <w:rPr>
                <w:rStyle w:val="Hyperlink"/>
                <w:noProof/>
              </w:rPr>
              <w:t>172.1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_Toc338154325 \h </w:instrText>
            </w:r>
            <w:r>
              <w:rPr>
                <w:noProof/>
                <w:webHidden/>
              </w:rPr>
            </w:r>
            <w:r>
              <w:rPr>
                <w:noProof/>
                <w:webHidden/>
              </w:rPr>
              <w:fldChar w:fldCharType="separate"/>
            </w:r>
            <w:r>
              <w:rPr>
                <w:noProof/>
                <w:webHidden/>
              </w:rPr>
              <w:t>370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26" w:history="1">
            <w:r w:rsidRPr="00B5273E">
              <w:rPr>
                <w:rStyle w:val="Hyperlink"/>
                <w:noProof/>
              </w:rPr>
              <w:t>172.1.1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_Toc338154326 \h </w:instrText>
            </w:r>
            <w:r>
              <w:rPr>
                <w:noProof/>
                <w:webHidden/>
              </w:rPr>
            </w:r>
            <w:r>
              <w:rPr>
                <w:noProof/>
                <w:webHidden/>
              </w:rPr>
              <w:fldChar w:fldCharType="separate"/>
            </w:r>
            <w:r>
              <w:rPr>
                <w:noProof/>
                <w:webHidden/>
              </w:rPr>
              <w:t>371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27" w:history="1">
            <w:r w:rsidRPr="00B5273E">
              <w:rPr>
                <w:rStyle w:val="Hyperlink"/>
                <w:noProof/>
              </w:rPr>
              <w:t>172.1.2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_Toc338154327 \h </w:instrText>
            </w:r>
            <w:r>
              <w:rPr>
                <w:noProof/>
                <w:webHidden/>
              </w:rPr>
            </w:r>
            <w:r>
              <w:rPr>
                <w:noProof/>
                <w:webHidden/>
              </w:rPr>
              <w:fldChar w:fldCharType="separate"/>
            </w:r>
            <w:r>
              <w:rPr>
                <w:noProof/>
                <w:webHidden/>
              </w:rPr>
              <w:t>372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28" w:history="1">
            <w:r w:rsidRPr="00B5273E">
              <w:rPr>
                <w:rStyle w:val="Hyperlink"/>
                <w:caps/>
                <w:noProof/>
              </w:rPr>
              <w:t>173</w:t>
            </w:r>
            <w:r>
              <w:rPr>
                <w:rFonts w:eastAsiaTheme="minorEastAsia"/>
                <w:noProof/>
              </w:rPr>
              <w:tab/>
            </w:r>
            <w:r w:rsidRPr="00B5273E">
              <w:rPr>
                <w:rStyle w:val="Hyperlink"/>
                <w:noProof/>
              </w:rPr>
              <w:t>SP_AUTOMATION_FISCAL_YEAR_INITIALIZATION_STEP_2</w:t>
            </w:r>
            <w:r>
              <w:rPr>
                <w:noProof/>
                <w:webHidden/>
              </w:rPr>
              <w:tab/>
            </w:r>
            <w:r>
              <w:rPr>
                <w:noProof/>
                <w:webHidden/>
              </w:rPr>
              <w:fldChar w:fldCharType="begin"/>
            </w:r>
            <w:r>
              <w:rPr>
                <w:noProof/>
                <w:webHidden/>
              </w:rPr>
              <w:instrText xml:space="preserve"> PAGEREF _Toc338154328 \h </w:instrText>
            </w:r>
            <w:r>
              <w:rPr>
                <w:noProof/>
                <w:webHidden/>
              </w:rPr>
            </w:r>
            <w:r>
              <w:rPr>
                <w:noProof/>
                <w:webHidden/>
              </w:rPr>
              <w:fldChar w:fldCharType="separate"/>
            </w:r>
            <w:r>
              <w:rPr>
                <w:noProof/>
                <w:webHidden/>
              </w:rPr>
              <w:t>373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29" w:history="1">
            <w:r w:rsidRPr="00B5273E">
              <w:rPr>
                <w:rStyle w:val="Hyperlink"/>
                <w:noProof/>
              </w:rPr>
              <w:t>173.1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_Toc338154329 \h </w:instrText>
            </w:r>
            <w:r>
              <w:rPr>
                <w:noProof/>
                <w:webHidden/>
              </w:rPr>
            </w:r>
            <w:r>
              <w:rPr>
                <w:noProof/>
                <w:webHidden/>
              </w:rPr>
              <w:fldChar w:fldCharType="separate"/>
            </w:r>
            <w:r>
              <w:rPr>
                <w:noProof/>
                <w:webHidden/>
              </w:rPr>
              <w:t>373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30" w:history="1">
            <w:r w:rsidRPr="00B5273E">
              <w:rPr>
                <w:rStyle w:val="Hyperlink"/>
                <w:noProof/>
              </w:rPr>
              <w:t>173.1.1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_Toc338154330 \h </w:instrText>
            </w:r>
            <w:r>
              <w:rPr>
                <w:noProof/>
                <w:webHidden/>
              </w:rPr>
            </w:r>
            <w:r>
              <w:rPr>
                <w:noProof/>
                <w:webHidden/>
              </w:rPr>
              <w:fldChar w:fldCharType="separate"/>
            </w:r>
            <w:r>
              <w:rPr>
                <w:noProof/>
                <w:webHidden/>
              </w:rPr>
              <w:t>373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31" w:history="1">
            <w:r w:rsidRPr="00B5273E">
              <w:rPr>
                <w:rStyle w:val="Hyperlink"/>
                <w:noProof/>
              </w:rPr>
              <w:t>173.1.2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_Toc338154331 \h </w:instrText>
            </w:r>
            <w:r>
              <w:rPr>
                <w:noProof/>
                <w:webHidden/>
              </w:rPr>
            </w:r>
            <w:r>
              <w:rPr>
                <w:noProof/>
                <w:webHidden/>
              </w:rPr>
              <w:fldChar w:fldCharType="separate"/>
            </w:r>
            <w:r>
              <w:rPr>
                <w:noProof/>
                <w:webHidden/>
              </w:rPr>
              <w:t>374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32" w:history="1">
            <w:r w:rsidRPr="00B5273E">
              <w:rPr>
                <w:rStyle w:val="Hyperlink"/>
                <w:caps/>
                <w:noProof/>
              </w:rPr>
              <w:t>174</w:t>
            </w:r>
            <w:r>
              <w:rPr>
                <w:rFonts w:eastAsiaTheme="minorEastAsia"/>
                <w:noProof/>
              </w:rPr>
              <w:tab/>
            </w:r>
            <w:r w:rsidRPr="00B5273E">
              <w:rPr>
                <w:rStyle w:val="Hyperlink"/>
                <w:noProof/>
              </w:rPr>
              <w:t>SP_AUTOMATION_FISCAL_YEAR_INITIALIZATION_STEP_3</w:t>
            </w:r>
            <w:r>
              <w:rPr>
                <w:noProof/>
                <w:webHidden/>
              </w:rPr>
              <w:tab/>
            </w:r>
            <w:r>
              <w:rPr>
                <w:noProof/>
                <w:webHidden/>
              </w:rPr>
              <w:fldChar w:fldCharType="begin"/>
            </w:r>
            <w:r>
              <w:rPr>
                <w:noProof/>
                <w:webHidden/>
              </w:rPr>
              <w:instrText xml:space="preserve"> PAGEREF _Toc338154332 \h </w:instrText>
            </w:r>
            <w:r>
              <w:rPr>
                <w:noProof/>
                <w:webHidden/>
              </w:rPr>
            </w:r>
            <w:r>
              <w:rPr>
                <w:noProof/>
                <w:webHidden/>
              </w:rPr>
              <w:fldChar w:fldCharType="separate"/>
            </w:r>
            <w:r>
              <w:rPr>
                <w:noProof/>
                <w:webHidden/>
              </w:rPr>
              <w:t>376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33" w:history="1">
            <w:r w:rsidRPr="00B5273E">
              <w:rPr>
                <w:rStyle w:val="Hyperlink"/>
                <w:noProof/>
              </w:rPr>
              <w:t>174.1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_Toc338154333 \h </w:instrText>
            </w:r>
            <w:r>
              <w:rPr>
                <w:noProof/>
                <w:webHidden/>
              </w:rPr>
            </w:r>
            <w:r>
              <w:rPr>
                <w:noProof/>
                <w:webHidden/>
              </w:rPr>
              <w:fldChar w:fldCharType="separate"/>
            </w:r>
            <w:r>
              <w:rPr>
                <w:noProof/>
                <w:webHidden/>
              </w:rPr>
              <w:t>376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34" w:history="1">
            <w:r w:rsidRPr="00B5273E">
              <w:rPr>
                <w:rStyle w:val="Hyperlink"/>
                <w:noProof/>
              </w:rPr>
              <w:t>174.1.1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_Toc338154334 \h </w:instrText>
            </w:r>
            <w:r>
              <w:rPr>
                <w:noProof/>
                <w:webHidden/>
              </w:rPr>
            </w:r>
            <w:r>
              <w:rPr>
                <w:noProof/>
                <w:webHidden/>
              </w:rPr>
              <w:fldChar w:fldCharType="separate"/>
            </w:r>
            <w:r>
              <w:rPr>
                <w:noProof/>
                <w:webHidden/>
              </w:rPr>
              <w:t>376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35" w:history="1">
            <w:r w:rsidRPr="00B5273E">
              <w:rPr>
                <w:rStyle w:val="Hyperlink"/>
                <w:noProof/>
              </w:rPr>
              <w:t>174.1.2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_Toc338154335 \h </w:instrText>
            </w:r>
            <w:r>
              <w:rPr>
                <w:noProof/>
                <w:webHidden/>
              </w:rPr>
            </w:r>
            <w:r>
              <w:rPr>
                <w:noProof/>
                <w:webHidden/>
              </w:rPr>
              <w:fldChar w:fldCharType="separate"/>
            </w:r>
            <w:r>
              <w:rPr>
                <w:noProof/>
                <w:webHidden/>
              </w:rPr>
              <w:t>377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36" w:history="1">
            <w:r w:rsidRPr="00B5273E">
              <w:rPr>
                <w:rStyle w:val="Hyperlink"/>
                <w:caps/>
                <w:noProof/>
              </w:rPr>
              <w:t>175</w:t>
            </w:r>
            <w:r>
              <w:rPr>
                <w:rFonts w:eastAsiaTheme="minorEastAsia"/>
                <w:noProof/>
              </w:rPr>
              <w:tab/>
            </w:r>
            <w:r w:rsidRPr="00B5273E">
              <w:rPr>
                <w:rStyle w:val="Hyperlink"/>
                <w:noProof/>
              </w:rPr>
              <w:t>SP_AUTOMATION_FISCAL_YEAR_INITIALIZATION_STEP_4</w:t>
            </w:r>
            <w:r>
              <w:rPr>
                <w:noProof/>
                <w:webHidden/>
              </w:rPr>
              <w:tab/>
            </w:r>
            <w:r>
              <w:rPr>
                <w:noProof/>
                <w:webHidden/>
              </w:rPr>
              <w:fldChar w:fldCharType="begin"/>
            </w:r>
            <w:r>
              <w:rPr>
                <w:noProof/>
                <w:webHidden/>
              </w:rPr>
              <w:instrText xml:space="preserve"> PAGEREF _Toc338154336 \h </w:instrText>
            </w:r>
            <w:r>
              <w:rPr>
                <w:noProof/>
                <w:webHidden/>
              </w:rPr>
            </w:r>
            <w:r>
              <w:rPr>
                <w:noProof/>
                <w:webHidden/>
              </w:rPr>
              <w:fldChar w:fldCharType="separate"/>
            </w:r>
            <w:r>
              <w:rPr>
                <w:noProof/>
                <w:webHidden/>
              </w:rPr>
              <w:t>379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37" w:history="1">
            <w:r w:rsidRPr="00B5273E">
              <w:rPr>
                <w:rStyle w:val="Hyperlink"/>
                <w:noProof/>
              </w:rPr>
              <w:t>175.1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_Toc338154337 \h </w:instrText>
            </w:r>
            <w:r>
              <w:rPr>
                <w:noProof/>
                <w:webHidden/>
              </w:rPr>
            </w:r>
            <w:r>
              <w:rPr>
                <w:noProof/>
                <w:webHidden/>
              </w:rPr>
              <w:fldChar w:fldCharType="separate"/>
            </w:r>
            <w:r>
              <w:rPr>
                <w:noProof/>
                <w:webHidden/>
              </w:rPr>
              <w:t>379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38" w:history="1">
            <w:r w:rsidRPr="00B5273E">
              <w:rPr>
                <w:rStyle w:val="Hyperlink"/>
                <w:noProof/>
              </w:rPr>
              <w:t>175.1.1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_Toc338154338 \h </w:instrText>
            </w:r>
            <w:r>
              <w:rPr>
                <w:noProof/>
                <w:webHidden/>
              </w:rPr>
            </w:r>
            <w:r>
              <w:rPr>
                <w:noProof/>
                <w:webHidden/>
              </w:rPr>
              <w:fldChar w:fldCharType="separate"/>
            </w:r>
            <w:r>
              <w:rPr>
                <w:noProof/>
                <w:webHidden/>
              </w:rPr>
              <w:t>380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39" w:history="1">
            <w:r w:rsidRPr="00B5273E">
              <w:rPr>
                <w:rStyle w:val="Hyperlink"/>
                <w:noProof/>
              </w:rPr>
              <w:t>175.1.2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_Toc338154339 \h </w:instrText>
            </w:r>
            <w:r>
              <w:rPr>
                <w:noProof/>
                <w:webHidden/>
              </w:rPr>
            </w:r>
            <w:r>
              <w:rPr>
                <w:noProof/>
                <w:webHidden/>
              </w:rPr>
              <w:fldChar w:fldCharType="separate"/>
            </w:r>
            <w:r>
              <w:rPr>
                <w:noProof/>
                <w:webHidden/>
              </w:rPr>
              <w:t>380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40" w:history="1">
            <w:r w:rsidRPr="00B5273E">
              <w:rPr>
                <w:rStyle w:val="Hyperlink"/>
                <w:caps/>
                <w:noProof/>
              </w:rPr>
              <w:t>176</w:t>
            </w:r>
            <w:r>
              <w:rPr>
                <w:rFonts w:eastAsiaTheme="minorEastAsia"/>
                <w:noProof/>
              </w:rPr>
              <w:tab/>
            </w:r>
            <w:r w:rsidRPr="00B5273E">
              <w:rPr>
                <w:rStyle w:val="Hyperlink"/>
                <w:noProof/>
              </w:rPr>
              <w:t>SP_AUTOMATION_FISCAL_YEAR_INITIALIZATION_STEP_5</w:t>
            </w:r>
            <w:r>
              <w:rPr>
                <w:noProof/>
                <w:webHidden/>
              </w:rPr>
              <w:tab/>
            </w:r>
            <w:r>
              <w:rPr>
                <w:noProof/>
                <w:webHidden/>
              </w:rPr>
              <w:fldChar w:fldCharType="begin"/>
            </w:r>
            <w:r>
              <w:rPr>
                <w:noProof/>
                <w:webHidden/>
              </w:rPr>
              <w:instrText xml:space="preserve"> PAGEREF _Toc338154340 \h </w:instrText>
            </w:r>
            <w:r>
              <w:rPr>
                <w:noProof/>
                <w:webHidden/>
              </w:rPr>
            </w:r>
            <w:r>
              <w:rPr>
                <w:noProof/>
                <w:webHidden/>
              </w:rPr>
              <w:fldChar w:fldCharType="separate"/>
            </w:r>
            <w:r>
              <w:rPr>
                <w:noProof/>
                <w:webHidden/>
              </w:rPr>
              <w:t>382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41" w:history="1">
            <w:r w:rsidRPr="00B5273E">
              <w:rPr>
                <w:rStyle w:val="Hyperlink"/>
                <w:noProof/>
              </w:rPr>
              <w:t>176.1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_Toc338154341 \h </w:instrText>
            </w:r>
            <w:r>
              <w:rPr>
                <w:noProof/>
                <w:webHidden/>
              </w:rPr>
            </w:r>
            <w:r>
              <w:rPr>
                <w:noProof/>
                <w:webHidden/>
              </w:rPr>
              <w:fldChar w:fldCharType="separate"/>
            </w:r>
            <w:r>
              <w:rPr>
                <w:noProof/>
                <w:webHidden/>
              </w:rPr>
              <w:t>382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42" w:history="1">
            <w:r w:rsidRPr="00B5273E">
              <w:rPr>
                <w:rStyle w:val="Hyperlink"/>
                <w:noProof/>
              </w:rPr>
              <w:t>176.1.1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_Toc338154342 \h </w:instrText>
            </w:r>
            <w:r>
              <w:rPr>
                <w:noProof/>
                <w:webHidden/>
              </w:rPr>
            </w:r>
            <w:r>
              <w:rPr>
                <w:noProof/>
                <w:webHidden/>
              </w:rPr>
              <w:fldChar w:fldCharType="separate"/>
            </w:r>
            <w:r>
              <w:rPr>
                <w:noProof/>
                <w:webHidden/>
              </w:rPr>
              <w:t>382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43" w:history="1">
            <w:r w:rsidRPr="00B5273E">
              <w:rPr>
                <w:rStyle w:val="Hyperlink"/>
                <w:noProof/>
              </w:rPr>
              <w:t>176.1.2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_Toc338154343 \h </w:instrText>
            </w:r>
            <w:r>
              <w:rPr>
                <w:noProof/>
                <w:webHidden/>
              </w:rPr>
            </w:r>
            <w:r>
              <w:rPr>
                <w:noProof/>
                <w:webHidden/>
              </w:rPr>
              <w:fldChar w:fldCharType="separate"/>
            </w:r>
            <w:r>
              <w:rPr>
                <w:noProof/>
                <w:webHidden/>
              </w:rPr>
              <w:t>383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44" w:history="1">
            <w:r w:rsidRPr="00B5273E">
              <w:rPr>
                <w:rStyle w:val="Hyperlink"/>
                <w:caps/>
                <w:noProof/>
              </w:rPr>
              <w:t>177</w:t>
            </w:r>
            <w:r>
              <w:rPr>
                <w:rFonts w:eastAsiaTheme="minorEastAsia"/>
                <w:noProof/>
              </w:rPr>
              <w:tab/>
            </w:r>
            <w:r w:rsidRPr="00B5273E">
              <w:rPr>
                <w:rStyle w:val="Hyperlink"/>
                <w:noProof/>
              </w:rPr>
              <w:t>SP_AUTOMATION_FISCAL_YEAR_INITIALIZATION_STEP_6</w:t>
            </w:r>
            <w:r>
              <w:rPr>
                <w:noProof/>
                <w:webHidden/>
              </w:rPr>
              <w:tab/>
            </w:r>
            <w:r>
              <w:rPr>
                <w:noProof/>
                <w:webHidden/>
              </w:rPr>
              <w:fldChar w:fldCharType="begin"/>
            </w:r>
            <w:r>
              <w:rPr>
                <w:noProof/>
                <w:webHidden/>
              </w:rPr>
              <w:instrText xml:space="preserve"> PAGEREF _Toc338154344 \h </w:instrText>
            </w:r>
            <w:r>
              <w:rPr>
                <w:noProof/>
                <w:webHidden/>
              </w:rPr>
            </w:r>
            <w:r>
              <w:rPr>
                <w:noProof/>
                <w:webHidden/>
              </w:rPr>
              <w:fldChar w:fldCharType="separate"/>
            </w:r>
            <w:r>
              <w:rPr>
                <w:noProof/>
                <w:webHidden/>
              </w:rPr>
              <w:t>384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45" w:history="1">
            <w:r w:rsidRPr="00B5273E">
              <w:rPr>
                <w:rStyle w:val="Hyperlink"/>
                <w:noProof/>
              </w:rPr>
              <w:t>177.1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_Toc338154345 \h </w:instrText>
            </w:r>
            <w:r>
              <w:rPr>
                <w:noProof/>
                <w:webHidden/>
              </w:rPr>
            </w:r>
            <w:r>
              <w:rPr>
                <w:noProof/>
                <w:webHidden/>
              </w:rPr>
              <w:fldChar w:fldCharType="separate"/>
            </w:r>
            <w:r>
              <w:rPr>
                <w:noProof/>
                <w:webHidden/>
              </w:rPr>
              <w:t>384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46" w:history="1">
            <w:r w:rsidRPr="00B5273E">
              <w:rPr>
                <w:rStyle w:val="Hyperlink"/>
                <w:noProof/>
              </w:rPr>
              <w:t>177.1.1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_Toc338154346 \h </w:instrText>
            </w:r>
            <w:r>
              <w:rPr>
                <w:noProof/>
                <w:webHidden/>
              </w:rPr>
            </w:r>
            <w:r>
              <w:rPr>
                <w:noProof/>
                <w:webHidden/>
              </w:rPr>
              <w:fldChar w:fldCharType="separate"/>
            </w:r>
            <w:r>
              <w:rPr>
                <w:noProof/>
                <w:webHidden/>
              </w:rPr>
              <w:t>384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47" w:history="1">
            <w:r w:rsidRPr="00B5273E">
              <w:rPr>
                <w:rStyle w:val="Hyperlink"/>
                <w:noProof/>
              </w:rPr>
              <w:t>177.1.2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_Toc338154347 \h </w:instrText>
            </w:r>
            <w:r>
              <w:rPr>
                <w:noProof/>
                <w:webHidden/>
              </w:rPr>
            </w:r>
            <w:r>
              <w:rPr>
                <w:noProof/>
                <w:webHidden/>
              </w:rPr>
              <w:fldChar w:fldCharType="separate"/>
            </w:r>
            <w:r>
              <w:rPr>
                <w:noProof/>
                <w:webHidden/>
              </w:rPr>
              <w:t>385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48" w:history="1">
            <w:r w:rsidRPr="00B5273E">
              <w:rPr>
                <w:rStyle w:val="Hyperlink"/>
                <w:caps/>
                <w:noProof/>
              </w:rPr>
              <w:t>178</w:t>
            </w:r>
            <w:r>
              <w:rPr>
                <w:rFonts w:eastAsiaTheme="minorEastAsia"/>
                <w:noProof/>
              </w:rPr>
              <w:tab/>
            </w:r>
            <w:r w:rsidRPr="00B5273E">
              <w:rPr>
                <w:rStyle w:val="Hyperlink"/>
                <w:noProof/>
              </w:rPr>
              <w:t>SP_AUTOMATION_FISCAL_YEAR_INITIALIZATION_STEP_7</w:t>
            </w:r>
            <w:r>
              <w:rPr>
                <w:noProof/>
                <w:webHidden/>
              </w:rPr>
              <w:tab/>
            </w:r>
            <w:r>
              <w:rPr>
                <w:noProof/>
                <w:webHidden/>
              </w:rPr>
              <w:fldChar w:fldCharType="begin"/>
            </w:r>
            <w:r>
              <w:rPr>
                <w:noProof/>
                <w:webHidden/>
              </w:rPr>
              <w:instrText xml:space="preserve"> PAGEREF _Toc338154348 \h </w:instrText>
            </w:r>
            <w:r>
              <w:rPr>
                <w:noProof/>
                <w:webHidden/>
              </w:rPr>
            </w:r>
            <w:r>
              <w:rPr>
                <w:noProof/>
                <w:webHidden/>
              </w:rPr>
              <w:fldChar w:fldCharType="separate"/>
            </w:r>
            <w:r>
              <w:rPr>
                <w:noProof/>
                <w:webHidden/>
              </w:rPr>
              <w:t>386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49" w:history="1">
            <w:r w:rsidRPr="00B5273E">
              <w:rPr>
                <w:rStyle w:val="Hyperlink"/>
                <w:noProof/>
              </w:rPr>
              <w:t>178.1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_Toc338154349 \h </w:instrText>
            </w:r>
            <w:r>
              <w:rPr>
                <w:noProof/>
                <w:webHidden/>
              </w:rPr>
            </w:r>
            <w:r>
              <w:rPr>
                <w:noProof/>
                <w:webHidden/>
              </w:rPr>
              <w:fldChar w:fldCharType="separate"/>
            </w:r>
            <w:r>
              <w:rPr>
                <w:noProof/>
                <w:webHidden/>
              </w:rPr>
              <w:t>386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50" w:history="1">
            <w:r w:rsidRPr="00B5273E">
              <w:rPr>
                <w:rStyle w:val="Hyperlink"/>
                <w:noProof/>
              </w:rPr>
              <w:t>178.1.1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_Toc338154350 \h </w:instrText>
            </w:r>
            <w:r>
              <w:rPr>
                <w:noProof/>
                <w:webHidden/>
              </w:rPr>
            </w:r>
            <w:r>
              <w:rPr>
                <w:noProof/>
                <w:webHidden/>
              </w:rPr>
              <w:fldChar w:fldCharType="separate"/>
            </w:r>
            <w:r>
              <w:rPr>
                <w:noProof/>
                <w:webHidden/>
              </w:rPr>
              <w:t>386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51" w:history="1">
            <w:r w:rsidRPr="00B5273E">
              <w:rPr>
                <w:rStyle w:val="Hyperlink"/>
                <w:noProof/>
              </w:rPr>
              <w:t>178.1.2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_Toc338154351 \h </w:instrText>
            </w:r>
            <w:r>
              <w:rPr>
                <w:noProof/>
                <w:webHidden/>
              </w:rPr>
            </w:r>
            <w:r>
              <w:rPr>
                <w:noProof/>
                <w:webHidden/>
              </w:rPr>
              <w:fldChar w:fldCharType="separate"/>
            </w:r>
            <w:r>
              <w:rPr>
                <w:noProof/>
                <w:webHidden/>
              </w:rPr>
              <w:t>387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52" w:history="1">
            <w:r w:rsidRPr="00B5273E">
              <w:rPr>
                <w:rStyle w:val="Hyperlink"/>
                <w:caps/>
                <w:noProof/>
              </w:rPr>
              <w:t>179</w:t>
            </w:r>
            <w:r>
              <w:rPr>
                <w:rFonts w:eastAsiaTheme="minorEastAsia"/>
                <w:noProof/>
              </w:rPr>
              <w:tab/>
            </w:r>
            <w:r w:rsidRPr="00B5273E">
              <w:rPr>
                <w:rStyle w:val="Hyperlink"/>
                <w:noProof/>
              </w:rPr>
              <w:t>SP_AUTOMATION_FISCAL_YEAR_INITIALIZATION_STEP_8</w:t>
            </w:r>
            <w:r>
              <w:rPr>
                <w:noProof/>
                <w:webHidden/>
              </w:rPr>
              <w:tab/>
            </w:r>
            <w:r>
              <w:rPr>
                <w:noProof/>
                <w:webHidden/>
              </w:rPr>
              <w:fldChar w:fldCharType="begin"/>
            </w:r>
            <w:r>
              <w:rPr>
                <w:noProof/>
                <w:webHidden/>
              </w:rPr>
              <w:instrText xml:space="preserve"> PAGEREF _Toc338154352 \h </w:instrText>
            </w:r>
            <w:r>
              <w:rPr>
                <w:noProof/>
                <w:webHidden/>
              </w:rPr>
            </w:r>
            <w:r>
              <w:rPr>
                <w:noProof/>
                <w:webHidden/>
              </w:rPr>
              <w:fldChar w:fldCharType="separate"/>
            </w:r>
            <w:r>
              <w:rPr>
                <w:noProof/>
                <w:webHidden/>
              </w:rPr>
              <w:t>388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53" w:history="1">
            <w:r w:rsidRPr="00B5273E">
              <w:rPr>
                <w:rStyle w:val="Hyperlink"/>
                <w:noProof/>
              </w:rPr>
              <w:t>179.1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_Toc338154353 \h </w:instrText>
            </w:r>
            <w:r>
              <w:rPr>
                <w:noProof/>
                <w:webHidden/>
              </w:rPr>
            </w:r>
            <w:r>
              <w:rPr>
                <w:noProof/>
                <w:webHidden/>
              </w:rPr>
              <w:fldChar w:fldCharType="separate"/>
            </w:r>
            <w:r>
              <w:rPr>
                <w:noProof/>
                <w:webHidden/>
              </w:rPr>
              <w:t>388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54" w:history="1">
            <w:r w:rsidRPr="00B5273E">
              <w:rPr>
                <w:rStyle w:val="Hyperlink"/>
                <w:noProof/>
              </w:rPr>
              <w:t>179.1.1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_Toc338154354 \h </w:instrText>
            </w:r>
            <w:r>
              <w:rPr>
                <w:noProof/>
                <w:webHidden/>
              </w:rPr>
            </w:r>
            <w:r>
              <w:rPr>
                <w:noProof/>
                <w:webHidden/>
              </w:rPr>
              <w:fldChar w:fldCharType="separate"/>
            </w:r>
            <w:r>
              <w:rPr>
                <w:noProof/>
                <w:webHidden/>
              </w:rPr>
              <w:t>389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55" w:history="1">
            <w:r w:rsidRPr="00B5273E">
              <w:rPr>
                <w:rStyle w:val="Hyperlink"/>
                <w:noProof/>
              </w:rPr>
              <w:t>179.1.2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_Toc338154355 \h </w:instrText>
            </w:r>
            <w:r>
              <w:rPr>
                <w:noProof/>
                <w:webHidden/>
              </w:rPr>
            </w:r>
            <w:r>
              <w:rPr>
                <w:noProof/>
                <w:webHidden/>
              </w:rPr>
              <w:fldChar w:fldCharType="separate"/>
            </w:r>
            <w:r>
              <w:rPr>
                <w:noProof/>
                <w:webHidden/>
              </w:rPr>
              <w:t>389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56" w:history="1">
            <w:r w:rsidRPr="00B5273E">
              <w:rPr>
                <w:rStyle w:val="Hyperlink"/>
                <w:caps/>
                <w:noProof/>
              </w:rPr>
              <w:t>180</w:t>
            </w:r>
            <w:r>
              <w:rPr>
                <w:rFonts w:eastAsiaTheme="minorEastAsia"/>
                <w:noProof/>
              </w:rPr>
              <w:tab/>
            </w:r>
            <w:r w:rsidRPr="00B5273E">
              <w:rPr>
                <w:rStyle w:val="Hyperlink"/>
                <w:noProof/>
              </w:rPr>
              <w:t>SP_AUTOMATION_FISCAL_YEAR_INITIALIZATION_STEP_9</w:t>
            </w:r>
            <w:r>
              <w:rPr>
                <w:noProof/>
                <w:webHidden/>
              </w:rPr>
              <w:tab/>
            </w:r>
            <w:r>
              <w:rPr>
                <w:noProof/>
                <w:webHidden/>
              </w:rPr>
              <w:fldChar w:fldCharType="begin"/>
            </w:r>
            <w:r>
              <w:rPr>
                <w:noProof/>
                <w:webHidden/>
              </w:rPr>
              <w:instrText xml:space="preserve"> PAGEREF _Toc338154356 \h </w:instrText>
            </w:r>
            <w:r>
              <w:rPr>
                <w:noProof/>
                <w:webHidden/>
              </w:rPr>
            </w:r>
            <w:r>
              <w:rPr>
                <w:noProof/>
                <w:webHidden/>
              </w:rPr>
              <w:fldChar w:fldCharType="separate"/>
            </w:r>
            <w:r>
              <w:rPr>
                <w:noProof/>
                <w:webHidden/>
              </w:rPr>
              <w:t>390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57" w:history="1">
            <w:r w:rsidRPr="00B5273E">
              <w:rPr>
                <w:rStyle w:val="Hyperlink"/>
                <w:noProof/>
              </w:rPr>
              <w:t>180.1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_Toc338154357 \h </w:instrText>
            </w:r>
            <w:r>
              <w:rPr>
                <w:noProof/>
                <w:webHidden/>
              </w:rPr>
            </w:r>
            <w:r>
              <w:rPr>
                <w:noProof/>
                <w:webHidden/>
              </w:rPr>
              <w:fldChar w:fldCharType="separate"/>
            </w:r>
            <w:r>
              <w:rPr>
                <w:noProof/>
                <w:webHidden/>
              </w:rPr>
              <w:t>390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58" w:history="1">
            <w:r w:rsidRPr="00B5273E">
              <w:rPr>
                <w:rStyle w:val="Hyperlink"/>
                <w:noProof/>
              </w:rPr>
              <w:t>180.1.1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_Toc338154358 \h </w:instrText>
            </w:r>
            <w:r>
              <w:rPr>
                <w:noProof/>
                <w:webHidden/>
              </w:rPr>
            </w:r>
            <w:r>
              <w:rPr>
                <w:noProof/>
                <w:webHidden/>
              </w:rPr>
              <w:fldChar w:fldCharType="separate"/>
            </w:r>
            <w:r>
              <w:rPr>
                <w:noProof/>
                <w:webHidden/>
              </w:rPr>
              <w:t>391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59" w:history="1">
            <w:r w:rsidRPr="00B5273E">
              <w:rPr>
                <w:rStyle w:val="Hyperlink"/>
                <w:noProof/>
              </w:rPr>
              <w:t>180.1.2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_Toc338154359 \h </w:instrText>
            </w:r>
            <w:r>
              <w:rPr>
                <w:noProof/>
                <w:webHidden/>
              </w:rPr>
            </w:r>
            <w:r>
              <w:rPr>
                <w:noProof/>
                <w:webHidden/>
              </w:rPr>
              <w:fldChar w:fldCharType="separate"/>
            </w:r>
            <w:r>
              <w:rPr>
                <w:noProof/>
                <w:webHidden/>
              </w:rPr>
              <w:t>391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60" w:history="1">
            <w:r w:rsidRPr="00B5273E">
              <w:rPr>
                <w:rStyle w:val="Hyperlink"/>
                <w:caps/>
                <w:noProof/>
              </w:rPr>
              <w:t>181</w:t>
            </w:r>
            <w:r>
              <w:rPr>
                <w:rFonts w:eastAsiaTheme="minorEastAsia"/>
                <w:noProof/>
              </w:rPr>
              <w:tab/>
            </w:r>
            <w:r w:rsidRPr="00B5273E">
              <w:rPr>
                <w:rStyle w:val="Hyperlink"/>
                <w:noProof/>
              </w:rPr>
              <w:t>SP_AUTOMATION_FISCAL_YEAR_INITIALIZATION_STEP_PRE_PROCESS</w:t>
            </w:r>
            <w:r>
              <w:rPr>
                <w:noProof/>
                <w:webHidden/>
              </w:rPr>
              <w:tab/>
            </w:r>
            <w:r>
              <w:rPr>
                <w:noProof/>
                <w:webHidden/>
              </w:rPr>
              <w:fldChar w:fldCharType="begin"/>
            </w:r>
            <w:r>
              <w:rPr>
                <w:noProof/>
                <w:webHidden/>
              </w:rPr>
              <w:instrText xml:space="preserve"> PAGEREF _Toc338154360 \h </w:instrText>
            </w:r>
            <w:r>
              <w:rPr>
                <w:noProof/>
                <w:webHidden/>
              </w:rPr>
            </w:r>
            <w:r>
              <w:rPr>
                <w:noProof/>
                <w:webHidden/>
              </w:rPr>
              <w:fldChar w:fldCharType="separate"/>
            </w:r>
            <w:r>
              <w:rPr>
                <w:noProof/>
                <w:webHidden/>
              </w:rPr>
              <w:t>393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61" w:history="1">
            <w:r w:rsidRPr="00B5273E">
              <w:rPr>
                <w:rStyle w:val="Hyperlink"/>
                <w:noProof/>
              </w:rPr>
              <w:t>181.1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_Toc338154361 \h </w:instrText>
            </w:r>
            <w:r>
              <w:rPr>
                <w:noProof/>
                <w:webHidden/>
              </w:rPr>
            </w:r>
            <w:r>
              <w:rPr>
                <w:noProof/>
                <w:webHidden/>
              </w:rPr>
              <w:fldChar w:fldCharType="separate"/>
            </w:r>
            <w:r>
              <w:rPr>
                <w:noProof/>
                <w:webHidden/>
              </w:rPr>
              <w:t>393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62" w:history="1">
            <w:r w:rsidRPr="00B5273E">
              <w:rPr>
                <w:rStyle w:val="Hyperlink"/>
                <w:noProof/>
              </w:rPr>
              <w:t>181.1.1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_Toc338154362 \h </w:instrText>
            </w:r>
            <w:r>
              <w:rPr>
                <w:noProof/>
                <w:webHidden/>
              </w:rPr>
            </w:r>
            <w:r>
              <w:rPr>
                <w:noProof/>
                <w:webHidden/>
              </w:rPr>
              <w:fldChar w:fldCharType="separate"/>
            </w:r>
            <w:r>
              <w:rPr>
                <w:noProof/>
                <w:webHidden/>
              </w:rPr>
              <w:t>393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63" w:history="1">
            <w:r w:rsidRPr="00B5273E">
              <w:rPr>
                <w:rStyle w:val="Hyperlink"/>
                <w:noProof/>
              </w:rPr>
              <w:t>181.1.2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_Toc338154363 \h </w:instrText>
            </w:r>
            <w:r>
              <w:rPr>
                <w:noProof/>
                <w:webHidden/>
              </w:rPr>
            </w:r>
            <w:r>
              <w:rPr>
                <w:noProof/>
                <w:webHidden/>
              </w:rPr>
              <w:fldChar w:fldCharType="separate"/>
            </w:r>
            <w:r>
              <w:rPr>
                <w:noProof/>
                <w:webHidden/>
              </w:rPr>
              <w:t>393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64" w:history="1">
            <w:r w:rsidRPr="00B5273E">
              <w:rPr>
                <w:rStyle w:val="Hyperlink"/>
                <w:caps/>
                <w:noProof/>
              </w:rPr>
              <w:t>182</w:t>
            </w:r>
            <w:r>
              <w:rPr>
                <w:rFonts w:eastAsiaTheme="minorEastAsia"/>
                <w:noProof/>
              </w:rPr>
              <w:tab/>
            </w:r>
            <w:r w:rsidRPr="00B5273E">
              <w:rPr>
                <w:rStyle w:val="Hyperlink"/>
                <w:noProof/>
              </w:rPr>
              <w:t>SP_AUTOMATION_MANAGER_DETAIL_LOG_ADD</w:t>
            </w:r>
            <w:r>
              <w:rPr>
                <w:noProof/>
                <w:webHidden/>
              </w:rPr>
              <w:tab/>
            </w:r>
            <w:r>
              <w:rPr>
                <w:noProof/>
                <w:webHidden/>
              </w:rPr>
              <w:fldChar w:fldCharType="begin"/>
            </w:r>
            <w:r>
              <w:rPr>
                <w:noProof/>
                <w:webHidden/>
              </w:rPr>
              <w:instrText xml:space="preserve"> PAGEREF _Toc338154364 \h </w:instrText>
            </w:r>
            <w:r>
              <w:rPr>
                <w:noProof/>
                <w:webHidden/>
              </w:rPr>
            </w:r>
            <w:r>
              <w:rPr>
                <w:noProof/>
                <w:webHidden/>
              </w:rPr>
              <w:fldChar w:fldCharType="separate"/>
            </w:r>
            <w:r>
              <w:rPr>
                <w:noProof/>
                <w:webHidden/>
              </w:rPr>
              <w:t>394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65" w:history="1">
            <w:r w:rsidRPr="00B5273E">
              <w:rPr>
                <w:rStyle w:val="Hyperlink"/>
                <w:noProof/>
              </w:rPr>
              <w:t>182.1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_Toc338154365 \h </w:instrText>
            </w:r>
            <w:r>
              <w:rPr>
                <w:noProof/>
                <w:webHidden/>
              </w:rPr>
            </w:r>
            <w:r>
              <w:rPr>
                <w:noProof/>
                <w:webHidden/>
              </w:rPr>
              <w:fldChar w:fldCharType="separate"/>
            </w:r>
            <w:r>
              <w:rPr>
                <w:noProof/>
                <w:webHidden/>
              </w:rPr>
              <w:t>394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66" w:history="1">
            <w:r w:rsidRPr="00B5273E">
              <w:rPr>
                <w:rStyle w:val="Hyperlink"/>
                <w:noProof/>
              </w:rPr>
              <w:t>182.1.1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_Toc338154366 \h </w:instrText>
            </w:r>
            <w:r>
              <w:rPr>
                <w:noProof/>
                <w:webHidden/>
              </w:rPr>
            </w:r>
            <w:r>
              <w:rPr>
                <w:noProof/>
                <w:webHidden/>
              </w:rPr>
              <w:fldChar w:fldCharType="separate"/>
            </w:r>
            <w:r>
              <w:rPr>
                <w:noProof/>
                <w:webHidden/>
              </w:rPr>
              <w:t>394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67" w:history="1">
            <w:r w:rsidRPr="00B5273E">
              <w:rPr>
                <w:rStyle w:val="Hyperlink"/>
                <w:noProof/>
              </w:rPr>
              <w:t>182.1.2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_Toc338154367 \h </w:instrText>
            </w:r>
            <w:r>
              <w:rPr>
                <w:noProof/>
                <w:webHidden/>
              </w:rPr>
            </w:r>
            <w:r>
              <w:rPr>
                <w:noProof/>
                <w:webHidden/>
              </w:rPr>
              <w:fldChar w:fldCharType="separate"/>
            </w:r>
            <w:r>
              <w:rPr>
                <w:noProof/>
                <w:webHidden/>
              </w:rPr>
              <w:t>395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68" w:history="1">
            <w:r w:rsidRPr="00B5273E">
              <w:rPr>
                <w:rStyle w:val="Hyperlink"/>
                <w:caps/>
                <w:noProof/>
              </w:rPr>
              <w:t>183</w:t>
            </w:r>
            <w:r>
              <w:rPr>
                <w:rFonts w:eastAsiaTheme="minorEastAsia"/>
                <w:noProof/>
              </w:rPr>
              <w:tab/>
            </w:r>
            <w:r w:rsidRPr="00B5273E">
              <w:rPr>
                <w:rStyle w:val="Hyperlink"/>
                <w:noProof/>
              </w:rPr>
              <w:t>SP_AUTOMATION_MANAGER_FISCAL_YEAR_INITIALIZATION_MASTER_LOAD</w:t>
            </w:r>
            <w:r>
              <w:rPr>
                <w:noProof/>
                <w:webHidden/>
              </w:rPr>
              <w:tab/>
            </w:r>
            <w:r>
              <w:rPr>
                <w:noProof/>
                <w:webHidden/>
              </w:rPr>
              <w:fldChar w:fldCharType="begin"/>
            </w:r>
            <w:r>
              <w:rPr>
                <w:noProof/>
                <w:webHidden/>
              </w:rPr>
              <w:instrText xml:space="preserve"> PAGEREF _Toc338154368 \h </w:instrText>
            </w:r>
            <w:r>
              <w:rPr>
                <w:noProof/>
                <w:webHidden/>
              </w:rPr>
            </w:r>
            <w:r>
              <w:rPr>
                <w:noProof/>
                <w:webHidden/>
              </w:rPr>
              <w:fldChar w:fldCharType="separate"/>
            </w:r>
            <w:r>
              <w:rPr>
                <w:noProof/>
                <w:webHidden/>
              </w:rPr>
              <w:t>395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69" w:history="1">
            <w:r w:rsidRPr="00B5273E">
              <w:rPr>
                <w:rStyle w:val="Hyperlink"/>
                <w:noProof/>
              </w:rPr>
              <w:t>183.1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_Toc338154369 \h </w:instrText>
            </w:r>
            <w:r>
              <w:rPr>
                <w:noProof/>
                <w:webHidden/>
              </w:rPr>
            </w:r>
            <w:r>
              <w:rPr>
                <w:noProof/>
                <w:webHidden/>
              </w:rPr>
              <w:fldChar w:fldCharType="separate"/>
            </w:r>
            <w:r>
              <w:rPr>
                <w:noProof/>
                <w:webHidden/>
              </w:rPr>
              <w:t>395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70" w:history="1">
            <w:r w:rsidRPr="00B5273E">
              <w:rPr>
                <w:rStyle w:val="Hyperlink"/>
                <w:noProof/>
              </w:rPr>
              <w:t>183.1.1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_Toc338154370 \h </w:instrText>
            </w:r>
            <w:r>
              <w:rPr>
                <w:noProof/>
                <w:webHidden/>
              </w:rPr>
            </w:r>
            <w:r>
              <w:rPr>
                <w:noProof/>
                <w:webHidden/>
              </w:rPr>
              <w:fldChar w:fldCharType="separate"/>
            </w:r>
            <w:r>
              <w:rPr>
                <w:noProof/>
                <w:webHidden/>
              </w:rPr>
              <w:t>395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71" w:history="1">
            <w:r w:rsidRPr="00B5273E">
              <w:rPr>
                <w:rStyle w:val="Hyperlink"/>
                <w:noProof/>
              </w:rPr>
              <w:t>183.1.2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_Toc338154371 \h </w:instrText>
            </w:r>
            <w:r>
              <w:rPr>
                <w:noProof/>
                <w:webHidden/>
              </w:rPr>
            </w:r>
            <w:r>
              <w:rPr>
                <w:noProof/>
                <w:webHidden/>
              </w:rPr>
              <w:fldChar w:fldCharType="separate"/>
            </w:r>
            <w:r>
              <w:rPr>
                <w:noProof/>
                <w:webHidden/>
              </w:rPr>
              <w:t>396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72" w:history="1">
            <w:r w:rsidRPr="00B5273E">
              <w:rPr>
                <w:rStyle w:val="Hyperlink"/>
                <w:caps/>
                <w:noProof/>
              </w:rPr>
              <w:t>184</w:t>
            </w:r>
            <w:r>
              <w:rPr>
                <w:rFonts w:eastAsiaTheme="minorEastAsia"/>
                <w:noProof/>
              </w:rPr>
              <w:tab/>
            </w:r>
            <w:r w:rsidRPr="00B5273E">
              <w:rPr>
                <w:rStyle w:val="Hyperlink"/>
                <w:noProof/>
              </w:rPr>
              <w:t>SP_AUTOMATION_MANAGER_FISCAL_YEAR_INITIALIZATION_TRACE_LOAD</w:t>
            </w:r>
            <w:r>
              <w:rPr>
                <w:noProof/>
                <w:webHidden/>
              </w:rPr>
              <w:tab/>
            </w:r>
            <w:r>
              <w:rPr>
                <w:noProof/>
                <w:webHidden/>
              </w:rPr>
              <w:fldChar w:fldCharType="begin"/>
            </w:r>
            <w:r>
              <w:rPr>
                <w:noProof/>
                <w:webHidden/>
              </w:rPr>
              <w:instrText xml:space="preserve"> PAGEREF _Toc338154372 \h </w:instrText>
            </w:r>
            <w:r>
              <w:rPr>
                <w:noProof/>
                <w:webHidden/>
              </w:rPr>
            </w:r>
            <w:r>
              <w:rPr>
                <w:noProof/>
                <w:webHidden/>
              </w:rPr>
              <w:fldChar w:fldCharType="separate"/>
            </w:r>
            <w:r>
              <w:rPr>
                <w:noProof/>
                <w:webHidden/>
              </w:rPr>
              <w:t>396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73" w:history="1">
            <w:r w:rsidRPr="00B5273E">
              <w:rPr>
                <w:rStyle w:val="Hyperlink"/>
                <w:noProof/>
              </w:rPr>
              <w:t>184.1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_Toc338154373 \h </w:instrText>
            </w:r>
            <w:r>
              <w:rPr>
                <w:noProof/>
                <w:webHidden/>
              </w:rPr>
            </w:r>
            <w:r>
              <w:rPr>
                <w:noProof/>
                <w:webHidden/>
              </w:rPr>
              <w:fldChar w:fldCharType="separate"/>
            </w:r>
            <w:r>
              <w:rPr>
                <w:noProof/>
                <w:webHidden/>
              </w:rPr>
              <w:t>396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74" w:history="1">
            <w:r w:rsidRPr="00B5273E">
              <w:rPr>
                <w:rStyle w:val="Hyperlink"/>
                <w:noProof/>
              </w:rPr>
              <w:t>184.1.1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_Toc338154374 \h </w:instrText>
            </w:r>
            <w:r>
              <w:rPr>
                <w:noProof/>
                <w:webHidden/>
              </w:rPr>
            </w:r>
            <w:r>
              <w:rPr>
                <w:noProof/>
                <w:webHidden/>
              </w:rPr>
              <w:fldChar w:fldCharType="separate"/>
            </w:r>
            <w:r>
              <w:rPr>
                <w:noProof/>
                <w:webHidden/>
              </w:rPr>
              <w:t>396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75" w:history="1">
            <w:r w:rsidRPr="00B5273E">
              <w:rPr>
                <w:rStyle w:val="Hyperlink"/>
                <w:noProof/>
              </w:rPr>
              <w:t>184.1.2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_Toc338154375 \h </w:instrText>
            </w:r>
            <w:r>
              <w:rPr>
                <w:noProof/>
                <w:webHidden/>
              </w:rPr>
            </w:r>
            <w:r>
              <w:rPr>
                <w:noProof/>
                <w:webHidden/>
              </w:rPr>
              <w:fldChar w:fldCharType="separate"/>
            </w:r>
            <w:r>
              <w:rPr>
                <w:noProof/>
                <w:webHidden/>
              </w:rPr>
              <w:t>396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76" w:history="1">
            <w:r w:rsidRPr="00B5273E">
              <w:rPr>
                <w:rStyle w:val="Hyperlink"/>
                <w:caps/>
                <w:noProof/>
              </w:rPr>
              <w:t>185</w:t>
            </w:r>
            <w:r>
              <w:rPr>
                <w:rFonts w:eastAsiaTheme="minorEastAsia"/>
                <w:noProof/>
              </w:rPr>
              <w:tab/>
            </w:r>
            <w:r w:rsidRPr="00B5273E">
              <w:rPr>
                <w:rStyle w:val="Hyperlink"/>
                <w:noProof/>
              </w:rPr>
              <w:t>SP_AUTOMATION_MANAGER_INVOKE_AUTOMATION_MANAGER</w:t>
            </w:r>
            <w:r>
              <w:rPr>
                <w:noProof/>
                <w:webHidden/>
              </w:rPr>
              <w:tab/>
            </w:r>
            <w:r>
              <w:rPr>
                <w:noProof/>
                <w:webHidden/>
              </w:rPr>
              <w:fldChar w:fldCharType="begin"/>
            </w:r>
            <w:r>
              <w:rPr>
                <w:noProof/>
                <w:webHidden/>
              </w:rPr>
              <w:instrText xml:space="preserve"> PAGEREF _Toc338154376 \h </w:instrText>
            </w:r>
            <w:r>
              <w:rPr>
                <w:noProof/>
                <w:webHidden/>
              </w:rPr>
            </w:r>
            <w:r>
              <w:rPr>
                <w:noProof/>
                <w:webHidden/>
              </w:rPr>
              <w:fldChar w:fldCharType="separate"/>
            </w:r>
            <w:r>
              <w:rPr>
                <w:noProof/>
                <w:webHidden/>
              </w:rPr>
              <w:t>397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77" w:history="1">
            <w:r w:rsidRPr="00B5273E">
              <w:rPr>
                <w:rStyle w:val="Hyperlink"/>
                <w:noProof/>
              </w:rPr>
              <w:t>185.1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_Toc338154377 \h </w:instrText>
            </w:r>
            <w:r>
              <w:rPr>
                <w:noProof/>
                <w:webHidden/>
              </w:rPr>
            </w:r>
            <w:r>
              <w:rPr>
                <w:noProof/>
                <w:webHidden/>
              </w:rPr>
              <w:fldChar w:fldCharType="separate"/>
            </w:r>
            <w:r>
              <w:rPr>
                <w:noProof/>
                <w:webHidden/>
              </w:rPr>
              <w:t>397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78" w:history="1">
            <w:r w:rsidRPr="00B5273E">
              <w:rPr>
                <w:rStyle w:val="Hyperlink"/>
                <w:noProof/>
              </w:rPr>
              <w:t>185.1.1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_Toc338154378 \h </w:instrText>
            </w:r>
            <w:r>
              <w:rPr>
                <w:noProof/>
                <w:webHidden/>
              </w:rPr>
            </w:r>
            <w:r>
              <w:rPr>
                <w:noProof/>
                <w:webHidden/>
              </w:rPr>
              <w:fldChar w:fldCharType="separate"/>
            </w:r>
            <w:r>
              <w:rPr>
                <w:noProof/>
                <w:webHidden/>
              </w:rPr>
              <w:t>397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79" w:history="1">
            <w:r w:rsidRPr="00B5273E">
              <w:rPr>
                <w:rStyle w:val="Hyperlink"/>
                <w:noProof/>
              </w:rPr>
              <w:t>185.1.2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_Toc338154379 \h </w:instrText>
            </w:r>
            <w:r>
              <w:rPr>
                <w:noProof/>
                <w:webHidden/>
              </w:rPr>
            </w:r>
            <w:r>
              <w:rPr>
                <w:noProof/>
                <w:webHidden/>
              </w:rPr>
              <w:fldChar w:fldCharType="separate"/>
            </w:r>
            <w:r>
              <w:rPr>
                <w:noProof/>
                <w:webHidden/>
              </w:rPr>
              <w:t>397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80" w:history="1">
            <w:r w:rsidRPr="00B5273E">
              <w:rPr>
                <w:rStyle w:val="Hyperlink"/>
                <w:caps/>
                <w:noProof/>
              </w:rPr>
              <w:t>186</w:t>
            </w:r>
            <w:r>
              <w:rPr>
                <w:rFonts w:eastAsiaTheme="minorEastAsia"/>
                <w:noProof/>
              </w:rPr>
              <w:tab/>
            </w:r>
            <w:r w:rsidRPr="00B5273E">
              <w:rPr>
                <w:rStyle w:val="Hyperlink"/>
                <w:noProof/>
              </w:rPr>
              <w:t>SP_AUTOMATION_MANAGER_INVOKE_AUTOMATION_MANAGER_SCHEDULER</w:t>
            </w:r>
            <w:r>
              <w:rPr>
                <w:noProof/>
                <w:webHidden/>
              </w:rPr>
              <w:tab/>
            </w:r>
            <w:r>
              <w:rPr>
                <w:noProof/>
                <w:webHidden/>
              </w:rPr>
              <w:fldChar w:fldCharType="begin"/>
            </w:r>
            <w:r>
              <w:rPr>
                <w:noProof/>
                <w:webHidden/>
              </w:rPr>
              <w:instrText xml:space="preserve"> PAGEREF _Toc338154380 \h </w:instrText>
            </w:r>
            <w:r>
              <w:rPr>
                <w:noProof/>
                <w:webHidden/>
              </w:rPr>
            </w:r>
            <w:r>
              <w:rPr>
                <w:noProof/>
                <w:webHidden/>
              </w:rPr>
              <w:fldChar w:fldCharType="separate"/>
            </w:r>
            <w:r>
              <w:rPr>
                <w:noProof/>
                <w:webHidden/>
              </w:rPr>
              <w:t>397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81" w:history="1">
            <w:r w:rsidRPr="00B5273E">
              <w:rPr>
                <w:rStyle w:val="Hyperlink"/>
                <w:noProof/>
              </w:rPr>
              <w:t>186.1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_Toc338154381 \h </w:instrText>
            </w:r>
            <w:r>
              <w:rPr>
                <w:noProof/>
                <w:webHidden/>
              </w:rPr>
            </w:r>
            <w:r>
              <w:rPr>
                <w:noProof/>
                <w:webHidden/>
              </w:rPr>
              <w:fldChar w:fldCharType="separate"/>
            </w:r>
            <w:r>
              <w:rPr>
                <w:noProof/>
                <w:webHidden/>
              </w:rPr>
              <w:t>397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82" w:history="1">
            <w:r w:rsidRPr="00B5273E">
              <w:rPr>
                <w:rStyle w:val="Hyperlink"/>
                <w:noProof/>
              </w:rPr>
              <w:t>186.1.1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_Toc338154382 \h </w:instrText>
            </w:r>
            <w:r>
              <w:rPr>
                <w:noProof/>
                <w:webHidden/>
              </w:rPr>
            </w:r>
            <w:r>
              <w:rPr>
                <w:noProof/>
                <w:webHidden/>
              </w:rPr>
              <w:fldChar w:fldCharType="separate"/>
            </w:r>
            <w:r>
              <w:rPr>
                <w:noProof/>
                <w:webHidden/>
              </w:rPr>
              <w:t>398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83" w:history="1">
            <w:r w:rsidRPr="00B5273E">
              <w:rPr>
                <w:rStyle w:val="Hyperlink"/>
                <w:noProof/>
              </w:rPr>
              <w:t>186.1.2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_Toc338154383 \h </w:instrText>
            </w:r>
            <w:r>
              <w:rPr>
                <w:noProof/>
                <w:webHidden/>
              </w:rPr>
            </w:r>
            <w:r>
              <w:rPr>
                <w:noProof/>
                <w:webHidden/>
              </w:rPr>
              <w:fldChar w:fldCharType="separate"/>
            </w:r>
            <w:r>
              <w:rPr>
                <w:noProof/>
                <w:webHidden/>
              </w:rPr>
              <w:t>398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84" w:history="1">
            <w:r w:rsidRPr="00B5273E">
              <w:rPr>
                <w:rStyle w:val="Hyperlink"/>
                <w:caps/>
                <w:noProof/>
              </w:rPr>
              <w:t>187</w:t>
            </w:r>
            <w:r>
              <w:rPr>
                <w:rFonts w:eastAsiaTheme="minorEastAsia"/>
                <w:noProof/>
              </w:rPr>
              <w:tab/>
            </w:r>
            <w:r w:rsidRPr="00B5273E">
              <w:rPr>
                <w:rStyle w:val="Hyperlink"/>
                <w:noProof/>
              </w:rPr>
              <w:t>SP_AUTOMATION_MANAGER_SCHEDULE_ADD</w:t>
            </w:r>
            <w:r>
              <w:rPr>
                <w:noProof/>
                <w:webHidden/>
              </w:rPr>
              <w:tab/>
            </w:r>
            <w:r>
              <w:rPr>
                <w:noProof/>
                <w:webHidden/>
              </w:rPr>
              <w:fldChar w:fldCharType="begin"/>
            </w:r>
            <w:r>
              <w:rPr>
                <w:noProof/>
                <w:webHidden/>
              </w:rPr>
              <w:instrText xml:space="preserve"> PAGEREF _Toc338154384 \h </w:instrText>
            </w:r>
            <w:r>
              <w:rPr>
                <w:noProof/>
                <w:webHidden/>
              </w:rPr>
            </w:r>
            <w:r>
              <w:rPr>
                <w:noProof/>
                <w:webHidden/>
              </w:rPr>
              <w:fldChar w:fldCharType="separate"/>
            </w:r>
            <w:r>
              <w:rPr>
                <w:noProof/>
                <w:webHidden/>
              </w:rPr>
              <w:t>398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85" w:history="1">
            <w:r w:rsidRPr="00B5273E">
              <w:rPr>
                <w:rStyle w:val="Hyperlink"/>
                <w:noProof/>
              </w:rPr>
              <w:t>187.1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_Toc338154385 \h </w:instrText>
            </w:r>
            <w:r>
              <w:rPr>
                <w:noProof/>
                <w:webHidden/>
              </w:rPr>
            </w:r>
            <w:r>
              <w:rPr>
                <w:noProof/>
                <w:webHidden/>
              </w:rPr>
              <w:fldChar w:fldCharType="separate"/>
            </w:r>
            <w:r>
              <w:rPr>
                <w:noProof/>
                <w:webHidden/>
              </w:rPr>
              <w:t>398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86" w:history="1">
            <w:r w:rsidRPr="00B5273E">
              <w:rPr>
                <w:rStyle w:val="Hyperlink"/>
                <w:noProof/>
              </w:rPr>
              <w:t>187.1.1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_Toc338154386 \h </w:instrText>
            </w:r>
            <w:r>
              <w:rPr>
                <w:noProof/>
                <w:webHidden/>
              </w:rPr>
            </w:r>
            <w:r>
              <w:rPr>
                <w:noProof/>
                <w:webHidden/>
              </w:rPr>
              <w:fldChar w:fldCharType="separate"/>
            </w:r>
            <w:r>
              <w:rPr>
                <w:noProof/>
                <w:webHidden/>
              </w:rPr>
              <w:t>398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87" w:history="1">
            <w:r w:rsidRPr="00B5273E">
              <w:rPr>
                <w:rStyle w:val="Hyperlink"/>
                <w:noProof/>
              </w:rPr>
              <w:t>187.1.2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_Toc338154387 \h </w:instrText>
            </w:r>
            <w:r>
              <w:rPr>
                <w:noProof/>
                <w:webHidden/>
              </w:rPr>
            </w:r>
            <w:r>
              <w:rPr>
                <w:noProof/>
                <w:webHidden/>
              </w:rPr>
              <w:fldChar w:fldCharType="separate"/>
            </w:r>
            <w:r>
              <w:rPr>
                <w:noProof/>
                <w:webHidden/>
              </w:rPr>
              <w:t>399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88" w:history="1">
            <w:r w:rsidRPr="00B5273E">
              <w:rPr>
                <w:rStyle w:val="Hyperlink"/>
                <w:caps/>
                <w:noProof/>
              </w:rPr>
              <w:t>188</w:t>
            </w:r>
            <w:r>
              <w:rPr>
                <w:rFonts w:eastAsiaTheme="minorEastAsia"/>
                <w:noProof/>
              </w:rPr>
              <w:tab/>
            </w:r>
            <w:r w:rsidRPr="00B5273E">
              <w:rPr>
                <w:rStyle w:val="Hyperlink"/>
                <w:noProof/>
              </w:rPr>
              <w:t>SP_AUTOMATION_MANAGER_SCHEDULE_LOAD</w:t>
            </w:r>
            <w:r>
              <w:rPr>
                <w:noProof/>
                <w:webHidden/>
              </w:rPr>
              <w:tab/>
            </w:r>
            <w:r>
              <w:rPr>
                <w:noProof/>
                <w:webHidden/>
              </w:rPr>
              <w:fldChar w:fldCharType="begin"/>
            </w:r>
            <w:r>
              <w:rPr>
                <w:noProof/>
                <w:webHidden/>
              </w:rPr>
              <w:instrText xml:space="preserve"> PAGEREF _Toc338154388 \h </w:instrText>
            </w:r>
            <w:r>
              <w:rPr>
                <w:noProof/>
                <w:webHidden/>
              </w:rPr>
            </w:r>
            <w:r>
              <w:rPr>
                <w:noProof/>
                <w:webHidden/>
              </w:rPr>
              <w:fldChar w:fldCharType="separate"/>
            </w:r>
            <w:r>
              <w:rPr>
                <w:noProof/>
                <w:webHidden/>
              </w:rPr>
              <w:t>399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89" w:history="1">
            <w:r w:rsidRPr="00B5273E">
              <w:rPr>
                <w:rStyle w:val="Hyperlink"/>
                <w:noProof/>
              </w:rPr>
              <w:t>188.1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_Toc338154389 \h </w:instrText>
            </w:r>
            <w:r>
              <w:rPr>
                <w:noProof/>
                <w:webHidden/>
              </w:rPr>
            </w:r>
            <w:r>
              <w:rPr>
                <w:noProof/>
                <w:webHidden/>
              </w:rPr>
              <w:fldChar w:fldCharType="separate"/>
            </w:r>
            <w:r>
              <w:rPr>
                <w:noProof/>
                <w:webHidden/>
              </w:rPr>
              <w:t>399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90" w:history="1">
            <w:r w:rsidRPr="00B5273E">
              <w:rPr>
                <w:rStyle w:val="Hyperlink"/>
                <w:noProof/>
              </w:rPr>
              <w:t>188.1.1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_Toc338154390 \h </w:instrText>
            </w:r>
            <w:r>
              <w:rPr>
                <w:noProof/>
                <w:webHidden/>
              </w:rPr>
            </w:r>
            <w:r>
              <w:rPr>
                <w:noProof/>
                <w:webHidden/>
              </w:rPr>
              <w:fldChar w:fldCharType="separate"/>
            </w:r>
            <w:r>
              <w:rPr>
                <w:noProof/>
                <w:webHidden/>
              </w:rPr>
              <w:t>399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91" w:history="1">
            <w:r w:rsidRPr="00B5273E">
              <w:rPr>
                <w:rStyle w:val="Hyperlink"/>
                <w:noProof/>
              </w:rPr>
              <w:t>188.1.2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_Toc338154391 \h </w:instrText>
            </w:r>
            <w:r>
              <w:rPr>
                <w:noProof/>
                <w:webHidden/>
              </w:rPr>
            </w:r>
            <w:r>
              <w:rPr>
                <w:noProof/>
                <w:webHidden/>
              </w:rPr>
              <w:fldChar w:fldCharType="separate"/>
            </w:r>
            <w:r>
              <w:rPr>
                <w:noProof/>
                <w:webHidden/>
              </w:rPr>
              <w:t>399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92" w:history="1">
            <w:r w:rsidRPr="00B5273E">
              <w:rPr>
                <w:rStyle w:val="Hyperlink"/>
                <w:caps/>
                <w:noProof/>
              </w:rPr>
              <w:t>189</w:t>
            </w:r>
            <w:r>
              <w:rPr>
                <w:rFonts w:eastAsiaTheme="minorEastAsia"/>
                <w:noProof/>
              </w:rPr>
              <w:tab/>
            </w:r>
            <w:r w:rsidRPr="00B5273E">
              <w:rPr>
                <w:rStyle w:val="Hyperlink"/>
                <w:noProof/>
              </w:rPr>
              <w:t>SP_AUTOMATION_MANAGER_SCHEDULE_POPULATE</w:t>
            </w:r>
            <w:r>
              <w:rPr>
                <w:noProof/>
                <w:webHidden/>
              </w:rPr>
              <w:tab/>
            </w:r>
            <w:r>
              <w:rPr>
                <w:noProof/>
                <w:webHidden/>
              </w:rPr>
              <w:fldChar w:fldCharType="begin"/>
            </w:r>
            <w:r>
              <w:rPr>
                <w:noProof/>
                <w:webHidden/>
              </w:rPr>
              <w:instrText xml:space="preserve"> PAGEREF _Toc338154392 \h </w:instrText>
            </w:r>
            <w:r>
              <w:rPr>
                <w:noProof/>
                <w:webHidden/>
              </w:rPr>
            </w:r>
            <w:r>
              <w:rPr>
                <w:noProof/>
                <w:webHidden/>
              </w:rPr>
              <w:fldChar w:fldCharType="separate"/>
            </w:r>
            <w:r>
              <w:rPr>
                <w:noProof/>
                <w:webHidden/>
              </w:rPr>
              <w:t>400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93" w:history="1">
            <w:r w:rsidRPr="00B5273E">
              <w:rPr>
                <w:rStyle w:val="Hyperlink"/>
                <w:noProof/>
              </w:rPr>
              <w:t>189.1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_Toc338154393 \h </w:instrText>
            </w:r>
            <w:r>
              <w:rPr>
                <w:noProof/>
                <w:webHidden/>
              </w:rPr>
            </w:r>
            <w:r>
              <w:rPr>
                <w:noProof/>
                <w:webHidden/>
              </w:rPr>
              <w:fldChar w:fldCharType="separate"/>
            </w:r>
            <w:r>
              <w:rPr>
                <w:noProof/>
                <w:webHidden/>
              </w:rPr>
              <w:t>400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94" w:history="1">
            <w:r w:rsidRPr="00B5273E">
              <w:rPr>
                <w:rStyle w:val="Hyperlink"/>
                <w:noProof/>
              </w:rPr>
              <w:t>189.1.1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_Toc338154394 \h </w:instrText>
            </w:r>
            <w:r>
              <w:rPr>
                <w:noProof/>
                <w:webHidden/>
              </w:rPr>
            </w:r>
            <w:r>
              <w:rPr>
                <w:noProof/>
                <w:webHidden/>
              </w:rPr>
              <w:fldChar w:fldCharType="separate"/>
            </w:r>
            <w:r>
              <w:rPr>
                <w:noProof/>
                <w:webHidden/>
              </w:rPr>
              <w:t>400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95" w:history="1">
            <w:r w:rsidRPr="00B5273E">
              <w:rPr>
                <w:rStyle w:val="Hyperlink"/>
                <w:noProof/>
              </w:rPr>
              <w:t>189.1.2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_Toc338154395 \h </w:instrText>
            </w:r>
            <w:r>
              <w:rPr>
                <w:noProof/>
                <w:webHidden/>
              </w:rPr>
            </w:r>
            <w:r>
              <w:rPr>
                <w:noProof/>
                <w:webHidden/>
              </w:rPr>
              <w:fldChar w:fldCharType="separate"/>
            </w:r>
            <w:r>
              <w:rPr>
                <w:noProof/>
                <w:webHidden/>
              </w:rPr>
              <w:t>400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396" w:history="1">
            <w:r w:rsidRPr="00B5273E">
              <w:rPr>
                <w:rStyle w:val="Hyperlink"/>
                <w:caps/>
                <w:noProof/>
              </w:rPr>
              <w:t>190</w:t>
            </w:r>
            <w:r>
              <w:rPr>
                <w:rFonts w:eastAsiaTheme="minorEastAsia"/>
                <w:noProof/>
              </w:rPr>
              <w:tab/>
            </w:r>
            <w:r w:rsidRPr="00B5273E">
              <w:rPr>
                <w:rStyle w:val="Hyperlink"/>
                <w:noProof/>
              </w:rPr>
              <w:t>SP_AUTOMATION_MANAGER_SCHEDULE_QUALIFY</w:t>
            </w:r>
            <w:r>
              <w:rPr>
                <w:noProof/>
                <w:webHidden/>
              </w:rPr>
              <w:tab/>
            </w:r>
            <w:r>
              <w:rPr>
                <w:noProof/>
                <w:webHidden/>
              </w:rPr>
              <w:fldChar w:fldCharType="begin"/>
            </w:r>
            <w:r>
              <w:rPr>
                <w:noProof/>
                <w:webHidden/>
              </w:rPr>
              <w:instrText xml:space="preserve"> PAGEREF _Toc338154396 \h </w:instrText>
            </w:r>
            <w:r>
              <w:rPr>
                <w:noProof/>
                <w:webHidden/>
              </w:rPr>
            </w:r>
            <w:r>
              <w:rPr>
                <w:noProof/>
                <w:webHidden/>
              </w:rPr>
              <w:fldChar w:fldCharType="separate"/>
            </w:r>
            <w:r>
              <w:rPr>
                <w:noProof/>
                <w:webHidden/>
              </w:rPr>
              <w:t>400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397" w:history="1">
            <w:r w:rsidRPr="00B5273E">
              <w:rPr>
                <w:rStyle w:val="Hyperlink"/>
                <w:noProof/>
              </w:rPr>
              <w:t>190.1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_Toc338154397 \h </w:instrText>
            </w:r>
            <w:r>
              <w:rPr>
                <w:noProof/>
                <w:webHidden/>
              </w:rPr>
            </w:r>
            <w:r>
              <w:rPr>
                <w:noProof/>
                <w:webHidden/>
              </w:rPr>
              <w:fldChar w:fldCharType="separate"/>
            </w:r>
            <w:r>
              <w:rPr>
                <w:noProof/>
                <w:webHidden/>
              </w:rPr>
              <w:t>400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98" w:history="1">
            <w:r w:rsidRPr="00B5273E">
              <w:rPr>
                <w:rStyle w:val="Hyperlink"/>
                <w:noProof/>
              </w:rPr>
              <w:t>190.1.1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_Toc338154398 \h </w:instrText>
            </w:r>
            <w:r>
              <w:rPr>
                <w:noProof/>
                <w:webHidden/>
              </w:rPr>
            </w:r>
            <w:r>
              <w:rPr>
                <w:noProof/>
                <w:webHidden/>
              </w:rPr>
              <w:fldChar w:fldCharType="separate"/>
            </w:r>
            <w:r>
              <w:rPr>
                <w:noProof/>
                <w:webHidden/>
              </w:rPr>
              <w:t>401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399" w:history="1">
            <w:r w:rsidRPr="00B5273E">
              <w:rPr>
                <w:rStyle w:val="Hyperlink"/>
                <w:noProof/>
              </w:rPr>
              <w:t>190.1.2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_Toc338154399 \h </w:instrText>
            </w:r>
            <w:r>
              <w:rPr>
                <w:noProof/>
                <w:webHidden/>
              </w:rPr>
            </w:r>
            <w:r>
              <w:rPr>
                <w:noProof/>
                <w:webHidden/>
              </w:rPr>
              <w:fldChar w:fldCharType="separate"/>
            </w:r>
            <w:r>
              <w:rPr>
                <w:noProof/>
                <w:webHidden/>
              </w:rPr>
              <w:t>401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00" w:history="1">
            <w:r w:rsidRPr="00B5273E">
              <w:rPr>
                <w:rStyle w:val="Hyperlink"/>
                <w:caps/>
                <w:noProof/>
              </w:rPr>
              <w:t>191</w:t>
            </w:r>
            <w:r>
              <w:rPr>
                <w:rFonts w:eastAsiaTheme="minorEastAsia"/>
                <w:noProof/>
              </w:rPr>
              <w:tab/>
            </w:r>
            <w:r w:rsidRPr="00B5273E">
              <w:rPr>
                <w:rStyle w:val="Hyperlink"/>
                <w:noProof/>
              </w:rPr>
              <w:t>SP_AUTOMATION_MANAGER_SCHEDULE_UPDATE</w:t>
            </w:r>
            <w:r>
              <w:rPr>
                <w:noProof/>
                <w:webHidden/>
              </w:rPr>
              <w:tab/>
            </w:r>
            <w:r>
              <w:rPr>
                <w:noProof/>
                <w:webHidden/>
              </w:rPr>
              <w:fldChar w:fldCharType="begin"/>
            </w:r>
            <w:r>
              <w:rPr>
                <w:noProof/>
                <w:webHidden/>
              </w:rPr>
              <w:instrText xml:space="preserve"> PAGEREF _Toc338154400 \h </w:instrText>
            </w:r>
            <w:r>
              <w:rPr>
                <w:noProof/>
                <w:webHidden/>
              </w:rPr>
            </w:r>
            <w:r>
              <w:rPr>
                <w:noProof/>
                <w:webHidden/>
              </w:rPr>
              <w:fldChar w:fldCharType="separate"/>
            </w:r>
            <w:r>
              <w:rPr>
                <w:noProof/>
                <w:webHidden/>
              </w:rPr>
              <w:t>401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01" w:history="1">
            <w:r w:rsidRPr="00B5273E">
              <w:rPr>
                <w:rStyle w:val="Hyperlink"/>
                <w:noProof/>
              </w:rPr>
              <w:t>191.1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_Toc338154401 \h </w:instrText>
            </w:r>
            <w:r>
              <w:rPr>
                <w:noProof/>
                <w:webHidden/>
              </w:rPr>
            </w:r>
            <w:r>
              <w:rPr>
                <w:noProof/>
                <w:webHidden/>
              </w:rPr>
              <w:fldChar w:fldCharType="separate"/>
            </w:r>
            <w:r>
              <w:rPr>
                <w:noProof/>
                <w:webHidden/>
              </w:rPr>
              <w:t>401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02" w:history="1">
            <w:r w:rsidRPr="00B5273E">
              <w:rPr>
                <w:rStyle w:val="Hyperlink"/>
                <w:noProof/>
              </w:rPr>
              <w:t>191.1.1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_Toc338154402 \h </w:instrText>
            </w:r>
            <w:r>
              <w:rPr>
                <w:noProof/>
                <w:webHidden/>
              </w:rPr>
            </w:r>
            <w:r>
              <w:rPr>
                <w:noProof/>
                <w:webHidden/>
              </w:rPr>
              <w:fldChar w:fldCharType="separate"/>
            </w:r>
            <w:r>
              <w:rPr>
                <w:noProof/>
                <w:webHidden/>
              </w:rPr>
              <w:t>401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03" w:history="1">
            <w:r w:rsidRPr="00B5273E">
              <w:rPr>
                <w:rStyle w:val="Hyperlink"/>
                <w:noProof/>
              </w:rPr>
              <w:t>191.1.2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_Toc338154403 \h </w:instrText>
            </w:r>
            <w:r>
              <w:rPr>
                <w:noProof/>
                <w:webHidden/>
              </w:rPr>
            </w:r>
            <w:r>
              <w:rPr>
                <w:noProof/>
                <w:webHidden/>
              </w:rPr>
              <w:fldChar w:fldCharType="separate"/>
            </w:r>
            <w:r>
              <w:rPr>
                <w:noProof/>
                <w:webHidden/>
              </w:rPr>
              <w:t>402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04" w:history="1">
            <w:r w:rsidRPr="00B5273E">
              <w:rPr>
                <w:rStyle w:val="Hyperlink"/>
                <w:caps/>
                <w:noProof/>
              </w:rPr>
              <w:t>192</w:t>
            </w:r>
            <w:r>
              <w:rPr>
                <w:rFonts w:eastAsiaTheme="minorEastAsia"/>
                <w:noProof/>
              </w:rPr>
              <w:tab/>
            </w:r>
            <w:r w:rsidRPr="00B5273E">
              <w:rPr>
                <w:rStyle w:val="Hyperlink"/>
                <w:noProof/>
              </w:rPr>
              <w:t>SP_AUTOMATION_PERFORM_PRE_ROLL_FORWARD_CHECK</w:t>
            </w:r>
            <w:r>
              <w:rPr>
                <w:noProof/>
                <w:webHidden/>
              </w:rPr>
              <w:tab/>
            </w:r>
            <w:r>
              <w:rPr>
                <w:noProof/>
                <w:webHidden/>
              </w:rPr>
              <w:fldChar w:fldCharType="begin"/>
            </w:r>
            <w:r>
              <w:rPr>
                <w:noProof/>
                <w:webHidden/>
              </w:rPr>
              <w:instrText xml:space="preserve"> PAGEREF _Toc338154404 \h </w:instrText>
            </w:r>
            <w:r>
              <w:rPr>
                <w:noProof/>
                <w:webHidden/>
              </w:rPr>
            </w:r>
            <w:r>
              <w:rPr>
                <w:noProof/>
                <w:webHidden/>
              </w:rPr>
              <w:fldChar w:fldCharType="separate"/>
            </w:r>
            <w:r>
              <w:rPr>
                <w:noProof/>
                <w:webHidden/>
              </w:rPr>
              <w:t>402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05" w:history="1">
            <w:r w:rsidRPr="00B5273E">
              <w:rPr>
                <w:rStyle w:val="Hyperlink"/>
                <w:noProof/>
              </w:rPr>
              <w:t>192.1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_Toc338154405 \h </w:instrText>
            </w:r>
            <w:r>
              <w:rPr>
                <w:noProof/>
                <w:webHidden/>
              </w:rPr>
            </w:r>
            <w:r>
              <w:rPr>
                <w:noProof/>
                <w:webHidden/>
              </w:rPr>
              <w:fldChar w:fldCharType="separate"/>
            </w:r>
            <w:r>
              <w:rPr>
                <w:noProof/>
                <w:webHidden/>
              </w:rPr>
              <w:t>402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06" w:history="1">
            <w:r w:rsidRPr="00B5273E">
              <w:rPr>
                <w:rStyle w:val="Hyperlink"/>
                <w:noProof/>
              </w:rPr>
              <w:t>192.1.1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_Toc338154406 \h </w:instrText>
            </w:r>
            <w:r>
              <w:rPr>
                <w:noProof/>
                <w:webHidden/>
              </w:rPr>
            </w:r>
            <w:r>
              <w:rPr>
                <w:noProof/>
                <w:webHidden/>
              </w:rPr>
              <w:fldChar w:fldCharType="separate"/>
            </w:r>
            <w:r>
              <w:rPr>
                <w:noProof/>
                <w:webHidden/>
              </w:rPr>
              <w:t>402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07" w:history="1">
            <w:r w:rsidRPr="00B5273E">
              <w:rPr>
                <w:rStyle w:val="Hyperlink"/>
                <w:noProof/>
              </w:rPr>
              <w:t>192.1.2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_Toc338154407 \h </w:instrText>
            </w:r>
            <w:r>
              <w:rPr>
                <w:noProof/>
                <w:webHidden/>
              </w:rPr>
            </w:r>
            <w:r>
              <w:rPr>
                <w:noProof/>
                <w:webHidden/>
              </w:rPr>
              <w:fldChar w:fldCharType="separate"/>
            </w:r>
            <w:r>
              <w:rPr>
                <w:noProof/>
                <w:webHidden/>
              </w:rPr>
              <w:t>403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08" w:history="1">
            <w:r w:rsidRPr="00B5273E">
              <w:rPr>
                <w:rStyle w:val="Hyperlink"/>
                <w:caps/>
                <w:noProof/>
              </w:rPr>
              <w:t>193</w:t>
            </w:r>
            <w:r>
              <w:rPr>
                <w:rFonts w:eastAsiaTheme="minorEastAsia"/>
                <w:noProof/>
              </w:rPr>
              <w:tab/>
            </w:r>
            <w:r w:rsidRPr="00B5273E">
              <w:rPr>
                <w:rStyle w:val="Hyperlink"/>
                <w:noProof/>
              </w:rPr>
              <w:t>SP_AUTOMATION_PERFORM_PRE_ROLL_FORWARD_PROCEDURES</w:t>
            </w:r>
            <w:r>
              <w:rPr>
                <w:noProof/>
                <w:webHidden/>
              </w:rPr>
              <w:tab/>
            </w:r>
            <w:r>
              <w:rPr>
                <w:noProof/>
                <w:webHidden/>
              </w:rPr>
              <w:fldChar w:fldCharType="begin"/>
            </w:r>
            <w:r>
              <w:rPr>
                <w:noProof/>
                <w:webHidden/>
              </w:rPr>
              <w:instrText xml:space="preserve"> PAGEREF _Toc338154408 \h </w:instrText>
            </w:r>
            <w:r>
              <w:rPr>
                <w:noProof/>
                <w:webHidden/>
              </w:rPr>
            </w:r>
            <w:r>
              <w:rPr>
                <w:noProof/>
                <w:webHidden/>
              </w:rPr>
              <w:fldChar w:fldCharType="separate"/>
            </w:r>
            <w:r>
              <w:rPr>
                <w:noProof/>
                <w:webHidden/>
              </w:rPr>
              <w:t>403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09" w:history="1">
            <w:r w:rsidRPr="00B5273E">
              <w:rPr>
                <w:rStyle w:val="Hyperlink"/>
                <w:noProof/>
              </w:rPr>
              <w:t>193.1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_Toc338154409 \h </w:instrText>
            </w:r>
            <w:r>
              <w:rPr>
                <w:noProof/>
                <w:webHidden/>
              </w:rPr>
            </w:r>
            <w:r>
              <w:rPr>
                <w:noProof/>
                <w:webHidden/>
              </w:rPr>
              <w:fldChar w:fldCharType="separate"/>
            </w:r>
            <w:r>
              <w:rPr>
                <w:noProof/>
                <w:webHidden/>
              </w:rPr>
              <w:t>403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10" w:history="1">
            <w:r w:rsidRPr="00B5273E">
              <w:rPr>
                <w:rStyle w:val="Hyperlink"/>
                <w:noProof/>
              </w:rPr>
              <w:t>193.1.1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_Toc338154410 \h </w:instrText>
            </w:r>
            <w:r>
              <w:rPr>
                <w:noProof/>
                <w:webHidden/>
              </w:rPr>
            </w:r>
            <w:r>
              <w:rPr>
                <w:noProof/>
                <w:webHidden/>
              </w:rPr>
              <w:fldChar w:fldCharType="separate"/>
            </w:r>
            <w:r>
              <w:rPr>
                <w:noProof/>
                <w:webHidden/>
              </w:rPr>
              <w:t>403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11" w:history="1">
            <w:r w:rsidRPr="00B5273E">
              <w:rPr>
                <w:rStyle w:val="Hyperlink"/>
                <w:noProof/>
              </w:rPr>
              <w:t>193.1.2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_Toc338154411 \h </w:instrText>
            </w:r>
            <w:r>
              <w:rPr>
                <w:noProof/>
                <w:webHidden/>
              </w:rPr>
            </w:r>
            <w:r>
              <w:rPr>
                <w:noProof/>
                <w:webHidden/>
              </w:rPr>
              <w:fldChar w:fldCharType="separate"/>
            </w:r>
            <w:r>
              <w:rPr>
                <w:noProof/>
                <w:webHidden/>
              </w:rPr>
              <w:t>403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12" w:history="1">
            <w:r w:rsidRPr="00B5273E">
              <w:rPr>
                <w:rStyle w:val="Hyperlink"/>
                <w:caps/>
                <w:noProof/>
              </w:rPr>
              <w:t>194</w:t>
            </w:r>
            <w:r>
              <w:rPr>
                <w:rFonts w:eastAsiaTheme="minorEastAsia"/>
                <w:noProof/>
              </w:rPr>
              <w:tab/>
            </w:r>
            <w:r w:rsidRPr="00B5273E">
              <w:rPr>
                <w:rStyle w:val="Hyperlink"/>
                <w:noProof/>
              </w:rPr>
              <w:t>SP_AUTOMATION_PROCESS_GET_BATCH_PROGRESS</w:t>
            </w:r>
            <w:r>
              <w:rPr>
                <w:noProof/>
                <w:webHidden/>
              </w:rPr>
              <w:tab/>
            </w:r>
            <w:r>
              <w:rPr>
                <w:noProof/>
                <w:webHidden/>
              </w:rPr>
              <w:fldChar w:fldCharType="begin"/>
            </w:r>
            <w:r>
              <w:rPr>
                <w:noProof/>
                <w:webHidden/>
              </w:rPr>
              <w:instrText xml:space="preserve"> PAGEREF _Toc338154412 \h </w:instrText>
            </w:r>
            <w:r>
              <w:rPr>
                <w:noProof/>
                <w:webHidden/>
              </w:rPr>
            </w:r>
            <w:r>
              <w:rPr>
                <w:noProof/>
                <w:webHidden/>
              </w:rPr>
              <w:fldChar w:fldCharType="separate"/>
            </w:r>
            <w:r>
              <w:rPr>
                <w:noProof/>
                <w:webHidden/>
              </w:rPr>
              <w:t>404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13" w:history="1">
            <w:r w:rsidRPr="00B5273E">
              <w:rPr>
                <w:rStyle w:val="Hyperlink"/>
                <w:noProof/>
              </w:rPr>
              <w:t>194.1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_Toc338154413 \h </w:instrText>
            </w:r>
            <w:r>
              <w:rPr>
                <w:noProof/>
                <w:webHidden/>
              </w:rPr>
            </w:r>
            <w:r>
              <w:rPr>
                <w:noProof/>
                <w:webHidden/>
              </w:rPr>
              <w:fldChar w:fldCharType="separate"/>
            </w:r>
            <w:r>
              <w:rPr>
                <w:noProof/>
                <w:webHidden/>
              </w:rPr>
              <w:t>404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14" w:history="1">
            <w:r w:rsidRPr="00B5273E">
              <w:rPr>
                <w:rStyle w:val="Hyperlink"/>
                <w:noProof/>
              </w:rPr>
              <w:t>194.1.1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_Toc338154414 \h </w:instrText>
            </w:r>
            <w:r>
              <w:rPr>
                <w:noProof/>
                <w:webHidden/>
              </w:rPr>
            </w:r>
            <w:r>
              <w:rPr>
                <w:noProof/>
                <w:webHidden/>
              </w:rPr>
              <w:fldChar w:fldCharType="separate"/>
            </w:r>
            <w:r>
              <w:rPr>
                <w:noProof/>
                <w:webHidden/>
              </w:rPr>
              <w:t>404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15" w:history="1">
            <w:r w:rsidRPr="00B5273E">
              <w:rPr>
                <w:rStyle w:val="Hyperlink"/>
                <w:noProof/>
              </w:rPr>
              <w:t>194.1.2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_Toc338154415 \h </w:instrText>
            </w:r>
            <w:r>
              <w:rPr>
                <w:noProof/>
                <w:webHidden/>
              </w:rPr>
            </w:r>
            <w:r>
              <w:rPr>
                <w:noProof/>
                <w:webHidden/>
              </w:rPr>
              <w:fldChar w:fldCharType="separate"/>
            </w:r>
            <w:r>
              <w:rPr>
                <w:noProof/>
                <w:webHidden/>
              </w:rPr>
              <w:t>404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16" w:history="1">
            <w:r w:rsidRPr="00B5273E">
              <w:rPr>
                <w:rStyle w:val="Hyperlink"/>
                <w:caps/>
                <w:noProof/>
              </w:rPr>
              <w:t>195</w:t>
            </w:r>
            <w:r>
              <w:rPr>
                <w:rFonts w:eastAsiaTheme="minorEastAsia"/>
                <w:noProof/>
              </w:rPr>
              <w:tab/>
            </w:r>
            <w:r w:rsidRPr="00B5273E">
              <w:rPr>
                <w:rStyle w:val="Hyperlink"/>
                <w:noProof/>
              </w:rPr>
              <w:t>SP_AUTOMATION_ROLL_BACK_AGENCY_FUND_PACKAGE</w:t>
            </w:r>
            <w:r>
              <w:rPr>
                <w:noProof/>
                <w:webHidden/>
              </w:rPr>
              <w:tab/>
            </w:r>
            <w:r>
              <w:rPr>
                <w:noProof/>
                <w:webHidden/>
              </w:rPr>
              <w:fldChar w:fldCharType="begin"/>
            </w:r>
            <w:r>
              <w:rPr>
                <w:noProof/>
                <w:webHidden/>
              </w:rPr>
              <w:instrText xml:space="preserve"> PAGEREF _Toc338154416 \h </w:instrText>
            </w:r>
            <w:r>
              <w:rPr>
                <w:noProof/>
                <w:webHidden/>
              </w:rPr>
            </w:r>
            <w:r>
              <w:rPr>
                <w:noProof/>
                <w:webHidden/>
              </w:rPr>
              <w:fldChar w:fldCharType="separate"/>
            </w:r>
            <w:r>
              <w:rPr>
                <w:noProof/>
                <w:webHidden/>
              </w:rPr>
              <w:t>405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17" w:history="1">
            <w:r w:rsidRPr="00B5273E">
              <w:rPr>
                <w:rStyle w:val="Hyperlink"/>
                <w:noProof/>
              </w:rPr>
              <w:t>195.1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_Toc338154417 \h </w:instrText>
            </w:r>
            <w:r>
              <w:rPr>
                <w:noProof/>
                <w:webHidden/>
              </w:rPr>
            </w:r>
            <w:r>
              <w:rPr>
                <w:noProof/>
                <w:webHidden/>
              </w:rPr>
              <w:fldChar w:fldCharType="separate"/>
            </w:r>
            <w:r>
              <w:rPr>
                <w:noProof/>
                <w:webHidden/>
              </w:rPr>
              <w:t>405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18" w:history="1">
            <w:r w:rsidRPr="00B5273E">
              <w:rPr>
                <w:rStyle w:val="Hyperlink"/>
                <w:noProof/>
              </w:rPr>
              <w:t>195.1.1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_Toc338154418 \h </w:instrText>
            </w:r>
            <w:r>
              <w:rPr>
                <w:noProof/>
                <w:webHidden/>
              </w:rPr>
            </w:r>
            <w:r>
              <w:rPr>
                <w:noProof/>
                <w:webHidden/>
              </w:rPr>
              <w:fldChar w:fldCharType="separate"/>
            </w:r>
            <w:r>
              <w:rPr>
                <w:noProof/>
                <w:webHidden/>
              </w:rPr>
              <w:t>405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19" w:history="1">
            <w:r w:rsidRPr="00B5273E">
              <w:rPr>
                <w:rStyle w:val="Hyperlink"/>
                <w:noProof/>
              </w:rPr>
              <w:t>195.1.2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_Toc338154419 \h </w:instrText>
            </w:r>
            <w:r>
              <w:rPr>
                <w:noProof/>
                <w:webHidden/>
              </w:rPr>
            </w:r>
            <w:r>
              <w:rPr>
                <w:noProof/>
                <w:webHidden/>
              </w:rPr>
              <w:fldChar w:fldCharType="separate"/>
            </w:r>
            <w:r>
              <w:rPr>
                <w:noProof/>
                <w:webHidden/>
              </w:rPr>
              <w:t>406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20" w:history="1">
            <w:r w:rsidRPr="00B5273E">
              <w:rPr>
                <w:rStyle w:val="Hyperlink"/>
                <w:caps/>
                <w:noProof/>
              </w:rPr>
              <w:t>196</w:t>
            </w:r>
            <w:r>
              <w:rPr>
                <w:rFonts w:eastAsiaTheme="minorEastAsia"/>
                <w:noProof/>
              </w:rPr>
              <w:tab/>
            </w:r>
            <w:r w:rsidRPr="00B5273E">
              <w:rPr>
                <w:rStyle w:val="Hyperlink"/>
                <w:noProof/>
              </w:rPr>
              <w:t>SP_AUTOMATION_ROLL_BACK_PACKAGE_PREPARE</w:t>
            </w:r>
            <w:r>
              <w:rPr>
                <w:noProof/>
                <w:webHidden/>
              </w:rPr>
              <w:tab/>
            </w:r>
            <w:r>
              <w:rPr>
                <w:noProof/>
                <w:webHidden/>
              </w:rPr>
              <w:fldChar w:fldCharType="begin"/>
            </w:r>
            <w:r>
              <w:rPr>
                <w:noProof/>
                <w:webHidden/>
              </w:rPr>
              <w:instrText xml:space="preserve"> PAGEREF _Toc338154420 \h </w:instrText>
            </w:r>
            <w:r>
              <w:rPr>
                <w:noProof/>
                <w:webHidden/>
              </w:rPr>
            </w:r>
            <w:r>
              <w:rPr>
                <w:noProof/>
                <w:webHidden/>
              </w:rPr>
              <w:fldChar w:fldCharType="separate"/>
            </w:r>
            <w:r>
              <w:rPr>
                <w:noProof/>
                <w:webHidden/>
              </w:rPr>
              <w:t>409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21" w:history="1">
            <w:r w:rsidRPr="00B5273E">
              <w:rPr>
                <w:rStyle w:val="Hyperlink"/>
                <w:noProof/>
              </w:rPr>
              <w:t>196.1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_Toc338154421 \h </w:instrText>
            </w:r>
            <w:r>
              <w:rPr>
                <w:noProof/>
                <w:webHidden/>
              </w:rPr>
            </w:r>
            <w:r>
              <w:rPr>
                <w:noProof/>
                <w:webHidden/>
              </w:rPr>
              <w:fldChar w:fldCharType="separate"/>
            </w:r>
            <w:r>
              <w:rPr>
                <w:noProof/>
                <w:webHidden/>
              </w:rPr>
              <w:t>409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22" w:history="1">
            <w:r w:rsidRPr="00B5273E">
              <w:rPr>
                <w:rStyle w:val="Hyperlink"/>
                <w:noProof/>
              </w:rPr>
              <w:t>196.1.1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_Toc338154422 \h </w:instrText>
            </w:r>
            <w:r>
              <w:rPr>
                <w:noProof/>
                <w:webHidden/>
              </w:rPr>
            </w:r>
            <w:r>
              <w:rPr>
                <w:noProof/>
                <w:webHidden/>
              </w:rPr>
              <w:fldChar w:fldCharType="separate"/>
            </w:r>
            <w:r>
              <w:rPr>
                <w:noProof/>
                <w:webHidden/>
              </w:rPr>
              <w:t>410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23" w:history="1">
            <w:r w:rsidRPr="00B5273E">
              <w:rPr>
                <w:rStyle w:val="Hyperlink"/>
                <w:noProof/>
              </w:rPr>
              <w:t>196.1.2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_Toc338154423 \h </w:instrText>
            </w:r>
            <w:r>
              <w:rPr>
                <w:noProof/>
                <w:webHidden/>
              </w:rPr>
            </w:r>
            <w:r>
              <w:rPr>
                <w:noProof/>
                <w:webHidden/>
              </w:rPr>
              <w:fldChar w:fldCharType="separate"/>
            </w:r>
            <w:r>
              <w:rPr>
                <w:noProof/>
                <w:webHidden/>
              </w:rPr>
              <w:t>410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24" w:history="1">
            <w:r w:rsidRPr="00B5273E">
              <w:rPr>
                <w:rStyle w:val="Hyperlink"/>
                <w:caps/>
                <w:noProof/>
              </w:rPr>
              <w:t>197</w:t>
            </w:r>
            <w:r>
              <w:rPr>
                <w:rFonts w:eastAsiaTheme="minorEastAsia"/>
                <w:noProof/>
              </w:rPr>
              <w:tab/>
            </w:r>
            <w:r w:rsidRPr="00B5273E">
              <w:rPr>
                <w:rStyle w:val="Hyperlink"/>
                <w:noProof/>
              </w:rPr>
              <w:t>SP_AUTOMATION_ROLL_FORWARD_ACCOUNT_SUMMARY_ANALYSIS_FORM</w:t>
            </w:r>
            <w:r>
              <w:rPr>
                <w:noProof/>
                <w:webHidden/>
              </w:rPr>
              <w:tab/>
            </w:r>
            <w:r>
              <w:rPr>
                <w:noProof/>
                <w:webHidden/>
              </w:rPr>
              <w:fldChar w:fldCharType="begin"/>
            </w:r>
            <w:r>
              <w:rPr>
                <w:noProof/>
                <w:webHidden/>
              </w:rPr>
              <w:instrText xml:space="preserve"> PAGEREF _Toc338154424 \h </w:instrText>
            </w:r>
            <w:r>
              <w:rPr>
                <w:noProof/>
                <w:webHidden/>
              </w:rPr>
            </w:r>
            <w:r>
              <w:rPr>
                <w:noProof/>
                <w:webHidden/>
              </w:rPr>
              <w:fldChar w:fldCharType="separate"/>
            </w:r>
            <w:r>
              <w:rPr>
                <w:noProof/>
                <w:webHidden/>
              </w:rPr>
              <w:t>411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25" w:history="1">
            <w:r w:rsidRPr="00B5273E">
              <w:rPr>
                <w:rStyle w:val="Hyperlink"/>
                <w:noProof/>
              </w:rPr>
              <w:t>197.1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_Toc338154425 \h </w:instrText>
            </w:r>
            <w:r>
              <w:rPr>
                <w:noProof/>
                <w:webHidden/>
              </w:rPr>
            </w:r>
            <w:r>
              <w:rPr>
                <w:noProof/>
                <w:webHidden/>
              </w:rPr>
              <w:fldChar w:fldCharType="separate"/>
            </w:r>
            <w:r>
              <w:rPr>
                <w:noProof/>
                <w:webHidden/>
              </w:rPr>
              <w:t>411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26" w:history="1">
            <w:r w:rsidRPr="00B5273E">
              <w:rPr>
                <w:rStyle w:val="Hyperlink"/>
                <w:noProof/>
              </w:rPr>
              <w:t>197.1.1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_Toc338154426 \h </w:instrText>
            </w:r>
            <w:r>
              <w:rPr>
                <w:noProof/>
                <w:webHidden/>
              </w:rPr>
            </w:r>
            <w:r>
              <w:rPr>
                <w:noProof/>
                <w:webHidden/>
              </w:rPr>
              <w:fldChar w:fldCharType="separate"/>
            </w:r>
            <w:r>
              <w:rPr>
                <w:noProof/>
                <w:webHidden/>
              </w:rPr>
              <w:t>411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27" w:history="1">
            <w:r w:rsidRPr="00B5273E">
              <w:rPr>
                <w:rStyle w:val="Hyperlink"/>
                <w:noProof/>
              </w:rPr>
              <w:t>197.1.2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_Toc338154427 \h </w:instrText>
            </w:r>
            <w:r>
              <w:rPr>
                <w:noProof/>
                <w:webHidden/>
              </w:rPr>
            </w:r>
            <w:r>
              <w:rPr>
                <w:noProof/>
                <w:webHidden/>
              </w:rPr>
              <w:fldChar w:fldCharType="separate"/>
            </w:r>
            <w:r>
              <w:rPr>
                <w:noProof/>
                <w:webHidden/>
              </w:rPr>
              <w:t>411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28" w:history="1">
            <w:r w:rsidRPr="00B5273E">
              <w:rPr>
                <w:rStyle w:val="Hyperlink"/>
                <w:caps/>
                <w:noProof/>
              </w:rPr>
              <w:t>198</w:t>
            </w:r>
            <w:r>
              <w:rPr>
                <w:rFonts w:eastAsiaTheme="minorEastAsia"/>
                <w:noProof/>
              </w:rPr>
              <w:tab/>
            </w:r>
            <w:r w:rsidRPr="00B5273E">
              <w:rPr>
                <w:rStyle w:val="Hyperlink"/>
                <w:noProof/>
              </w:rPr>
              <w:t>SP_AUTOMATION_ROLL_FORWARD_AGENCY_FUND_PACKAGE</w:t>
            </w:r>
            <w:r>
              <w:rPr>
                <w:noProof/>
                <w:webHidden/>
              </w:rPr>
              <w:tab/>
            </w:r>
            <w:r>
              <w:rPr>
                <w:noProof/>
                <w:webHidden/>
              </w:rPr>
              <w:fldChar w:fldCharType="begin"/>
            </w:r>
            <w:r>
              <w:rPr>
                <w:noProof/>
                <w:webHidden/>
              </w:rPr>
              <w:instrText xml:space="preserve"> PAGEREF _Toc338154428 \h </w:instrText>
            </w:r>
            <w:r>
              <w:rPr>
                <w:noProof/>
                <w:webHidden/>
              </w:rPr>
            </w:r>
            <w:r>
              <w:rPr>
                <w:noProof/>
                <w:webHidden/>
              </w:rPr>
              <w:fldChar w:fldCharType="separate"/>
            </w:r>
            <w:r>
              <w:rPr>
                <w:noProof/>
                <w:webHidden/>
              </w:rPr>
              <w:t>412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29" w:history="1">
            <w:r w:rsidRPr="00B5273E">
              <w:rPr>
                <w:rStyle w:val="Hyperlink"/>
                <w:noProof/>
              </w:rPr>
              <w:t>198.1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_Toc338154429 \h </w:instrText>
            </w:r>
            <w:r>
              <w:rPr>
                <w:noProof/>
                <w:webHidden/>
              </w:rPr>
            </w:r>
            <w:r>
              <w:rPr>
                <w:noProof/>
                <w:webHidden/>
              </w:rPr>
              <w:fldChar w:fldCharType="separate"/>
            </w:r>
            <w:r>
              <w:rPr>
                <w:noProof/>
                <w:webHidden/>
              </w:rPr>
              <w:t>412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30" w:history="1">
            <w:r w:rsidRPr="00B5273E">
              <w:rPr>
                <w:rStyle w:val="Hyperlink"/>
                <w:noProof/>
              </w:rPr>
              <w:t>198.1.1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_Toc338154430 \h </w:instrText>
            </w:r>
            <w:r>
              <w:rPr>
                <w:noProof/>
                <w:webHidden/>
              </w:rPr>
            </w:r>
            <w:r>
              <w:rPr>
                <w:noProof/>
                <w:webHidden/>
              </w:rPr>
              <w:fldChar w:fldCharType="separate"/>
            </w:r>
            <w:r>
              <w:rPr>
                <w:noProof/>
                <w:webHidden/>
              </w:rPr>
              <w:t>412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31" w:history="1">
            <w:r w:rsidRPr="00B5273E">
              <w:rPr>
                <w:rStyle w:val="Hyperlink"/>
                <w:noProof/>
              </w:rPr>
              <w:t>198.1.2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_Toc338154431 \h </w:instrText>
            </w:r>
            <w:r>
              <w:rPr>
                <w:noProof/>
                <w:webHidden/>
              </w:rPr>
            </w:r>
            <w:r>
              <w:rPr>
                <w:noProof/>
                <w:webHidden/>
              </w:rPr>
              <w:fldChar w:fldCharType="separate"/>
            </w:r>
            <w:r>
              <w:rPr>
                <w:noProof/>
                <w:webHidden/>
              </w:rPr>
              <w:t>412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32" w:history="1">
            <w:r w:rsidRPr="00B5273E">
              <w:rPr>
                <w:rStyle w:val="Hyperlink"/>
                <w:caps/>
                <w:noProof/>
              </w:rPr>
              <w:t>199</w:t>
            </w:r>
            <w:r>
              <w:rPr>
                <w:rFonts w:eastAsiaTheme="minorEastAsia"/>
                <w:noProof/>
              </w:rPr>
              <w:tab/>
            </w:r>
            <w:r w:rsidRPr="00B5273E">
              <w:rPr>
                <w:rStyle w:val="Hyperlink"/>
                <w:noProof/>
              </w:rPr>
              <w:t>SP_AUTOMATION_ROLL_FORWARD_AGENCY_FUND_PACKAGE_FORM_LIFECYCLE</w:t>
            </w:r>
            <w:r>
              <w:rPr>
                <w:noProof/>
                <w:webHidden/>
              </w:rPr>
              <w:tab/>
            </w:r>
            <w:r>
              <w:rPr>
                <w:noProof/>
                <w:webHidden/>
              </w:rPr>
              <w:fldChar w:fldCharType="begin"/>
            </w:r>
            <w:r>
              <w:rPr>
                <w:noProof/>
                <w:webHidden/>
              </w:rPr>
              <w:instrText xml:space="preserve"> PAGEREF _Toc338154432 \h </w:instrText>
            </w:r>
            <w:r>
              <w:rPr>
                <w:noProof/>
                <w:webHidden/>
              </w:rPr>
            </w:r>
            <w:r>
              <w:rPr>
                <w:noProof/>
                <w:webHidden/>
              </w:rPr>
              <w:fldChar w:fldCharType="separate"/>
            </w:r>
            <w:r>
              <w:rPr>
                <w:noProof/>
                <w:webHidden/>
              </w:rPr>
              <w:t>415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33" w:history="1">
            <w:r w:rsidRPr="00B5273E">
              <w:rPr>
                <w:rStyle w:val="Hyperlink"/>
                <w:noProof/>
              </w:rPr>
              <w:t>199.1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_Toc338154433 \h </w:instrText>
            </w:r>
            <w:r>
              <w:rPr>
                <w:noProof/>
                <w:webHidden/>
              </w:rPr>
            </w:r>
            <w:r>
              <w:rPr>
                <w:noProof/>
                <w:webHidden/>
              </w:rPr>
              <w:fldChar w:fldCharType="separate"/>
            </w:r>
            <w:r>
              <w:rPr>
                <w:noProof/>
                <w:webHidden/>
              </w:rPr>
              <w:t>415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34" w:history="1">
            <w:r w:rsidRPr="00B5273E">
              <w:rPr>
                <w:rStyle w:val="Hyperlink"/>
                <w:noProof/>
              </w:rPr>
              <w:t>199.1.1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_Toc338154434 \h </w:instrText>
            </w:r>
            <w:r>
              <w:rPr>
                <w:noProof/>
                <w:webHidden/>
              </w:rPr>
            </w:r>
            <w:r>
              <w:rPr>
                <w:noProof/>
                <w:webHidden/>
              </w:rPr>
              <w:fldChar w:fldCharType="separate"/>
            </w:r>
            <w:r>
              <w:rPr>
                <w:noProof/>
                <w:webHidden/>
              </w:rPr>
              <w:t>416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35" w:history="1">
            <w:r w:rsidRPr="00B5273E">
              <w:rPr>
                <w:rStyle w:val="Hyperlink"/>
                <w:noProof/>
              </w:rPr>
              <w:t>199.1.2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_Toc338154435 \h </w:instrText>
            </w:r>
            <w:r>
              <w:rPr>
                <w:noProof/>
                <w:webHidden/>
              </w:rPr>
            </w:r>
            <w:r>
              <w:rPr>
                <w:noProof/>
                <w:webHidden/>
              </w:rPr>
              <w:fldChar w:fldCharType="separate"/>
            </w:r>
            <w:r>
              <w:rPr>
                <w:noProof/>
                <w:webHidden/>
              </w:rPr>
              <w:t>416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36" w:history="1">
            <w:r w:rsidRPr="00B5273E">
              <w:rPr>
                <w:rStyle w:val="Hyperlink"/>
                <w:caps/>
                <w:noProof/>
              </w:rPr>
              <w:t>200</w:t>
            </w:r>
            <w:r>
              <w:rPr>
                <w:rFonts w:eastAsiaTheme="minorEastAsia"/>
                <w:noProof/>
              </w:rPr>
              <w:tab/>
            </w:r>
            <w:r w:rsidRPr="00B5273E">
              <w:rPr>
                <w:rStyle w:val="Hyperlink"/>
                <w:noProof/>
              </w:rPr>
              <w:t>SP_AUTOMATION_ROLL_FORWARD_AGENCY_FUND_PACKAGE_LIFECYCLE</w:t>
            </w:r>
            <w:r>
              <w:rPr>
                <w:noProof/>
                <w:webHidden/>
              </w:rPr>
              <w:tab/>
            </w:r>
            <w:r>
              <w:rPr>
                <w:noProof/>
                <w:webHidden/>
              </w:rPr>
              <w:fldChar w:fldCharType="begin"/>
            </w:r>
            <w:r>
              <w:rPr>
                <w:noProof/>
                <w:webHidden/>
              </w:rPr>
              <w:instrText xml:space="preserve"> PAGEREF _Toc338154436 \h </w:instrText>
            </w:r>
            <w:r>
              <w:rPr>
                <w:noProof/>
                <w:webHidden/>
              </w:rPr>
            </w:r>
            <w:r>
              <w:rPr>
                <w:noProof/>
                <w:webHidden/>
              </w:rPr>
              <w:fldChar w:fldCharType="separate"/>
            </w:r>
            <w:r>
              <w:rPr>
                <w:noProof/>
                <w:webHidden/>
              </w:rPr>
              <w:t>417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37" w:history="1">
            <w:r w:rsidRPr="00B5273E">
              <w:rPr>
                <w:rStyle w:val="Hyperlink"/>
                <w:noProof/>
              </w:rPr>
              <w:t>200.1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_Toc338154437 \h </w:instrText>
            </w:r>
            <w:r>
              <w:rPr>
                <w:noProof/>
                <w:webHidden/>
              </w:rPr>
            </w:r>
            <w:r>
              <w:rPr>
                <w:noProof/>
                <w:webHidden/>
              </w:rPr>
              <w:fldChar w:fldCharType="separate"/>
            </w:r>
            <w:r>
              <w:rPr>
                <w:noProof/>
                <w:webHidden/>
              </w:rPr>
              <w:t>417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38" w:history="1">
            <w:r w:rsidRPr="00B5273E">
              <w:rPr>
                <w:rStyle w:val="Hyperlink"/>
                <w:noProof/>
              </w:rPr>
              <w:t>200.1.1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_Toc338154438 \h </w:instrText>
            </w:r>
            <w:r>
              <w:rPr>
                <w:noProof/>
                <w:webHidden/>
              </w:rPr>
            </w:r>
            <w:r>
              <w:rPr>
                <w:noProof/>
                <w:webHidden/>
              </w:rPr>
              <w:fldChar w:fldCharType="separate"/>
            </w:r>
            <w:r>
              <w:rPr>
                <w:noProof/>
                <w:webHidden/>
              </w:rPr>
              <w:t>417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39" w:history="1">
            <w:r w:rsidRPr="00B5273E">
              <w:rPr>
                <w:rStyle w:val="Hyperlink"/>
                <w:noProof/>
              </w:rPr>
              <w:t>200.1.2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_Toc338154439 \h </w:instrText>
            </w:r>
            <w:r>
              <w:rPr>
                <w:noProof/>
                <w:webHidden/>
              </w:rPr>
            </w:r>
            <w:r>
              <w:rPr>
                <w:noProof/>
                <w:webHidden/>
              </w:rPr>
              <w:fldChar w:fldCharType="separate"/>
            </w:r>
            <w:r>
              <w:rPr>
                <w:noProof/>
                <w:webHidden/>
              </w:rPr>
              <w:t>417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40" w:history="1">
            <w:r w:rsidRPr="00B5273E">
              <w:rPr>
                <w:rStyle w:val="Hyperlink"/>
                <w:caps/>
                <w:noProof/>
              </w:rPr>
              <w:t>201</w:t>
            </w:r>
            <w:r>
              <w:rPr>
                <w:rFonts w:eastAsiaTheme="minorEastAsia"/>
                <w:noProof/>
              </w:rPr>
              <w:tab/>
            </w:r>
            <w:r w:rsidRPr="00B5273E">
              <w:rPr>
                <w:rStyle w:val="Hyperlink"/>
                <w:noProof/>
              </w:rPr>
              <w:t>SP_AUTOMATION_ROLL_FORWARD_CPS_FUND_DETAILS</w:t>
            </w:r>
            <w:r>
              <w:rPr>
                <w:noProof/>
                <w:webHidden/>
              </w:rPr>
              <w:tab/>
            </w:r>
            <w:r>
              <w:rPr>
                <w:noProof/>
                <w:webHidden/>
              </w:rPr>
              <w:fldChar w:fldCharType="begin"/>
            </w:r>
            <w:r>
              <w:rPr>
                <w:noProof/>
                <w:webHidden/>
              </w:rPr>
              <w:instrText xml:space="preserve"> PAGEREF _Toc338154440 \h </w:instrText>
            </w:r>
            <w:r>
              <w:rPr>
                <w:noProof/>
                <w:webHidden/>
              </w:rPr>
            </w:r>
            <w:r>
              <w:rPr>
                <w:noProof/>
                <w:webHidden/>
              </w:rPr>
              <w:fldChar w:fldCharType="separate"/>
            </w:r>
            <w:r>
              <w:rPr>
                <w:noProof/>
                <w:webHidden/>
              </w:rPr>
              <w:t>418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41" w:history="1">
            <w:r w:rsidRPr="00B5273E">
              <w:rPr>
                <w:rStyle w:val="Hyperlink"/>
                <w:noProof/>
              </w:rPr>
              <w:t>201.1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_Toc338154441 \h </w:instrText>
            </w:r>
            <w:r>
              <w:rPr>
                <w:noProof/>
                <w:webHidden/>
              </w:rPr>
            </w:r>
            <w:r>
              <w:rPr>
                <w:noProof/>
                <w:webHidden/>
              </w:rPr>
              <w:fldChar w:fldCharType="separate"/>
            </w:r>
            <w:r>
              <w:rPr>
                <w:noProof/>
                <w:webHidden/>
              </w:rPr>
              <w:t>418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42" w:history="1">
            <w:r w:rsidRPr="00B5273E">
              <w:rPr>
                <w:rStyle w:val="Hyperlink"/>
                <w:noProof/>
              </w:rPr>
              <w:t>201.1.1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_Toc338154442 \h </w:instrText>
            </w:r>
            <w:r>
              <w:rPr>
                <w:noProof/>
                <w:webHidden/>
              </w:rPr>
            </w:r>
            <w:r>
              <w:rPr>
                <w:noProof/>
                <w:webHidden/>
              </w:rPr>
              <w:fldChar w:fldCharType="separate"/>
            </w:r>
            <w:r>
              <w:rPr>
                <w:noProof/>
                <w:webHidden/>
              </w:rPr>
              <w:t>418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43" w:history="1">
            <w:r w:rsidRPr="00B5273E">
              <w:rPr>
                <w:rStyle w:val="Hyperlink"/>
                <w:noProof/>
              </w:rPr>
              <w:t>201.1.2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_Toc338154443 \h </w:instrText>
            </w:r>
            <w:r>
              <w:rPr>
                <w:noProof/>
                <w:webHidden/>
              </w:rPr>
            </w:r>
            <w:r>
              <w:rPr>
                <w:noProof/>
                <w:webHidden/>
              </w:rPr>
              <w:fldChar w:fldCharType="separate"/>
            </w:r>
            <w:r>
              <w:rPr>
                <w:noProof/>
                <w:webHidden/>
              </w:rPr>
              <w:t>418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44" w:history="1">
            <w:r w:rsidRPr="00B5273E">
              <w:rPr>
                <w:rStyle w:val="Hyperlink"/>
                <w:caps/>
                <w:noProof/>
              </w:rPr>
              <w:t>202</w:t>
            </w:r>
            <w:r>
              <w:rPr>
                <w:rFonts w:eastAsiaTheme="minorEastAsia"/>
                <w:noProof/>
              </w:rPr>
              <w:tab/>
            </w:r>
            <w:r w:rsidRPr="00B5273E">
              <w:rPr>
                <w:rStyle w:val="Hyperlink"/>
                <w:noProof/>
              </w:rPr>
              <w:t>SP_AUTOMATION_ROLL_FORWARD_PACKAGE_PREPARE</w:t>
            </w:r>
            <w:r>
              <w:rPr>
                <w:noProof/>
                <w:webHidden/>
              </w:rPr>
              <w:tab/>
            </w:r>
            <w:r>
              <w:rPr>
                <w:noProof/>
                <w:webHidden/>
              </w:rPr>
              <w:fldChar w:fldCharType="begin"/>
            </w:r>
            <w:r>
              <w:rPr>
                <w:noProof/>
                <w:webHidden/>
              </w:rPr>
              <w:instrText xml:space="preserve"> PAGEREF _Toc338154444 \h </w:instrText>
            </w:r>
            <w:r>
              <w:rPr>
                <w:noProof/>
                <w:webHidden/>
              </w:rPr>
            </w:r>
            <w:r>
              <w:rPr>
                <w:noProof/>
                <w:webHidden/>
              </w:rPr>
              <w:fldChar w:fldCharType="separate"/>
            </w:r>
            <w:r>
              <w:rPr>
                <w:noProof/>
                <w:webHidden/>
              </w:rPr>
              <w:t>419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45" w:history="1">
            <w:r w:rsidRPr="00B5273E">
              <w:rPr>
                <w:rStyle w:val="Hyperlink"/>
                <w:noProof/>
              </w:rPr>
              <w:t>202.1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_Toc338154445 \h </w:instrText>
            </w:r>
            <w:r>
              <w:rPr>
                <w:noProof/>
                <w:webHidden/>
              </w:rPr>
            </w:r>
            <w:r>
              <w:rPr>
                <w:noProof/>
                <w:webHidden/>
              </w:rPr>
              <w:fldChar w:fldCharType="separate"/>
            </w:r>
            <w:r>
              <w:rPr>
                <w:noProof/>
                <w:webHidden/>
              </w:rPr>
              <w:t>419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46" w:history="1">
            <w:r w:rsidRPr="00B5273E">
              <w:rPr>
                <w:rStyle w:val="Hyperlink"/>
                <w:noProof/>
              </w:rPr>
              <w:t>202.1.1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_Toc338154446 \h </w:instrText>
            </w:r>
            <w:r>
              <w:rPr>
                <w:noProof/>
                <w:webHidden/>
              </w:rPr>
            </w:r>
            <w:r>
              <w:rPr>
                <w:noProof/>
                <w:webHidden/>
              </w:rPr>
              <w:fldChar w:fldCharType="separate"/>
            </w:r>
            <w:r>
              <w:rPr>
                <w:noProof/>
                <w:webHidden/>
              </w:rPr>
              <w:t>419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47" w:history="1">
            <w:r w:rsidRPr="00B5273E">
              <w:rPr>
                <w:rStyle w:val="Hyperlink"/>
                <w:noProof/>
              </w:rPr>
              <w:t>202.1.2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_Toc338154447 \h </w:instrText>
            </w:r>
            <w:r>
              <w:rPr>
                <w:noProof/>
                <w:webHidden/>
              </w:rPr>
            </w:r>
            <w:r>
              <w:rPr>
                <w:noProof/>
                <w:webHidden/>
              </w:rPr>
              <w:fldChar w:fldCharType="separate"/>
            </w:r>
            <w:r>
              <w:rPr>
                <w:noProof/>
                <w:webHidden/>
              </w:rPr>
              <w:t>420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48" w:history="1">
            <w:r w:rsidRPr="00B5273E">
              <w:rPr>
                <w:rStyle w:val="Hyperlink"/>
                <w:caps/>
                <w:noProof/>
              </w:rPr>
              <w:t>203</w:t>
            </w:r>
            <w:r>
              <w:rPr>
                <w:rFonts w:eastAsiaTheme="minorEastAsia"/>
                <w:noProof/>
              </w:rPr>
              <w:tab/>
            </w:r>
            <w:r w:rsidRPr="00B5273E">
              <w:rPr>
                <w:rStyle w:val="Hyperlink"/>
                <w:noProof/>
              </w:rPr>
              <w:t>SP_AUTOMATION_ROLL_FORWARD_SCO510_FORM</w:t>
            </w:r>
            <w:r>
              <w:rPr>
                <w:noProof/>
                <w:webHidden/>
              </w:rPr>
              <w:tab/>
            </w:r>
            <w:r>
              <w:rPr>
                <w:noProof/>
                <w:webHidden/>
              </w:rPr>
              <w:fldChar w:fldCharType="begin"/>
            </w:r>
            <w:r>
              <w:rPr>
                <w:noProof/>
                <w:webHidden/>
              </w:rPr>
              <w:instrText xml:space="preserve"> PAGEREF _Toc338154448 \h </w:instrText>
            </w:r>
            <w:r>
              <w:rPr>
                <w:noProof/>
                <w:webHidden/>
              </w:rPr>
            </w:r>
            <w:r>
              <w:rPr>
                <w:noProof/>
                <w:webHidden/>
              </w:rPr>
              <w:fldChar w:fldCharType="separate"/>
            </w:r>
            <w:r>
              <w:rPr>
                <w:noProof/>
                <w:webHidden/>
              </w:rPr>
              <w:t>420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49" w:history="1">
            <w:r w:rsidRPr="00B5273E">
              <w:rPr>
                <w:rStyle w:val="Hyperlink"/>
                <w:noProof/>
              </w:rPr>
              <w:t>203.1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_Toc338154449 \h </w:instrText>
            </w:r>
            <w:r>
              <w:rPr>
                <w:noProof/>
                <w:webHidden/>
              </w:rPr>
            </w:r>
            <w:r>
              <w:rPr>
                <w:noProof/>
                <w:webHidden/>
              </w:rPr>
              <w:fldChar w:fldCharType="separate"/>
            </w:r>
            <w:r>
              <w:rPr>
                <w:noProof/>
                <w:webHidden/>
              </w:rPr>
              <w:t>420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50" w:history="1">
            <w:r w:rsidRPr="00B5273E">
              <w:rPr>
                <w:rStyle w:val="Hyperlink"/>
                <w:noProof/>
              </w:rPr>
              <w:t>203.1.1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_Toc338154450 \h </w:instrText>
            </w:r>
            <w:r>
              <w:rPr>
                <w:noProof/>
                <w:webHidden/>
              </w:rPr>
            </w:r>
            <w:r>
              <w:rPr>
                <w:noProof/>
                <w:webHidden/>
              </w:rPr>
              <w:fldChar w:fldCharType="separate"/>
            </w:r>
            <w:r>
              <w:rPr>
                <w:noProof/>
                <w:webHidden/>
              </w:rPr>
              <w:t>421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51" w:history="1">
            <w:r w:rsidRPr="00B5273E">
              <w:rPr>
                <w:rStyle w:val="Hyperlink"/>
                <w:noProof/>
              </w:rPr>
              <w:t>203.1.2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_Toc338154451 \h </w:instrText>
            </w:r>
            <w:r>
              <w:rPr>
                <w:noProof/>
                <w:webHidden/>
              </w:rPr>
            </w:r>
            <w:r>
              <w:rPr>
                <w:noProof/>
                <w:webHidden/>
              </w:rPr>
              <w:fldChar w:fldCharType="separate"/>
            </w:r>
            <w:r>
              <w:rPr>
                <w:noProof/>
                <w:webHidden/>
              </w:rPr>
              <w:t>421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52" w:history="1">
            <w:r w:rsidRPr="00B5273E">
              <w:rPr>
                <w:rStyle w:val="Hyperlink"/>
                <w:caps/>
                <w:noProof/>
              </w:rPr>
              <w:t>204</w:t>
            </w:r>
            <w:r>
              <w:rPr>
                <w:rFonts w:eastAsiaTheme="minorEastAsia"/>
                <w:noProof/>
              </w:rPr>
              <w:tab/>
            </w:r>
            <w:r w:rsidRPr="00B5273E">
              <w:rPr>
                <w:rStyle w:val="Hyperlink"/>
                <w:noProof/>
              </w:rPr>
              <w:t>SP_AUTOMATION_ROLL_FORWARD_SCO529_FORM</w:t>
            </w:r>
            <w:r>
              <w:rPr>
                <w:noProof/>
                <w:webHidden/>
              </w:rPr>
              <w:tab/>
            </w:r>
            <w:r>
              <w:rPr>
                <w:noProof/>
                <w:webHidden/>
              </w:rPr>
              <w:fldChar w:fldCharType="begin"/>
            </w:r>
            <w:r>
              <w:rPr>
                <w:noProof/>
                <w:webHidden/>
              </w:rPr>
              <w:instrText xml:space="preserve"> PAGEREF _Toc338154452 \h </w:instrText>
            </w:r>
            <w:r>
              <w:rPr>
                <w:noProof/>
                <w:webHidden/>
              </w:rPr>
            </w:r>
            <w:r>
              <w:rPr>
                <w:noProof/>
                <w:webHidden/>
              </w:rPr>
              <w:fldChar w:fldCharType="separate"/>
            </w:r>
            <w:r>
              <w:rPr>
                <w:noProof/>
                <w:webHidden/>
              </w:rPr>
              <w:t>422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53" w:history="1">
            <w:r w:rsidRPr="00B5273E">
              <w:rPr>
                <w:rStyle w:val="Hyperlink"/>
                <w:noProof/>
              </w:rPr>
              <w:t>204.1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_Toc338154453 \h </w:instrText>
            </w:r>
            <w:r>
              <w:rPr>
                <w:noProof/>
                <w:webHidden/>
              </w:rPr>
            </w:r>
            <w:r>
              <w:rPr>
                <w:noProof/>
                <w:webHidden/>
              </w:rPr>
              <w:fldChar w:fldCharType="separate"/>
            </w:r>
            <w:r>
              <w:rPr>
                <w:noProof/>
                <w:webHidden/>
              </w:rPr>
              <w:t>422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54" w:history="1">
            <w:r w:rsidRPr="00B5273E">
              <w:rPr>
                <w:rStyle w:val="Hyperlink"/>
                <w:noProof/>
              </w:rPr>
              <w:t>204.1.1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_Toc338154454 \h </w:instrText>
            </w:r>
            <w:r>
              <w:rPr>
                <w:noProof/>
                <w:webHidden/>
              </w:rPr>
            </w:r>
            <w:r>
              <w:rPr>
                <w:noProof/>
                <w:webHidden/>
              </w:rPr>
              <w:fldChar w:fldCharType="separate"/>
            </w:r>
            <w:r>
              <w:rPr>
                <w:noProof/>
                <w:webHidden/>
              </w:rPr>
              <w:t>422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55" w:history="1">
            <w:r w:rsidRPr="00B5273E">
              <w:rPr>
                <w:rStyle w:val="Hyperlink"/>
                <w:noProof/>
              </w:rPr>
              <w:t>204.1.2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_Toc338154455 \h </w:instrText>
            </w:r>
            <w:r>
              <w:rPr>
                <w:noProof/>
                <w:webHidden/>
              </w:rPr>
            </w:r>
            <w:r>
              <w:rPr>
                <w:noProof/>
                <w:webHidden/>
              </w:rPr>
              <w:fldChar w:fldCharType="separate"/>
            </w:r>
            <w:r>
              <w:rPr>
                <w:noProof/>
                <w:webHidden/>
              </w:rPr>
              <w:t>422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56" w:history="1">
            <w:r w:rsidRPr="00B5273E">
              <w:rPr>
                <w:rStyle w:val="Hyperlink"/>
                <w:caps/>
                <w:noProof/>
              </w:rPr>
              <w:t>205</w:t>
            </w:r>
            <w:r>
              <w:rPr>
                <w:rFonts w:eastAsiaTheme="minorEastAsia"/>
                <w:noProof/>
              </w:rPr>
              <w:tab/>
            </w:r>
            <w:r w:rsidRPr="00B5273E">
              <w:rPr>
                <w:rStyle w:val="Hyperlink"/>
                <w:noProof/>
              </w:rPr>
              <w:t>SP_AUTOMATION_ROLL_FORWARD_SCO531_FORM</w:t>
            </w:r>
            <w:r>
              <w:rPr>
                <w:noProof/>
                <w:webHidden/>
              </w:rPr>
              <w:tab/>
            </w:r>
            <w:r>
              <w:rPr>
                <w:noProof/>
                <w:webHidden/>
              </w:rPr>
              <w:fldChar w:fldCharType="begin"/>
            </w:r>
            <w:r>
              <w:rPr>
                <w:noProof/>
                <w:webHidden/>
              </w:rPr>
              <w:instrText xml:space="preserve"> PAGEREF _Toc338154456 \h </w:instrText>
            </w:r>
            <w:r>
              <w:rPr>
                <w:noProof/>
                <w:webHidden/>
              </w:rPr>
            </w:r>
            <w:r>
              <w:rPr>
                <w:noProof/>
                <w:webHidden/>
              </w:rPr>
              <w:fldChar w:fldCharType="separate"/>
            </w:r>
            <w:r>
              <w:rPr>
                <w:noProof/>
                <w:webHidden/>
              </w:rPr>
              <w:t>423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57" w:history="1">
            <w:r w:rsidRPr="00B5273E">
              <w:rPr>
                <w:rStyle w:val="Hyperlink"/>
                <w:noProof/>
              </w:rPr>
              <w:t>205.1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_Toc338154457 \h </w:instrText>
            </w:r>
            <w:r>
              <w:rPr>
                <w:noProof/>
                <w:webHidden/>
              </w:rPr>
            </w:r>
            <w:r>
              <w:rPr>
                <w:noProof/>
                <w:webHidden/>
              </w:rPr>
              <w:fldChar w:fldCharType="separate"/>
            </w:r>
            <w:r>
              <w:rPr>
                <w:noProof/>
                <w:webHidden/>
              </w:rPr>
              <w:t>423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58" w:history="1">
            <w:r w:rsidRPr="00B5273E">
              <w:rPr>
                <w:rStyle w:val="Hyperlink"/>
                <w:noProof/>
              </w:rPr>
              <w:t>205.1.1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_Toc338154458 \h </w:instrText>
            </w:r>
            <w:r>
              <w:rPr>
                <w:noProof/>
                <w:webHidden/>
              </w:rPr>
            </w:r>
            <w:r>
              <w:rPr>
                <w:noProof/>
                <w:webHidden/>
              </w:rPr>
              <w:fldChar w:fldCharType="separate"/>
            </w:r>
            <w:r>
              <w:rPr>
                <w:noProof/>
                <w:webHidden/>
              </w:rPr>
              <w:t>423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59" w:history="1">
            <w:r w:rsidRPr="00B5273E">
              <w:rPr>
                <w:rStyle w:val="Hyperlink"/>
                <w:noProof/>
              </w:rPr>
              <w:t>205.1.2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_Toc338154459 \h </w:instrText>
            </w:r>
            <w:r>
              <w:rPr>
                <w:noProof/>
                <w:webHidden/>
              </w:rPr>
            </w:r>
            <w:r>
              <w:rPr>
                <w:noProof/>
                <w:webHidden/>
              </w:rPr>
              <w:fldChar w:fldCharType="separate"/>
            </w:r>
            <w:r>
              <w:rPr>
                <w:noProof/>
                <w:webHidden/>
              </w:rPr>
              <w:t>423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60" w:history="1">
            <w:r w:rsidRPr="00B5273E">
              <w:rPr>
                <w:rStyle w:val="Hyperlink"/>
                <w:caps/>
                <w:noProof/>
              </w:rPr>
              <w:t>206</w:t>
            </w:r>
            <w:r>
              <w:rPr>
                <w:rFonts w:eastAsiaTheme="minorEastAsia"/>
                <w:noProof/>
              </w:rPr>
              <w:tab/>
            </w:r>
            <w:r w:rsidRPr="00B5273E">
              <w:rPr>
                <w:rStyle w:val="Hyperlink"/>
                <w:noProof/>
              </w:rPr>
              <w:t>SP_AUTOMATION_ROLL_FORWARD_SCO534_FORM</w:t>
            </w:r>
            <w:r>
              <w:rPr>
                <w:noProof/>
                <w:webHidden/>
              </w:rPr>
              <w:tab/>
            </w:r>
            <w:r>
              <w:rPr>
                <w:noProof/>
                <w:webHidden/>
              </w:rPr>
              <w:fldChar w:fldCharType="begin"/>
            </w:r>
            <w:r>
              <w:rPr>
                <w:noProof/>
                <w:webHidden/>
              </w:rPr>
              <w:instrText xml:space="preserve"> PAGEREF _Toc338154460 \h </w:instrText>
            </w:r>
            <w:r>
              <w:rPr>
                <w:noProof/>
                <w:webHidden/>
              </w:rPr>
            </w:r>
            <w:r>
              <w:rPr>
                <w:noProof/>
                <w:webHidden/>
              </w:rPr>
              <w:fldChar w:fldCharType="separate"/>
            </w:r>
            <w:r>
              <w:rPr>
                <w:noProof/>
                <w:webHidden/>
              </w:rPr>
              <w:t>424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61" w:history="1">
            <w:r w:rsidRPr="00B5273E">
              <w:rPr>
                <w:rStyle w:val="Hyperlink"/>
                <w:noProof/>
              </w:rPr>
              <w:t>206.1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_Toc338154461 \h </w:instrText>
            </w:r>
            <w:r>
              <w:rPr>
                <w:noProof/>
                <w:webHidden/>
              </w:rPr>
            </w:r>
            <w:r>
              <w:rPr>
                <w:noProof/>
                <w:webHidden/>
              </w:rPr>
              <w:fldChar w:fldCharType="separate"/>
            </w:r>
            <w:r>
              <w:rPr>
                <w:noProof/>
                <w:webHidden/>
              </w:rPr>
              <w:t>424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62" w:history="1">
            <w:r w:rsidRPr="00B5273E">
              <w:rPr>
                <w:rStyle w:val="Hyperlink"/>
                <w:noProof/>
              </w:rPr>
              <w:t>206.1.1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_Toc338154462 \h </w:instrText>
            </w:r>
            <w:r>
              <w:rPr>
                <w:noProof/>
                <w:webHidden/>
              </w:rPr>
            </w:r>
            <w:r>
              <w:rPr>
                <w:noProof/>
                <w:webHidden/>
              </w:rPr>
              <w:fldChar w:fldCharType="separate"/>
            </w:r>
            <w:r>
              <w:rPr>
                <w:noProof/>
                <w:webHidden/>
              </w:rPr>
              <w:t>424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63" w:history="1">
            <w:r w:rsidRPr="00B5273E">
              <w:rPr>
                <w:rStyle w:val="Hyperlink"/>
                <w:noProof/>
              </w:rPr>
              <w:t>206.1.2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_Toc338154463 \h </w:instrText>
            </w:r>
            <w:r>
              <w:rPr>
                <w:noProof/>
                <w:webHidden/>
              </w:rPr>
            </w:r>
            <w:r>
              <w:rPr>
                <w:noProof/>
                <w:webHidden/>
              </w:rPr>
              <w:fldChar w:fldCharType="separate"/>
            </w:r>
            <w:r>
              <w:rPr>
                <w:noProof/>
                <w:webHidden/>
              </w:rPr>
              <w:t>424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64" w:history="1">
            <w:r w:rsidRPr="00B5273E">
              <w:rPr>
                <w:rStyle w:val="Hyperlink"/>
                <w:caps/>
                <w:noProof/>
              </w:rPr>
              <w:t>207</w:t>
            </w:r>
            <w:r>
              <w:rPr>
                <w:rFonts w:eastAsiaTheme="minorEastAsia"/>
                <w:noProof/>
              </w:rPr>
              <w:tab/>
            </w:r>
            <w:r w:rsidRPr="00B5273E">
              <w:rPr>
                <w:rStyle w:val="Hyperlink"/>
                <w:noProof/>
              </w:rPr>
              <w:t>SP_AUTOMATION_ROLL_FORWARD_SCO545_FORM</w:t>
            </w:r>
            <w:r>
              <w:rPr>
                <w:noProof/>
                <w:webHidden/>
              </w:rPr>
              <w:tab/>
            </w:r>
            <w:r>
              <w:rPr>
                <w:noProof/>
                <w:webHidden/>
              </w:rPr>
              <w:fldChar w:fldCharType="begin"/>
            </w:r>
            <w:r>
              <w:rPr>
                <w:noProof/>
                <w:webHidden/>
              </w:rPr>
              <w:instrText xml:space="preserve"> PAGEREF _Toc338154464 \h </w:instrText>
            </w:r>
            <w:r>
              <w:rPr>
                <w:noProof/>
                <w:webHidden/>
              </w:rPr>
            </w:r>
            <w:r>
              <w:rPr>
                <w:noProof/>
                <w:webHidden/>
              </w:rPr>
              <w:fldChar w:fldCharType="separate"/>
            </w:r>
            <w:r>
              <w:rPr>
                <w:noProof/>
                <w:webHidden/>
              </w:rPr>
              <w:t>425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65" w:history="1">
            <w:r w:rsidRPr="00B5273E">
              <w:rPr>
                <w:rStyle w:val="Hyperlink"/>
                <w:noProof/>
              </w:rPr>
              <w:t>207.1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_Toc338154465 \h </w:instrText>
            </w:r>
            <w:r>
              <w:rPr>
                <w:noProof/>
                <w:webHidden/>
              </w:rPr>
            </w:r>
            <w:r>
              <w:rPr>
                <w:noProof/>
                <w:webHidden/>
              </w:rPr>
              <w:fldChar w:fldCharType="separate"/>
            </w:r>
            <w:r>
              <w:rPr>
                <w:noProof/>
                <w:webHidden/>
              </w:rPr>
              <w:t>425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66" w:history="1">
            <w:r w:rsidRPr="00B5273E">
              <w:rPr>
                <w:rStyle w:val="Hyperlink"/>
                <w:noProof/>
              </w:rPr>
              <w:t>207.1.1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_Toc338154466 \h </w:instrText>
            </w:r>
            <w:r>
              <w:rPr>
                <w:noProof/>
                <w:webHidden/>
              </w:rPr>
            </w:r>
            <w:r>
              <w:rPr>
                <w:noProof/>
                <w:webHidden/>
              </w:rPr>
              <w:fldChar w:fldCharType="separate"/>
            </w:r>
            <w:r>
              <w:rPr>
                <w:noProof/>
                <w:webHidden/>
              </w:rPr>
              <w:t>425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67" w:history="1">
            <w:r w:rsidRPr="00B5273E">
              <w:rPr>
                <w:rStyle w:val="Hyperlink"/>
                <w:noProof/>
              </w:rPr>
              <w:t>207.1.2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_Toc338154467 \h </w:instrText>
            </w:r>
            <w:r>
              <w:rPr>
                <w:noProof/>
                <w:webHidden/>
              </w:rPr>
            </w:r>
            <w:r>
              <w:rPr>
                <w:noProof/>
                <w:webHidden/>
              </w:rPr>
              <w:fldChar w:fldCharType="separate"/>
            </w:r>
            <w:r>
              <w:rPr>
                <w:noProof/>
                <w:webHidden/>
              </w:rPr>
              <w:t>426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68" w:history="1">
            <w:r w:rsidRPr="00B5273E">
              <w:rPr>
                <w:rStyle w:val="Hyperlink"/>
                <w:caps/>
                <w:noProof/>
              </w:rPr>
              <w:t>208</w:t>
            </w:r>
            <w:r>
              <w:rPr>
                <w:rFonts w:eastAsiaTheme="minorEastAsia"/>
                <w:noProof/>
              </w:rPr>
              <w:tab/>
            </w:r>
            <w:r w:rsidRPr="00B5273E">
              <w:rPr>
                <w:rStyle w:val="Hyperlink"/>
                <w:noProof/>
              </w:rPr>
              <w:t>SP_AUTOMATION_ROLL_FORWARD_SCO547_FORM</w:t>
            </w:r>
            <w:r>
              <w:rPr>
                <w:noProof/>
                <w:webHidden/>
              </w:rPr>
              <w:tab/>
            </w:r>
            <w:r>
              <w:rPr>
                <w:noProof/>
                <w:webHidden/>
              </w:rPr>
              <w:fldChar w:fldCharType="begin"/>
            </w:r>
            <w:r>
              <w:rPr>
                <w:noProof/>
                <w:webHidden/>
              </w:rPr>
              <w:instrText xml:space="preserve"> PAGEREF _Toc338154468 \h </w:instrText>
            </w:r>
            <w:r>
              <w:rPr>
                <w:noProof/>
                <w:webHidden/>
              </w:rPr>
            </w:r>
            <w:r>
              <w:rPr>
                <w:noProof/>
                <w:webHidden/>
              </w:rPr>
              <w:fldChar w:fldCharType="separate"/>
            </w:r>
            <w:r>
              <w:rPr>
                <w:noProof/>
                <w:webHidden/>
              </w:rPr>
              <w:t>426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69" w:history="1">
            <w:r w:rsidRPr="00B5273E">
              <w:rPr>
                <w:rStyle w:val="Hyperlink"/>
                <w:noProof/>
              </w:rPr>
              <w:t>208.1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_Toc338154469 \h </w:instrText>
            </w:r>
            <w:r>
              <w:rPr>
                <w:noProof/>
                <w:webHidden/>
              </w:rPr>
            </w:r>
            <w:r>
              <w:rPr>
                <w:noProof/>
                <w:webHidden/>
              </w:rPr>
              <w:fldChar w:fldCharType="separate"/>
            </w:r>
            <w:r>
              <w:rPr>
                <w:noProof/>
                <w:webHidden/>
              </w:rPr>
              <w:t>426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70" w:history="1">
            <w:r w:rsidRPr="00B5273E">
              <w:rPr>
                <w:rStyle w:val="Hyperlink"/>
                <w:noProof/>
              </w:rPr>
              <w:t>208.1.1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_Toc338154470 \h </w:instrText>
            </w:r>
            <w:r>
              <w:rPr>
                <w:noProof/>
                <w:webHidden/>
              </w:rPr>
            </w:r>
            <w:r>
              <w:rPr>
                <w:noProof/>
                <w:webHidden/>
              </w:rPr>
              <w:fldChar w:fldCharType="separate"/>
            </w:r>
            <w:r>
              <w:rPr>
                <w:noProof/>
                <w:webHidden/>
              </w:rPr>
              <w:t>426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71" w:history="1">
            <w:r w:rsidRPr="00B5273E">
              <w:rPr>
                <w:rStyle w:val="Hyperlink"/>
                <w:noProof/>
              </w:rPr>
              <w:t>208.1.2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_Toc338154471 \h </w:instrText>
            </w:r>
            <w:r>
              <w:rPr>
                <w:noProof/>
                <w:webHidden/>
              </w:rPr>
            </w:r>
            <w:r>
              <w:rPr>
                <w:noProof/>
                <w:webHidden/>
              </w:rPr>
              <w:fldChar w:fldCharType="separate"/>
            </w:r>
            <w:r>
              <w:rPr>
                <w:noProof/>
                <w:webHidden/>
              </w:rPr>
              <w:t>427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72" w:history="1">
            <w:r w:rsidRPr="00B5273E">
              <w:rPr>
                <w:rStyle w:val="Hyperlink"/>
                <w:caps/>
                <w:noProof/>
              </w:rPr>
              <w:t>209</w:t>
            </w:r>
            <w:r>
              <w:rPr>
                <w:rFonts w:eastAsiaTheme="minorEastAsia"/>
                <w:noProof/>
              </w:rPr>
              <w:tab/>
            </w:r>
            <w:r w:rsidRPr="00B5273E">
              <w:rPr>
                <w:rStyle w:val="Hyperlink"/>
                <w:noProof/>
              </w:rPr>
              <w:t>SP_AUTOMATION_ROLL_FORWARD_SCO548_FORM</w:t>
            </w:r>
            <w:r>
              <w:rPr>
                <w:noProof/>
                <w:webHidden/>
              </w:rPr>
              <w:tab/>
            </w:r>
            <w:r>
              <w:rPr>
                <w:noProof/>
                <w:webHidden/>
              </w:rPr>
              <w:fldChar w:fldCharType="begin"/>
            </w:r>
            <w:r>
              <w:rPr>
                <w:noProof/>
                <w:webHidden/>
              </w:rPr>
              <w:instrText xml:space="preserve"> PAGEREF _Toc338154472 \h </w:instrText>
            </w:r>
            <w:r>
              <w:rPr>
                <w:noProof/>
                <w:webHidden/>
              </w:rPr>
            </w:r>
            <w:r>
              <w:rPr>
                <w:noProof/>
                <w:webHidden/>
              </w:rPr>
              <w:fldChar w:fldCharType="separate"/>
            </w:r>
            <w:r>
              <w:rPr>
                <w:noProof/>
                <w:webHidden/>
              </w:rPr>
              <w:t>427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73" w:history="1">
            <w:r w:rsidRPr="00B5273E">
              <w:rPr>
                <w:rStyle w:val="Hyperlink"/>
                <w:noProof/>
              </w:rPr>
              <w:t>209.1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_Toc338154473 \h </w:instrText>
            </w:r>
            <w:r>
              <w:rPr>
                <w:noProof/>
                <w:webHidden/>
              </w:rPr>
            </w:r>
            <w:r>
              <w:rPr>
                <w:noProof/>
                <w:webHidden/>
              </w:rPr>
              <w:fldChar w:fldCharType="separate"/>
            </w:r>
            <w:r>
              <w:rPr>
                <w:noProof/>
                <w:webHidden/>
              </w:rPr>
              <w:t>427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74" w:history="1">
            <w:r w:rsidRPr="00B5273E">
              <w:rPr>
                <w:rStyle w:val="Hyperlink"/>
                <w:noProof/>
              </w:rPr>
              <w:t>209.1.1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_Toc338154474 \h </w:instrText>
            </w:r>
            <w:r>
              <w:rPr>
                <w:noProof/>
                <w:webHidden/>
              </w:rPr>
            </w:r>
            <w:r>
              <w:rPr>
                <w:noProof/>
                <w:webHidden/>
              </w:rPr>
              <w:fldChar w:fldCharType="separate"/>
            </w:r>
            <w:r>
              <w:rPr>
                <w:noProof/>
                <w:webHidden/>
              </w:rPr>
              <w:t>428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75" w:history="1">
            <w:r w:rsidRPr="00B5273E">
              <w:rPr>
                <w:rStyle w:val="Hyperlink"/>
                <w:noProof/>
              </w:rPr>
              <w:t>209.1.2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_Toc338154475 \h </w:instrText>
            </w:r>
            <w:r>
              <w:rPr>
                <w:noProof/>
                <w:webHidden/>
              </w:rPr>
            </w:r>
            <w:r>
              <w:rPr>
                <w:noProof/>
                <w:webHidden/>
              </w:rPr>
              <w:fldChar w:fldCharType="separate"/>
            </w:r>
            <w:r>
              <w:rPr>
                <w:noProof/>
                <w:webHidden/>
              </w:rPr>
              <w:t>428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76" w:history="1">
            <w:r w:rsidRPr="00B5273E">
              <w:rPr>
                <w:rStyle w:val="Hyperlink"/>
                <w:caps/>
                <w:noProof/>
              </w:rPr>
              <w:t>210</w:t>
            </w:r>
            <w:r>
              <w:rPr>
                <w:rFonts w:eastAsiaTheme="minorEastAsia"/>
                <w:noProof/>
              </w:rPr>
              <w:tab/>
            </w:r>
            <w:r w:rsidRPr="00B5273E">
              <w:rPr>
                <w:rStyle w:val="Hyperlink"/>
                <w:noProof/>
              </w:rPr>
              <w:t>SP_AUTOMATION_ROLL_FORWARD_SCO549_FORM</w:t>
            </w:r>
            <w:r>
              <w:rPr>
                <w:noProof/>
                <w:webHidden/>
              </w:rPr>
              <w:tab/>
            </w:r>
            <w:r>
              <w:rPr>
                <w:noProof/>
                <w:webHidden/>
              </w:rPr>
              <w:fldChar w:fldCharType="begin"/>
            </w:r>
            <w:r>
              <w:rPr>
                <w:noProof/>
                <w:webHidden/>
              </w:rPr>
              <w:instrText xml:space="preserve"> PAGEREF _Toc338154476 \h </w:instrText>
            </w:r>
            <w:r>
              <w:rPr>
                <w:noProof/>
                <w:webHidden/>
              </w:rPr>
            </w:r>
            <w:r>
              <w:rPr>
                <w:noProof/>
                <w:webHidden/>
              </w:rPr>
              <w:fldChar w:fldCharType="separate"/>
            </w:r>
            <w:r>
              <w:rPr>
                <w:noProof/>
                <w:webHidden/>
              </w:rPr>
              <w:t>429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77" w:history="1">
            <w:r w:rsidRPr="00B5273E">
              <w:rPr>
                <w:rStyle w:val="Hyperlink"/>
                <w:noProof/>
              </w:rPr>
              <w:t>210.1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_Toc338154477 \h </w:instrText>
            </w:r>
            <w:r>
              <w:rPr>
                <w:noProof/>
                <w:webHidden/>
              </w:rPr>
            </w:r>
            <w:r>
              <w:rPr>
                <w:noProof/>
                <w:webHidden/>
              </w:rPr>
              <w:fldChar w:fldCharType="separate"/>
            </w:r>
            <w:r>
              <w:rPr>
                <w:noProof/>
                <w:webHidden/>
              </w:rPr>
              <w:t>429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78" w:history="1">
            <w:r w:rsidRPr="00B5273E">
              <w:rPr>
                <w:rStyle w:val="Hyperlink"/>
                <w:noProof/>
              </w:rPr>
              <w:t>210.1.1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_Toc338154478 \h </w:instrText>
            </w:r>
            <w:r>
              <w:rPr>
                <w:noProof/>
                <w:webHidden/>
              </w:rPr>
            </w:r>
            <w:r>
              <w:rPr>
                <w:noProof/>
                <w:webHidden/>
              </w:rPr>
              <w:fldChar w:fldCharType="separate"/>
            </w:r>
            <w:r>
              <w:rPr>
                <w:noProof/>
                <w:webHidden/>
              </w:rPr>
              <w:t>429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79" w:history="1">
            <w:r w:rsidRPr="00B5273E">
              <w:rPr>
                <w:rStyle w:val="Hyperlink"/>
                <w:noProof/>
              </w:rPr>
              <w:t>210.1.2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_Toc338154479 \h </w:instrText>
            </w:r>
            <w:r>
              <w:rPr>
                <w:noProof/>
                <w:webHidden/>
              </w:rPr>
            </w:r>
            <w:r>
              <w:rPr>
                <w:noProof/>
                <w:webHidden/>
              </w:rPr>
              <w:fldChar w:fldCharType="separate"/>
            </w:r>
            <w:r>
              <w:rPr>
                <w:noProof/>
                <w:webHidden/>
              </w:rPr>
              <w:t>430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80" w:history="1">
            <w:r w:rsidRPr="00B5273E">
              <w:rPr>
                <w:rStyle w:val="Hyperlink"/>
                <w:caps/>
                <w:noProof/>
              </w:rPr>
              <w:t>211</w:t>
            </w:r>
            <w:r>
              <w:rPr>
                <w:rFonts w:eastAsiaTheme="minorEastAsia"/>
                <w:noProof/>
              </w:rPr>
              <w:tab/>
            </w:r>
            <w:r w:rsidRPr="00B5273E">
              <w:rPr>
                <w:rStyle w:val="Hyperlink"/>
                <w:noProof/>
              </w:rPr>
              <w:t>SP_AUTOMATION_ROLL_FORWARD_SCO565_FORM</w:t>
            </w:r>
            <w:r>
              <w:rPr>
                <w:noProof/>
                <w:webHidden/>
              </w:rPr>
              <w:tab/>
            </w:r>
            <w:r>
              <w:rPr>
                <w:noProof/>
                <w:webHidden/>
              </w:rPr>
              <w:fldChar w:fldCharType="begin"/>
            </w:r>
            <w:r>
              <w:rPr>
                <w:noProof/>
                <w:webHidden/>
              </w:rPr>
              <w:instrText xml:space="preserve"> PAGEREF _Toc338154480 \h </w:instrText>
            </w:r>
            <w:r>
              <w:rPr>
                <w:noProof/>
                <w:webHidden/>
              </w:rPr>
            </w:r>
            <w:r>
              <w:rPr>
                <w:noProof/>
                <w:webHidden/>
              </w:rPr>
              <w:fldChar w:fldCharType="separate"/>
            </w:r>
            <w:r>
              <w:rPr>
                <w:noProof/>
                <w:webHidden/>
              </w:rPr>
              <w:t>430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81" w:history="1">
            <w:r w:rsidRPr="00B5273E">
              <w:rPr>
                <w:rStyle w:val="Hyperlink"/>
                <w:noProof/>
              </w:rPr>
              <w:t>211.1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_Toc338154481 \h </w:instrText>
            </w:r>
            <w:r>
              <w:rPr>
                <w:noProof/>
                <w:webHidden/>
              </w:rPr>
            </w:r>
            <w:r>
              <w:rPr>
                <w:noProof/>
                <w:webHidden/>
              </w:rPr>
              <w:fldChar w:fldCharType="separate"/>
            </w:r>
            <w:r>
              <w:rPr>
                <w:noProof/>
                <w:webHidden/>
              </w:rPr>
              <w:t>430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82" w:history="1">
            <w:r w:rsidRPr="00B5273E">
              <w:rPr>
                <w:rStyle w:val="Hyperlink"/>
                <w:noProof/>
              </w:rPr>
              <w:t>211.1.1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_Toc338154482 \h </w:instrText>
            </w:r>
            <w:r>
              <w:rPr>
                <w:noProof/>
                <w:webHidden/>
              </w:rPr>
            </w:r>
            <w:r>
              <w:rPr>
                <w:noProof/>
                <w:webHidden/>
              </w:rPr>
              <w:fldChar w:fldCharType="separate"/>
            </w:r>
            <w:r>
              <w:rPr>
                <w:noProof/>
                <w:webHidden/>
              </w:rPr>
              <w:t>430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83" w:history="1">
            <w:r w:rsidRPr="00B5273E">
              <w:rPr>
                <w:rStyle w:val="Hyperlink"/>
                <w:noProof/>
              </w:rPr>
              <w:t>211.1.2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_Toc338154483 \h </w:instrText>
            </w:r>
            <w:r>
              <w:rPr>
                <w:noProof/>
                <w:webHidden/>
              </w:rPr>
            </w:r>
            <w:r>
              <w:rPr>
                <w:noProof/>
                <w:webHidden/>
              </w:rPr>
              <w:fldChar w:fldCharType="separate"/>
            </w:r>
            <w:r>
              <w:rPr>
                <w:noProof/>
                <w:webHidden/>
              </w:rPr>
              <w:t>431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84" w:history="1">
            <w:r w:rsidRPr="00B5273E">
              <w:rPr>
                <w:rStyle w:val="Hyperlink"/>
                <w:caps/>
                <w:noProof/>
              </w:rPr>
              <w:t>212</w:t>
            </w:r>
            <w:r>
              <w:rPr>
                <w:rFonts w:eastAsiaTheme="minorEastAsia"/>
                <w:noProof/>
              </w:rPr>
              <w:tab/>
            </w:r>
            <w:r w:rsidRPr="00B5273E">
              <w:rPr>
                <w:rStyle w:val="Hyperlink"/>
                <w:noProof/>
              </w:rPr>
              <w:t>SP_AUTOMATION_ROLL_FORWARD_SCO567_FORM</w:t>
            </w:r>
            <w:r>
              <w:rPr>
                <w:noProof/>
                <w:webHidden/>
              </w:rPr>
              <w:tab/>
            </w:r>
            <w:r>
              <w:rPr>
                <w:noProof/>
                <w:webHidden/>
              </w:rPr>
              <w:fldChar w:fldCharType="begin"/>
            </w:r>
            <w:r>
              <w:rPr>
                <w:noProof/>
                <w:webHidden/>
              </w:rPr>
              <w:instrText xml:space="preserve"> PAGEREF _Toc338154484 \h </w:instrText>
            </w:r>
            <w:r>
              <w:rPr>
                <w:noProof/>
                <w:webHidden/>
              </w:rPr>
            </w:r>
            <w:r>
              <w:rPr>
                <w:noProof/>
                <w:webHidden/>
              </w:rPr>
              <w:fldChar w:fldCharType="separate"/>
            </w:r>
            <w:r>
              <w:rPr>
                <w:noProof/>
                <w:webHidden/>
              </w:rPr>
              <w:t>431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85" w:history="1">
            <w:r w:rsidRPr="00B5273E">
              <w:rPr>
                <w:rStyle w:val="Hyperlink"/>
                <w:noProof/>
              </w:rPr>
              <w:t>212.1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_Toc338154485 \h </w:instrText>
            </w:r>
            <w:r>
              <w:rPr>
                <w:noProof/>
                <w:webHidden/>
              </w:rPr>
            </w:r>
            <w:r>
              <w:rPr>
                <w:noProof/>
                <w:webHidden/>
              </w:rPr>
              <w:fldChar w:fldCharType="separate"/>
            </w:r>
            <w:r>
              <w:rPr>
                <w:noProof/>
                <w:webHidden/>
              </w:rPr>
              <w:t>431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86" w:history="1">
            <w:r w:rsidRPr="00B5273E">
              <w:rPr>
                <w:rStyle w:val="Hyperlink"/>
                <w:noProof/>
              </w:rPr>
              <w:t>212.1.1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_Toc338154486 \h </w:instrText>
            </w:r>
            <w:r>
              <w:rPr>
                <w:noProof/>
                <w:webHidden/>
              </w:rPr>
            </w:r>
            <w:r>
              <w:rPr>
                <w:noProof/>
                <w:webHidden/>
              </w:rPr>
              <w:fldChar w:fldCharType="separate"/>
            </w:r>
            <w:r>
              <w:rPr>
                <w:noProof/>
                <w:webHidden/>
              </w:rPr>
              <w:t>432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87" w:history="1">
            <w:r w:rsidRPr="00B5273E">
              <w:rPr>
                <w:rStyle w:val="Hyperlink"/>
                <w:noProof/>
              </w:rPr>
              <w:t>212.1.2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_Toc338154487 \h </w:instrText>
            </w:r>
            <w:r>
              <w:rPr>
                <w:noProof/>
                <w:webHidden/>
              </w:rPr>
            </w:r>
            <w:r>
              <w:rPr>
                <w:noProof/>
                <w:webHidden/>
              </w:rPr>
              <w:fldChar w:fldCharType="separate"/>
            </w:r>
            <w:r>
              <w:rPr>
                <w:noProof/>
                <w:webHidden/>
              </w:rPr>
              <w:t>432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88" w:history="1">
            <w:r w:rsidRPr="00B5273E">
              <w:rPr>
                <w:rStyle w:val="Hyperlink"/>
                <w:caps/>
                <w:noProof/>
              </w:rPr>
              <w:t>213</w:t>
            </w:r>
            <w:r>
              <w:rPr>
                <w:rFonts w:eastAsiaTheme="minorEastAsia"/>
                <w:noProof/>
              </w:rPr>
              <w:tab/>
            </w:r>
            <w:r w:rsidRPr="00B5273E">
              <w:rPr>
                <w:rStyle w:val="Hyperlink"/>
                <w:noProof/>
              </w:rPr>
              <w:t>SP_AUTOMATION_ROLL_FORWARD_SCO568_FORM</w:t>
            </w:r>
            <w:r>
              <w:rPr>
                <w:noProof/>
                <w:webHidden/>
              </w:rPr>
              <w:tab/>
            </w:r>
            <w:r>
              <w:rPr>
                <w:noProof/>
                <w:webHidden/>
              </w:rPr>
              <w:fldChar w:fldCharType="begin"/>
            </w:r>
            <w:r>
              <w:rPr>
                <w:noProof/>
                <w:webHidden/>
              </w:rPr>
              <w:instrText xml:space="preserve"> PAGEREF _Toc338154488 \h </w:instrText>
            </w:r>
            <w:r>
              <w:rPr>
                <w:noProof/>
                <w:webHidden/>
              </w:rPr>
            </w:r>
            <w:r>
              <w:rPr>
                <w:noProof/>
                <w:webHidden/>
              </w:rPr>
              <w:fldChar w:fldCharType="separate"/>
            </w:r>
            <w:r>
              <w:rPr>
                <w:noProof/>
                <w:webHidden/>
              </w:rPr>
              <w:t>432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89" w:history="1">
            <w:r w:rsidRPr="00B5273E">
              <w:rPr>
                <w:rStyle w:val="Hyperlink"/>
                <w:noProof/>
              </w:rPr>
              <w:t>213.1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_Toc338154489 \h </w:instrText>
            </w:r>
            <w:r>
              <w:rPr>
                <w:noProof/>
                <w:webHidden/>
              </w:rPr>
            </w:r>
            <w:r>
              <w:rPr>
                <w:noProof/>
                <w:webHidden/>
              </w:rPr>
              <w:fldChar w:fldCharType="separate"/>
            </w:r>
            <w:r>
              <w:rPr>
                <w:noProof/>
                <w:webHidden/>
              </w:rPr>
              <w:t>432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90" w:history="1">
            <w:r w:rsidRPr="00B5273E">
              <w:rPr>
                <w:rStyle w:val="Hyperlink"/>
                <w:noProof/>
              </w:rPr>
              <w:t>213.1.1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_Toc338154490 \h </w:instrText>
            </w:r>
            <w:r>
              <w:rPr>
                <w:noProof/>
                <w:webHidden/>
              </w:rPr>
            </w:r>
            <w:r>
              <w:rPr>
                <w:noProof/>
                <w:webHidden/>
              </w:rPr>
              <w:fldChar w:fldCharType="separate"/>
            </w:r>
            <w:r>
              <w:rPr>
                <w:noProof/>
                <w:webHidden/>
              </w:rPr>
              <w:t>433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91" w:history="1">
            <w:r w:rsidRPr="00B5273E">
              <w:rPr>
                <w:rStyle w:val="Hyperlink"/>
                <w:noProof/>
              </w:rPr>
              <w:t>213.1.2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_Toc338154491 \h </w:instrText>
            </w:r>
            <w:r>
              <w:rPr>
                <w:noProof/>
                <w:webHidden/>
              </w:rPr>
            </w:r>
            <w:r>
              <w:rPr>
                <w:noProof/>
                <w:webHidden/>
              </w:rPr>
              <w:fldChar w:fldCharType="separate"/>
            </w:r>
            <w:r>
              <w:rPr>
                <w:noProof/>
                <w:webHidden/>
              </w:rPr>
              <w:t>433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92" w:history="1">
            <w:r w:rsidRPr="00B5273E">
              <w:rPr>
                <w:rStyle w:val="Hyperlink"/>
                <w:caps/>
                <w:noProof/>
              </w:rPr>
              <w:t>214</w:t>
            </w:r>
            <w:r>
              <w:rPr>
                <w:rFonts w:eastAsiaTheme="minorEastAsia"/>
                <w:noProof/>
              </w:rPr>
              <w:tab/>
            </w:r>
            <w:r w:rsidRPr="00B5273E">
              <w:rPr>
                <w:rStyle w:val="Hyperlink"/>
                <w:noProof/>
              </w:rPr>
              <w:t>SP_AUTOMATION_ROLL_FORWARD_SCO577_FORM</w:t>
            </w:r>
            <w:r>
              <w:rPr>
                <w:noProof/>
                <w:webHidden/>
              </w:rPr>
              <w:tab/>
            </w:r>
            <w:r>
              <w:rPr>
                <w:noProof/>
                <w:webHidden/>
              </w:rPr>
              <w:fldChar w:fldCharType="begin"/>
            </w:r>
            <w:r>
              <w:rPr>
                <w:noProof/>
                <w:webHidden/>
              </w:rPr>
              <w:instrText xml:space="preserve"> PAGEREF _Toc338154492 \h </w:instrText>
            </w:r>
            <w:r>
              <w:rPr>
                <w:noProof/>
                <w:webHidden/>
              </w:rPr>
            </w:r>
            <w:r>
              <w:rPr>
                <w:noProof/>
                <w:webHidden/>
              </w:rPr>
              <w:fldChar w:fldCharType="separate"/>
            </w:r>
            <w:r>
              <w:rPr>
                <w:noProof/>
                <w:webHidden/>
              </w:rPr>
              <w:t>433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93" w:history="1">
            <w:r w:rsidRPr="00B5273E">
              <w:rPr>
                <w:rStyle w:val="Hyperlink"/>
                <w:noProof/>
              </w:rPr>
              <w:t>214.1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_Toc338154493 \h </w:instrText>
            </w:r>
            <w:r>
              <w:rPr>
                <w:noProof/>
                <w:webHidden/>
              </w:rPr>
            </w:r>
            <w:r>
              <w:rPr>
                <w:noProof/>
                <w:webHidden/>
              </w:rPr>
              <w:fldChar w:fldCharType="separate"/>
            </w:r>
            <w:r>
              <w:rPr>
                <w:noProof/>
                <w:webHidden/>
              </w:rPr>
              <w:t>433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94" w:history="1">
            <w:r w:rsidRPr="00B5273E">
              <w:rPr>
                <w:rStyle w:val="Hyperlink"/>
                <w:noProof/>
              </w:rPr>
              <w:t>214.1.1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_Toc338154494 \h </w:instrText>
            </w:r>
            <w:r>
              <w:rPr>
                <w:noProof/>
                <w:webHidden/>
              </w:rPr>
            </w:r>
            <w:r>
              <w:rPr>
                <w:noProof/>
                <w:webHidden/>
              </w:rPr>
              <w:fldChar w:fldCharType="separate"/>
            </w:r>
            <w:r>
              <w:rPr>
                <w:noProof/>
                <w:webHidden/>
              </w:rPr>
              <w:t>434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95" w:history="1">
            <w:r w:rsidRPr="00B5273E">
              <w:rPr>
                <w:rStyle w:val="Hyperlink"/>
                <w:noProof/>
              </w:rPr>
              <w:t>214.1.2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_Toc338154495 \h </w:instrText>
            </w:r>
            <w:r>
              <w:rPr>
                <w:noProof/>
                <w:webHidden/>
              </w:rPr>
            </w:r>
            <w:r>
              <w:rPr>
                <w:noProof/>
                <w:webHidden/>
              </w:rPr>
              <w:fldChar w:fldCharType="separate"/>
            </w:r>
            <w:r>
              <w:rPr>
                <w:noProof/>
                <w:webHidden/>
              </w:rPr>
              <w:t>434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496" w:history="1">
            <w:r w:rsidRPr="00B5273E">
              <w:rPr>
                <w:rStyle w:val="Hyperlink"/>
                <w:caps/>
                <w:noProof/>
              </w:rPr>
              <w:t>215</w:t>
            </w:r>
            <w:r>
              <w:rPr>
                <w:rFonts w:eastAsiaTheme="minorEastAsia"/>
                <w:noProof/>
              </w:rPr>
              <w:tab/>
            </w:r>
            <w:r w:rsidRPr="00B5273E">
              <w:rPr>
                <w:rStyle w:val="Hyperlink"/>
                <w:noProof/>
              </w:rPr>
              <w:t>SP_AUTOMATION_ROLL_FORWARD_SCO578_FORM</w:t>
            </w:r>
            <w:r>
              <w:rPr>
                <w:noProof/>
                <w:webHidden/>
              </w:rPr>
              <w:tab/>
            </w:r>
            <w:r>
              <w:rPr>
                <w:noProof/>
                <w:webHidden/>
              </w:rPr>
              <w:fldChar w:fldCharType="begin"/>
            </w:r>
            <w:r>
              <w:rPr>
                <w:noProof/>
                <w:webHidden/>
              </w:rPr>
              <w:instrText xml:space="preserve"> PAGEREF _Toc338154496 \h </w:instrText>
            </w:r>
            <w:r>
              <w:rPr>
                <w:noProof/>
                <w:webHidden/>
              </w:rPr>
            </w:r>
            <w:r>
              <w:rPr>
                <w:noProof/>
                <w:webHidden/>
              </w:rPr>
              <w:fldChar w:fldCharType="separate"/>
            </w:r>
            <w:r>
              <w:rPr>
                <w:noProof/>
                <w:webHidden/>
              </w:rPr>
              <w:t>434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497" w:history="1">
            <w:r w:rsidRPr="00B5273E">
              <w:rPr>
                <w:rStyle w:val="Hyperlink"/>
                <w:noProof/>
              </w:rPr>
              <w:t>215.1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_Toc338154497 \h </w:instrText>
            </w:r>
            <w:r>
              <w:rPr>
                <w:noProof/>
                <w:webHidden/>
              </w:rPr>
            </w:r>
            <w:r>
              <w:rPr>
                <w:noProof/>
                <w:webHidden/>
              </w:rPr>
              <w:fldChar w:fldCharType="separate"/>
            </w:r>
            <w:r>
              <w:rPr>
                <w:noProof/>
                <w:webHidden/>
              </w:rPr>
              <w:t>434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98" w:history="1">
            <w:r w:rsidRPr="00B5273E">
              <w:rPr>
                <w:rStyle w:val="Hyperlink"/>
                <w:noProof/>
              </w:rPr>
              <w:t>215.1.1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_Toc338154498 \h </w:instrText>
            </w:r>
            <w:r>
              <w:rPr>
                <w:noProof/>
                <w:webHidden/>
              </w:rPr>
            </w:r>
            <w:r>
              <w:rPr>
                <w:noProof/>
                <w:webHidden/>
              </w:rPr>
              <w:fldChar w:fldCharType="separate"/>
            </w:r>
            <w:r>
              <w:rPr>
                <w:noProof/>
                <w:webHidden/>
              </w:rPr>
              <w:t>435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499" w:history="1">
            <w:r w:rsidRPr="00B5273E">
              <w:rPr>
                <w:rStyle w:val="Hyperlink"/>
                <w:noProof/>
              </w:rPr>
              <w:t>215.1.2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_Toc338154499 \h </w:instrText>
            </w:r>
            <w:r>
              <w:rPr>
                <w:noProof/>
                <w:webHidden/>
              </w:rPr>
            </w:r>
            <w:r>
              <w:rPr>
                <w:noProof/>
                <w:webHidden/>
              </w:rPr>
              <w:fldChar w:fldCharType="separate"/>
            </w:r>
            <w:r>
              <w:rPr>
                <w:noProof/>
                <w:webHidden/>
              </w:rPr>
              <w:t>435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00" w:history="1">
            <w:r w:rsidRPr="00B5273E">
              <w:rPr>
                <w:rStyle w:val="Hyperlink"/>
                <w:caps/>
                <w:noProof/>
              </w:rPr>
              <w:t>216</w:t>
            </w:r>
            <w:r>
              <w:rPr>
                <w:rFonts w:eastAsiaTheme="minorEastAsia"/>
                <w:noProof/>
              </w:rPr>
              <w:tab/>
            </w:r>
            <w:r w:rsidRPr="00B5273E">
              <w:rPr>
                <w:rStyle w:val="Hyperlink"/>
                <w:noProof/>
              </w:rPr>
              <w:t>SP_AUTOMATION_ROLL_FORWARD_TRIAL_BALANCES_FORM</w:t>
            </w:r>
            <w:r>
              <w:rPr>
                <w:noProof/>
                <w:webHidden/>
              </w:rPr>
              <w:tab/>
            </w:r>
            <w:r>
              <w:rPr>
                <w:noProof/>
                <w:webHidden/>
              </w:rPr>
              <w:fldChar w:fldCharType="begin"/>
            </w:r>
            <w:r>
              <w:rPr>
                <w:noProof/>
                <w:webHidden/>
              </w:rPr>
              <w:instrText xml:space="preserve"> PAGEREF _Toc338154500 \h </w:instrText>
            </w:r>
            <w:r>
              <w:rPr>
                <w:noProof/>
                <w:webHidden/>
              </w:rPr>
            </w:r>
            <w:r>
              <w:rPr>
                <w:noProof/>
                <w:webHidden/>
              </w:rPr>
              <w:fldChar w:fldCharType="separate"/>
            </w:r>
            <w:r>
              <w:rPr>
                <w:noProof/>
                <w:webHidden/>
              </w:rPr>
              <w:t>436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01" w:history="1">
            <w:r w:rsidRPr="00B5273E">
              <w:rPr>
                <w:rStyle w:val="Hyperlink"/>
                <w:noProof/>
              </w:rPr>
              <w:t>216.1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_Toc338154501 \h </w:instrText>
            </w:r>
            <w:r>
              <w:rPr>
                <w:noProof/>
                <w:webHidden/>
              </w:rPr>
            </w:r>
            <w:r>
              <w:rPr>
                <w:noProof/>
                <w:webHidden/>
              </w:rPr>
              <w:fldChar w:fldCharType="separate"/>
            </w:r>
            <w:r>
              <w:rPr>
                <w:noProof/>
                <w:webHidden/>
              </w:rPr>
              <w:t>436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02" w:history="1">
            <w:r w:rsidRPr="00B5273E">
              <w:rPr>
                <w:rStyle w:val="Hyperlink"/>
                <w:noProof/>
              </w:rPr>
              <w:t>216.1.1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_Toc338154502 \h </w:instrText>
            </w:r>
            <w:r>
              <w:rPr>
                <w:noProof/>
                <w:webHidden/>
              </w:rPr>
            </w:r>
            <w:r>
              <w:rPr>
                <w:noProof/>
                <w:webHidden/>
              </w:rPr>
              <w:fldChar w:fldCharType="separate"/>
            </w:r>
            <w:r>
              <w:rPr>
                <w:noProof/>
                <w:webHidden/>
              </w:rPr>
              <w:t>436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03" w:history="1">
            <w:r w:rsidRPr="00B5273E">
              <w:rPr>
                <w:rStyle w:val="Hyperlink"/>
                <w:noProof/>
              </w:rPr>
              <w:t>216.1.2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_Toc338154503 \h </w:instrText>
            </w:r>
            <w:r>
              <w:rPr>
                <w:noProof/>
                <w:webHidden/>
              </w:rPr>
            </w:r>
            <w:r>
              <w:rPr>
                <w:noProof/>
                <w:webHidden/>
              </w:rPr>
              <w:fldChar w:fldCharType="separate"/>
            </w:r>
            <w:r>
              <w:rPr>
                <w:noProof/>
                <w:webHidden/>
              </w:rPr>
              <w:t>436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04" w:history="1">
            <w:r w:rsidRPr="00B5273E">
              <w:rPr>
                <w:rStyle w:val="Hyperlink"/>
                <w:caps/>
                <w:noProof/>
              </w:rPr>
              <w:t>217</w:t>
            </w:r>
            <w:r>
              <w:rPr>
                <w:rFonts w:eastAsiaTheme="minorEastAsia"/>
                <w:noProof/>
              </w:rPr>
              <w:tab/>
            </w:r>
            <w:r w:rsidRPr="00B5273E">
              <w:rPr>
                <w:rStyle w:val="Hyperlink"/>
                <w:noProof/>
              </w:rPr>
              <w:t>SP_CPS_AGENCY_FUND_PACKAGE_CREATE_PACKAGE</w:t>
            </w:r>
            <w:r>
              <w:rPr>
                <w:noProof/>
                <w:webHidden/>
              </w:rPr>
              <w:tab/>
            </w:r>
            <w:r>
              <w:rPr>
                <w:noProof/>
                <w:webHidden/>
              </w:rPr>
              <w:fldChar w:fldCharType="begin"/>
            </w:r>
            <w:r>
              <w:rPr>
                <w:noProof/>
                <w:webHidden/>
              </w:rPr>
              <w:instrText xml:space="preserve"> PAGEREF _Toc338154504 \h </w:instrText>
            </w:r>
            <w:r>
              <w:rPr>
                <w:noProof/>
                <w:webHidden/>
              </w:rPr>
            </w:r>
            <w:r>
              <w:rPr>
                <w:noProof/>
                <w:webHidden/>
              </w:rPr>
              <w:fldChar w:fldCharType="separate"/>
            </w:r>
            <w:r>
              <w:rPr>
                <w:noProof/>
                <w:webHidden/>
              </w:rPr>
              <w:t>437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05" w:history="1">
            <w:r w:rsidRPr="00B5273E">
              <w:rPr>
                <w:rStyle w:val="Hyperlink"/>
                <w:noProof/>
              </w:rPr>
              <w:t>217.1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_Toc338154505 \h </w:instrText>
            </w:r>
            <w:r>
              <w:rPr>
                <w:noProof/>
                <w:webHidden/>
              </w:rPr>
            </w:r>
            <w:r>
              <w:rPr>
                <w:noProof/>
                <w:webHidden/>
              </w:rPr>
              <w:fldChar w:fldCharType="separate"/>
            </w:r>
            <w:r>
              <w:rPr>
                <w:noProof/>
                <w:webHidden/>
              </w:rPr>
              <w:t>437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06" w:history="1">
            <w:r w:rsidRPr="00B5273E">
              <w:rPr>
                <w:rStyle w:val="Hyperlink"/>
                <w:noProof/>
              </w:rPr>
              <w:t>217.1.1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_Toc338154506 \h </w:instrText>
            </w:r>
            <w:r>
              <w:rPr>
                <w:noProof/>
                <w:webHidden/>
              </w:rPr>
            </w:r>
            <w:r>
              <w:rPr>
                <w:noProof/>
                <w:webHidden/>
              </w:rPr>
              <w:fldChar w:fldCharType="separate"/>
            </w:r>
            <w:r>
              <w:rPr>
                <w:noProof/>
                <w:webHidden/>
              </w:rPr>
              <w:t>437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07" w:history="1">
            <w:r w:rsidRPr="00B5273E">
              <w:rPr>
                <w:rStyle w:val="Hyperlink"/>
                <w:noProof/>
              </w:rPr>
              <w:t>217.1.2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_Toc338154507 \h </w:instrText>
            </w:r>
            <w:r>
              <w:rPr>
                <w:noProof/>
                <w:webHidden/>
              </w:rPr>
            </w:r>
            <w:r>
              <w:rPr>
                <w:noProof/>
                <w:webHidden/>
              </w:rPr>
              <w:fldChar w:fldCharType="separate"/>
            </w:r>
            <w:r>
              <w:rPr>
                <w:noProof/>
                <w:webHidden/>
              </w:rPr>
              <w:t>437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08" w:history="1">
            <w:r w:rsidRPr="00B5273E">
              <w:rPr>
                <w:rStyle w:val="Hyperlink"/>
                <w:caps/>
                <w:noProof/>
              </w:rPr>
              <w:t>218</w:t>
            </w:r>
            <w:r>
              <w:rPr>
                <w:rFonts w:eastAsiaTheme="minorEastAsia"/>
                <w:noProof/>
              </w:rPr>
              <w:tab/>
            </w:r>
            <w:r w:rsidRPr="00B5273E">
              <w:rPr>
                <w:rStyle w:val="Hyperlink"/>
                <w:noProof/>
              </w:rPr>
              <w:t>SP_CPS_AGENCY_FUND_PACKAGE_DESTROY_PACKAGE</w:t>
            </w:r>
            <w:r>
              <w:rPr>
                <w:noProof/>
                <w:webHidden/>
              </w:rPr>
              <w:tab/>
            </w:r>
            <w:r>
              <w:rPr>
                <w:noProof/>
                <w:webHidden/>
              </w:rPr>
              <w:fldChar w:fldCharType="begin"/>
            </w:r>
            <w:r>
              <w:rPr>
                <w:noProof/>
                <w:webHidden/>
              </w:rPr>
              <w:instrText xml:space="preserve"> PAGEREF _Toc338154508 \h </w:instrText>
            </w:r>
            <w:r>
              <w:rPr>
                <w:noProof/>
                <w:webHidden/>
              </w:rPr>
            </w:r>
            <w:r>
              <w:rPr>
                <w:noProof/>
                <w:webHidden/>
              </w:rPr>
              <w:fldChar w:fldCharType="separate"/>
            </w:r>
            <w:r>
              <w:rPr>
                <w:noProof/>
                <w:webHidden/>
              </w:rPr>
              <w:t>440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09" w:history="1">
            <w:r w:rsidRPr="00B5273E">
              <w:rPr>
                <w:rStyle w:val="Hyperlink"/>
                <w:noProof/>
              </w:rPr>
              <w:t>218.1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_Toc338154509 \h </w:instrText>
            </w:r>
            <w:r>
              <w:rPr>
                <w:noProof/>
                <w:webHidden/>
              </w:rPr>
            </w:r>
            <w:r>
              <w:rPr>
                <w:noProof/>
                <w:webHidden/>
              </w:rPr>
              <w:fldChar w:fldCharType="separate"/>
            </w:r>
            <w:r>
              <w:rPr>
                <w:noProof/>
                <w:webHidden/>
              </w:rPr>
              <w:t>440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10" w:history="1">
            <w:r w:rsidRPr="00B5273E">
              <w:rPr>
                <w:rStyle w:val="Hyperlink"/>
                <w:noProof/>
              </w:rPr>
              <w:t>218.1.1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_Toc338154510 \h </w:instrText>
            </w:r>
            <w:r>
              <w:rPr>
                <w:noProof/>
                <w:webHidden/>
              </w:rPr>
            </w:r>
            <w:r>
              <w:rPr>
                <w:noProof/>
                <w:webHidden/>
              </w:rPr>
              <w:fldChar w:fldCharType="separate"/>
            </w:r>
            <w:r>
              <w:rPr>
                <w:noProof/>
                <w:webHidden/>
              </w:rPr>
              <w:t>441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11" w:history="1">
            <w:r w:rsidRPr="00B5273E">
              <w:rPr>
                <w:rStyle w:val="Hyperlink"/>
                <w:noProof/>
              </w:rPr>
              <w:t>218.1.2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_Toc338154511 \h </w:instrText>
            </w:r>
            <w:r>
              <w:rPr>
                <w:noProof/>
                <w:webHidden/>
              </w:rPr>
            </w:r>
            <w:r>
              <w:rPr>
                <w:noProof/>
                <w:webHidden/>
              </w:rPr>
              <w:fldChar w:fldCharType="separate"/>
            </w:r>
            <w:r>
              <w:rPr>
                <w:noProof/>
                <w:webHidden/>
              </w:rPr>
              <w:t>441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12" w:history="1">
            <w:r w:rsidRPr="00B5273E">
              <w:rPr>
                <w:rStyle w:val="Hyperlink"/>
                <w:caps/>
                <w:noProof/>
              </w:rPr>
              <w:t>219</w:t>
            </w:r>
            <w:r>
              <w:rPr>
                <w:rFonts w:eastAsiaTheme="minorEastAsia"/>
                <w:noProof/>
              </w:rPr>
              <w:tab/>
            </w:r>
            <w:r w:rsidRPr="00B5273E">
              <w:rPr>
                <w:rStyle w:val="Hyperlink"/>
                <w:noProof/>
              </w:rPr>
              <w:t>SP_CPS_AGENCY_FUND_PACKAGE_INITIALIZE_FORM_SCO531</w:t>
            </w:r>
            <w:r>
              <w:rPr>
                <w:noProof/>
                <w:webHidden/>
              </w:rPr>
              <w:tab/>
            </w:r>
            <w:r>
              <w:rPr>
                <w:noProof/>
                <w:webHidden/>
              </w:rPr>
              <w:fldChar w:fldCharType="begin"/>
            </w:r>
            <w:r>
              <w:rPr>
                <w:noProof/>
                <w:webHidden/>
              </w:rPr>
              <w:instrText xml:space="preserve"> PAGEREF _Toc338154512 \h </w:instrText>
            </w:r>
            <w:r>
              <w:rPr>
                <w:noProof/>
                <w:webHidden/>
              </w:rPr>
            </w:r>
            <w:r>
              <w:rPr>
                <w:noProof/>
                <w:webHidden/>
              </w:rPr>
              <w:fldChar w:fldCharType="separate"/>
            </w:r>
            <w:r>
              <w:rPr>
                <w:noProof/>
                <w:webHidden/>
              </w:rPr>
              <w:t>446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13" w:history="1">
            <w:r w:rsidRPr="00B5273E">
              <w:rPr>
                <w:rStyle w:val="Hyperlink"/>
                <w:noProof/>
              </w:rPr>
              <w:t>219.1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_Toc338154513 \h </w:instrText>
            </w:r>
            <w:r>
              <w:rPr>
                <w:noProof/>
                <w:webHidden/>
              </w:rPr>
            </w:r>
            <w:r>
              <w:rPr>
                <w:noProof/>
                <w:webHidden/>
              </w:rPr>
              <w:fldChar w:fldCharType="separate"/>
            </w:r>
            <w:r>
              <w:rPr>
                <w:noProof/>
                <w:webHidden/>
              </w:rPr>
              <w:t>446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14" w:history="1">
            <w:r w:rsidRPr="00B5273E">
              <w:rPr>
                <w:rStyle w:val="Hyperlink"/>
                <w:noProof/>
              </w:rPr>
              <w:t>219.1.1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_Toc338154514 \h </w:instrText>
            </w:r>
            <w:r>
              <w:rPr>
                <w:noProof/>
                <w:webHidden/>
              </w:rPr>
            </w:r>
            <w:r>
              <w:rPr>
                <w:noProof/>
                <w:webHidden/>
              </w:rPr>
              <w:fldChar w:fldCharType="separate"/>
            </w:r>
            <w:r>
              <w:rPr>
                <w:noProof/>
                <w:webHidden/>
              </w:rPr>
              <w:t>446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15" w:history="1">
            <w:r w:rsidRPr="00B5273E">
              <w:rPr>
                <w:rStyle w:val="Hyperlink"/>
                <w:noProof/>
              </w:rPr>
              <w:t>219.1.2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_Toc338154515 \h </w:instrText>
            </w:r>
            <w:r>
              <w:rPr>
                <w:noProof/>
                <w:webHidden/>
              </w:rPr>
            </w:r>
            <w:r>
              <w:rPr>
                <w:noProof/>
                <w:webHidden/>
              </w:rPr>
              <w:fldChar w:fldCharType="separate"/>
            </w:r>
            <w:r>
              <w:rPr>
                <w:noProof/>
                <w:webHidden/>
              </w:rPr>
              <w:t>446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16" w:history="1">
            <w:r w:rsidRPr="00B5273E">
              <w:rPr>
                <w:rStyle w:val="Hyperlink"/>
                <w:caps/>
                <w:noProof/>
              </w:rPr>
              <w:t>220</w:t>
            </w:r>
            <w:r>
              <w:rPr>
                <w:rFonts w:eastAsiaTheme="minorEastAsia"/>
                <w:noProof/>
              </w:rPr>
              <w:tab/>
            </w:r>
            <w:r w:rsidRPr="00B5273E">
              <w:rPr>
                <w:rStyle w:val="Hyperlink"/>
                <w:noProof/>
              </w:rPr>
              <w:t>SP_CPS_AGENCY_FUND_PACKAGE_INITIALIZE_FORM_SCO534_DETAILS</w:t>
            </w:r>
            <w:r>
              <w:rPr>
                <w:noProof/>
                <w:webHidden/>
              </w:rPr>
              <w:tab/>
            </w:r>
            <w:r>
              <w:rPr>
                <w:noProof/>
                <w:webHidden/>
              </w:rPr>
              <w:fldChar w:fldCharType="begin"/>
            </w:r>
            <w:r>
              <w:rPr>
                <w:noProof/>
                <w:webHidden/>
              </w:rPr>
              <w:instrText xml:space="preserve"> PAGEREF _Toc338154516 \h </w:instrText>
            </w:r>
            <w:r>
              <w:rPr>
                <w:noProof/>
                <w:webHidden/>
              </w:rPr>
            </w:r>
            <w:r>
              <w:rPr>
                <w:noProof/>
                <w:webHidden/>
              </w:rPr>
              <w:fldChar w:fldCharType="separate"/>
            </w:r>
            <w:r>
              <w:rPr>
                <w:noProof/>
                <w:webHidden/>
              </w:rPr>
              <w:t>447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17" w:history="1">
            <w:r w:rsidRPr="00B5273E">
              <w:rPr>
                <w:rStyle w:val="Hyperlink"/>
                <w:noProof/>
              </w:rPr>
              <w:t>220.1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_Toc338154517 \h </w:instrText>
            </w:r>
            <w:r>
              <w:rPr>
                <w:noProof/>
                <w:webHidden/>
              </w:rPr>
            </w:r>
            <w:r>
              <w:rPr>
                <w:noProof/>
                <w:webHidden/>
              </w:rPr>
              <w:fldChar w:fldCharType="separate"/>
            </w:r>
            <w:r>
              <w:rPr>
                <w:noProof/>
                <w:webHidden/>
              </w:rPr>
              <w:t>447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18" w:history="1">
            <w:r w:rsidRPr="00B5273E">
              <w:rPr>
                <w:rStyle w:val="Hyperlink"/>
                <w:noProof/>
              </w:rPr>
              <w:t>220.1.1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_Toc338154518 \h </w:instrText>
            </w:r>
            <w:r>
              <w:rPr>
                <w:noProof/>
                <w:webHidden/>
              </w:rPr>
            </w:r>
            <w:r>
              <w:rPr>
                <w:noProof/>
                <w:webHidden/>
              </w:rPr>
              <w:fldChar w:fldCharType="separate"/>
            </w:r>
            <w:r>
              <w:rPr>
                <w:noProof/>
                <w:webHidden/>
              </w:rPr>
              <w:t>450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19" w:history="1">
            <w:r w:rsidRPr="00B5273E">
              <w:rPr>
                <w:rStyle w:val="Hyperlink"/>
                <w:noProof/>
              </w:rPr>
              <w:t>220.1.2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_Toc338154519 \h </w:instrText>
            </w:r>
            <w:r>
              <w:rPr>
                <w:noProof/>
                <w:webHidden/>
              </w:rPr>
            </w:r>
            <w:r>
              <w:rPr>
                <w:noProof/>
                <w:webHidden/>
              </w:rPr>
              <w:fldChar w:fldCharType="separate"/>
            </w:r>
            <w:r>
              <w:rPr>
                <w:noProof/>
                <w:webHidden/>
              </w:rPr>
              <w:t>450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20" w:history="1">
            <w:r w:rsidRPr="00B5273E">
              <w:rPr>
                <w:rStyle w:val="Hyperlink"/>
                <w:caps/>
                <w:noProof/>
              </w:rPr>
              <w:t>221</w:t>
            </w:r>
            <w:r>
              <w:rPr>
                <w:rFonts w:eastAsiaTheme="minorEastAsia"/>
                <w:noProof/>
              </w:rPr>
              <w:tab/>
            </w:r>
            <w:r w:rsidRPr="00B5273E">
              <w:rPr>
                <w:rStyle w:val="Hyperlink"/>
                <w:noProof/>
              </w:rPr>
              <w:t>SP_CPS_AGENCY_FUND_PACKAGE_INITIALIZE_FORM_SCO547</w:t>
            </w:r>
            <w:r>
              <w:rPr>
                <w:noProof/>
                <w:webHidden/>
              </w:rPr>
              <w:tab/>
            </w:r>
            <w:r>
              <w:rPr>
                <w:noProof/>
                <w:webHidden/>
              </w:rPr>
              <w:fldChar w:fldCharType="begin"/>
            </w:r>
            <w:r>
              <w:rPr>
                <w:noProof/>
                <w:webHidden/>
              </w:rPr>
              <w:instrText xml:space="preserve"> PAGEREF _Toc338154520 \h </w:instrText>
            </w:r>
            <w:r>
              <w:rPr>
                <w:noProof/>
                <w:webHidden/>
              </w:rPr>
            </w:r>
            <w:r>
              <w:rPr>
                <w:noProof/>
                <w:webHidden/>
              </w:rPr>
              <w:fldChar w:fldCharType="separate"/>
            </w:r>
            <w:r>
              <w:rPr>
                <w:noProof/>
                <w:webHidden/>
              </w:rPr>
              <w:t>452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21" w:history="1">
            <w:r w:rsidRPr="00B5273E">
              <w:rPr>
                <w:rStyle w:val="Hyperlink"/>
                <w:noProof/>
              </w:rPr>
              <w:t>221.1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_Toc338154521 \h </w:instrText>
            </w:r>
            <w:r>
              <w:rPr>
                <w:noProof/>
                <w:webHidden/>
              </w:rPr>
            </w:r>
            <w:r>
              <w:rPr>
                <w:noProof/>
                <w:webHidden/>
              </w:rPr>
              <w:fldChar w:fldCharType="separate"/>
            </w:r>
            <w:r>
              <w:rPr>
                <w:noProof/>
                <w:webHidden/>
              </w:rPr>
              <w:t>452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22" w:history="1">
            <w:r w:rsidRPr="00B5273E">
              <w:rPr>
                <w:rStyle w:val="Hyperlink"/>
                <w:noProof/>
              </w:rPr>
              <w:t>221.1.1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_Toc338154522 \h </w:instrText>
            </w:r>
            <w:r>
              <w:rPr>
                <w:noProof/>
                <w:webHidden/>
              </w:rPr>
            </w:r>
            <w:r>
              <w:rPr>
                <w:noProof/>
                <w:webHidden/>
              </w:rPr>
              <w:fldChar w:fldCharType="separate"/>
            </w:r>
            <w:r>
              <w:rPr>
                <w:noProof/>
                <w:webHidden/>
              </w:rPr>
              <w:t>453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23" w:history="1">
            <w:r w:rsidRPr="00B5273E">
              <w:rPr>
                <w:rStyle w:val="Hyperlink"/>
                <w:noProof/>
              </w:rPr>
              <w:t>221.1.2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_Toc338154523 \h </w:instrText>
            </w:r>
            <w:r>
              <w:rPr>
                <w:noProof/>
                <w:webHidden/>
              </w:rPr>
            </w:r>
            <w:r>
              <w:rPr>
                <w:noProof/>
                <w:webHidden/>
              </w:rPr>
              <w:fldChar w:fldCharType="separate"/>
            </w:r>
            <w:r>
              <w:rPr>
                <w:noProof/>
                <w:webHidden/>
              </w:rPr>
              <w:t>453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24" w:history="1">
            <w:r w:rsidRPr="00B5273E">
              <w:rPr>
                <w:rStyle w:val="Hyperlink"/>
                <w:caps/>
                <w:noProof/>
              </w:rPr>
              <w:t>222</w:t>
            </w:r>
            <w:r>
              <w:rPr>
                <w:rFonts w:eastAsiaTheme="minorEastAsia"/>
                <w:noProof/>
              </w:rPr>
              <w:tab/>
            </w:r>
            <w:r w:rsidRPr="00B5273E">
              <w:rPr>
                <w:rStyle w:val="Hyperlink"/>
                <w:noProof/>
              </w:rPr>
              <w:t>SP_CPS_AGENCY_FUND_PACKAGE_INITIALIZE_FORM_SCO547_ALL</w:t>
            </w:r>
            <w:r>
              <w:rPr>
                <w:noProof/>
                <w:webHidden/>
              </w:rPr>
              <w:tab/>
            </w:r>
            <w:r>
              <w:rPr>
                <w:noProof/>
                <w:webHidden/>
              </w:rPr>
              <w:fldChar w:fldCharType="begin"/>
            </w:r>
            <w:r>
              <w:rPr>
                <w:noProof/>
                <w:webHidden/>
              </w:rPr>
              <w:instrText xml:space="preserve"> PAGEREF _Toc338154524 \h </w:instrText>
            </w:r>
            <w:r>
              <w:rPr>
                <w:noProof/>
                <w:webHidden/>
              </w:rPr>
            </w:r>
            <w:r>
              <w:rPr>
                <w:noProof/>
                <w:webHidden/>
              </w:rPr>
              <w:fldChar w:fldCharType="separate"/>
            </w:r>
            <w:r>
              <w:rPr>
                <w:noProof/>
                <w:webHidden/>
              </w:rPr>
              <w:t>454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25" w:history="1">
            <w:r w:rsidRPr="00B5273E">
              <w:rPr>
                <w:rStyle w:val="Hyperlink"/>
                <w:noProof/>
              </w:rPr>
              <w:t>222.1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_Toc338154525 \h </w:instrText>
            </w:r>
            <w:r>
              <w:rPr>
                <w:noProof/>
                <w:webHidden/>
              </w:rPr>
            </w:r>
            <w:r>
              <w:rPr>
                <w:noProof/>
                <w:webHidden/>
              </w:rPr>
              <w:fldChar w:fldCharType="separate"/>
            </w:r>
            <w:r>
              <w:rPr>
                <w:noProof/>
                <w:webHidden/>
              </w:rPr>
              <w:t>454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26" w:history="1">
            <w:r w:rsidRPr="00B5273E">
              <w:rPr>
                <w:rStyle w:val="Hyperlink"/>
                <w:noProof/>
              </w:rPr>
              <w:t>222.1.1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_Toc338154526 \h </w:instrText>
            </w:r>
            <w:r>
              <w:rPr>
                <w:noProof/>
                <w:webHidden/>
              </w:rPr>
            </w:r>
            <w:r>
              <w:rPr>
                <w:noProof/>
                <w:webHidden/>
              </w:rPr>
              <w:fldChar w:fldCharType="separate"/>
            </w:r>
            <w:r>
              <w:rPr>
                <w:noProof/>
                <w:webHidden/>
              </w:rPr>
              <w:t>454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27" w:history="1">
            <w:r w:rsidRPr="00B5273E">
              <w:rPr>
                <w:rStyle w:val="Hyperlink"/>
                <w:noProof/>
              </w:rPr>
              <w:t>222.1.2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_Toc338154527 \h </w:instrText>
            </w:r>
            <w:r>
              <w:rPr>
                <w:noProof/>
                <w:webHidden/>
              </w:rPr>
            </w:r>
            <w:r>
              <w:rPr>
                <w:noProof/>
                <w:webHidden/>
              </w:rPr>
              <w:fldChar w:fldCharType="separate"/>
            </w:r>
            <w:r>
              <w:rPr>
                <w:noProof/>
                <w:webHidden/>
              </w:rPr>
              <w:t>454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28" w:history="1">
            <w:r w:rsidRPr="00B5273E">
              <w:rPr>
                <w:rStyle w:val="Hyperlink"/>
                <w:caps/>
                <w:noProof/>
              </w:rPr>
              <w:t>223</w:t>
            </w:r>
            <w:r>
              <w:rPr>
                <w:rFonts w:eastAsiaTheme="minorEastAsia"/>
                <w:noProof/>
              </w:rPr>
              <w:tab/>
            </w:r>
            <w:r w:rsidRPr="00B5273E">
              <w:rPr>
                <w:rStyle w:val="Hyperlink"/>
                <w:noProof/>
              </w:rPr>
              <w:t>SP_CPS_AGENCY_FUND_PACKAGE_INITIALIZE_FORM_SCO548</w:t>
            </w:r>
            <w:r>
              <w:rPr>
                <w:noProof/>
                <w:webHidden/>
              </w:rPr>
              <w:tab/>
            </w:r>
            <w:r>
              <w:rPr>
                <w:noProof/>
                <w:webHidden/>
              </w:rPr>
              <w:fldChar w:fldCharType="begin"/>
            </w:r>
            <w:r>
              <w:rPr>
                <w:noProof/>
                <w:webHidden/>
              </w:rPr>
              <w:instrText xml:space="preserve"> PAGEREF _Toc338154528 \h </w:instrText>
            </w:r>
            <w:r>
              <w:rPr>
                <w:noProof/>
                <w:webHidden/>
              </w:rPr>
            </w:r>
            <w:r>
              <w:rPr>
                <w:noProof/>
                <w:webHidden/>
              </w:rPr>
              <w:fldChar w:fldCharType="separate"/>
            </w:r>
            <w:r>
              <w:rPr>
                <w:noProof/>
                <w:webHidden/>
              </w:rPr>
              <w:t>455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29" w:history="1">
            <w:r w:rsidRPr="00B5273E">
              <w:rPr>
                <w:rStyle w:val="Hyperlink"/>
                <w:noProof/>
              </w:rPr>
              <w:t>223.1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_Toc338154529 \h </w:instrText>
            </w:r>
            <w:r>
              <w:rPr>
                <w:noProof/>
                <w:webHidden/>
              </w:rPr>
            </w:r>
            <w:r>
              <w:rPr>
                <w:noProof/>
                <w:webHidden/>
              </w:rPr>
              <w:fldChar w:fldCharType="separate"/>
            </w:r>
            <w:r>
              <w:rPr>
                <w:noProof/>
                <w:webHidden/>
              </w:rPr>
              <w:t>455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30" w:history="1">
            <w:r w:rsidRPr="00B5273E">
              <w:rPr>
                <w:rStyle w:val="Hyperlink"/>
                <w:noProof/>
              </w:rPr>
              <w:t>223.1.1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_Toc338154530 \h </w:instrText>
            </w:r>
            <w:r>
              <w:rPr>
                <w:noProof/>
                <w:webHidden/>
              </w:rPr>
            </w:r>
            <w:r>
              <w:rPr>
                <w:noProof/>
                <w:webHidden/>
              </w:rPr>
              <w:fldChar w:fldCharType="separate"/>
            </w:r>
            <w:r>
              <w:rPr>
                <w:noProof/>
                <w:webHidden/>
              </w:rPr>
              <w:t>455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31" w:history="1">
            <w:r w:rsidRPr="00B5273E">
              <w:rPr>
                <w:rStyle w:val="Hyperlink"/>
                <w:noProof/>
              </w:rPr>
              <w:t>223.1.2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_Toc338154531 \h </w:instrText>
            </w:r>
            <w:r>
              <w:rPr>
                <w:noProof/>
                <w:webHidden/>
              </w:rPr>
            </w:r>
            <w:r>
              <w:rPr>
                <w:noProof/>
                <w:webHidden/>
              </w:rPr>
              <w:fldChar w:fldCharType="separate"/>
            </w:r>
            <w:r>
              <w:rPr>
                <w:noProof/>
                <w:webHidden/>
              </w:rPr>
              <w:t>455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32" w:history="1">
            <w:r w:rsidRPr="00B5273E">
              <w:rPr>
                <w:rStyle w:val="Hyperlink"/>
                <w:caps/>
                <w:noProof/>
              </w:rPr>
              <w:t>224</w:t>
            </w:r>
            <w:r>
              <w:rPr>
                <w:rFonts w:eastAsiaTheme="minorEastAsia"/>
                <w:noProof/>
              </w:rPr>
              <w:tab/>
            </w:r>
            <w:r w:rsidRPr="00B5273E">
              <w:rPr>
                <w:rStyle w:val="Hyperlink"/>
                <w:noProof/>
              </w:rPr>
              <w:t>SP_CPS_AGENCY_FUND_PACKAGE_INITIALIZE_FORM_SCO548_ALL</w:t>
            </w:r>
            <w:r>
              <w:rPr>
                <w:noProof/>
                <w:webHidden/>
              </w:rPr>
              <w:tab/>
            </w:r>
            <w:r>
              <w:rPr>
                <w:noProof/>
                <w:webHidden/>
              </w:rPr>
              <w:fldChar w:fldCharType="begin"/>
            </w:r>
            <w:r>
              <w:rPr>
                <w:noProof/>
                <w:webHidden/>
              </w:rPr>
              <w:instrText xml:space="preserve"> PAGEREF _Toc338154532 \h </w:instrText>
            </w:r>
            <w:r>
              <w:rPr>
                <w:noProof/>
                <w:webHidden/>
              </w:rPr>
            </w:r>
            <w:r>
              <w:rPr>
                <w:noProof/>
                <w:webHidden/>
              </w:rPr>
              <w:fldChar w:fldCharType="separate"/>
            </w:r>
            <w:r>
              <w:rPr>
                <w:noProof/>
                <w:webHidden/>
              </w:rPr>
              <w:t>456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33" w:history="1">
            <w:r w:rsidRPr="00B5273E">
              <w:rPr>
                <w:rStyle w:val="Hyperlink"/>
                <w:noProof/>
              </w:rPr>
              <w:t>224.1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_Toc338154533 \h </w:instrText>
            </w:r>
            <w:r>
              <w:rPr>
                <w:noProof/>
                <w:webHidden/>
              </w:rPr>
            </w:r>
            <w:r>
              <w:rPr>
                <w:noProof/>
                <w:webHidden/>
              </w:rPr>
              <w:fldChar w:fldCharType="separate"/>
            </w:r>
            <w:r>
              <w:rPr>
                <w:noProof/>
                <w:webHidden/>
              </w:rPr>
              <w:t>456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34" w:history="1">
            <w:r w:rsidRPr="00B5273E">
              <w:rPr>
                <w:rStyle w:val="Hyperlink"/>
                <w:noProof/>
              </w:rPr>
              <w:t>224.1.1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_Toc338154534 \h </w:instrText>
            </w:r>
            <w:r>
              <w:rPr>
                <w:noProof/>
                <w:webHidden/>
              </w:rPr>
            </w:r>
            <w:r>
              <w:rPr>
                <w:noProof/>
                <w:webHidden/>
              </w:rPr>
              <w:fldChar w:fldCharType="separate"/>
            </w:r>
            <w:r>
              <w:rPr>
                <w:noProof/>
                <w:webHidden/>
              </w:rPr>
              <w:t>456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35" w:history="1">
            <w:r w:rsidRPr="00B5273E">
              <w:rPr>
                <w:rStyle w:val="Hyperlink"/>
                <w:noProof/>
              </w:rPr>
              <w:t>224.1.2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_Toc338154535 \h </w:instrText>
            </w:r>
            <w:r>
              <w:rPr>
                <w:noProof/>
                <w:webHidden/>
              </w:rPr>
            </w:r>
            <w:r>
              <w:rPr>
                <w:noProof/>
                <w:webHidden/>
              </w:rPr>
              <w:fldChar w:fldCharType="separate"/>
            </w:r>
            <w:r>
              <w:rPr>
                <w:noProof/>
                <w:webHidden/>
              </w:rPr>
              <w:t>457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36" w:history="1">
            <w:r w:rsidRPr="00B5273E">
              <w:rPr>
                <w:rStyle w:val="Hyperlink"/>
                <w:caps/>
                <w:noProof/>
              </w:rPr>
              <w:t>225</w:t>
            </w:r>
            <w:r>
              <w:rPr>
                <w:rFonts w:eastAsiaTheme="minorEastAsia"/>
                <w:noProof/>
              </w:rPr>
              <w:tab/>
            </w:r>
            <w:r w:rsidRPr="00B5273E">
              <w:rPr>
                <w:rStyle w:val="Hyperlink"/>
                <w:noProof/>
              </w:rPr>
              <w:t>SP_CPS_AGENCY_FUND_PACKAGE_INITIALIZE_FORM_SCO565</w:t>
            </w:r>
            <w:r>
              <w:rPr>
                <w:noProof/>
                <w:webHidden/>
              </w:rPr>
              <w:tab/>
            </w:r>
            <w:r>
              <w:rPr>
                <w:noProof/>
                <w:webHidden/>
              </w:rPr>
              <w:fldChar w:fldCharType="begin"/>
            </w:r>
            <w:r>
              <w:rPr>
                <w:noProof/>
                <w:webHidden/>
              </w:rPr>
              <w:instrText xml:space="preserve"> PAGEREF _Toc338154536 \h </w:instrText>
            </w:r>
            <w:r>
              <w:rPr>
                <w:noProof/>
                <w:webHidden/>
              </w:rPr>
            </w:r>
            <w:r>
              <w:rPr>
                <w:noProof/>
                <w:webHidden/>
              </w:rPr>
              <w:fldChar w:fldCharType="separate"/>
            </w:r>
            <w:r>
              <w:rPr>
                <w:noProof/>
                <w:webHidden/>
              </w:rPr>
              <w:t>457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37" w:history="1">
            <w:r w:rsidRPr="00B5273E">
              <w:rPr>
                <w:rStyle w:val="Hyperlink"/>
                <w:noProof/>
              </w:rPr>
              <w:t>225.1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_Toc338154537 \h </w:instrText>
            </w:r>
            <w:r>
              <w:rPr>
                <w:noProof/>
                <w:webHidden/>
              </w:rPr>
            </w:r>
            <w:r>
              <w:rPr>
                <w:noProof/>
                <w:webHidden/>
              </w:rPr>
              <w:fldChar w:fldCharType="separate"/>
            </w:r>
            <w:r>
              <w:rPr>
                <w:noProof/>
                <w:webHidden/>
              </w:rPr>
              <w:t>457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38" w:history="1">
            <w:r w:rsidRPr="00B5273E">
              <w:rPr>
                <w:rStyle w:val="Hyperlink"/>
                <w:noProof/>
              </w:rPr>
              <w:t>225.1.1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_Toc338154538 \h </w:instrText>
            </w:r>
            <w:r>
              <w:rPr>
                <w:noProof/>
                <w:webHidden/>
              </w:rPr>
            </w:r>
            <w:r>
              <w:rPr>
                <w:noProof/>
                <w:webHidden/>
              </w:rPr>
              <w:fldChar w:fldCharType="separate"/>
            </w:r>
            <w:r>
              <w:rPr>
                <w:noProof/>
                <w:webHidden/>
              </w:rPr>
              <w:t>457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39" w:history="1">
            <w:r w:rsidRPr="00B5273E">
              <w:rPr>
                <w:rStyle w:val="Hyperlink"/>
                <w:noProof/>
              </w:rPr>
              <w:t>225.1.2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_Toc338154539 \h </w:instrText>
            </w:r>
            <w:r>
              <w:rPr>
                <w:noProof/>
                <w:webHidden/>
              </w:rPr>
            </w:r>
            <w:r>
              <w:rPr>
                <w:noProof/>
                <w:webHidden/>
              </w:rPr>
              <w:fldChar w:fldCharType="separate"/>
            </w:r>
            <w:r>
              <w:rPr>
                <w:noProof/>
                <w:webHidden/>
              </w:rPr>
              <w:t>458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40" w:history="1">
            <w:r w:rsidRPr="00B5273E">
              <w:rPr>
                <w:rStyle w:val="Hyperlink"/>
                <w:caps/>
                <w:noProof/>
              </w:rPr>
              <w:t>226</w:t>
            </w:r>
            <w:r>
              <w:rPr>
                <w:rFonts w:eastAsiaTheme="minorEastAsia"/>
                <w:noProof/>
              </w:rPr>
              <w:tab/>
            </w:r>
            <w:r w:rsidRPr="00B5273E">
              <w:rPr>
                <w:rStyle w:val="Hyperlink"/>
                <w:noProof/>
              </w:rPr>
              <w:t>SP_CPS_AGENCY_FUND_PACKAGE_INITIALIZE_FORM_SCO577</w:t>
            </w:r>
            <w:r>
              <w:rPr>
                <w:noProof/>
                <w:webHidden/>
              </w:rPr>
              <w:tab/>
            </w:r>
            <w:r>
              <w:rPr>
                <w:noProof/>
                <w:webHidden/>
              </w:rPr>
              <w:fldChar w:fldCharType="begin"/>
            </w:r>
            <w:r>
              <w:rPr>
                <w:noProof/>
                <w:webHidden/>
              </w:rPr>
              <w:instrText xml:space="preserve"> PAGEREF _Toc338154540 \h </w:instrText>
            </w:r>
            <w:r>
              <w:rPr>
                <w:noProof/>
                <w:webHidden/>
              </w:rPr>
            </w:r>
            <w:r>
              <w:rPr>
                <w:noProof/>
                <w:webHidden/>
              </w:rPr>
              <w:fldChar w:fldCharType="separate"/>
            </w:r>
            <w:r>
              <w:rPr>
                <w:noProof/>
                <w:webHidden/>
              </w:rPr>
              <w:t>458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41" w:history="1">
            <w:r w:rsidRPr="00B5273E">
              <w:rPr>
                <w:rStyle w:val="Hyperlink"/>
                <w:noProof/>
              </w:rPr>
              <w:t>226.1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_Toc338154541 \h </w:instrText>
            </w:r>
            <w:r>
              <w:rPr>
                <w:noProof/>
                <w:webHidden/>
              </w:rPr>
            </w:r>
            <w:r>
              <w:rPr>
                <w:noProof/>
                <w:webHidden/>
              </w:rPr>
              <w:fldChar w:fldCharType="separate"/>
            </w:r>
            <w:r>
              <w:rPr>
                <w:noProof/>
                <w:webHidden/>
              </w:rPr>
              <w:t>458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42" w:history="1">
            <w:r w:rsidRPr="00B5273E">
              <w:rPr>
                <w:rStyle w:val="Hyperlink"/>
                <w:noProof/>
              </w:rPr>
              <w:t>226.1.1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_Toc338154542 \h </w:instrText>
            </w:r>
            <w:r>
              <w:rPr>
                <w:noProof/>
                <w:webHidden/>
              </w:rPr>
            </w:r>
            <w:r>
              <w:rPr>
                <w:noProof/>
                <w:webHidden/>
              </w:rPr>
              <w:fldChar w:fldCharType="separate"/>
            </w:r>
            <w:r>
              <w:rPr>
                <w:noProof/>
                <w:webHidden/>
              </w:rPr>
              <w:t>458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43" w:history="1">
            <w:r w:rsidRPr="00B5273E">
              <w:rPr>
                <w:rStyle w:val="Hyperlink"/>
                <w:noProof/>
              </w:rPr>
              <w:t>226.1.2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_Toc338154543 \h </w:instrText>
            </w:r>
            <w:r>
              <w:rPr>
                <w:noProof/>
                <w:webHidden/>
              </w:rPr>
            </w:r>
            <w:r>
              <w:rPr>
                <w:noProof/>
                <w:webHidden/>
              </w:rPr>
              <w:fldChar w:fldCharType="separate"/>
            </w:r>
            <w:r>
              <w:rPr>
                <w:noProof/>
                <w:webHidden/>
              </w:rPr>
              <w:t>459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44" w:history="1">
            <w:r w:rsidRPr="00B5273E">
              <w:rPr>
                <w:rStyle w:val="Hyperlink"/>
                <w:caps/>
                <w:noProof/>
              </w:rPr>
              <w:t>227</w:t>
            </w:r>
            <w:r>
              <w:rPr>
                <w:rFonts w:eastAsiaTheme="minorEastAsia"/>
                <w:noProof/>
              </w:rPr>
              <w:tab/>
            </w:r>
            <w:r w:rsidRPr="00B5273E">
              <w:rPr>
                <w:rStyle w:val="Hyperlink"/>
                <w:noProof/>
              </w:rPr>
              <w:t>SP_CPS_AGENCY_FUND_PACKAGE_INITIALIZE_FORM_SCO578</w:t>
            </w:r>
            <w:r>
              <w:rPr>
                <w:noProof/>
                <w:webHidden/>
              </w:rPr>
              <w:tab/>
            </w:r>
            <w:r>
              <w:rPr>
                <w:noProof/>
                <w:webHidden/>
              </w:rPr>
              <w:fldChar w:fldCharType="begin"/>
            </w:r>
            <w:r>
              <w:rPr>
                <w:noProof/>
                <w:webHidden/>
              </w:rPr>
              <w:instrText xml:space="preserve"> PAGEREF _Toc338154544 \h </w:instrText>
            </w:r>
            <w:r>
              <w:rPr>
                <w:noProof/>
                <w:webHidden/>
              </w:rPr>
            </w:r>
            <w:r>
              <w:rPr>
                <w:noProof/>
                <w:webHidden/>
              </w:rPr>
              <w:fldChar w:fldCharType="separate"/>
            </w:r>
            <w:r>
              <w:rPr>
                <w:noProof/>
                <w:webHidden/>
              </w:rPr>
              <w:t>459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45" w:history="1">
            <w:r w:rsidRPr="00B5273E">
              <w:rPr>
                <w:rStyle w:val="Hyperlink"/>
                <w:noProof/>
              </w:rPr>
              <w:t>227.1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_Toc338154545 \h </w:instrText>
            </w:r>
            <w:r>
              <w:rPr>
                <w:noProof/>
                <w:webHidden/>
              </w:rPr>
            </w:r>
            <w:r>
              <w:rPr>
                <w:noProof/>
                <w:webHidden/>
              </w:rPr>
              <w:fldChar w:fldCharType="separate"/>
            </w:r>
            <w:r>
              <w:rPr>
                <w:noProof/>
                <w:webHidden/>
              </w:rPr>
              <w:t>459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46" w:history="1">
            <w:r w:rsidRPr="00B5273E">
              <w:rPr>
                <w:rStyle w:val="Hyperlink"/>
                <w:noProof/>
              </w:rPr>
              <w:t>227.1.1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_Toc338154546 \h </w:instrText>
            </w:r>
            <w:r>
              <w:rPr>
                <w:noProof/>
                <w:webHidden/>
              </w:rPr>
            </w:r>
            <w:r>
              <w:rPr>
                <w:noProof/>
                <w:webHidden/>
              </w:rPr>
              <w:fldChar w:fldCharType="separate"/>
            </w:r>
            <w:r>
              <w:rPr>
                <w:noProof/>
                <w:webHidden/>
              </w:rPr>
              <w:t>459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47" w:history="1">
            <w:r w:rsidRPr="00B5273E">
              <w:rPr>
                <w:rStyle w:val="Hyperlink"/>
                <w:noProof/>
              </w:rPr>
              <w:t>227.1.2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_Toc338154547 \h </w:instrText>
            </w:r>
            <w:r>
              <w:rPr>
                <w:noProof/>
                <w:webHidden/>
              </w:rPr>
            </w:r>
            <w:r>
              <w:rPr>
                <w:noProof/>
                <w:webHidden/>
              </w:rPr>
              <w:fldChar w:fldCharType="separate"/>
            </w:r>
            <w:r>
              <w:rPr>
                <w:noProof/>
                <w:webHidden/>
              </w:rPr>
              <w:t>460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48" w:history="1">
            <w:r w:rsidRPr="00B5273E">
              <w:rPr>
                <w:rStyle w:val="Hyperlink"/>
                <w:caps/>
                <w:noProof/>
              </w:rPr>
              <w:t>228</w:t>
            </w:r>
            <w:r>
              <w:rPr>
                <w:rFonts w:eastAsiaTheme="minorEastAsia"/>
                <w:noProof/>
              </w:rPr>
              <w:tab/>
            </w:r>
            <w:r w:rsidRPr="00B5273E">
              <w:rPr>
                <w:rStyle w:val="Hyperlink"/>
                <w:noProof/>
              </w:rPr>
              <w:t>SP_CPS_AUTOMATION_ROLL_BACK_FUND_BALANCE_DETAILS</w:t>
            </w:r>
            <w:r>
              <w:rPr>
                <w:noProof/>
                <w:webHidden/>
              </w:rPr>
              <w:tab/>
            </w:r>
            <w:r>
              <w:rPr>
                <w:noProof/>
                <w:webHidden/>
              </w:rPr>
              <w:fldChar w:fldCharType="begin"/>
            </w:r>
            <w:r>
              <w:rPr>
                <w:noProof/>
                <w:webHidden/>
              </w:rPr>
              <w:instrText xml:space="preserve"> PAGEREF _Toc338154548 \h </w:instrText>
            </w:r>
            <w:r>
              <w:rPr>
                <w:noProof/>
                <w:webHidden/>
              </w:rPr>
            </w:r>
            <w:r>
              <w:rPr>
                <w:noProof/>
                <w:webHidden/>
              </w:rPr>
              <w:fldChar w:fldCharType="separate"/>
            </w:r>
            <w:r>
              <w:rPr>
                <w:noProof/>
                <w:webHidden/>
              </w:rPr>
              <w:t>460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49" w:history="1">
            <w:r w:rsidRPr="00B5273E">
              <w:rPr>
                <w:rStyle w:val="Hyperlink"/>
                <w:noProof/>
              </w:rPr>
              <w:t>228.1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_Toc338154549 \h </w:instrText>
            </w:r>
            <w:r>
              <w:rPr>
                <w:noProof/>
                <w:webHidden/>
              </w:rPr>
            </w:r>
            <w:r>
              <w:rPr>
                <w:noProof/>
                <w:webHidden/>
              </w:rPr>
              <w:fldChar w:fldCharType="separate"/>
            </w:r>
            <w:r>
              <w:rPr>
                <w:noProof/>
                <w:webHidden/>
              </w:rPr>
              <w:t>460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50" w:history="1">
            <w:r w:rsidRPr="00B5273E">
              <w:rPr>
                <w:rStyle w:val="Hyperlink"/>
                <w:noProof/>
              </w:rPr>
              <w:t>228.1.1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_Toc338154550 \h </w:instrText>
            </w:r>
            <w:r>
              <w:rPr>
                <w:noProof/>
                <w:webHidden/>
              </w:rPr>
            </w:r>
            <w:r>
              <w:rPr>
                <w:noProof/>
                <w:webHidden/>
              </w:rPr>
              <w:fldChar w:fldCharType="separate"/>
            </w:r>
            <w:r>
              <w:rPr>
                <w:noProof/>
                <w:webHidden/>
              </w:rPr>
              <w:t>460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51" w:history="1">
            <w:r w:rsidRPr="00B5273E">
              <w:rPr>
                <w:rStyle w:val="Hyperlink"/>
                <w:noProof/>
              </w:rPr>
              <w:t>228.1.2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_Toc338154551 \h </w:instrText>
            </w:r>
            <w:r>
              <w:rPr>
                <w:noProof/>
                <w:webHidden/>
              </w:rPr>
            </w:r>
            <w:r>
              <w:rPr>
                <w:noProof/>
                <w:webHidden/>
              </w:rPr>
              <w:fldChar w:fldCharType="separate"/>
            </w:r>
            <w:r>
              <w:rPr>
                <w:noProof/>
                <w:webHidden/>
              </w:rPr>
              <w:t>461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52" w:history="1">
            <w:r w:rsidRPr="00B5273E">
              <w:rPr>
                <w:rStyle w:val="Hyperlink"/>
                <w:caps/>
                <w:noProof/>
              </w:rPr>
              <w:t>229</w:t>
            </w:r>
            <w:r>
              <w:rPr>
                <w:rFonts w:eastAsiaTheme="minorEastAsia"/>
                <w:noProof/>
              </w:rPr>
              <w:tab/>
            </w:r>
            <w:r w:rsidRPr="00B5273E">
              <w:rPr>
                <w:rStyle w:val="Hyperlink"/>
                <w:noProof/>
              </w:rPr>
              <w:t>SP_CPS_FUND_DETAILS_COMBINE</w:t>
            </w:r>
            <w:r>
              <w:rPr>
                <w:noProof/>
                <w:webHidden/>
              </w:rPr>
              <w:tab/>
            </w:r>
            <w:r>
              <w:rPr>
                <w:noProof/>
                <w:webHidden/>
              </w:rPr>
              <w:fldChar w:fldCharType="begin"/>
            </w:r>
            <w:r>
              <w:rPr>
                <w:noProof/>
                <w:webHidden/>
              </w:rPr>
              <w:instrText xml:space="preserve"> PAGEREF _Toc338154552 \h </w:instrText>
            </w:r>
            <w:r>
              <w:rPr>
                <w:noProof/>
                <w:webHidden/>
              </w:rPr>
            </w:r>
            <w:r>
              <w:rPr>
                <w:noProof/>
                <w:webHidden/>
              </w:rPr>
              <w:fldChar w:fldCharType="separate"/>
            </w:r>
            <w:r>
              <w:rPr>
                <w:noProof/>
                <w:webHidden/>
              </w:rPr>
              <w:t>461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53" w:history="1">
            <w:r w:rsidRPr="00B5273E">
              <w:rPr>
                <w:rStyle w:val="Hyperlink"/>
                <w:noProof/>
              </w:rPr>
              <w:t>229.1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_Toc338154553 \h </w:instrText>
            </w:r>
            <w:r>
              <w:rPr>
                <w:noProof/>
                <w:webHidden/>
              </w:rPr>
            </w:r>
            <w:r>
              <w:rPr>
                <w:noProof/>
                <w:webHidden/>
              </w:rPr>
              <w:fldChar w:fldCharType="separate"/>
            </w:r>
            <w:r>
              <w:rPr>
                <w:noProof/>
                <w:webHidden/>
              </w:rPr>
              <w:t>461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54" w:history="1">
            <w:r w:rsidRPr="00B5273E">
              <w:rPr>
                <w:rStyle w:val="Hyperlink"/>
                <w:noProof/>
              </w:rPr>
              <w:t>229.1.1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_Toc338154554 \h </w:instrText>
            </w:r>
            <w:r>
              <w:rPr>
                <w:noProof/>
                <w:webHidden/>
              </w:rPr>
            </w:r>
            <w:r>
              <w:rPr>
                <w:noProof/>
                <w:webHidden/>
              </w:rPr>
              <w:fldChar w:fldCharType="separate"/>
            </w:r>
            <w:r>
              <w:rPr>
                <w:noProof/>
                <w:webHidden/>
              </w:rPr>
              <w:t>462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55" w:history="1">
            <w:r w:rsidRPr="00B5273E">
              <w:rPr>
                <w:rStyle w:val="Hyperlink"/>
                <w:noProof/>
              </w:rPr>
              <w:t>229.1.2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_Toc338154555 \h </w:instrText>
            </w:r>
            <w:r>
              <w:rPr>
                <w:noProof/>
                <w:webHidden/>
              </w:rPr>
            </w:r>
            <w:r>
              <w:rPr>
                <w:noProof/>
                <w:webHidden/>
              </w:rPr>
              <w:fldChar w:fldCharType="separate"/>
            </w:r>
            <w:r>
              <w:rPr>
                <w:noProof/>
                <w:webHidden/>
              </w:rPr>
              <w:t>462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56" w:history="1">
            <w:r w:rsidRPr="00B5273E">
              <w:rPr>
                <w:rStyle w:val="Hyperlink"/>
                <w:caps/>
                <w:noProof/>
              </w:rPr>
              <w:t>230</w:t>
            </w:r>
            <w:r>
              <w:rPr>
                <w:rFonts w:eastAsiaTheme="minorEastAsia"/>
                <w:noProof/>
              </w:rPr>
              <w:tab/>
            </w:r>
            <w:r w:rsidRPr="00B5273E">
              <w:rPr>
                <w:rStyle w:val="Hyperlink"/>
                <w:noProof/>
              </w:rPr>
              <w:t>SP_CPS_FUND_DETAILS_FORM_ADD</w:t>
            </w:r>
            <w:r>
              <w:rPr>
                <w:noProof/>
                <w:webHidden/>
              </w:rPr>
              <w:tab/>
            </w:r>
            <w:r>
              <w:rPr>
                <w:noProof/>
                <w:webHidden/>
              </w:rPr>
              <w:fldChar w:fldCharType="begin"/>
            </w:r>
            <w:r>
              <w:rPr>
                <w:noProof/>
                <w:webHidden/>
              </w:rPr>
              <w:instrText xml:space="preserve"> PAGEREF _Toc338154556 \h </w:instrText>
            </w:r>
            <w:r>
              <w:rPr>
                <w:noProof/>
                <w:webHidden/>
              </w:rPr>
            </w:r>
            <w:r>
              <w:rPr>
                <w:noProof/>
                <w:webHidden/>
              </w:rPr>
              <w:fldChar w:fldCharType="separate"/>
            </w:r>
            <w:r>
              <w:rPr>
                <w:noProof/>
                <w:webHidden/>
              </w:rPr>
              <w:t>464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57" w:history="1">
            <w:r w:rsidRPr="00B5273E">
              <w:rPr>
                <w:rStyle w:val="Hyperlink"/>
                <w:noProof/>
              </w:rPr>
              <w:t>230.1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_Toc338154557 \h </w:instrText>
            </w:r>
            <w:r>
              <w:rPr>
                <w:noProof/>
                <w:webHidden/>
              </w:rPr>
            </w:r>
            <w:r>
              <w:rPr>
                <w:noProof/>
                <w:webHidden/>
              </w:rPr>
              <w:fldChar w:fldCharType="separate"/>
            </w:r>
            <w:r>
              <w:rPr>
                <w:noProof/>
                <w:webHidden/>
              </w:rPr>
              <w:t>464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58" w:history="1">
            <w:r w:rsidRPr="00B5273E">
              <w:rPr>
                <w:rStyle w:val="Hyperlink"/>
                <w:noProof/>
              </w:rPr>
              <w:t>230.1.1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_Toc338154558 \h </w:instrText>
            </w:r>
            <w:r>
              <w:rPr>
                <w:noProof/>
                <w:webHidden/>
              </w:rPr>
            </w:r>
            <w:r>
              <w:rPr>
                <w:noProof/>
                <w:webHidden/>
              </w:rPr>
              <w:fldChar w:fldCharType="separate"/>
            </w:r>
            <w:r>
              <w:rPr>
                <w:noProof/>
                <w:webHidden/>
              </w:rPr>
              <w:t>464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59" w:history="1">
            <w:r w:rsidRPr="00B5273E">
              <w:rPr>
                <w:rStyle w:val="Hyperlink"/>
                <w:noProof/>
              </w:rPr>
              <w:t>230.1.2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_Toc338154559 \h </w:instrText>
            </w:r>
            <w:r>
              <w:rPr>
                <w:noProof/>
                <w:webHidden/>
              </w:rPr>
            </w:r>
            <w:r>
              <w:rPr>
                <w:noProof/>
                <w:webHidden/>
              </w:rPr>
              <w:fldChar w:fldCharType="separate"/>
            </w:r>
            <w:r>
              <w:rPr>
                <w:noProof/>
                <w:webHidden/>
              </w:rPr>
              <w:t>465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60" w:history="1">
            <w:r w:rsidRPr="00B5273E">
              <w:rPr>
                <w:rStyle w:val="Hyperlink"/>
                <w:caps/>
                <w:noProof/>
              </w:rPr>
              <w:t>231</w:t>
            </w:r>
            <w:r>
              <w:rPr>
                <w:rFonts w:eastAsiaTheme="minorEastAsia"/>
                <w:noProof/>
              </w:rPr>
              <w:tab/>
            </w:r>
            <w:r w:rsidRPr="00B5273E">
              <w:rPr>
                <w:rStyle w:val="Hyperlink"/>
                <w:noProof/>
              </w:rPr>
              <w:t>SP_CPS_FUND_DETAILS_FORM_DELETE</w:t>
            </w:r>
            <w:r>
              <w:rPr>
                <w:noProof/>
                <w:webHidden/>
              </w:rPr>
              <w:tab/>
            </w:r>
            <w:r>
              <w:rPr>
                <w:noProof/>
                <w:webHidden/>
              </w:rPr>
              <w:fldChar w:fldCharType="begin"/>
            </w:r>
            <w:r>
              <w:rPr>
                <w:noProof/>
                <w:webHidden/>
              </w:rPr>
              <w:instrText xml:space="preserve"> PAGEREF _Toc338154560 \h </w:instrText>
            </w:r>
            <w:r>
              <w:rPr>
                <w:noProof/>
                <w:webHidden/>
              </w:rPr>
            </w:r>
            <w:r>
              <w:rPr>
                <w:noProof/>
                <w:webHidden/>
              </w:rPr>
              <w:fldChar w:fldCharType="separate"/>
            </w:r>
            <w:r>
              <w:rPr>
                <w:noProof/>
                <w:webHidden/>
              </w:rPr>
              <w:t>465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61" w:history="1">
            <w:r w:rsidRPr="00B5273E">
              <w:rPr>
                <w:rStyle w:val="Hyperlink"/>
                <w:noProof/>
              </w:rPr>
              <w:t>231.1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_Toc338154561 \h </w:instrText>
            </w:r>
            <w:r>
              <w:rPr>
                <w:noProof/>
                <w:webHidden/>
              </w:rPr>
            </w:r>
            <w:r>
              <w:rPr>
                <w:noProof/>
                <w:webHidden/>
              </w:rPr>
              <w:fldChar w:fldCharType="separate"/>
            </w:r>
            <w:r>
              <w:rPr>
                <w:noProof/>
                <w:webHidden/>
              </w:rPr>
              <w:t>465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62" w:history="1">
            <w:r w:rsidRPr="00B5273E">
              <w:rPr>
                <w:rStyle w:val="Hyperlink"/>
                <w:noProof/>
              </w:rPr>
              <w:t>231.1.1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_Toc338154562 \h </w:instrText>
            </w:r>
            <w:r>
              <w:rPr>
                <w:noProof/>
                <w:webHidden/>
              </w:rPr>
            </w:r>
            <w:r>
              <w:rPr>
                <w:noProof/>
                <w:webHidden/>
              </w:rPr>
              <w:fldChar w:fldCharType="separate"/>
            </w:r>
            <w:r>
              <w:rPr>
                <w:noProof/>
                <w:webHidden/>
              </w:rPr>
              <w:t>465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63" w:history="1">
            <w:r w:rsidRPr="00B5273E">
              <w:rPr>
                <w:rStyle w:val="Hyperlink"/>
                <w:noProof/>
              </w:rPr>
              <w:t>231.1.2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_Toc338154563 \h </w:instrText>
            </w:r>
            <w:r>
              <w:rPr>
                <w:noProof/>
                <w:webHidden/>
              </w:rPr>
            </w:r>
            <w:r>
              <w:rPr>
                <w:noProof/>
                <w:webHidden/>
              </w:rPr>
              <w:fldChar w:fldCharType="separate"/>
            </w:r>
            <w:r>
              <w:rPr>
                <w:noProof/>
                <w:webHidden/>
              </w:rPr>
              <w:t>466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64" w:history="1">
            <w:r w:rsidRPr="00B5273E">
              <w:rPr>
                <w:rStyle w:val="Hyperlink"/>
                <w:caps/>
                <w:noProof/>
              </w:rPr>
              <w:t>232</w:t>
            </w:r>
            <w:r>
              <w:rPr>
                <w:rFonts w:eastAsiaTheme="minorEastAsia"/>
                <w:noProof/>
              </w:rPr>
              <w:tab/>
            </w:r>
            <w:r w:rsidRPr="00B5273E">
              <w:rPr>
                <w:rStyle w:val="Hyperlink"/>
                <w:noProof/>
              </w:rPr>
              <w:t>SP_CPS_FUND_DETAILS_FORM_LOAD</w:t>
            </w:r>
            <w:r>
              <w:rPr>
                <w:noProof/>
                <w:webHidden/>
              </w:rPr>
              <w:tab/>
            </w:r>
            <w:r>
              <w:rPr>
                <w:noProof/>
                <w:webHidden/>
              </w:rPr>
              <w:fldChar w:fldCharType="begin"/>
            </w:r>
            <w:r>
              <w:rPr>
                <w:noProof/>
                <w:webHidden/>
              </w:rPr>
              <w:instrText xml:space="preserve"> PAGEREF _Toc338154564 \h </w:instrText>
            </w:r>
            <w:r>
              <w:rPr>
                <w:noProof/>
                <w:webHidden/>
              </w:rPr>
            </w:r>
            <w:r>
              <w:rPr>
                <w:noProof/>
                <w:webHidden/>
              </w:rPr>
              <w:fldChar w:fldCharType="separate"/>
            </w:r>
            <w:r>
              <w:rPr>
                <w:noProof/>
                <w:webHidden/>
              </w:rPr>
              <w:t>466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65" w:history="1">
            <w:r w:rsidRPr="00B5273E">
              <w:rPr>
                <w:rStyle w:val="Hyperlink"/>
                <w:noProof/>
              </w:rPr>
              <w:t>232.1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_Toc338154565 \h </w:instrText>
            </w:r>
            <w:r>
              <w:rPr>
                <w:noProof/>
                <w:webHidden/>
              </w:rPr>
            </w:r>
            <w:r>
              <w:rPr>
                <w:noProof/>
                <w:webHidden/>
              </w:rPr>
              <w:fldChar w:fldCharType="separate"/>
            </w:r>
            <w:r>
              <w:rPr>
                <w:noProof/>
                <w:webHidden/>
              </w:rPr>
              <w:t>466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66" w:history="1">
            <w:r w:rsidRPr="00B5273E">
              <w:rPr>
                <w:rStyle w:val="Hyperlink"/>
                <w:noProof/>
              </w:rPr>
              <w:t>232.1.1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_Toc338154566 \h </w:instrText>
            </w:r>
            <w:r>
              <w:rPr>
                <w:noProof/>
                <w:webHidden/>
              </w:rPr>
            </w:r>
            <w:r>
              <w:rPr>
                <w:noProof/>
                <w:webHidden/>
              </w:rPr>
              <w:fldChar w:fldCharType="separate"/>
            </w:r>
            <w:r>
              <w:rPr>
                <w:noProof/>
                <w:webHidden/>
              </w:rPr>
              <w:t>468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67" w:history="1">
            <w:r w:rsidRPr="00B5273E">
              <w:rPr>
                <w:rStyle w:val="Hyperlink"/>
                <w:noProof/>
              </w:rPr>
              <w:t>232.1.2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_Toc338154567 \h </w:instrText>
            </w:r>
            <w:r>
              <w:rPr>
                <w:noProof/>
                <w:webHidden/>
              </w:rPr>
            </w:r>
            <w:r>
              <w:rPr>
                <w:noProof/>
                <w:webHidden/>
              </w:rPr>
              <w:fldChar w:fldCharType="separate"/>
            </w:r>
            <w:r>
              <w:rPr>
                <w:noProof/>
                <w:webHidden/>
              </w:rPr>
              <w:t>469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68" w:history="1">
            <w:r w:rsidRPr="00B5273E">
              <w:rPr>
                <w:rStyle w:val="Hyperlink"/>
                <w:caps/>
                <w:noProof/>
              </w:rPr>
              <w:t>233</w:t>
            </w:r>
            <w:r>
              <w:rPr>
                <w:rFonts w:eastAsiaTheme="minorEastAsia"/>
                <w:noProof/>
              </w:rPr>
              <w:tab/>
            </w:r>
            <w:r w:rsidRPr="00B5273E">
              <w:rPr>
                <w:rStyle w:val="Hyperlink"/>
                <w:noProof/>
              </w:rPr>
              <w:t>SP_CPS_FUND_DETAILS_FORM_UPDATE</w:t>
            </w:r>
            <w:r>
              <w:rPr>
                <w:noProof/>
                <w:webHidden/>
              </w:rPr>
              <w:tab/>
            </w:r>
            <w:r>
              <w:rPr>
                <w:noProof/>
                <w:webHidden/>
              </w:rPr>
              <w:fldChar w:fldCharType="begin"/>
            </w:r>
            <w:r>
              <w:rPr>
                <w:noProof/>
                <w:webHidden/>
              </w:rPr>
              <w:instrText xml:space="preserve"> PAGEREF _Toc338154568 \h </w:instrText>
            </w:r>
            <w:r>
              <w:rPr>
                <w:noProof/>
                <w:webHidden/>
              </w:rPr>
            </w:r>
            <w:r>
              <w:rPr>
                <w:noProof/>
                <w:webHidden/>
              </w:rPr>
              <w:fldChar w:fldCharType="separate"/>
            </w:r>
            <w:r>
              <w:rPr>
                <w:noProof/>
                <w:webHidden/>
              </w:rPr>
              <w:t>470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69" w:history="1">
            <w:r w:rsidRPr="00B5273E">
              <w:rPr>
                <w:rStyle w:val="Hyperlink"/>
                <w:noProof/>
              </w:rPr>
              <w:t>233.1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_Toc338154569 \h </w:instrText>
            </w:r>
            <w:r>
              <w:rPr>
                <w:noProof/>
                <w:webHidden/>
              </w:rPr>
            </w:r>
            <w:r>
              <w:rPr>
                <w:noProof/>
                <w:webHidden/>
              </w:rPr>
              <w:fldChar w:fldCharType="separate"/>
            </w:r>
            <w:r>
              <w:rPr>
                <w:noProof/>
                <w:webHidden/>
              </w:rPr>
              <w:t>470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70" w:history="1">
            <w:r w:rsidRPr="00B5273E">
              <w:rPr>
                <w:rStyle w:val="Hyperlink"/>
                <w:noProof/>
              </w:rPr>
              <w:t>233.1.1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_Toc338154570 \h </w:instrText>
            </w:r>
            <w:r>
              <w:rPr>
                <w:noProof/>
                <w:webHidden/>
              </w:rPr>
            </w:r>
            <w:r>
              <w:rPr>
                <w:noProof/>
                <w:webHidden/>
              </w:rPr>
              <w:fldChar w:fldCharType="separate"/>
            </w:r>
            <w:r>
              <w:rPr>
                <w:noProof/>
                <w:webHidden/>
              </w:rPr>
              <w:t>470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71" w:history="1">
            <w:r w:rsidRPr="00B5273E">
              <w:rPr>
                <w:rStyle w:val="Hyperlink"/>
                <w:noProof/>
              </w:rPr>
              <w:t>233.1.2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_Toc338154571 \h </w:instrText>
            </w:r>
            <w:r>
              <w:rPr>
                <w:noProof/>
                <w:webHidden/>
              </w:rPr>
            </w:r>
            <w:r>
              <w:rPr>
                <w:noProof/>
                <w:webHidden/>
              </w:rPr>
              <w:fldChar w:fldCharType="separate"/>
            </w:r>
            <w:r>
              <w:rPr>
                <w:noProof/>
                <w:webHidden/>
              </w:rPr>
              <w:t>471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72" w:history="1">
            <w:r w:rsidRPr="00B5273E">
              <w:rPr>
                <w:rStyle w:val="Hyperlink"/>
                <w:caps/>
                <w:noProof/>
              </w:rPr>
              <w:t>234</w:t>
            </w:r>
            <w:r>
              <w:rPr>
                <w:rFonts w:eastAsiaTheme="minorEastAsia"/>
                <w:noProof/>
              </w:rPr>
              <w:tab/>
            </w:r>
            <w:r w:rsidRPr="00B5273E">
              <w:rPr>
                <w:rStyle w:val="Hyperlink"/>
                <w:noProof/>
              </w:rPr>
              <w:t>SP_CPS_FUND_DETAILS_ITEMIZED_REPORT</w:t>
            </w:r>
            <w:r>
              <w:rPr>
                <w:noProof/>
                <w:webHidden/>
              </w:rPr>
              <w:tab/>
            </w:r>
            <w:r>
              <w:rPr>
                <w:noProof/>
                <w:webHidden/>
              </w:rPr>
              <w:fldChar w:fldCharType="begin"/>
            </w:r>
            <w:r>
              <w:rPr>
                <w:noProof/>
                <w:webHidden/>
              </w:rPr>
              <w:instrText xml:space="preserve"> PAGEREF _Toc338154572 \h </w:instrText>
            </w:r>
            <w:r>
              <w:rPr>
                <w:noProof/>
                <w:webHidden/>
              </w:rPr>
            </w:r>
            <w:r>
              <w:rPr>
                <w:noProof/>
                <w:webHidden/>
              </w:rPr>
              <w:fldChar w:fldCharType="separate"/>
            </w:r>
            <w:r>
              <w:rPr>
                <w:noProof/>
                <w:webHidden/>
              </w:rPr>
              <w:t>471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73" w:history="1">
            <w:r w:rsidRPr="00B5273E">
              <w:rPr>
                <w:rStyle w:val="Hyperlink"/>
                <w:noProof/>
              </w:rPr>
              <w:t>234.1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_Toc338154573 \h </w:instrText>
            </w:r>
            <w:r>
              <w:rPr>
                <w:noProof/>
                <w:webHidden/>
              </w:rPr>
            </w:r>
            <w:r>
              <w:rPr>
                <w:noProof/>
                <w:webHidden/>
              </w:rPr>
              <w:fldChar w:fldCharType="separate"/>
            </w:r>
            <w:r>
              <w:rPr>
                <w:noProof/>
                <w:webHidden/>
              </w:rPr>
              <w:t>471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74" w:history="1">
            <w:r w:rsidRPr="00B5273E">
              <w:rPr>
                <w:rStyle w:val="Hyperlink"/>
                <w:noProof/>
              </w:rPr>
              <w:t>234.1.1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_Toc338154574 \h </w:instrText>
            </w:r>
            <w:r>
              <w:rPr>
                <w:noProof/>
                <w:webHidden/>
              </w:rPr>
            </w:r>
            <w:r>
              <w:rPr>
                <w:noProof/>
                <w:webHidden/>
              </w:rPr>
              <w:fldChar w:fldCharType="separate"/>
            </w:r>
            <w:r>
              <w:rPr>
                <w:noProof/>
                <w:webHidden/>
              </w:rPr>
              <w:t>471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75" w:history="1">
            <w:r w:rsidRPr="00B5273E">
              <w:rPr>
                <w:rStyle w:val="Hyperlink"/>
                <w:noProof/>
              </w:rPr>
              <w:t>234.1.2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_Toc338154575 \h </w:instrText>
            </w:r>
            <w:r>
              <w:rPr>
                <w:noProof/>
                <w:webHidden/>
              </w:rPr>
            </w:r>
            <w:r>
              <w:rPr>
                <w:noProof/>
                <w:webHidden/>
              </w:rPr>
              <w:fldChar w:fldCharType="separate"/>
            </w:r>
            <w:r>
              <w:rPr>
                <w:noProof/>
                <w:webHidden/>
              </w:rPr>
              <w:t>472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76" w:history="1">
            <w:r w:rsidRPr="00B5273E">
              <w:rPr>
                <w:rStyle w:val="Hyperlink"/>
                <w:caps/>
                <w:noProof/>
              </w:rPr>
              <w:t>235</w:t>
            </w:r>
            <w:r>
              <w:rPr>
                <w:rFonts w:eastAsiaTheme="minorEastAsia"/>
                <w:noProof/>
              </w:rPr>
              <w:tab/>
            </w:r>
            <w:r w:rsidRPr="00B5273E">
              <w:rPr>
                <w:rStyle w:val="Hyperlink"/>
                <w:noProof/>
              </w:rPr>
              <w:t>SP_CPS_FUND_DETAILS_LIFECYCLE_INFO</w:t>
            </w:r>
            <w:r>
              <w:rPr>
                <w:noProof/>
                <w:webHidden/>
              </w:rPr>
              <w:tab/>
            </w:r>
            <w:r>
              <w:rPr>
                <w:noProof/>
                <w:webHidden/>
              </w:rPr>
              <w:fldChar w:fldCharType="begin"/>
            </w:r>
            <w:r>
              <w:rPr>
                <w:noProof/>
                <w:webHidden/>
              </w:rPr>
              <w:instrText xml:space="preserve"> PAGEREF _Toc338154576 \h </w:instrText>
            </w:r>
            <w:r>
              <w:rPr>
                <w:noProof/>
                <w:webHidden/>
              </w:rPr>
            </w:r>
            <w:r>
              <w:rPr>
                <w:noProof/>
                <w:webHidden/>
              </w:rPr>
              <w:fldChar w:fldCharType="separate"/>
            </w:r>
            <w:r>
              <w:rPr>
                <w:noProof/>
                <w:webHidden/>
              </w:rPr>
              <w:t>473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77" w:history="1">
            <w:r w:rsidRPr="00B5273E">
              <w:rPr>
                <w:rStyle w:val="Hyperlink"/>
                <w:noProof/>
              </w:rPr>
              <w:t>235.1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_Toc338154577 \h </w:instrText>
            </w:r>
            <w:r>
              <w:rPr>
                <w:noProof/>
                <w:webHidden/>
              </w:rPr>
            </w:r>
            <w:r>
              <w:rPr>
                <w:noProof/>
                <w:webHidden/>
              </w:rPr>
              <w:fldChar w:fldCharType="separate"/>
            </w:r>
            <w:r>
              <w:rPr>
                <w:noProof/>
                <w:webHidden/>
              </w:rPr>
              <w:t>473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78" w:history="1">
            <w:r w:rsidRPr="00B5273E">
              <w:rPr>
                <w:rStyle w:val="Hyperlink"/>
                <w:noProof/>
              </w:rPr>
              <w:t>235.1.1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_Toc338154578 \h </w:instrText>
            </w:r>
            <w:r>
              <w:rPr>
                <w:noProof/>
                <w:webHidden/>
              </w:rPr>
            </w:r>
            <w:r>
              <w:rPr>
                <w:noProof/>
                <w:webHidden/>
              </w:rPr>
              <w:fldChar w:fldCharType="separate"/>
            </w:r>
            <w:r>
              <w:rPr>
                <w:noProof/>
                <w:webHidden/>
              </w:rPr>
              <w:t>473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79" w:history="1">
            <w:r w:rsidRPr="00B5273E">
              <w:rPr>
                <w:rStyle w:val="Hyperlink"/>
                <w:noProof/>
              </w:rPr>
              <w:t>235.1.2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_Toc338154579 \h </w:instrText>
            </w:r>
            <w:r>
              <w:rPr>
                <w:noProof/>
                <w:webHidden/>
              </w:rPr>
            </w:r>
            <w:r>
              <w:rPr>
                <w:noProof/>
                <w:webHidden/>
              </w:rPr>
              <w:fldChar w:fldCharType="separate"/>
            </w:r>
            <w:r>
              <w:rPr>
                <w:noProof/>
                <w:webHidden/>
              </w:rPr>
              <w:t>473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80" w:history="1">
            <w:r w:rsidRPr="00B5273E">
              <w:rPr>
                <w:rStyle w:val="Hyperlink"/>
                <w:caps/>
                <w:noProof/>
              </w:rPr>
              <w:t>236</w:t>
            </w:r>
            <w:r>
              <w:rPr>
                <w:rFonts w:eastAsiaTheme="minorEastAsia"/>
                <w:noProof/>
              </w:rPr>
              <w:tab/>
            </w:r>
            <w:r w:rsidRPr="00B5273E">
              <w:rPr>
                <w:rStyle w:val="Hyperlink"/>
                <w:noProof/>
              </w:rPr>
              <w:t>SP_CPS_FUND_DETAILS_PUBLISH_ACCOUNT_BALANCE</w:t>
            </w:r>
            <w:r>
              <w:rPr>
                <w:noProof/>
                <w:webHidden/>
              </w:rPr>
              <w:tab/>
            </w:r>
            <w:r>
              <w:rPr>
                <w:noProof/>
                <w:webHidden/>
              </w:rPr>
              <w:fldChar w:fldCharType="begin"/>
            </w:r>
            <w:r>
              <w:rPr>
                <w:noProof/>
                <w:webHidden/>
              </w:rPr>
              <w:instrText xml:space="preserve"> PAGEREF _Toc338154580 \h </w:instrText>
            </w:r>
            <w:r>
              <w:rPr>
                <w:noProof/>
                <w:webHidden/>
              </w:rPr>
            </w:r>
            <w:r>
              <w:rPr>
                <w:noProof/>
                <w:webHidden/>
              </w:rPr>
              <w:fldChar w:fldCharType="separate"/>
            </w:r>
            <w:r>
              <w:rPr>
                <w:noProof/>
                <w:webHidden/>
              </w:rPr>
              <w:t>474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81" w:history="1">
            <w:r w:rsidRPr="00B5273E">
              <w:rPr>
                <w:rStyle w:val="Hyperlink"/>
                <w:noProof/>
              </w:rPr>
              <w:t>236.1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_Toc338154581 \h </w:instrText>
            </w:r>
            <w:r>
              <w:rPr>
                <w:noProof/>
                <w:webHidden/>
              </w:rPr>
            </w:r>
            <w:r>
              <w:rPr>
                <w:noProof/>
                <w:webHidden/>
              </w:rPr>
              <w:fldChar w:fldCharType="separate"/>
            </w:r>
            <w:r>
              <w:rPr>
                <w:noProof/>
                <w:webHidden/>
              </w:rPr>
              <w:t>474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82" w:history="1">
            <w:r w:rsidRPr="00B5273E">
              <w:rPr>
                <w:rStyle w:val="Hyperlink"/>
                <w:noProof/>
              </w:rPr>
              <w:t>236.1.1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_Toc338154582 \h </w:instrText>
            </w:r>
            <w:r>
              <w:rPr>
                <w:noProof/>
                <w:webHidden/>
              </w:rPr>
            </w:r>
            <w:r>
              <w:rPr>
                <w:noProof/>
                <w:webHidden/>
              </w:rPr>
              <w:fldChar w:fldCharType="separate"/>
            </w:r>
            <w:r>
              <w:rPr>
                <w:noProof/>
                <w:webHidden/>
              </w:rPr>
              <w:t>474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83" w:history="1">
            <w:r w:rsidRPr="00B5273E">
              <w:rPr>
                <w:rStyle w:val="Hyperlink"/>
                <w:noProof/>
              </w:rPr>
              <w:t>236.1.2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_Toc338154583 \h </w:instrText>
            </w:r>
            <w:r>
              <w:rPr>
                <w:noProof/>
                <w:webHidden/>
              </w:rPr>
            </w:r>
            <w:r>
              <w:rPr>
                <w:noProof/>
                <w:webHidden/>
              </w:rPr>
              <w:fldChar w:fldCharType="separate"/>
            </w:r>
            <w:r>
              <w:rPr>
                <w:noProof/>
                <w:webHidden/>
              </w:rPr>
              <w:t>474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84" w:history="1">
            <w:r w:rsidRPr="00B5273E">
              <w:rPr>
                <w:rStyle w:val="Hyperlink"/>
                <w:caps/>
                <w:noProof/>
              </w:rPr>
              <w:t>237</w:t>
            </w:r>
            <w:r>
              <w:rPr>
                <w:rFonts w:eastAsiaTheme="minorEastAsia"/>
                <w:noProof/>
              </w:rPr>
              <w:tab/>
            </w:r>
            <w:r w:rsidRPr="00B5273E">
              <w:rPr>
                <w:rStyle w:val="Hyperlink"/>
                <w:noProof/>
              </w:rPr>
              <w:t>SP_CPS_FUND_FINANCIAL_STATEMENT_STORE_UPDATE</w:t>
            </w:r>
            <w:r>
              <w:rPr>
                <w:noProof/>
                <w:webHidden/>
              </w:rPr>
              <w:tab/>
            </w:r>
            <w:r>
              <w:rPr>
                <w:noProof/>
                <w:webHidden/>
              </w:rPr>
              <w:fldChar w:fldCharType="begin"/>
            </w:r>
            <w:r>
              <w:rPr>
                <w:noProof/>
                <w:webHidden/>
              </w:rPr>
              <w:instrText xml:space="preserve"> PAGEREF _Toc338154584 \h </w:instrText>
            </w:r>
            <w:r>
              <w:rPr>
                <w:noProof/>
                <w:webHidden/>
              </w:rPr>
            </w:r>
            <w:r>
              <w:rPr>
                <w:noProof/>
                <w:webHidden/>
              </w:rPr>
              <w:fldChar w:fldCharType="separate"/>
            </w:r>
            <w:r>
              <w:rPr>
                <w:noProof/>
                <w:webHidden/>
              </w:rPr>
              <w:t>475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85" w:history="1">
            <w:r w:rsidRPr="00B5273E">
              <w:rPr>
                <w:rStyle w:val="Hyperlink"/>
                <w:noProof/>
              </w:rPr>
              <w:t>237.1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_Toc338154585 \h </w:instrText>
            </w:r>
            <w:r>
              <w:rPr>
                <w:noProof/>
                <w:webHidden/>
              </w:rPr>
            </w:r>
            <w:r>
              <w:rPr>
                <w:noProof/>
                <w:webHidden/>
              </w:rPr>
              <w:fldChar w:fldCharType="separate"/>
            </w:r>
            <w:r>
              <w:rPr>
                <w:noProof/>
                <w:webHidden/>
              </w:rPr>
              <w:t>475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86" w:history="1">
            <w:r w:rsidRPr="00B5273E">
              <w:rPr>
                <w:rStyle w:val="Hyperlink"/>
                <w:noProof/>
              </w:rPr>
              <w:t>237.1.1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_Toc338154586 \h </w:instrText>
            </w:r>
            <w:r>
              <w:rPr>
                <w:noProof/>
                <w:webHidden/>
              </w:rPr>
            </w:r>
            <w:r>
              <w:rPr>
                <w:noProof/>
                <w:webHidden/>
              </w:rPr>
              <w:fldChar w:fldCharType="separate"/>
            </w:r>
            <w:r>
              <w:rPr>
                <w:noProof/>
                <w:webHidden/>
              </w:rPr>
              <w:t>476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87" w:history="1">
            <w:r w:rsidRPr="00B5273E">
              <w:rPr>
                <w:rStyle w:val="Hyperlink"/>
                <w:noProof/>
              </w:rPr>
              <w:t>237.1.2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_Toc338154587 \h </w:instrText>
            </w:r>
            <w:r>
              <w:rPr>
                <w:noProof/>
                <w:webHidden/>
              </w:rPr>
            </w:r>
            <w:r>
              <w:rPr>
                <w:noProof/>
                <w:webHidden/>
              </w:rPr>
              <w:fldChar w:fldCharType="separate"/>
            </w:r>
            <w:r>
              <w:rPr>
                <w:noProof/>
                <w:webHidden/>
              </w:rPr>
              <w:t>476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88" w:history="1">
            <w:r w:rsidRPr="00B5273E">
              <w:rPr>
                <w:rStyle w:val="Hyperlink"/>
                <w:caps/>
                <w:noProof/>
              </w:rPr>
              <w:t>238</w:t>
            </w:r>
            <w:r>
              <w:rPr>
                <w:rFonts w:eastAsiaTheme="minorEastAsia"/>
                <w:noProof/>
              </w:rPr>
              <w:tab/>
            </w:r>
            <w:r w:rsidRPr="00B5273E">
              <w:rPr>
                <w:rStyle w:val="Hyperlink"/>
                <w:noProof/>
              </w:rPr>
              <w:t>SP_CPS_FUND_HEIRARCHY_LOAD</w:t>
            </w:r>
            <w:r>
              <w:rPr>
                <w:noProof/>
                <w:webHidden/>
              </w:rPr>
              <w:tab/>
            </w:r>
            <w:r>
              <w:rPr>
                <w:noProof/>
                <w:webHidden/>
              </w:rPr>
              <w:fldChar w:fldCharType="begin"/>
            </w:r>
            <w:r>
              <w:rPr>
                <w:noProof/>
                <w:webHidden/>
              </w:rPr>
              <w:instrText xml:space="preserve"> PAGEREF _Toc338154588 \h </w:instrText>
            </w:r>
            <w:r>
              <w:rPr>
                <w:noProof/>
                <w:webHidden/>
              </w:rPr>
            </w:r>
            <w:r>
              <w:rPr>
                <w:noProof/>
                <w:webHidden/>
              </w:rPr>
              <w:fldChar w:fldCharType="separate"/>
            </w:r>
            <w:r>
              <w:rPr>
                <w:noProof/>
                <w:webHidden/>
              </w:rPr>
              <w:t>476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89" w:history="1">
            <w:r w:rsidRPr="00B5273E">
              <w:rPr>
                <w:rStyle w:val="Hyperlink"/>
                <w:noProof/>
              </w:rPr>
              <w:t>238.1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_Toc338154589 \h </w:instrText>
            </w:r>
            <w:r>
              <w:rPr>
                <w:noProof/>
                <w:webHidden/>
              </w:rPr>
            </w:r>
            <w:r>
              <w:rPr>
                <w:noProof/>
                <w:webHidden/>
              </w:rPr>
              <w:fldChar w:fldCharType="separate"/>
            </w:r>
            <w:r>
              <w:rPr>
                <w:noProof/>
                <w:webHidden/>
              </w:rPr>
              <w:t>476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90" w:history="1">
            <w:r w:rsidRPr="00B5273E">
              <w:rPr>
                <w:rStyle w:val="Hyperlink"/>
                <w:noProof/>
              </w:rPr>
              <w:t>238.1.1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_Toc338154590 \h </w:instrText>
            </w:r>
            <w:r>
              <w:rPr>
                <w:noProof/>
                <w:webHidden/>
              </w:rPr>
            </w:r>
            <w:r>
              <w:rPr>
                <w:noProof/>
                <w:webHidden/>
              </w:rPr>
              <w:fldChar w:fldCharType="separate"/>
            </w:r>
            <w:r>
              <w:rPr>
                <w:noProof/>
                <w:webHidden/>
              </w:rPr>
              <w:t>477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91" w:history="1">
            <w:r w:rsidRPr="00B5273E">
              <w:rPr>
                <w:rStyle w:val="Hyperlink"/>
                <w:noProof/>
              </w:rPr>
              <w:t>238.1.2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_Toc338154591 \h </w:instrText>
            </w:r>
            <w:r>
              <w:rPr>
                <w:noProof/>
                <w:webHidden/>
              </w:rPr>
            </w:r>
            <w:r>
              <w:rPr>
                <w:noProof/>
                <w:webHidden/>
              </w:rPr>
              <w:fldChar w:fldCharType="separate"/>
            </w:r>
            <w:r>
              <w:rPr>
                <w:noProof/>
                <w:webHidden/>
              </w:rPr>
              <w:t>477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92" w:history="1">
            <w:r w:rsidRPr="00B5273E">
              <w:rPr>
                <w:rStyle w:val="Hyperlink"/>
                <w:caps/>
                <w:noProof/>
              </w:rPr>
              <w:t>239</w:t>
            </w:r>
            <w:r>
              <w:rPr>
                <w:rFonts w:eastAsiaTheme="minorEastAsia"/>
                <w:noProof/>
              </w:rPr>
              <w:tab/>
            </w:r>
            <w:r w:rsidRPr="00B5273E">
              <w:rPr>
                <w:rStyle w:val="Hyperlink"/>
                <w:noProof/>
              </w:rPr>
              <w:t>SP_CPS_FUND_STATISTICS</w:t>
            </w:r>
            <w:r>
              <w:rPr>
                <w:noProof/>
                <w:webHidden/>
              </w:rPr>
              <w:tab/>
            </w:r>
            <w:r>
              <w:rPr>
                <w:noProof/>
                <w:webHidden/>
              </w:rPr>
              <w:fldChar w:fldCharType="begin"/>
            </w:r>
            <w:r>
              <w:rPr>
                <w:noProof/>
                <w:webHidden/>
              </w:rPr>
              <w:instrText xml:space="preserve"> PAGEREF _Toc338154592 \h </w:instrText>
            </w:r>
            <w:r>
              <w:rPr>
                <w:noProof/>
                <w:webHidden/>
              </w:rPr>
            </w:r>
            <w:r>
              <w:rPr>
                <w:noProof/>
                <w:webHidden/>
              </w:rPr>
              <w:fldChar w:fldCharType="separate"/>
            </w:r>
            <w:r>
              <w:rPr>
                <w:noProof/>
                <w:webHidden/>
              </w:rPr>
              <w:t>477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93" w:history="1">
            <w:r w:rsidRPr="00B5273E">
              <w:rPr>
                <w:rStyle w:val="Hyperlink"/>
                <w:noProof/>
              </w:rPr>
              <w:t>239.1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_Toc338154593 \h </w:instrText>
            </w:r>
            <w:r>
              <w:rPr>
                <w:noProof/>
                <w:webHidden/>
              </w:rPr>
            </w:r>
            <w:r>
              <w:rPr>
                <w:noProof/>
                <w:webHidden/>
              </w:rPr>
              <w:fldChar w:fldCharType="separate"/>
            </w:r>
            <w:r>
              <w:rPr>
                <w:noProof/>
                <w:webHidden/>
              </w:rPr>
              <w:t>477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94" w:history="1">
            <w:r w:rsidRPr="00B5273E">
              <w:rPr>
                <w:rStyle w:val="Hyperlink"/>
                <w:noProof/>
              </w:rPr>
              <w:t>239.1.1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_Toc338154594 \h </w:instrText>
            </w:r>
            <w:r>
              <w:rPr>
                <w:noProof/>
                <w:webHidden/>
              </w:rPr>
            </w:r>
            <w:r>
              <w:rPr>
                <w:noProof/>
                <w:webHidden/>
              </w:rPr>
              <w:fldChar w:fldCharType="separate"/>
            </w:r>
            <w:r>
              <w:rPr>
                <w:noProof/>
                <w:webHidden/>
              </w:rPr>
              <w:t>478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95" w:history="1">
            <w:r w:rsidRPr="00B5273E">
              <w:rPr>
                <w:rStyle w:val="Hyperlink"/>
                <w:noProof/>
              </w:rPr>
              <w:t>239.1.2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_Toc338154595 \h </w:instrText>
            </w:r>
            <w:r>
              <w:rPr>
                <w:noProof/>
                <w:webHidden/>
              </w:rPr>
            </w:r>
            <w:r>
              <w:rPr>
                <w:noProof/>
                <w:webHidden/>
              </w:rPr>
              <w:fldChar w:fldCharType="separate"/>
            </w:r>
            <w:r>
              <w:rPr>
                <w:noProof/>
                <w:webHidden/>
              </w:rPr>
              <w:t>478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596" w:history="1">
            <w:r w:rsidRPr="00B5273E">
              <w:rPr>
                <w:rStyle w:val="Hyperlink"/>
                <w:caps/>
                <w:noProof/>
              </w:rPr>
              <w:t>240</w:t>
            </w:r>
            <w:r>
              <w:rPr>
                <w:rFonts w:eastAsiaTheme="minorEastAsia"/>
                <w:noProof/>
              </w:rPr>
              <w:tab/>
            </w:r>
            <w:r w:rsidRPr="00B5273E">
              <w:rPr>
                <w:rStyle w:val="Hyperlink"/>
                <w:noProof/>
              </w:rPr>
              <w:t>SP_CPS_LOAD_AGENCY_GROUP_LIFECYCLE_DETAILS</w:t>
            </w:r>
            <w:r>
              <w:rPr>
                <w:noProof/>
                <w:webHidden/>
              </w:rPr>
              <w:tab/>
            </w:r>
            <w:r>
              <w:rPr>
                <w:noProof/>
                <w:webHidden/>
              </w:rPr>
              <w:fldChar w:fldCharType="begin"/>
            </w:r>
            <w:r>
              <w:rPr>
                <w:noProof/>
                <w:webHidden/>
              </w:rPr>
              <w:instrText xml:space="preserve"> PAGEREF _Toc338154596 \h </w:instrText>
            </w:r>
            <w:r>
              <w:rPr>
                <w:noProof/>
                <w:webHidden/>
              </w:rPr>
            </w:r>
            <w:r>
              <w:rPr>
                <w:noProof/>
                <w:webHidden/>
              </w:rPr>
              <w:fldChar w:fldCharType="separate"/>
            </w:r>
            <w:r>
              <w:rPr>
                <w:noProof/>
                <w:webHidden/>
              </w:rPr>
              <w:t>479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597" w:history="1">
            <w:r w:rsidRPr="00B5273E">
              <w:rPr>
                <w:rStyle w:val="Hyperlink"/>
                <w:noProof/>
              </w:rPr>
              <w:t>240.1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_Toc338154597 \h </w:instrText>
            </w:r>
            <w:r>
              <w:rPr>
                <w:noProof/>
                <w:webHidden/>
              </w:rPr>
            </w:r>
            <w:r>
              <w:rPr>
                <w:noProof/>
                <w:webHidden/>
              </w:rPr>
              <w:fldChar w:fldCharType="separate"/>
            </w:r>
            <w:r>
              <w:rPr>
                <w:noProof/>
                <w:webHidden/>
              </w:rPr>
              <w:t>479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98" w:history="1">
            <w:r w:rsidRPr="00B5273E">
              <w:rPr>
                <w:rStyle w:val="Hyperlink"/>
                <w:noProof/>
              </w:rPr>
              <w:t>240.1.1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_Toc338154598 \h </w:instrText>
            </w:r>
            <w:r>
              <w:rPr>
                <w:noProof/>
                <w:webHidden/>
              </w:rPr>
            </w:r>
            <w:r>
              <w:rPr>
                <w:noProof/>
                <w:webHidden/>
              </w:rPr>
              <w:fldChar w:fldCharType="separate"/>
            </w:r>
            <w:r>
              <w:rPr>
                <w:noProof/>
                <w:webHidden/>
              </w:rPr>
              <w:t>479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599" w:history="1">
            <w:r w:rsidRPr="00B5273E">
              <w:rPr>
                <w:rStyle w:val="Hyperlink"/>
                <w:noProof/>
              </w:rPr>
              <w:t>240.1.2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_Toc338154599 \h </w:instrText>
            </w:r>
            <w:r>
              <w:rPr>
                <w:noProof/>
                <w:webHidden/>
              </w:rPr>
            </w:r>
            <w:r>
              <w:rPr>
                <w:noProof/>
                <w:webHidden/>
              </w:rPr>
              <w:fldChar w:fldCharType="separate"/>
            </w:r>
            <w:r>
              <w:rPr>
                <w:noProof/>
                <w:webHidden/>
              </w:rPr>
              <w:t>479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00" w:history="1">
            <w:r w:rsidRPr="00B5273E">
              <w:rPr>
                <w:rStyle w:val="Hyperlink"/>
                <w:caps/>
                <w:noProof/>
              </w:rPr>
              <w:t>241</w:t>
            </w:r>
            <w:r>
              <w:rPr>
                <w:rFonts w:eastAsiaTheme="minorEastAsia"/>
                <w:noProof/>
              </w:rPr>
              <w:tab/>
            </w:r>
            <w:r w:rsidRPr="00B5273E">
              <w:rPr>
                <w:rStyle w:val="Hyperlink"/>
                <w:noProof/>
              </w:rPr>
              <w:t>SP_CPS_LOAD_AGENCY_GROUP_STATISTICS</w:t>
            </w:r>
            <w:r>
              <w:rPr>
                <w:noProof/>
                <w:webHidden/>
              </w:rPr>
              <w:tab/>
            </w:r>
            <w:r>
              <w:rPr>
                <w:noProof/>
                <w:webHidden/>
              </w:rPr>
              <w:fldChar w:fldCharType="begin"/>
            </w:r>
            <w:r>
              <w:rPr>
                <w:noProof/>
                <w:webHidden/>
              </w:rPr>
              <w:instrText xml:space="preserve"> PAGEREF _Toc338154600 \h </w:instrText>
            </w:r>
            <w:r>
              <w:rPr>
                <w:noProof/>
                <w:webHidden/>
              </w:rPr>
            </w:r>
            <w:r>
              <w:rPr>
                <w:noProof/>
                <w:webHidden/>
              </w:rPr>
              <w:fldChar w:fldCharType="separate"/>
            </w:r>
            <w:r>
              <w:rPr>
                <w:noProof/>
                <w:webHidden/>
              </w:rPr>
              <w:t>480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01" w:history="1">
            <w:r w:rsidRPr="00B5273E">
              <w:rPr>
                <w:rStyle w:val="Hyperlink"/>
                <w:noProof/>
              </w:rPr>
              <w:t>241.1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_Toc338154601 \h </w:instrText>
            </w:r>
            <w:r>
              <w:rPr>
                <w:noProof/>
                <w:webHidden/>
              </w:rPr>
            </w:r>
            <w:r>
              <w:rPr>
                <w:noProof/>
                <w:webHidden/>
              </w:rPr>
              <w:fldChar w:fldCharType="separate"/>
            </w:r>
            <w:r>
              <w:rPr>
                <w:noProof/>
                <w:webHidden/>
              </w:rPr>
              <w:t>480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02" w:history="1">
            <w:r w:rsidRPr="00B5273E">
              <w:rPr>
                <w:rStyle w:val="Hyperlink"/>
                <w:noProof/>
              </w:rPr>
              <w:t>241.1.1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_Toc338154602 \h </w:instrText>
            </w:r>
            <w:r>
              <w:rPr>
                <w:noProof/>
                <w:webHidden/>
              </w:rPr>
            </w:r>
            <w:r>
              <w:rPr>
                <w:noProof/>
                <w:webHidden/>
              </w:rPr>
              <w:fldChar w:fldCharType="separate"/>
            </w:r>
            <w:r>
              <w:rPr>
                <w:noProof/>
                <w:webHidden/>
              </w:rPr>
              <w:t>480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03" w:history="1">
            <w:r w:rsidRPr="00B5273E">
              <w:rPr>
                <w:rStyle w:val="Hyperlink"/>
                <w:noProof/>
              </w:rPr>
              <w:t>241.1.2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_Toc338154603 \h </w:instrText>
            </w:r>
            <w:r>
              <w:rPr>
                <w:noProof/>
                <w:webHidden/>
              </w:rPr>
            </w:r>
            <w:r>
              <w:rPr>
                <w:noProof/>
                <w:webHidden/>
              </w:rPr>
              <w:fldChar w:fldCharType="separate"/>
            </w:r>
            <w:r>
              <w:rPr>
                <w:noProof/>
                <w:webHidden/>
              </w:rPr>
              <w:t>481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04" w:history="1">
            <w:r w:rsidRPr="00B5273E">
              <w:rPr>
                <w:rStyle w:val="Hyperlink"/>
                <w:caps/>
                <w:noProof/>
              </w:rPr>
              <w:t>242</w:t>
            </w:r>
            <w:r>
              <w:rPr>
                <w:rFonts w:eastAsiaTheme="minorEastAsia"/>
                <w:noProof/>
              </w:rPr>
              <w:tab/>
            </w:r>
            <w:r w:rsidRPr="00B5273E">
              <w:rPr>
                <w:rStyle w:val="Hyperlink"/>
                <w:noProof/>
              </w:rPr>
              <w:t>SP_CPS_SYNCHRONIZE_FUND_FUND_TYPE</w:t>
            </w:r>
            <w:r>
              <w:rPr>
                <w:noProof/>
                <w:webHidden/>
              </w:rPr>
              <w:tab/>
            </w:r>
            <w:r>
              <w:rPr>
                <w:noProof/>
                <w:webHidden/>
              </w:rPr>
              <w:fldChar w:fldCharType="begin"/>
            </w:r>
            <w:r>
              <w:rPr>
                <w:noProof/>
                <w:webHidden/>
              </w:rPr>
              <w:instrText xml:space="preserve"> PAGEREF _Toc338154604 \h </w:instrText>
            </w:r>
            <w:r>
              <w:rPr>
                <w:noProof/>
                <w:webHidden/>
              </w:rPr>
            </w:r>
            <w:r>
              <w:rPr>
                <w:noProof/>
                <w:webHidden/>
              </w:rPr>
              <w:fldChar w:fldCharType="separate"/>
            </w:r>
            <w:r>
              <w:rPr>
                <w:noProof/>
                <w:webHidden/>
              </w:rPr>
              <w:t>481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05" w:history="1">
            <w:r w:rsidRPr="00B5273E">
              <w:rPr>
                <w:rStyle w:val="Hyperlink"/>
                <w:noProof/>
              </w:rPr>
              <w:t>242.1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_Toc338154605 \h </w:instrText>
            </w:r>
            <w:r>
              <w:rPr>
                <w:noProof/>
                <w:webHidden/>
              </w:rPr>
            </w:r>
            <w:r>
              <w:rPr>
                <w:noProof/>
                <w:webHidden/>
              </w:rPr>
              <w:fldChar w:fldCharType="separate"/>
            </w:r>
            <w:r>
              <w:rPr>
                <w:noProof/>
                <w:webHidden/>
              </w:rPr>
              <w:t>481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06" w:history="1">
            <w:r w:rsidRPr="00B5273E">
              <w:rPr>
                <w:rStyle w:val="Hyperlink"/>
                <w:noProof/>
              </w:rPr>
              <w:t>242.1.1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_Toc338154606 \h </w:instrText>
            </w:r>
            <w:r>
              <w:rPr>
                <w:noProof/>
                <w:webHidden/>
              </w:rPr>
            </w:r>
            <w:r>
              <w:rPr>
                <w:noProof/>
                <w:webHidden/>
              </w:rPr>
              <w:fldChar w:fldCharType="separate"/>
            </w:r>
            <w:r>
              <w:rPr>
                <w:noProof/>
                <w:webHidden/>
              </w:rPr>
              <w:t>482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07" w:history="1">
            <w:r w:rsidRPr="00B5273E">
              <w:rPr>
                <w:rStyle w:val="Hyperlink"/>
                <w:noProof/>
              </w:rPr>
              <w:t>242.1.2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_Toc338154607 \h </w:instrText>
            </w:r>
            <w:r>
              <w:rPr>
                <w:noProof/>
                <w:webHidden/>
              </w:rPr>
            </w:r>
            <w:r>
              <w:rPr>
                <w:noProof/>
                <w:webHidden/>
              </w:rPr>
              <w:fldChar w:fldCharType="separate"/>
            </w:r>
            <w:r>
              <w:rPr>
                <w:noProof/>
                <w:webHidden/>
              </w:rPr>
              <w:t>482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08" w:history="1">
            <w:r w:rsidRPr="00B5273E">
              <w:rPr>
                <w:rStyle w:val="Hyperlink"/>
                <w:caps/>
                <w:noProof/>
              </w:rPr>
              <w:t>243</w:t>
            </w:r>
            <w:r>
              <w:rPr>
                <w:rFonts w:eastAsiaTheme="minorEastAsia"/>
                <w:noProof/>
              </w:rPr>
              <w:tab/>
            </w:r>
            <w:r w:rsidRPr="00B5273E">
              <w:rPr>
                <w:rStyle w:val="Hyperlink"/>
                <w:noProof/>
              </w:rPr>
              <w:t>sp_creatediagram</w:t>
            </w:r>
            <w:r>
              <w:rPr>
                <w:noProof/>
                <w:webHidden/>
              </w:rPr>
              <w:tab/>
            </w:r>
            <w:r>
              <w:rPr>
                <w:noProof/>
                <w:webHidden/>
              </w:rPr>
              <w:fldChar w:fldCharType="begin"/>
            </w:r>
            <w:r>
              <w:rPr>
                <w:noProof/>
                <w:webHidden/>
              </w:rPr>
              <w:instrText xml:space="preserve"> PAGEREF _Toc338154608 \h </w:instrText>
            </w:r>
            <w:r>
              <w:rPr>
                <w:noProof/>
                <w:webHidden/>
              </w:rPr>
            </w:r>
            <w:r>
              <w:rPr>
                <w:noProof/>
                <w:webHidden/>
              </w:rPr>
              <w:fldChar w:fldCharType="separate"/>
            </w:r>
            <w:r>
              <w:rPr>
                <w:noProof/>
                <w:webHidden/>
              </w:rPr>
              <w:t>483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09" w:history="1">
            <w:r w:rsidRPr="00B5273E">
              <w:rPr>
                <w:rStyle w:val="Hyperlink"/>
                <w:noProof/>
              </w:rPr>
              <w:t>243.1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_Toc338154609 \h </w:instrText>
            </w:r>
            <w:r>
              <w:rPr>
                <w:noProof/>
                <w:webHidden/>
              </w:rPr>
            </w:r>
            <w:r>
              <w:rPr>
                <w:noProof/>
                <w:webHidden/>
              </w:rPr>
              <w:fldChar w:fldCharType="separate"/>
            </w:r>
            <w:r>
              <w:rPr>
                <w:noProof/>
                <w:webHidden/>
              </w:rPr>
              <w:t>483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10" w:history="1">
            <w:r w:rsidRPr="00B5273E">
              <w:rPr>
                <w:rStyle w:val="Hyperlink"/>
                <w:noProof/>
              </w:rPr>
              <w:t>243.1.1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_Toc338154610 \h </w:instrText>
            </w:r>
            <w:r>
              <w:rPr>
                <w:noProof/>
                <w:webHidden/>
              </w:rPr>
            </w:r>
            <w:r>
              <w:rPr>
                <w:noProof/>
                <w:webHidden/>
              </w:rPr>
              <w:fldChar w:fldCharType="separate"/>
            </w:r>
            <w:r>
              <w:rPr>
                <w:noProof/>
                <w:webHidden/>
              </w:rPr>
              <w:t>483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11" w:history="1">
            <w:r w:rsidRPr="00B5273E">
              <w:rPr>
                <w:rStyle w:val="Hyperlink"/>
                <w:noProof/>
              </w:rPr>
              <w:t>243.1.2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_Toc338154611 \h </w:instrText>
            </w:r>
            <w:r>
              <w:rPr>
                <w:noProof/>
                <w:webHidden/>
              </w:rPr>
            </w:r>
            <w:r>
              <w:rPr>
                <w:noProof/>
                <w:webHidden/>
              </w:rPr>
              <w:fldChar w:fldCharType="separate"/>
            </w:r>
            <w:r>
              <w:rPr>
                <w:noProof/>
                <w:webHidden/>
              </w:rPr>
              <w:t>484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12" w:history="1">
            <w:r w:rsidRPr="00B5273E">
              <w:rPr>
                <w:rStyle w:val="Hyperlink"/>
                <w:caps/>
                <w:noProof/>
              </w:rPr>
              <w:t>244</w:t>
            </w:r>
            <w:r>
              <w:rPr>
                <w:rFonts w:eastAsiaTheme="minorEastAsia"/>
                <w:noProof/>
              </w:rPr>
              <w:tab/>
            </w:r>
            <w:r w:rsidRPr="00B5273E">
              <w:rPr>
                <w:rStyle w:val="Hyperlink"/>
                <w:noProof/>
              </w:rPr>
              <w:t>sp_dropdiagram</w:t>
            </w:r>
            <w:r>
              <w:rPr>
                <w:noProof/>
                <w:webHidden/>
              </w:rPr>
              <w:tab/>
            </w:r>
            <w:r>
              <w:rPr>
                <w:noProof/>
                <w:webHidden/>
              </w:rPr>
              <w:fldChar w:fldCharType="begin"/>
            </w:r>
            <w:r>
              <w:rPr>
                <w:noProof/>
                <w:webHidden/>
              </w:rPr>
              <w:instrText xml:space="preserve"> PAGEREF _Toc338154612 \h </w:instrText>
            </w:r>
            <w:r>
              <w:rPr>
                <w:noProof/>
                <w:webHidden/>
              </w:rPr>
            </w:r>
            <w:r>
              <w:rPr>
                <w:noProof/>
                <w:webHidden/>
              </w:rPr>
              <w:fldChar w:fldCharType="separate"/>
            </w:r>
            <w:r>
              <w:rPr>
                <w:noProof/>
                <w:webHidden/>
              </w:rPr>
              <w:t>484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13" w:history="1">
            <w:r w:rsidRPr="00B5273E">
              <w:rPr>
                <w:rStyle w:val="Hyperlink"/>
                <w:noProof/>
              </w:rPr>
              <w:t>244.1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_Toc338154613 \h </w:instrText>
            </w:r>
            <w:r>
              <w:rPr>
                <w:noProof/>
                <w:webHidden/>
              </w:rPr>
            </w:r>
            <w:r>
              <w:rPr>
                <w:noProof/>
                <w:webHidden/>
              </w:rPr>
              <w:fldChar w:fldCharType="separate"/>
            </w:r>
            <w:r>
              <w:rPr>
                <w:noProof/>
                <w:webHidden/>
              </w:rPr>
              <w:t>484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14" w:history="1">
            <w:r w:rsidRPr="00B5273E">
              <w:rPr>
                <w:rStyle w:val="Hyperlink"/>
                <w:noProof/>
              </w:rPr>
              <w:t>244.1.1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_Toc338154614 \h </w:instrText>
            </w:r>
            <w:r>
              <w:rPr>
                <w:noProof/>
                <w:webHidden/>
              </w:rPr>
            </w:r>
            <w:r>
              <w:rPr>
                <w:noProof/>
                <w:webHidden/>
              </w:rPr>
              <w:fldChar w:fldCharType="separate"/>
            </w:r>
            <w:r>
              <w:rPr>
                <w:noProof/>
                <w:webHidden/>
              </w:rPr>
              <w:t>484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15" w:history="1">
            <w:r w:rsidRPr="00B5273E">
              <w:rPr>
                <w:rStyle w:val="Hyperlink"/>
                <w:noProof/>
              </w:rPr>
              <w:t>244.1.2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_Toc338154615 \h </w:instrText>
            </w:r>
            <w:r>
              <w:rPr>
                <w:noProof/>
                <w:webHidden/>
              </w:rPr>
            </w:r>
            <w:r>
              <w:rPr>
                <w:noProof/>
                <w:webHidden/>
              </w:rPr>
              <w:fldChar w:fldCharType="separate"/>
            </w:r>
            <w:r>
              <w:rPr>
                <w:noProof/>
                <w:webHidden/>
              </w:rPr>
              <w:t>484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16" w:history="1">
            <w:r w:rsidRPr="00B5273E">
              <w:rPr>
                <w:rStyle w:val="Hyperlink"/>
                <w:caps/>
                <w:noProof/>
              </w:rPr>
              <w:t>245</w:t>
            </w:r>
            <w:r>
              <w:rPr>
                <w:rFonts w:eastAsiaTheme="minorEastAsia"/>
                <w:noProof/>
              </w:rPr>
              <w:tab/>
            </w:r>
            <w:r w:rsidRPr="00B5273E">
              <w:rPr>
                <w:rStyle w:val="Hyperlink"/>
                <w:noProof/>
              </w:rPr>
              <w:t>SP_FISCAL_YEAR_CALENDAR_LOAD</w:t>
            </w:r>
            <w:r>
              <w:rPr>
                <w:noProof/>
                <w:webHidden/>
              </w:rPr>
              <w:tab/>
            </w:r>
            <w:r>
              <w:rPr>
                <w:noProof/>
                <w:webHidden/>
              </w:rPr>
              <w:fldChar w:fldCharType="begin"/>
            </w:r>
            <w:r>
              <w:rPr>
                <w:noProof/>
                <w:webHidden/>
              </w:rPr>
              <w:instrText xml:space="preserve"> PAGEREF _Toc338154616 \h </w:instrText>
            </w:r>
            <w:r>
              <w:rPr>
                <w:noProof/>
                <w:webHidden/>
              </w:rPr>
            </w:r>
            <w:r>
              <w:rPr>
                <w:noProof/>
                <w:webHidden/>
              </w:rPr>
              <w:fldChar w:fldCharType="separate"/>
            </w:r>
            <w:r>
              <w:rPr>
                <w:noProof/>
                <w:webHidden/>
              </w:rPr>
              <w:t>484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17" w:history="1">
            <w:r w:rsidRPr="00B5273E">
              <w:rPr>
                <w:rStyle w:val="Hyperlink"/>
                <w:noProof/>
              </w:rPr>
              <w:t>245.1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_Toc338154617 \h </w:instrText>
            </w:r>
            <w:r>
              <w:rPr>
                <w:noProof/>
                <w:webHidden/>
              </w:rPr>
            </w:r>
            <w:r>
              <w:rPr>
                <w:noProof/>
                <w:webHidden/>
              </w:rPr>
              <w:fldChar w:fldCharType="separate"/>
            </w:r>
            <w:r>
              <w:rPr>
                <w:noProof/>
                <w:webHidden/>
              </w:rPr>
              <w:t>484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18" w:history="1">
            <w:r w:rsidRPr="00B5273E">
              <w:rPr>
                <w:rStyle w:val="Hyperlink"/>
                <w:noProof/>
              </w:rPr>
              <w:t>245.1.1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_Toc338154618 \h </w:instrText>
            </w:r>
            <w:r>
              <w:rPr>
                <w:noProof/>
                <w:webHidden/>
              </w:rPr>
            </w:r>
            <w:r>
              <w:rPr>
                <w:noProof/>
                <w:webHidden/>
              </w:rPr>
              <w:fldChar w:fldCharType="separate"/>
            </w:r>
            <w:r>
              <w:rPr>
                <w:noProof/>
                <w:webHidden/>
              </w:rPr>
              <w:t>485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19" w:history="1">
            <w:r w:rsidRPr="00B5273E">
              <w:rPr>
                <w:rStyle w:val="Hyperlink"/>
                <w:noProof/>
              </w:rPr>
              <w:t>245.1.2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_Toc338154619 \h </w:instrText>
            </w:r>
            <w:r>
              <w:rPr>
                <w:noProof/>
                <w:webHidden/>
              </w:rPr>
            </w:r>
            <w:r>
              <w:rPr>
                <w:noProof/>
                <w:webHidden/>
              </w:rPr>
              <w:fldChar w:fldCharType="separate"/>
            </w:r>
            <w:r>
              <w:rPr>
                <w:noProof/>
                <w:webHidden/>
              </w:rPr>
              <w:t>485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20" w:history="1">
            <w:r w:rsidRPr="00B5273E">
              <w:rPr>
                <w:rStyle w:val="Hyperlink"/>
                <w:caps/>
                <w:noProof/>
              </w:rPr>
              <w:t>246</w:t>
            </w:r>
            <w:r>
              <w:rPr>
                <w:rFonts w:eastAsiaTheme="minorEastAsia"/>
                <w:noProof/>
              </w:rPr>
              <w:tab/>
            </w:r>
            <w:r w:rsidRPr="00B5273E">
              <w:rPr>
                <w:rStyle w:val="Hyperlink"/>
                <w:noProof/>
              </w:rPr>
              <w:t>SP_FUND_LOAD</w:t>
            </w:r>
            <w:r>
              <w:rPr>
                <w:noProof/>
                <w:webHidden/>
              </w:rPr>
              <w:tab/>
            </w:r>
            <w:r>
              <w:rPr>
                <w:noProof/>
                <w:webHidden/>
              </w:rPr>
              <w:fldChar w:fldCharType="begin"/>
            </w:r>
            <w:r>
              <w:rPr>
                <w:noProof/>
                <w:webHidden/>
              </w:rPr>
              <w:instrText xml:space="preserve"> PAGEREF _Toc338154620 \h </w:instrText>
            </w:r>
            <w:r>
              <w:rPr>
                <w:noProof/>
                <w:webHidden/>
              </w:rPr>
            </w:r>
            <w:r>
              <w:rPr>
                <w:noProof/>
                <w:webHidden/>
              </w:rPr>
              <w:fldChar w:fldCharType="separate"/>
            </w:r>
            <w:r>
              <w:rPr>
                <w:noProof/>
                <w:webHidden/>
              </w:rPr>
              <w:t>485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21" w:history="1">
            <w:r w:rsidRPr="00B5273E">
              <w:rPr>
                <w:rStyle w:val="Hyperlink"/>
                <w:noProof/>
              </w:rPr>
              <w:t>246.1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_Toc338154621 \h </w:instrText>
            </w:r>
            <w:r>
              <w:rPr>
                <w:noProof/>
                <w:webHidden/>
              </w:rPr>
            </w:r>
            <w:r>
              <w:rPr>
                <w:noProof/>
                <w:webHidden/>
              </w:rPr>
              <w:fldChar w:fldCharType="separate"/>
            </w:r>
            <w:r>
              <w:rPr>
                <w:noProof/>
                <w:webHidden/>
              </w:rPr>
              <w:t>485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22" w:history="1">
            <w:r w:rsidRPr="00B5273E">
              <w:rPr>
                <w:rStyle w:val="Hyperlink"/>
                <w:noProof/>
              </w:rPr>
              <w:t>246.1.1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_Toc338154622 \h </w:instrText>
            </w:r>
            <w:r>
              <w:rPr>
                <w:noProof/>
                <w:webHidden/>
              </w:rPr>
            </w:r>
            <w:r>
              <w:rPr>
                <w:noProof/>
                <w:webHidden/>
              </w:rPr>
              <w:fldChar w:fldCharType="separate"/>
            </w:r>
            <w:r>
              <w:rPr>
                <w:noProof/>
                <w:webHidden/>
              </w:rPr>
              <w:t>486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23" w:history="1">
            <w:r w:rsidRPr="00B5273E">
              <w:rPr>
                <w:rStyle w:val="Hyperlink"/>
                <w:noProof/>
              </w:rPr>
              <w:t>246.1.2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_Toc338154623 \h </w:instrText>
            </w:r>
            <w:r>
              <w:rPr>
                <w:noProof/>
                <w:webHidden/>
              </w:rPr>
            </w:r>
            <w:r>
              <w:rPr>
                <w:noProof/>
                <w:webHidden/>
              </w:rPr>
              <w:fldChar w:fldCharType="separate"/>
            </w:r>
            <w:r>
              <w:rPr>
                <w:noProof/>
                <w:webHidden/>
              </w:rPr>
              <w:t>486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24" w:history="1">
            <w:r w:rsidRPr="00B5273E">
              <w:rPr>
                <w:rStyle w:val="Hyperlink"/>
                <w:caps/>
                <w:noProof/>
              </w:rPr>
              <w:t>247</w:t>
            </w:r>
            <w:r>
              <w:rPr>
                <w:rFonts w:eastAsiaTheme="minorEastAsia"/>
                <w:noProof/>
              </w:rPr>
              <w:tab/>
            </w:r>
            <w:r w:rsidRPr="00B5273E">
              <w:rPr>
                <w:rStyle w:val="Hyperlink"/>
                <w:noProof/>
              </w:rPr>
              <w:t>SP_FUND_PACKAGE_FORM_MAPPING_LOAD</w:t>
            </w:r>
            <w:r>
              <w:rPr>
                <w:noProof/>
                <w:webHidden/>
              </w:rPr>
              <w:tab/>
            </w:r>
            <w:r>
              <w:rPr>
                <w:noProof/>
                <w:webHidden/>
              </w:rPr>
              <w:fldChar w:fldCharType="begin"/>
            </w:r>
            <w:r>
              <w:rPr>
                <w:noProof/>
                <w:webHidden/>
              </w:rPr>
              <w:instrText xml:space="preserve"> PAGEREF _Toc338154624 \h </w:instrText>
            </w:r>
            <w:r>
              <w:rPr>
                <w:noProof/>
                <w:webHidden/>
              </w:rPr>
            </w:r>
            <w:r>
              <w:rPr>
                <w:noProof/>
                <w:webHidden/>
              </w:rPr>
              <w:fldChar w:fldCharType="separate"/>
            </w:r>
            <w:r>
              <w:rPr>
                <w:noProof/>
                <w:webHidden/>
              </w:rPr>
              <w:t>486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25" w:history="1">
            <w:r w:rsidRPr="00B5273E">
              <w:rPr>
                <w:rStyle w:val="Hyperlink"/>
                <w:noProof/>
              </w:rPr>
              <w:t>247.1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_Toc338154625 \h </w:instrText>
            </w:r>
            <w:r>
              <w:rPr>
                <w:noProof/>
                <w:webHidden/>
              </w:rPr>
            </w:r>
            <w:r>
              <w:rPr>
                <w:noProof/>
                <w:webHidden/>
              </w:rPr>
              <w:fldChar w:fldCharType="separate"/>
            </w:r>
            <w:r>
              <w:rPr>
                <w:noProof/>
                <w:webHidden/>
              </w:rPr>
              <w:t>486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26" w:history="1">
            <w:r w:rsidRPr="00B5273E">
              <w:rPr>
                <w:rStyle w:val="Hyperlink"/>
                <w:noProof/>
              </w:rPr>
              <w:t>247.1.1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_Toc338154626 \h </w:instrText>
            </w:r>
            <w:r>
              <w:rPr>
                <w:noProof/>
                <w:webHidden/>
              </w:rPr>
            </w:r>
            <w:r>
              <w:rPr>
                <w:noProof/>
                <w:webHidden/>
              </w:rPr>
              <w:fldChar w:fldCharType="separate"/>
            </w:r>
            <w:r>
              <w:rPr>
                <w:noProof/>
                <w:webHidden/>
              </w:rPr>
              <w:t>486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27" w:history="1">
            <w:r w:rsidRPr="00B5273E">
              <w:rPr>
                <w:rStyle w:val="Hyperlink"/>
                <w:noProof/>
              </w:rPr>
              <w:t>247.1.2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_Toc338154627 \h </w:instrText>
            </w:r>
            <w:r>
              <w:rPr>
                <w:noProof/>
                <w:webHidden/>
              </w:rPr>
            </w:r>
            <w:r>
              <w:rPr>
                <w:noProof/>
                <w:webHidden/>
              </w:rPr>
              <w:fldChar w:fldCharType="separate"/>
            </w:r>
            <w:r>
              <w:rPr>
                <w:noProof/>
                <w:webHidden/>
              </w:rPr>
              <w:t>487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28" w:history="1">
            <w:r w:rsidRPr="00B5273E">
              <w:rPr>
                <w:rStyle w:val="Hyperlink"/>
                <w:caps/>
                <w:noProof/>
              </w:rPr>
              <w:t>248</w:t>
            </w:r>
            <w:r>
              <w:rPr>
                <w:rFonts w:eastAsiaTheme="minorEastAsia"/>
                <w:noProof/>
              </w:rPr>
              <w:tab/>
            </w:r>
            <w:r w:rsidRPr="00B5273E">
              <w:rPr>
                <w:rStyle w:val="Hyperlink"/>
                <w:noProof/>
              </w:rPr>
              <w:t>SP_FUND_PACKAGE_TYPE_LOAD</w:t>
            </w:r>
            <w:r>
              <w:rPr>
                <w:noProof/>
                <w:webHidden/>
              </w:rPr>
              <w:tab/>
            </w:r>
            <w:r>
              <w:rPr>
                <w:noProof/>
                <w:webHidden/>
              </w:rPr>
              <w:fldChar w:fldCharType="begin"/>
            </w:r>
            <w:r>
              <w:rPr>
                <w:noProof/>
                <w:webHidden/>
              </w:rPr>
              <w:instrText xml:space="preserve"> PAGEREF _Toc338154628 \h </w:instrText>
            </w:r>
            <w:r>
              <w:rPr>
                <w:noProof/>
                <w:webHidden/>
              </w:rPr>
            </w:r>
            <w:r>
              <w:rPr>
                <w:noProof/>
                <w:webHidden/>
              </w:rPr>
              <w:fldChar w:fldCharType="separate"/>
            </w:r>
            <w:r>
              <w:rPr>
                <w:noProof/>
                <w:webHidden/>
              </w:rPr>
              <w:t>487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29" w:history="1">
            <w:r w:rsidRPr="00B5273E">
              <w:rPr>
                <w:rStyle w:val="Hyperlink"/>
                <w:noProof/>
              </w:rPr>
              <w:t>248.1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_Toc338154629 \h </w:instrText>
            </w:r>
            <w:r>
              <w:rPr>
                <w:noProof/>
                <w:webHidden/>
              </w:rPr>
            </w:r>
            <w:r>
              <w:rPr>
                <w:noProof/>
                <w:webHidden/>
              </w:rPr>
              <w:fldChar w:fldCharType="separate"/>
            </w:r>
            <w:r>
              <w:rPr>
                <w:noProof/>
                <w:webHidden/>
              </w:rPr>
              <w:t>487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30" w:history="1">
            <w:r w:rsidRPr="00B5273E">
              <w:rPr>
                <w:rStyle w:val="Hyperlink"/>
                <w:noProof/>
              </w:rPr>
              <w:t>248.1.1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_Toc338154630 \h </w:instrText>
            </w:r>
            <w:r>
              <w:rPr>
                <w:noProof/>
                <w:webHidden/>
              </w:rPr>
            </w:r>
            <w:r>
              <w:rPr>
                <w:noProof/>
                <w:webHidden/>
              </w:rPr>
              <w:fldChar w:fldCharType="separate"/>
            </w:r>
            <w:r>
              <w:rPr>
                <w:noProof/>
                <w:webHidden/>
              </w:rPr>
              <w:t>487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31" w:history="1">
            <w:r w:rsidRPr="00B5273E">
              <w:rPr>
                <w:rStyle w:val="Hyperlink"/>
                <w:noProof/>
              </w:rPr>
              <w:t>248.1.2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_Toc338154631 \h </w:instrText>
            </w:r>
            <w:r>
              <w:rPr>
                <w:noProof/>
                <w:webHidden/>
              </w:rPr>
            </w:r>
            <w:r>
              <w:rPr>
                <w:noProof/>
                <w:webHidden/>
              </w:rPr>
              <w:fldChar w:fldCharType="separate"/>
            </w:r>
            <w:r>
              <w:rPr>
                <w:noProof/>
                <w:webHidden/>
              </w:rPr>
              <w:t>488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32" w:history="1">
            <w:r w:rsidRPr="00B5273E">
              <w:rPr>
                <w:rStyle w:val="Hyperlink"/>
                <w:caps/>
                <w:noProof/>
              </w:rPr>
              <w:t>249</w:t>
            </w:r>
            <w:r>
              <w:rPr>
                <w:rFonts w:eastAsiaTheme="minorEastAsia"/>
                <w:noProof/>
              </w:rPr>
              <w:tab/>
            </w:r>
            <w:r w:rsidRPr="00B5273E">
              <w:rPr>
                <w:rStyle w:val="Hyperlink"/>
                <w:noProof/>
              </w:rPr>
              <w:t>SP_FUND_TYPE_LOAD</w:t>
            </w:r>
            <w:r>
              <w:rPr>
                <w:noProof/>
                <w:webHidden/>
              </w:rPr>
              <w:tab/>
            </w:r>
            <w:r>
              <w:rPr>
                <w:noProof/>
                <w:webHidden/>
              </w:rPr>
              <w:fldChar w:fldCharType="begin"/>
            </w:r>
            <w:r>
              <w:rPr>
                <w:noProof/>
                <w:webHidden/>
              </w:rPr>
              <w:instrText xml:space="preserve"> PAGEREF _Toc338154632 \h </w:instrText>
            </w:r>
            <w:r>
              <w:rPr>
                <w:noProof/>
                <w:webHidden/>
              </w:rPr>
            </w:r>
            <w:r>
              <w:rPr>
                <w:noProof/>
                <w:webHidden/>
              </w:rPr>
              <w:fldChar w:fldCharType="separate"/>
            </w:r>
            <w:r>
              <w:rPr>
                <w:noProof/>
                <w:webHidden/>
              </w:rPr>
              <w:t>488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33" w:history="1">
            <w:r w:rsidRPr="00B5273E">
              <w:rPr>
                <w:rStyle w:val="Hyperlink"/>
                <w:noProof/>
              </w:rPr>
              <w:t>249.1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_Toc338154633 \h </w:instrText>
            </w:r>
            <w:r>
              <w:rPr>
                <w:noProof/>
                <w:webHidden/>
              </w:rPr>
            </w:r>
            <w:r>
              <w:rPr>
                <w:noProof/>
                <w:webHidden/>
              </w:rPr>
              <w:fldChar w:fldCharType="separate"/>
            </w:r>
            <w:r>
              <w:rPr>
                <w:noProof/>
                <w:webHidden/>
              </w:rPr>
              <w:t>488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34" w:history="1">
            <w:r w:rsidRPr="00B5273E">
              <w:rPr>
                <w:rStyle w:val="Hyperlink"/>
                <w:noProof/>
              </w:rPr>
              <w:t>249.1.1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_Toc338154634 \h </w:instrText>
            </w:r>
            <w:r>
              <w:rPr>
                <w:noProof/>
                <w:webHidden/>
              </w:rPr>
            </w:r>
            <w:r>
              <w:rPr>
                <w:noProof/>
                <w:webHidden/>
              </w:rPr>
              <w:fldChar w:fldCharType="separate"/>
            </w:r>
            <w:r>
              <w:rPr>
                <w:noProof/>
                <w:webHidden/>
              </w:rPr>
              <w:t>488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35" w:history="1">
            <w:r w:rsidRPr="00B5273E">
              <w:rPr>
                <w:rStyle w:val="Hyperlink"/>
                <w:noProof/>
              </w:rPr>
              <w:t>249.1.2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_Toc338154635 \h </w:instrText>
            </w:r>
            <w:r>
              <w:rPr>
                <w:noProof/>
                <w:webHidden/>
              </w:rPr>
            </w:r>
            <w:r>
              <w:rPr>
                <w:noProof/>
                <w:webHidden/>
              </w:rPr>
              <w:fldChar w:fldCharType="separate"/>
            </w:r>
            <w:r>
              <w:rPr>
                <w:noProof/>
                <w:webHidden/>
              </w:rPr>
              <w:t>488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36" w:history="1">
            <w:r w:rsidRPr="00B5273E">
              <w:rPr>
                <w:rStyle w:val="Hyperlink"/>
                <w:caps/>
                <w:noProof/>
              </w:rPr>
              <w:t>250</w:t>
            </w:r>
            <w:r>
              <w:rPr>
                <w:rFonts w:eastAsiaTheme="minorEastAsia"/>
                <w:noProof/>
              </w:rPr>
              <w:tab/>
            </w:r>
            <w:r w:rsidRPr="00B5273E">
              <w:rPr>
                <w:rStyle w:val="Hyperlink"/>
                <w:noProof/>
              </w:rPr>
              <w:t>SP_JOURNAL_ENTRY_WORKSHEET_TITLE_LOAD</w:t>
            </w:r>
            <w:r>
              <w:rPr>
                <w:noProof/>
                <w:webHidden/>
              </w:rPr>
              <w:tab/>
            </w:r>
            <w:r>
              <w:rPr>
                <w:noProof/>
                <w:webHidden/>
              </w:rPr>
              <w:fldChar w:fldCharType="begin"/>
            </w:r>
            <w:r>
              <w:rPr>
                <w:noProof/>
                <w:webHidden/>
              </w:rPr>
              <w:instrText xml:space="preserve"> PAGEREF _Toc338154636 \h </w:instrText>
            </w:r>
            <w:r>
              <w:rPr>
                <w:noProof/>
                <w:webHidden/>
              </w:rPr>
            </w:r>
            <w:r>
              <w:rPr>
                <w:noProof/>
                <w:webHidden/>
              </w:rPr>
              <w:fldChar w:fldCharType="separate"/>
            </w:r>
            <w:r>
              <w:rPr>
                <w:noProof/>
                <w:webHidden/>
              </w:rPr>
              <w:t>489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37" w:history="1">
            <w:r w:rsidRPr="00B5273E">
              <w:rPr>
                <w:rStyle w:val="Hyperlink"/>
                <w:noProof/>
              </w:rPr>
              <w:t>250.1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_Toc338154637 \h </w:instrText>
            </w:r>
            <w:r>
              <w:rPr>
                <w:noProof/>
                <w:webHidden/>
              </w:rPr>
            </w:r>
            <w:r>
              <w:rPr>
                <w:noProof/>
                <w:webHidden/>
              </w:rPr>
              <w:fldChar w:fldCharType="separate"/>
            </w:r>
            <w:r>
              <w:rPr>
                <w:noProof/>
                <w:webHidden/>
              </w:rPr>
              <w:t>489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38" w:history="1">
            <w:r w:rsidRPr="00B5273E">
              <w:rPr>
                <w:rStyle w:val="Hyperlink"/>
                <w:noProof/>
              </w:rPr>
              <w:t>250.1.1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_Toc338154638 \h </w:instrText>
            </w:r>
            <w:r>
              <w:rPr>
                <w:noProof/>
                <w:webHidden/>
              </w:rPr>
            </w:r>
            <w:r>
              <w:rPr>
                <w:noProof/>
                <w:webHidden/>
              </w:rPr>
              <w:fldChar w:fldCharType="separate"/>
            </w:r>
            <w:r>
              <w:rPr>
                <w:noProof/>
                <w:webHidden/>
              </w:rPr>
              <w:t>489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39" w:history="1">
            <w:r w:rsidRPr="00B5273E">
              <w:rPr>
                <w:rStyle w:val="Hyperlink"/>
                <w:noProof/>
              </w:rPr>
              <w:t>250.1.2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_Toc338154639 \h </w:instrText>
            </w:r>
            <w:r>
              <w:rPr>
                <w:noProof/>
                <w:webHidden/>
              </w:rPr>
            </w:r>
            <w:r>
              <w:rPr>
                <w:noProof/>
                <w:webHidden/>
              </w:rPr>
              <w:fldChar w:fldCharType="separate"/>
            </w:r>
            <w:r>
              <w:rPr>
                <w:noProof/>
                <w:webHidden/>
              </w:rPr>
              <w:t>489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40" w:history="1">
            <w:r w:rsidRPr="00B5273E">
              <w:rPr>
                <w:rStyle w:val="Hyperlink"/>
                <w:caps/>
                <w:noProof/>
              </w:rPr>
              <w:t>251</w:t>
            </w:r>
            <w:r>
              <w:rPr>
                <w:rFonts w:eastAsiaTheme="minorEastAsia"/>
                <w:noProof/>
              </w:rPr>
              <w:tab/>
            </w:r>
            <w:r w:rsidRPr="00B5273E">
              <w:rPr>
                <w:rStyle w:val="Hyperlink"/>
                <w:noProof/>
              </w:rPr>
              <w:t>SP_LOAD_SIMULATION_EXECUTE</w:t>
            </w:r>
            <w:r>
              <w:rPr>
                <w:noProof/>
                <w:webHidden/>
              </w:rPr>
              <w:tab/>
            </w:r>
            <w:r>
              <w:rPr>
                <w:noProof/>
                <w:webHidden/>
              </w:rPr>
              <w:fldChar w:fldCharType="begin"/>
            </w:r>
            <w:r>
              <w:rPr>
                <w:noProof/>
                <w:webHidden/>
              </w:rPr>
              <w:instrText xml:space="preserve"> PAGEREF _Toc338154640 \h </w:instrText>
            </w:r>
            <w:r>
              <w:rPr>
                <w:noProof/>
                <w:webHidden/>
              </w:rPr>
            </w:r>
            <w:r>
              <w:rPr>
                <w:noProof/>
                <w:webHidden/>
              </w:rPr>
              <w:fldChar w:fldCharType="separate"/>
            </w:r>
            <w:r>
              <w:rPr>
                <w:noProof/>
                <w:webHidden/>
              </w:rPr>
              <w:t>489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41" w:history="1">
            <w:r w:rsidRPr="00B5273E">
              <w:rPr>
                <w:rStyle w:val="Hyperlink"/>
                <w:noProof/>
              </w:rPr>
              <w:t>251.1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_Toc338154641 \h </w:instrText>
            </w:r>
            <w:r>
              <w:rPr>
                <w:noProof/>
                <w:webHidden/>
              </w:rPr>
            </w:r>
            <w:r>
              <w:rPr>
                <w:noProof/>
                <w:webHidden/>
              </w:rPr>
              <w:fldChar w:fldCharType="separate"/>
            </w:r>
            <w:r>
              <w:rPr>
                <w:noProof/>
                <w:webHidden/>
              </w:rPr>
              <w:t>489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42" w:history="1">
            <w:r w:rsidRPr="00B5273E">
              <w:rPr>
                <w:rStyle w:val="Hyperlink"/>
                <w:noProof/>
              </w:rPr>
              <w:t>251.1.1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_Toc338154642 \h </w:instrText>
            </w:r>
            <w:r>
              <w:rPr>
                <w:noProof/>
                <w:webHidden/>
              </w:rPr>
            </w:r>
            <w:r>
              <w:rPr>
                <w:noProof/>
                <w:webHidden/>
              </w:rPr>
              <w:fldChar w:fldCharType="separate"/>
            </w:r>
            <w:r>
              <w:rPr>
                <w:noProof/>
                <w:webHidden/>
              </w:rPr>
              <w:t>489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43" w:history="1">
            <w:r w:rsidRPr="00B5273E">
              <w:rPr>
                <w:rStyle w:val="Hyperlink"/>
                <w:noProof/>
              </w:rPr>
              <w:t>251.1.2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_Toc338154643 \h </w:instrText>
            </w:r>
            <w:r>
              <w:rPr>
                <w:noProof/>
                <w:webHidden/>
              </w:rPr>
            </w:r>
            <w:r>
              <w:rPr>
                <w:noProof/>
                <w:webHidden/>
              </w:rPr>
              <w:fldChar w:fldCharType="separate"/>
            </w:r>
            <w:r>
              <w:rPr>
                <w:noProof/>
                <w:webHidden/>
              </w:rPr>
              <w:t>490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44" w:history="1">
            <w:r w:rsidRPr="00B5273E">
              <w:rPr>
                <w:rStyle w:val="Hyperlink"/>
                <w:caps/>
                <w:noProof/>
              </w:rPr>
              <w:t>252</w:t>
            </w:r>
            <w:r>
              <w:rPr>
                <w:rFonts w:eastAsiaTheme="minorEastAsia"/>
                <w:noProof/>
              </w:rPr>
              <w:tab/>
            </w:r>
            <w:r w:rsidRPr="00B5273E">
              <w:rPr>
                <w:rStyle w:val="Hyperlink"/>
                <w:noProof/>
              </w:rPr>
              <w:t>sp_renamediagram</w:t>
            </w:r>
            <w:r>
              <w:rPr>
                <w:noProof/>
                <w:webHidden/>
              </w:rPr>
              <w:tab/>
            </w:r>
            <w:r>
              <w:rPr>
                <w:noProof/>
                <w:webHidden/>
              </w:rPr>
              <w:fldChar w:fldCharType="begin"/>
            </w:r>
            <w:r>
              <w:rPr>
                <w:noProof/>
                <w:webHidden/>
              </w:rPr>
              <w:instrText xml:space="preserve"> PAGEREF _Toc338154644 \h </w:instrText>
            </w:r>
            <w:r>
              <w:rPr>
                <w:noProof/>
                <w:webHidden/>
              </w:rPr>
            </w:r>
            <w:r>
              <w:rPr>
                <w:noProof/>
                <w:webHidden/>
              </w:rPr>
              <w:fldChar w:fldCharType="separate"/>
            </w:r>
            <w:r>
              <w:rPr>
                <w:noProof/>
                <w:webHidden/>
              </w:rPr>
              <w:t>490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45" w:history="1">
            <w:r w:rsidRPr="00B5273E">
              <w:rPr>
                <w:rStyle w:val="Hyperlink"/>
                <w:noProof/>
              </w:rPr>
              <w:t>252.1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_Toc338154645 \h </w:instrText>
            </w:r>
            <w:r>
              <w:rPr>
                <w:noProof/>
                <w:webHidden/>
              </w:rPr>
            </w:r>
            <w:r>
              <w:rPr>
                <w:noProof/>
                <w:webHidden/>
              </w:rPr>
              <w:fldChar w:fldCharType="separate"/>
            </w:r>
            <w:r>
              <w:rPr>
                <w:noProof/>
                <w:webHidden/>
              </w:rPr>
              <w:t>490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46" w:history="1">
            <w:r w:rsidRPr="00B5273E">
              <w:rPr>
                <w:rStyle w:val="Hyperlink"/>
                <w:noProof/>
              </w:rPr>
              <w:t>252.1.1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_Toc338154646 \h </w:instrText>
            </w:r>
            <w:r>
              <w:rPr>
                <w:noProof/>
                <w:webHidden/>
              </w:rPr>
            </w:r>
            <w:r>
              <w:rPr>
                <w:noProof/>
                <w:webHidden/>
              </w:rPr>
              <w:fldChar w:fldCharType="separate"/>
            </w:r>
            <w:r>
              <w:rPr>
                <w:noProof/>
                <w:webHidden/>
              </w:rPr>
              <w:t>491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47" w:history="1">
            <w:r w:rsidRPr="00B5273E">
              <w:rPr>
                <w:rStyle w:val="Hyperlink"/>
                <w:noProof/>
              </w:rPr>
              <w:t>252.1.2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_Toc338154647 \h </w:instrText>
            </w:r>
            <w:r>
              <w:rPr>
                <w:noProof/>
                <w:webHidden/>
              </w:rPr>
            </w:r>
            <w:r>
              <w:rPr>
                <w:noProof/>
                <w:webHidden/>
              </w:rPr>
              <w:fldChar w:fldCharType="separate"/>
            </w:r>
            <w:r>
              <w:rPr>
                <w:noProof/>
                <w:webHidden/>
              </w:rPr>
              <w:t>491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48" w:history="1">
            <w:r w:rsidRPr="00B5273E">
              <w:rPr>
                <w:rStyle w:val="Hyperlink"/>
                <w:caps/>
                <w:noProof/>
              </w:rPr>
              <w:t>253</w:t>
            </w:r>
            <w:r>
              <w:rPr>
                <w:rFonts w:eastAsiaTheme="minorEastAsia"/>
                <w:noProof/>
              </w:rPr>
              <w:tab/>
            </w:r>
            <w:r w:rsidRPr="00B5273E">
              <w:rPr>
                <w:rStyle w:val="Hyperlink"/>
                <w:noProof/>
              </w:rPr>
              <w:t>SP_RPT_SCO547_DETAILS_REPORT_LOAD</w:t>
            </w:r>
            <w:r>
              <w:rPr>
                <w:noProof/>
                <w:webHidden/>
              </w:rPr>
              <w:tab/>
            </w:r>
            <w:r>
              <w:rPr>
                <w:noProof/>
                <w:webHidden/>
              </w:rPr>
              <w:fldChar w:fldCharType="begin"/>
            </w:r>
            <w:r>
              <w:rPr>
                <w:noProof/>
                <w:webHidden/>
              </w:rPr>
              <w:instrText xml:space="preserve"> PAGEREF _Toc338154648 \h </w:instrText>
            </w:r>
            <w:r>
              <w:rPr>
                <w:noProof/>
                <w:webHidden/>
              </w:rPr>
            </w:r>
            <w:r>
              <w:rPr>
                <w:noProof/>
                <w:webHidden/>
              </w:rPr>
              <w:fldChar w:fldCharType="separate"/>
            </w:r>
            <w:r>
              <w:rPr>
                <w:noProof/>
                <w:webHidden/>
              </w:rPr>
              <w:t>491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49" w:history="1">
            <w:r w:rsidRPr="00B5273E">
              <w:rPr>
                <w:rStyle w:val="Hyperlink"/>
                <w:noProof/>
              </w:rPr>
              <w:t>253.1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_Toc338154649 \h </w:instrText>
            </w:r>
            <w:r>
              <w:rPr>
                <w:noProof/>
                <w:webHidden/>
              </w:rPr>
            </w:r>
            <w:r>
              <w:rPr>
                <w:noProof/>
                <w:webHidden/>
              </w:rPr>
              <w:fldChar w:fldCharType="separate"/>
            </w:r>
            <w:r>
              <w:rPr>
                <w:noProof/>
                <w:webHidden/>
              </w:rPr>
              <w:t>491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50" w:history="1">
            <w:r w:rsidRPr="00B5273E">
              <w:rPr>
                <w:rStyle w:val="Hyperlink"/>
                <w:noProof/>
              </w:rPr>
              <w:t>253.1.1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_Toc338154650 \h </w:instrText>
            </w:r>
            <w:r>
              <w:rPr>
                <w:noProof/>
                <w:webHidden/>
              </w:rPr>
            </w:r>
            <w:r>
              <w:rPr>
                <w:noProof/>
                <w:webHidden/>
              </w:rPr>
              <w:fldChar w:fldCharType="separate"/>
            </w:r>
            <w:r>
              <w:rPr>
                <w:noProof/>
                <w:webHidden/>
              </w:rPr>
              <w:t>491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51" w:history="1">
            <w:r w:rsidRPr="00B5273E">
              <w:rPr>
                <w:rStyle w:val="Hyperlink"/>
                <w:noProof/>
              </w:rPr>
              <w:t>253.1.2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_Toc338154651 \h </w:instrText>
            </w:r>
            <w:r>
              <w:rPr>
                <w:noProof/>
                <w:webHidden/>
              </w:rPr>
            </w:r>
            <w:r>
              <w:rPr>
                <w:noProof/>
                <w:webHidden/>
              </w:rPr>
              <w:fldChar w:fldCharType="separate"/>
            </w:r>
            <w:r>
              <w:rPr>
                <w:noProof/>
                <w:webHidden/>
              </w:rPr>
              <w:t>492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52" w:history="1">
            <w:r w:rsidRPr="00B5273E">
              <w:rPr>
                <w:rStyle w:val="Hyperlink"/>
                <w:caps/>
                <w:noProof/>
              </w:rPr>
              <w:t>254</w:t>
            </w:r>
            <w:r>
              <w:rPr>
                <w:rFonts w:eastAsiaTheme="minorEastAsia"/>
                <w:noProof/>
              </w:rPr>
              <w:tab/>
            </w:r>
            <w:r w:rsidRPr="00B5273E">
              <w:rPr>
                <w:rStyle w:val="Hyperlink"/>
                <w:noProof/>
              </w:rPr>
              <w:t>SP_RPT_SCO548_DETAILS_REPORT_LOAD</w:t>
            </w:r>
            <w:r>
              <w:rPr>
                <w:noProof/>
                <w:webHidden/>
              </w:rPr>
              <w:tab/>
            </w:r>
            <w:r>
              <w:rPr>
                <w:noProof/>
                <w:webHidden/>
              </w:rPr>
              <w:fldChar w:fldCharType="begin"/>
            </w:r>
            <w:r>
              <w:rPr>
                <w:noProof/>
                <w:webHidden/>
              </w:rPr>
              <w:instrText xml:space="preserve"> PAGEREF _Toc338154652 \h </w:instrText>
            </w:r>
            <w:r>
              <w:rPr>
                <w:noProof/>
                <w:webHidden/>
              </w:rPr>
            </w:r>
            <w:r>
              <w:rPr>
                <w:noProof/>
                <w:webHidden/>
              </w:rPr>
              <w:fldChar w:fldCharType="separate"/>
            </w:r>
            <w:r>
              <w:rPr>
                <w:noProof/>
                <w:webHidden/>
              </w:rPr>
              <w:t>492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53" w:history="1">
            <w:r w:rsidRPr="00B5273E">
              <w:rPr>
                <w:rStyle w:val="Hyperlink"/>
                <w:noProof/>
              </w:rPr>
              <w:t>254.1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_Toc338154653 \h </w:instrText>
            </w:r>
            <w:r>
              <w:rPr>
                <w:noProof/>
                <w:webHidden/>
              </w:rPr>
            </w:r>
            <w:r>
              <w:rPr>
                <w:noProof/>
                <w:webHidden/>
              </w:rPr>
              <w:fldChar w:fldCharType="separate"/>
            </w:r>
            <w:r>
              <w:rPr>
                <w:noProof/>
                <w:webHidden/>
              </w:rPr>
              <w:t>492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54" w:history="1">
            <w:r w:rsidRPr="00B5273E">
              <w:rPr>
                <w:rStyle w:val="Hyperlink"/>
                <w:noProof/>
              </w:rPr>
              <w:t>254.1.1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_Toc338154654 \h </w:instrText>
            </w:r>
            <w:r>
              <w:rPr>
                <w:noProof/>
                <w:webHidden/>
              </w:rPr>
            </w:r>
            <w:r>
              <w:rPr>
                <w:noProof/>
                <w:webHidden/>
              </w:rPr>
              <w:fldChar w:fldCharType="separate"/>
            </w:r>
            <w:r>
              <w:rPr>
                <w:noProof/>
                <w:webHidden/>
              </w:rPr>
              <w:t>492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55" w:history="1">
            <w:r w:rsidRPr="00B5273E">
              <w:rPr>
                <w:rStyle w:val="Hyperlink"/>
                <w:noProof/>
              </w:rPr>
              <w:t>254.1.2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_Toc338154655 \h </w:instrText>
            </w:r>
            <w:r>
              <w:rPr>
                <w:noProof/>
                <w:webHidden/>
              </w:rPr>
            </w:r>
            <w:r>
              <w:rPr>
                <w:noProof/>
                <w:webHidden/>
              </w:rPr>
              <w:fldChar w:fldCharType="separate"/>
            </w:r>
            <w:r>
              <w:rPr>
                <w:noProof/>
                <w:webHidden/>
              </w:rPr>
              <w:t>493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56" w:history="1">
            <w:r w:rsidRPr="00B5273E">
              <w:rPr>
                <w:rStyle w:val="Hyperlink"/>
                <w:caps/>
                <w:noProof/>
              </w:rPr>
              <w:t>255</w:t>
            </w:r>
            <w:r>
              <w:rPr>
                <w:rFonts w:eastAsiaTheme="minorEastAsia"/>
                <w:noProof/>
              </w:rPr>
              <w:tab/>
            </w:r>
            <w:r w:rsidRPr="00B5273E">
              <w:rPr>
                <w:rStyle w:val="Hyperlink"/>
                <w:noProof/>
              </w:rPr>
              <w:t>SP_SCHEDULE_AGENCY_FUND_ACCOUNT_TRIAL_BALANCE_MANANAGE</w:t>
            </w:r>
            <w:r>
              <w:rPr>
                <w:noProof/>
                <w:webHidden/>
              </w:rPr>
              <w:tab/>
            </w:r>
            <w:r>
              <w:rPr>
                <w:noProof/>
                <w:webHidden/>
              </w:rPr>
              <w:fldChar w:fldCharType="begin"/>
            </w:r>
            <w:r>
              <w:rPr>
                <w:noProof/>
                <w:webHidden/>
              </w:rPr>
              <w:instrText xml:space="preserve"> PAGEREF _Toc338154656 \h </w:instrText>
            </w:r>
            <w:r>
              <w:rPr>
                <w:noProof/>
                <w:webHidden/>
              </w:rPr>
            </w:r>
            <w:r>
              <w:rPr>
                <w:noProof/>
                <w:webHidden/>
              </w:rPr>
              <w:fldChar w:fldCharType="separate"/>
            </w:r>
            <w:r>
              <w:rPr>
                <w:noProof/>
                <w:webHidden/>
              </w:rPr>
              <w:t>493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57" w:history="1">
            <w:r w:rsidRPr="00B5273E">
              <w:rPr>
                <w:rStyle w:val="Hyperlink"/>
                <w:noProof/>
              </w:rPr>
              <w:t>255.1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_Toc338154657 \h </w:instrText>
            </w:r>
            <w:r>
              <w:rPr>
                <w:noProof/>
                <w:webHidden/>
              </w:rPr>
            </w:r>
            <w:r>
              <w:rPr>
                <w:noProof/>
                <w:webHidden/>
              </w:rPr>
              <w:fldChar w:fldCharType="separate"/>
            </w:r>
            <w:r>
              <w:rPr>
                <w:noProof/>
                <w:webHidden/>
              </w:rPr>
              <w:t>493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58" w:history="1">
            <w:r w:rsidRPr="00B5273E">
              <w:rPr>
                <w:rStyle w:val="Hyperlink"/>
                <w:noProof/>
              </w:rPr>
              <w:t>255.1.1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_Toc338154658 \h </w:instrText>
            </w:r>
            <w:r>
              <w:rPr>
                <w:noProof/>
                <w:webHidden/>
              </w:rPr>
            </w:r>
            <w:r>
              <w:rPr>
                <w:noProof/>
                <w:webHidden/>
              </w:rPr>
              <w:fldChar w:fldCharType="separate"/>
            </w:r>
            <w:r>
              <w:rPr>
                <w:noProof/>
                <w:webHidden/>
              </w:rPr>
              <w:t>493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59" w:history="1">
            <w:r w:rsidRPr="00B5273E">
              <w:rPr>
                <w:rStyle w:val="Hyperlink"/>
                <w:noProof/>
              </w:rPr>
              <w:t>255.1.2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_Toc338154659 \h </w:instrText>
            </w:r>
            <w:r>
              <w:rPr>
                <w:noProof/>
                <w:webHidden/>
              </w:rPr>
            </w:r>
            <w:r>
              <w:rPr>
                <w:noProof/>
                <w:webHidden/>
              </w:rPr>
              <w:fldChar w:fldCharType="separate"/>
            </w:r>
            <w:r>
              <w:rPr>
                <w:noProof/>
                <w:webHidden/>
              </w:rPr>
              <w:t>494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60" w:history="1">
            <w:r w:rsidRPr="00B5273E">
              <w:rPr>
                <w:rStyle w:val="Hyperlink"/>
                <w:caps/>
                <w:noProof/>
              </w:rPr>
              <w:t>256</w:t>
            </w:r>
            <w:r>
              <w:rPr>
                <w:rFonts w:eastAsiaTheme="minorEastAsia"/>
                <w:noProof/>
              </w:rPr>
              <w:tab/>
            </w:r>
            <w:r w:rsidRPr="00B5273E">
              <w:rPr>
                <w:rStyle w:val="Hyperlink"/>
                <w:noProof/>
              </w:rPr>
              <w:t>SP_SCO510_DETAILS_FORM_LOAD</w:t>
            </w:r>
            <w:r>
              <w:rPr>
                <w:noProof/>
                <w:webHidden/>
              </w:rPr>
              <w:tab/>
            </w:r>
            <w:r>
              <w:rPr>
                <w:noProof/>
                <w:webHidden/>
              </w:rPr>
              <w:fldChar w:fldCharType="begin"/>
            </w:r>
            <w:r>
              <w:rPr>
                <w:noProof/>
                <w:webHidden/>
              </w:rPr>
              <w:instrText xml:space="preserve"> PAGEREF _Toc338154660 \h </w:instrText>
            </w:r>
            <w:r>
              <w:rPr>
                <w:noProof/>
                <w:webHidden/>
              </w:rPr>
            </w:r>
            <w:r>
              <w:rPr>
                <w:noProof/>
                <w:webHidden/>
              </w:rPr>
              <w:fldChar w:fldCharType="separate"/>
            </w:r>
            <w:r>
              <w:rPr>
                <w:noProof/>
                <w:webHidden/>
              </w:rPr>
              <w:t>494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61" w:history="1">
            <w:r w:rsidRPr="00B5273E">
              <w:rPr>
                <w:rStyle w:val="Hyperlink"/>
                <w:noProof/>
              </w:rPr>
              <w:t>256.1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_Toc338154661 \h </w:instrText>
            </w:r>
            <w:r>
              <w:rPr>
                <w:noProof/>
                <w:webHidden/>
              </w:rPr>
            </w:r>
            <w:r>
              <w:rPr>
                <w:noProof/>
                <w:webHidden/>
              </w:rPr>
              <w:fldChar w:fldCharType="separate"/>
            </w:r>
            <w:r>
              <w:rPr>
                <w:noProof/>
                <w:webHidden/>
              </w:rPr>
              <w:t>494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62" w:history="1">
            <w:r w:rsidRPr="00B5273E">
              <w:rPr>
                <w:rStyle w:val="Hyperlink"/>
                <w:noProof/>
              </w:rPr>
              <w:t>256.1.1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_Toc338154662 \h </w:instrText>
            </w:r>
            <w:r>
              <w:rPr>
                <w:noProof/>
                <w:webHidden/>
              </w:rPr>
            </w:r>
            <w:r>
              <w:rPr>
                <w:noProof/>
                <w:webHidden/>
              </w:rPr>
              <w:fldChar w:fldCharType="separate"/>
            </w:r>
            <w:r>
              <w:rPr>
                <w:noProof/>
                <w:webHidden/>
              </w:rPr>
              <w:t>494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63" w:history="1">
            <w:r w:rsidRPr="00B5273E">
              <w:rPr>
                <w:rStyle w:val="Hyperlink"/>
                <w:noProof/>
              </w:rPr>
              <w:t>256.1.2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_Toc338154663 \h </w:instrText>
            </w:r>
            <w:r>
              <w:rPr>
                <w:noProof/>
                <w:webHidden/>
              </w:rPr>
            </w:r>
            <w:r>
              <w:rPr>
                <w:noProof/>
                <w:webHidden/>
              </w:rPr>
              <w:fldChar w:fldCharType="separate"/>
            </w:r>
            <w:r>
              <w:rPr>
                <w:noProof/>
                <w:webHidden/>
              </w:rPr>
              <w:t>495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64" w:history="1">
            <w:r w:rsidRPr="00B5273E">
              <w:rPr>
                <w:rStyle w:val="Hyperlink"/>
                <w:caps/>
                <w:noProof/>
              </w:rPr>
              <w:t>257</w:t>
            </w:r>
            <w:r>
              <w:rPr>
                <w:rFonts w:eastAsiaTheme="minorEastAsia"/>
                <w:noProof/>
              </w:rPr>
              <w:tab/>
            </w:r>
            <w:r w:rsidRPr="00B5273E">
              <w:rPr>
                <w:rStyle w:val="Hyperlink"/>
                <w:noProof/>
              </w:rPr>
              <w:t>SP_SCO510_DETAILS_FORM_LOAD_EX</w:t>
            </w:r>
            <w:r>
              <w:rPr>
                <w:noProof/>
                <w:webHidden/>
              </w:rPr>
              <w:tab/>
            </w:r>
            <w:r>
              <w:rPr>
                <w:noProof/>
                <w:webHidden/>
              </w:rPr>
              <w:fldChar w:fldCharType="begin"/>
            </w:r>
            <w:r>
              <w:rPr>
                <w:noProof/>
                <w:webHidden/>
              </w:rPr>
              <w:instrText xml:space="preserve"> PAGEREF _Toc338154664 \h </w:instrText>
            </w:r>
            <w:r>
              <w:rPr>
                <w:noProof/>
                <w:webHidden/>
              </w:rPr>
            </w:r>
            <w:r>
              <w:rPr>
                <w:noProof/>
                <w:webHidden/>
              </w:rPr>
              <w:fldChar w:fldCharType="separate"/>
            </w:r>
            <w:r>
              <w:rPr>
                <w:noProof/>
                <w:webHidden/>
              </w:rPr>
              <w:t>496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65" w:history="1">
            <w:r w:rsidRPr="00B5273E">
              <w:rPr>
                <w:rStyle w:val="Hyperlink"/>
                <w:noProof/>
              </w:rPr>
              <w:t>257.1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_Toc338154665 \h </w:instrText>
            </w:r>
            <w:r>
              <w:rPr>
                <w:noProof/>
                <w:webHidden/>
              </w:rPr>
            </w:r>
            <w:r>
              <w:rPr>
                <w:noProof/>
                <w:webHidden/>
              </w:rPr>
              <w:fldChar w:fldCharType="separate"/>
            </w:r>
            <w:r>
              <w:rPr>
                <w:noProof/>
                <w:webHidden/>
              </w:rPr>
              <w:t>496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66" w:history="1">
            <w:r w:rsidRPr="00B5273E">
              <w:rPr>
                <w:rStyle w:val="Hyperlink"/>
                <w:noProof/>
              </w:rPr>
              <w:t>257.1.1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_Toc338154666 \h </w:instrText>
            </w:r>
            <w:r>
              <w:rPr>
                <w:noProof/>
                <w:webHidden/>
              </w:rPr>
            </w:r>
            <w:r>
              <w:rPr>
                <w:noProof/>
                <w:webHidden/>
              </w:rPr>
              <w:fldChar w:fldCharType="separate"/>
            </w:r>
            <w:r>
              <w:rPr>
                <w:noProof/>
                <w:webHidden/>
              </w:rPr>
              <w:t>496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67" w:history="1">
            <w:r w:rsidRPr="00B5273E">
              <w:rPr>
                <w:rStyle w:val="Hyperlink"/>
                <w:noProof/>
              </w:rPr>
              <w:t>257.1.2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_Toc338154667 \h </w:instrText>
            </w:r>
            <w:r>
              <w:rPr>
                <w:noProof/>
                <w:webHidden/>
              </w:rPr>
            </w:r>
            <w:r>
              <w:rPr>
                <w:noProof/>
                <w:webHidden/>
              </w:rPr>
              <w:fldChar w:fldCharType="separate"/>
            </w:r>
            <w:r>
              <w:rPr>
                <w:noProof/>
                <w:webHidden/>
              </w:rPr>
              <w:t>496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68" w:history="1">
            <w:r w:rsidRPr="00B5273E">
              <w:rPr>
                <w:rStyle w:val="Hyperlink"/>
                <w:caps/>
                <w:noProof/>
              </w:rPr>
              <w:t>258</w:t>
            </w:r>
            <w:r>
              <w:rPr>
                <w:rFonts w:eastAsiaTheme="minorEastAsia"/>
                <w:noProof/>
              </w:rPr>
              <w:tab/>
            </w:r>
            <w:r w:rsidRPr="00B5273E">
              <w:rPr>
                <w:rStyle w:val="Hyperlink"/>
                <w:noProof/>
              </w:rPr>
              <w:t>SP_SCO510_DETAILS_FORM_POPULATE</w:t>
            </w:r>
            <w:r>
              <w:rPr>
                <w:noProof/>
                <w:webHidden/>
              </w:rPr>
              <w:tab/>
            </w:r>
            <w:r>
              <w:rPr>
                <w:noProof/>
                <w:webHidden/>
              </w:rPr>
              <w:fldChar w:fldCharType="begin"/>
            </w:r>
            <w:r>
              <w:rPr>
                <w:noProof/>
                <w:webHidden/>
              </w:rPr>
              <w:instrText xml:space="preserve"> PAGEREF _Toc338154668 \h </w:instrText>
            </w:r>
            <w:r>
              <w:rPr>
                <w:noProof/>
                <w:webHidden/>
              </w:rPr>
            </w:r>
            <w:r>
              <w:rPr>
                <w:noProof/>
                <w:webHidden/>
              </w:rPr>
              <w:fldChar w:fldCharType="separate"/>
            </w:r>
            <w:r>
              <w:rPr>
                <w:noProof/>
                <w:webHidden/>
              </w:rPr>
              <w:t>496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69" w:history="1">
            <w:r w:rsidRPr="00B5273E">
              <w:rPr>
                <w:rStyle w:val="Hyperlink"/>
                <w:noProof/>
              </w:rPr>
              <w:t>258.1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_Toc338154669 \h </w:instrText>
            </w:r>
            <w:r>
              <w:rPr>
                <w:noProof/>
                <w:webHidden/>
              </w:rPr>
            </w:r>
            <w:r>
              <w:rPr>
                <w:noProof/>
                <w:webHidden/>
              </w:rPr>
              <w:fldChar w:fldCharType="separate"/>
            </w:r>
            <w:r>
              <w:rPr>
                <w:noProof/>
                <w:webHidden/>
              </w:rPr>
              <w:t>496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70" w:history="1">
            <w:r w:rsidRPr="00B5273E">
              <w:rPr>
                <w:rStyle w:val="Hyperlink"/>
                <w:noProof/>
              </w:rPr>
              <w:t>258.1.1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_Toc338154670 \h </w:instrText>
            </w:r>
            <w:r>
              <w:rPr>
                <w:noProof/>
                <w:webHidden/>
              </w:rPr>
            </w:r>
            <w:r>
              <w:rPr>
                <w:noProof/>
                <w:webHidden/>
              </w:rPr>
              <w:fldChar w:fldCharType="separate"/>
            </w:r>
            <w:r>
              <w:rPr>
                <w:noProof/>
                <w:webHidden/>
              </w:rPr>
              <w:t>497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71" w:history="1">
            <w:r w:rsidRPr="00B5273E">
              <w:rPr>
                <w:rStyle w:val="Hyperlink"/>
                <w:noProof/>
              </w:rPr>
              <w:t>258.1.2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_Toc338154671 \h </w:instrText>
            </w:r>
            <w:r>
              <w:rPr>
                <w:noProof/>
                <w:webHidden/>
              </w:rPr>
            </w:r>
            <w:r>
              <w:rPr>
                <w:noProof/>
                <w:webHidden/>
              </w:rPr>
              <w:fldChar w:fldCharType="separate"/>
            </w:r>
            <w:r>
              <w:rPr>
                <w:noProof/>
                <w:webHidden/>
              </w:rPr>
              <w:t>497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72" w:history="1">
            <w:r w:rsidRPr="00B5273E">
              <w:rPr>
                <w:rStyle w:val="Hyperlink"/>
                <w:caps/>
                <w:noProof/>
              </w:rPr>
              <w:t>259</w:t>
            </w:r>
            <w:r>
              <w:rPr>
                <w:rFonts w:eastAsiaTheme="minorEastAsia"/>
                <w:noProof/>
              </w:rPr>
              <w:tab/>
            </w:r>
            <w:r w:rsidRPr="00B5273E">
              <w:rPr>
                <w:rStyle w:val="Hyperlink"/>
                <w:noProof/>
              </w:rPr>
              <w:t>SP_SCO510_DETAILS_FORM_UPDATE</w:t>
            </w:r>
            <w:r>
              <w:rPr>
                <w:noProof/>
                <w:webHidden/>
              </w:rPr>
              <w:tab/>
            </w:r>
            <w:r>
              <w:rPr>
                <w:noProof/>
                <w:webHidden/>
              </w:rPr>
              <w:fldChar w:fldCharType="begin"/>
            </w:r>
            <w:r>
              <w:rPr>
                <w:noProof/>
                <w:webHidden/>
              </w:rPr>
              <w:instrText xml:space="preserve"> PAGEREF _Toc338154672 \h </w:instrText>
            </w:r>
            <w:r>
              <w:rPr>
                <w:noProof/>
                <w:webHidden/>
              </w:rPr>
            </w:r>
            <w:r>
              <w:rPr>
                <w:noProof/>
                <w:webHidden/>
              </w:rPr>
              <w:fldChar w:fldCharType="separate"/>
            </w:r>
            <w:r>
              <w:rPr>
                <w:noProof/>
                <w:webHidden/>
              </w:rPr>
              <w:t>499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73" w:history="1">
            <w:r w:rsidRPr="00B5273E">
              <w:rPr>
                <w:rStyle w:val="Hyperlink"/>
                <w:noProof/>
              </w:rPr>
              <w:t>259.1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_Toc338154673 \h </w:instrText>
            </w:r>
            <w:r>
              <w:rPr>
                <w:noProof/>
                <w:webHidden/>
              </w:rPr>
            </w:r>
            <w:r>
              <w:rPr>
                <w:noProof/>
                <w:webHidden/>
              </w:rPr>
              <w:fldChar w:fldCharType="separate"/>
            </w:r>
            <w:r>
              <w:rPr>
                <w:noProof/>
                <w:webHidden/>
              </w:rPr>
              <w:t>499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74" w:history="1">
            <w:r w:rsidRPr="00B5273E">
              <w:rPr>
                <w:rStyle w:val="Hyperlink"/>
                <w:noProof/>
              </w:rPr>
              <w:t>259.1.1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_Toc338154674 \h </w:instrText>
            </w:r>
            <w:r>
              <w:rPr>
                <w:noProof/>
                <w:webHidden/>
              </w:rPr>
            </w:r>
            <w:r>
              <w:rPr>
                <w:noProof/>
                <w:webHidden/>
              </w:rPr>
              <w:fldChar w:fldCharType="separate"/>
            </w:r>
            <w:r>
              <w:rPr>
                <w:noProof/>
                <w:webHidden/>
              </w:rPr>
              <w:t>499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75" w:history="1">
            <w:r w:rsidRPr="00B5273E">
              <w:rPr>
                <w:rStyle w:val="Hyperlink"/>
                <w:noProof/>
              </w:rPr>
              <w:t>259.1.2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_Toc338154675 \h </w:instrText>
            </w:r>
            <w:r>
              <w:rPr>
                <w:noProof/>
                <w:webHidden/>
              </w:rPr>
            </w:r>
            <w:r>
              <w:rPr>
                <w:noProof/>
                <w:webHidden/>
              </w:rPr>
              <w:fldChar w:fldCharType="separate"/>
            </w:r>
            <w:r>
              <w:rPr>
                <w:noProof/>
                <w:webHidden/>
              </w:rPr>
              <w:t>499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76" w:history="1">
            <w:r w:rsidRPr="00B5273E">
              <w:rPr>
                <w:rStyle w:val="Hyperlink"/>
                <w:caps/>
                <w:noProof/>
              </w:rPr>
              <w:t>260</w:t>
            </w:r>
            <w:r>
              <w:rPr>
                <w:rFonts w:eastAsiaTheme="minorEastAsia"/>
                <w:noProof/>
              </w:rPr>
              <w:tab/>
            </w:r>
            <w:r w:rsidRPr="00B5273E">
              <w:rPr>
                <w:rStyle w:val="Hyperlink"/>
                <w:noProof/>
              </w:rPr>
              <w:t>SP_SCO529_DETAILS_FORM_LOAD</w:t>
            </w:r>
            <w:r>
              <w:rPr>
                <w:noProof/>
                <w:webHidden/>
              </w:rPr>
              <w:tab/>
            </w:r>
            <w:r>
              <w:rPr>
                <w:noProof/>
                <w:webHidden/>
              </w:rPr>
              <w:fldChar w:fldCharType="begin"/>
            </w:r>
            <w:r>
              <w:rPr>
                <w:noProof/>
                <w:webHidden/>
              </w:rPr>
              <w:instrText xml:space="preserve"> PAGEREF _Toc338154676 \h </w:instrText>
            </w:r>
            <w:r>
              <w:rPr>
                <w:noProof/>
                <w:webHidden/>
              </w:rPr>
            </w:r>
            <w:r>
              <w:rPr>
                <w:noProof/>
                <w:webHidden/>
              </w:rPr>
              <w:fldChar w:fldCharType="separate"/>
            </w:r>
            <w:r>
              <w:rPr>
                <w:noProof/>
                <w:webHidden/>
              </w:rPr>
              <w:t>500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77" w:history="1">
            <w:r w:rsidRPr="00B5273E">
              <w:rPr>
                <w:rStyle w:val="Hyperlink"/>
                <w:noProof/>
              </w:rPr>
              <w:t>260.1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_Toc338154677 \h </w:instrText>
            </w:r>
            <w:r>
              <w:rPr>
                <w:noProof/>
                <w:webHidden/>
              </w:rPr>
            </w:r>
            <w:r>
              <w:rPr>
                <w:noProof/>
                <w:webHidden/>
              </w:rPr>
              <w:fldChar w:fldCharType="separate"/>
            </w:r>
            <w:r>
              <w:rPr>
                <w:noProof/>
                <w:webHidden/>
              </w:rPr>
              <w:t>500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78" w:history="1">
            <w:r w:rsidRPr="00B5273E">
              <w:rPr>
                <w:rStyle w:val="Hyperlink"/>
                <w:noProof/>
              </w:rPr>
              <w:t>260.1.1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_Toc338154678 \h </w:instrText>
            </w:r>
            <w:r>
              <w:rPr>
                <w:noProof/>
                <w:webHidden/>
              </w:rPr>
            </w:r>
            <w:r>
              <w:rPr>
                <w:noProof/>
                <w:webHidden/>
              </w:rPr>
              <w:fldChar w:fldCharType="separate"/>
            </w:r>
            <w:r>
              <w:rPr>
                <w:noProof/>
                <w:webHidden/>
              </w:rPr>
              <w:t>500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79" w:history="1">
            <w:r w:rsidRPr="00B5273E">
              <w:rPr>
                <w:rStyle w:val="Hyperlink"/>
                <w:noProof/>
              </w:rPr>
              <w:t>260.1.2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_Toc338154679 \h </w:instrText>
            </w:r>
            <w:r>
              <w:rPr>
                <w:noProof/>
                <w:webHidden/>
              </w:rPr>
            </w:r>
            <w:r>
              <w:rPr>
                <w:noProof/>
                <w:webHidden/>
              </w:rPr>
              <w:fldChar w:fldCharType="separate"/>
            </w:r>
            <w:r>
              <w:rPr>
                <w:noProof/>
                <w:webHidden/>
              </w:rPr>
              <w:t>500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80" w:history="1">
            <w:r w:rsidRPr="00B5273E">
              <w:rPr>
                <w:rStyle w:val="Hyperlink"/>
                <w:caps/>
                <w:noProof/>
              </w:rPr>
              <w:t>261</w:t>
            </w:r>
            <w:r>
              <w:rPr>
                <w:rFonts w:eastAsiaTheme="minorEastAsia"/>
                <w:noProof/>
              </w:rPr>
              <w:tab/>
            </w:r>
            <w:r w:rsidRPr="00B5273E">
              <w:rPr>
                <w:rStyle w:val="Hyperlink"/>
                <w:noProof/>
              </w:rPr>
              <w:t>SP_SCO529_DETAILS_FORM_POPULATE</w:t>
            </w:r>
            <w:r>
              <w:rPr>
                <w:noProof/>
                <w:webHidden/>
              </w:rPr>
              <w:tab/>
            </w:r>
            <w:r>
              <w:rPr>
                <w:noProof/>
                <w:webHidden/>
              </w:rPr>
              <w:fldChar w:fldCharType="begin"/>
            </w:r>
            <w:r>
              <w:rPr>
                <w:noProof/>
                <w:webHidden/>
              </w:rPr>
              <w:instrText xml:space="preserve"> PAGEREF _Toc338154680 \h </w:instrText>
            </w:r>
            <w:r>
              <w:rPr>
                <w:noProof/>
                <w:webHidden/>
              </w:rPr>
            </w:r>
            <w:r>
              <w:rPr>
                <w:noProof/>
                <w:webHidden/>
              </w:rPr>
              <w:fldChar w:fldCharType="separate"/>
            </w:r>
            <w:r>
              <w:rPr>
                <w:noProof/>
                <w:webHidden/>
              </w:rPr>
              <w:t>500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81" w:history="1">
            <w:r w:rsidRPr="00B5273E">
              <w:rPr>
                <w:rStyle w:val="Hyperlink"/>
                <w:noProof/>
              </w:rPr>
              <w:t>261.1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_Toc338154681 \h </w:instrText>
            </w:r>
            <w:r>
              <w:rPr>
                <w:noProof/>
                <w:webHidden/>
              </w:rPr>
            </w:r>
            <w:r>
              <w:rPr>
                <w:noProof/>
                <w:webHidden/>
              </w:rPr>
              <w:fldChar w:fldCharType="separate"/>
            </w:r>
            <w:r>
              <w:rPr>
                <w:noProof/>
                <w:webHidden/>
              </w:rPr>
              <w:t>500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82" w:history="1">
            <w:r w:rsidRPr="00B5273E">
              <w:rPr>
                <w:rStyle w:val="Hyperlink"/>
                <w:noProof/>
              </w:rPr>
              <w:t>261.1.1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_Toc338154682 \h </w:instrText>
            </w:r>
            <w:r>
              <w:rPr>
                <w:noProof/>
                <w:webHidden/>
              </w:rPr>
            </w:r>
            <w:r>
              <w:rPr>
                <w:noProof/>
                <w:webHidden/>
              </w:rPr>
              <w:fldChar w:fldCharType="separate"/>
            </w:r>
            <w:r>
              <w:rPr>
                <w:noProof/>
                <w:webHidden/>
              </w:rPr>
              <w:t>503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83" w:history="1">
            <w:r w:rsidRPr="00B5273E">
              <w:rPr>
                <w:rStyle w:val="Hyperlink"/>
                <w:noProof/>
              </w:rPr>
              <w:t>261.1.2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_Toc338154683 \h </w:instrText>
            </w:r>
            <w:r>
              <w:rPr>
                <w:noProof/>
                <w:webHidden/>
              </w:rPr>
            </w:r>
            <w:r>
              <w:rPr>
                <w:noProof/>
                <w:webHidden/>
              </w:rPr>
              <w:fldChar w:fldCharType="separate"/>
            </w:r>
            <w:r>
              <w:rPr>
                <w:noProof/>
                <w:webHidden/>
              </w:rPr>
              <w:t>503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84" w:history="1">
            <w:r w:rsidRPr="00B5273E">
              <w:rPr>
                <w:rStyle w:val="Hyperlink"/>
                <w:caps/>
                <w:noProof/>
              </w:rPr>
              <w:t>262</w:t>
            </w:r>
            <w:r>
              <w:rPr>
                <w:rFonts w:eastAsiaTheme="minorEastAsia"/>
                <w:noProof/>
              </w:rPr>
              <w:tab/>
            </w:r>
            <w:r w:rsidRPr="00B5273E">
              <w:rPr>
                <w:rStyle w:val="Hyperlink"/>
                <w:noProof/>
              </w:rPr>
              <w:t>SP_SCO530_DETAILS_FORM_LOAD_ACCOUNT_NUMBER_LIST</w:t>
            </w:r>
            <w:r>
              <w:rPr>
                <w:noProof/>
                <w:webHidden/>
              </w:rPr>
              <w:tab/>
            </w:r>
            <w:r>
              <w:rPr>
                <w:noProof/>
                <w:webHidden/>
              </w:rPr>
              <w:fldChar w:fldCharType="begin"/>
            </w:r>
            <w:r>
              <w:rPr>
                <w:noProof/>
                <w:webHidden/>
              </w:rPr>
              <w:instrText xml:space="preserve"> PAGEREF _Toc338154684 \h </w:instrText>
            </w:r>
            <w:r>
              <w:rPr>
                <w:noProof/>
                <w:webHidden/>
              </w:rPr>
            </w:r>
            <w:r>
              <w:rPr>
                <w:noProof/>
                <w:webHidden/>
              </w:rPr>
              <w:fldChar w:fldCharType="separate"/>
            </w:r>
            <w:r>
              <w:rPr>
                <w:noProof/>
                <w:webHidden/>
              </w:rPr>
              <w:t>505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85" w:history="1">
            <w:r w:rsidRPr="00B5273E">
              <w:rPr>
                <w:rStyle w:val="Hyperlink"/>
                <w:noProof/>
              </w:rPr>
              <w:t>262.1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_Toc338154685 \h </w:instrText>
            </w:r>
            <w:r>
              <w:rPr>
                <w:noProof/>
                <w:webHidden/>
              </w:rPr>
            </w:r>
            <w:r>
              <w:rPr>
                <w:noProof/>
                <w:webHidden/>
              </w:rPr>
              <w:fldChar w:fldCharType="separate"/>
            </w:r>
            <w:r>
              <w:rPr>
                <w:noProof/>
                <w:webHidden/>
              </w:rPr>
              <w:t>505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86" w:history="1">
            <w:r w:rsidRPr="00B5273E">
              <w:rPr>
                <w:rStyle w:val="Hyperlink"/>
                <w:noProof/>
              </w:rPr>
              <w:t>262.1.1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_Toc338154686 \h </w:instrText>
            </w:r>
            <w:r>
              <w:rPr>
                <w:noProof/>
                <w:webHidden/>
              </w:rPr>
            </w:r>
            <w:r>
              <w:rPr>
                <w:noProof/>
                <w:webHidden/>
              </w:rPr>
              <w:fldChar w:fldCharType="separate"/>
            </w:r>
            <w:r>
              <w:rPr>
                <w:noProof/>
                <w:webHidden/>
              </w:rPr>
              <w:t>505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87" w:history="1">
            <w:r w:rsidRPr="00B5273E">
              <w:rPr>
                <w:rStyle w:val="Hyperlink"/>
                <w:noProof/>
              </w:rPr>
              <w:t>262.1.2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_Toc338154687 \h </w:instrText>
            </w:r>
            <w:r>
              <w:rPr>
                <w:noProof/>
                <w:webHidden/>
              </w:rPr>
            </w:r>
            <w:r>
              <w:rPr>
                <w:noProof/>
                <w:webHidden/>
              </w:rPr>
              <w:fldChar w:fldCharType="separate"/>
            </w:r>
            <w:r>
              <w:rPr>
                <w:noProof/>
                <w:webHidden/>
              </w:rPr>
              <w:t>505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88" w:history="1">
            <w:r w:rsidRPr="00B5273E">
              <w:rPr>
                <w:rStyle w:val="Hyperlink"/>
                <w:caps/>
                <w:noProof/>
              </w:rPr>
              <w:t>263</w:t>
            </w:r>
            <w:r>
              <w:rPr>
                <w:rFonts w:eastAsiaTheme="minorEastAsia"/>
                <w:noProof/>
              </w:rPr>
              <w:tab/>
            </w:r>
            <w:r w:rsidRPr="00B5273E">
              <w:rPr>
                <w:rStyle w:val="Hyperlink"/>
                <w:noProof/>
              </w:rPr>
              <w:t>SP_SCO530_FORM_LOAD_ACCOUNT</w:t>
            </w:r>
            <w:r>
              <w:rPr>
                <w:noProof/>
                <w:webHidden/>
              </w:rPr>
              <w:tab/>
            </w:r>
            <w:r>
              <w:rPr>
                <w:noProof/>
                <w:webHidden/>
              </w:rPr>
              <w:fldChar w:fldCharType="begin"/>
            </w:r>
            <w:r>
              <w:rPr>
                <w:noProof/>
                <w:webHidden/>
              </w:rPr>
              <w:instrText xml:space="preserve"> PAGEREF _Toc338154688 \h </w:instrText>
            </w:r>
            <w:r>
              <w:rPr>
                <w:noProof/>
                <w:webHidden/>
              </w:rPr>
            </w:r>
            <w:r>
              <w:rPr>
                <w:noProof/>
                <w:webHidden/>
              </w:rPr>
              <w:fldChar w:fldCharType="separate"/>
            </w:r>
            <w:r>
              <w:rPr>
                <w:noProof/>
                <w:webHidden/>
              </w:rPr>
              <w:t>505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89" w:history="1">
            <w:r w:rsidRPr="00B5273E">
              <w:rPr>
                <w:rStyle w:val="Hyperlink"/>
                <w:noProof/>
              </w:rPr>
              <w:t>263.1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_Toc338154689 \h </w:instrText>
            </w:r>
            <w:r>
              <w:rPr>
                <w:noProof/>
                <w:webHidden/>
              </w:rPr>
            </w:r>
            <w:r>
              <w:rPr>
                <w:noProof/>
                <w:webHidden/>
              </w:rPr>
              <w:fldChar w:fldCharType="separate"/>
            </w:r>
            <w:r>
              <w:rPr>
                <w:noProof/>
                <w:webHidden/>
              </w:rPr>
              <w:t>505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90" w:history="1">
            <w:r w:rsidRPr="00B5273E">
              <w:rPr>
                <w:rStyle w:val="Hyperlink"/>
                <w:noProof/>
              </w:rPr>
              <w:t>263.1.1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_Toc338154690 \h </w:instrText>
            </w:r>
            <w:r>
              <w:rPr>
                <w:noProof/>
                <w:webHidden/>
              </w:rPr>
            </w:r>
            <w:r>
              <w:rPr>
                <w:noProof/>
                <w:webHidden/>
              </w:rPr>
              <w:fldChar w:fldCharType="separate"/>
            </w:r>
            <w:r>
              <w:rPr>
                <w:noProof/>
                <w:webHidden/>
              </w:rPr>
              <w:t>506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91" w:history="1">
            <w:r w:rsidRPr="00B5273E">
              <w:rPr>
                <w:rStyle w:val="Hyperlink"/>
                <w:noProof/>
              </w:rPr>
              <w:t>263.1.2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_Toc338154691 \h </w:instrText>
            </w:r>
            <w:r>
              <w:rPr>
                <w:noProof/>
                <w:webHidden/>
              </w:rPr>
            </w:r>
            <w:r>
              <w:rPr>
                <w:noProof/>
                <w:webHidden/>
              </w:rPr>
              <w:fldChar w:fldCharType="separate"/>
            </w:r>
            <w:r>
              <w:rPr>
                <w:noProof/>
                <w:webHidden/>
              </w:rPr>
              <w:t>506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92" w:history="1">
            <w:r w:rsidRPr="00B5273E">
              <w:rPr>
                <w:rStyle w:val="Hyperlink"/>
                <w:caps/>
                <w:noProof/>
              </w:rPr>
              <w:t>264</w:t>
            </w:r>
            <w:r>
              <w:rPr>
                <w:rFonts w:eastAsiaTheme="minorEastAsia"/>
                <w:noProof/>
              </w:rPr>
              <w:tab/>
            </w:r>
            <w:r w:rsidRPr="00B5273E">
              <w:rPr>
                <w:rStyle w:val="Hyperlink"/>
                <w:noProof/>
              </w:rPr>
              <w:t>SP_SCO531_DETAILS_FORM_LOAD</w:t>
            </w:r>
            <w:r>
              <w:rPr>
                <w:noProof/>
                <w:webHidden/>
              </w:rPr>
              <w:tab/>
            </w:r>
            <w:r>
              <w:rPr>
                <w:noProof/>
                <w:webHidden/>
              </w:rPr>
              <w:fldChar w:fldCharType="begin"/>
            </w:r>
            <w:r>
              <w:rPr>
                <w:noProof/>
                <w:webHidden/>
              </w:rPr>
              <w:instrText xml:space="preserve"> PAGEREF _Toc338154692 \h </w:instrText>
            </w:r>
            <w:r>
              <w:rPr>
                <w:noProof/>
                <w:webHidden/>
              </w:rPr>
            </w:r>
            <w:r>
              <w:rPr>
                <w:noProof/>
                <w:webHidden/>
              </w:rPr>
              <w:fldChar w:fldCharType="separate"/>
            </w:r>
            <w:r>
              <w:rPr>
                <w:noProof/>
                <w:webHidden/>
              </w:rPr>
              <w:t>506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93" w:history="1">
            <w:r w:rsidRPr="00B5273E">
              <w:rPr>
                <w:rStyle w:val="Hyperlink"/>
                <w:noProof/>
              </w:rPr>
              <w:t>264.1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_Toc338154693 \h </w:instrText>
            </w:r>
            <w:r>
              <w:rPr>
                <w:noProof/>
                <w:webHidden/>
              </w:rPr>
            </w:r>
            <w:r>
              <w:rPr>
                <w:noProof/>
                <w:webHidden/>
              </w:rPr>
              <w:fldChar w:fldCharType="separate"/>
            </w:r>
            <w:r>
              <w:rPr>
                <w:noProof/>
                <w:webHidden/>
              </w:rPr>
              <w:t>506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94" w:history="1">
            <w:r w:rsidRPr="00B5273E">
              <w:rPr>
                <w:rStyle w:val="Hyperlink"/>
                <w:noProof/>
              </w:rPr>
              <w:t>264.1.1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_Toc338154694 \h </w:instrText>
            </w:r>
            <w:r>
              <w:rPr>
                <w:noProof/>
                <w:webHidden/>
              </w:rPr>
            </w:r>
            <w:r>
              <w:rPr>
                <w:noProof/>
                <w:webHidden/>
              </w:rPr>
              <w:fldChar w:fldCharType="separate"/>
            </w:r>
            <w:r>
              <w:rPr>
                <w:noProof/>
                <w:webHidden/>
              </w:rPr>
              <w:t>506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95" w:history="1">
            <w:r w:rsidRPr="00B5273E">
              <w:rPr>
                <w:rStyle w:val="Hyperlink"/>
                <w:noProof/>
              </w:rPr>
              <w:t>264.1.2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_Toc338154695 \h </w:instrText>
            </w:r>
            <w:r>
              <w:rPr>
                <w:noProof/>
                <w:webHidden/>
              </w:rPr>
            </w:r>
            <w:r>
              <w:rPr>
                <w:noProof/>
                <w:webHidden/>
              </w:rPr>
              <w:fldChar w:fldCharType="separate"/>
            </w:r>
            <w:r>
              <w:rPr>
                <w:noProof/>
                <w:webHidden/>
              </w:rPr>
              <w:t>507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696" w:history="1">
            <w:r w:rsidRPr="00B5273E">
              <w:rPr>
                <w:rStyle w:val="Hyperlink"/>
                <w:caps/>
                <w:noProof/>
              </w:rPr>
              <w:t>265</w:t>
            </w:r>
            <w:r>
              <w:rPr>
                <w:rFonts w:eastAsiaTheme="minorEastAsia"/>
                <w:noProof/>
              </w:rPr>
              <w:tab/>
            </w:r>
            <w:r w:rsidRPr="00B5273E">
              <w:rPr>
                <w:rStyle w:val="Hyperlink"/>
                <w:noProof/>
              </w:rPr>
              <w:t>SP_SCO531_FORM_PROMOTE</w:t>
            </w:r>
            <w:r>
              <w:rPr>
                <w:noProof/>
                <w:webHidden/>
              </w:rPr>
              <w:tab/>
            </w:r>
            <w:r>
              <w:rPr>
                <w:noProof/>
                <w:webHidden/>
              </w:rPr>
              <w:fldChar w:fldCharType="begin"/>
            </w:r>
            <w:r>
              <w:rPr>
                <w:noProof/>
                <w:webHidden/>
              </w:rPr>
              <w:instrText xml:space="preserve"> PAGEREF _Toc338154696 \h </w:instrText>
            </w:r>
            <w:r>
              <w:rPr>
                <w:noProof/>
                <w:webHidden/>
              </w:rPr>
            </w:r>
            <w:r>
              <w:rPr>
                <w:noProof/>
                <w:webHidden/>
              </w:rPr>
              <w:fldChar w:fldCharType="separate"/>
            </w:r>
            <w:r>
              <w:rPr>
                <w:noProof/>
                <w:webHidden/>
              </w:rPr>
              <w:t>507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697" w:history="1">
            <w:r w:rsidRPr="00B5273E">
              <w:rPr>
                <w:rStyle w:val="Hyperlink"/>
                <w:noProof/>
              </w:rPr>
              <w:t>265.1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_Toc338154697 \h </w:instrText>
            </w:r>
            <w:r>
              <w:rPr>
                <w:noProof/>
                <w:webHidden/>
              </w:rPr>
            </w:r>
            <w:r>
              <w:rPr>
                <w:noProof/>
                <w:webHidden/>
              </w:rPr>
              <w:fldChar w:fldCharType="separate"/>
            </w:r>
            <w:r>
              <w:rPr>
                <w:noProof/>
                <w:webHidden/>
              </w:rPr>
              <w:t>507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98" w:history="1">
            <w:r w:rsidRPr="00B5273E">
              <w:rPr>
                <w:rStyle w:val="Hyperlink"/>
                <w:noProof/>
              </w:rPr>
              <w:t>265.1.1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_Toc338154698 \h </w:instrText>
            </w:r>
            <w:r>
              <w:rPr>
                <w:noProof/>
                <w:webHidden/>
              </w:rPr>
            </w:r>
            <w:r>
              <w:rPr>
                <w:noProof/>
                <w:webHidden/>
              </w:rPr>
              <w:fldChar w:fldCharType="separate"/>
            </w:r>
            <w:r>
              <w:rPr>
                <w:noProof/>
                <w:webHidden/>
              </w:rPr>
              <w:t>507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699" w:history="1">
            <w:r w:rsidRPr="00B5273E">
              <w:rPr>
                <w:rStyle w:val="Hyperlink"/>
                <w:noProof/>
              </w:rPr>
              <w:t>265.1.2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_Toc338154699 \h </w:instrText>
            </w:r>
            <w:r>
              <w:rPr>
                <w:noProof/>
                <w:webHidden/>
              </w:rPr>
            </w:r>
            <w:r>
              <w:rPr>
                <w:noProof/>
                <w:webHidden/>
              </w:rPr>
              <w:fldChar w:fldCharType="separate"/>
            </w:r>
            <w:r>
              <w:rPr>
                <w:noProof/>
                <w:webHidden/>
              </w:rPr>
              <w:t>508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00" w:history="1">
            <w:r w:rsidRPr="00B5273E">
              <w:rPr>
                <w:rStyle w:val="Hyperlink"/>
                <w:caps/>
                <w:noProof/>
              </w:rPr>
              <w:t>266</w:t>
            </w:r>
            <w:r>
              <w:rPr>
                <w:rFonts w:eastAsiaTheme="minorEastAsia"/>
                <w:noProof/>
              </w:rPr>
              <w:tab/>
            </w:r>
            <w:r w:rsidRPr="00B5273E">
              <w:rPr>
                <w:rStyle w:val="Hyperlink"/>
                <w:noProof/>
              </w:rPr>
              <w:t>SP_SCO534_DETAILS_AUXILIARY_FORM_ADD</w:t>
            </w:r>
            <w:r>
              <w:rPr>
                <w:noProof/>
                <w:webHidden/>
              </w:rPr>
              <w:tab/>
            </w:r>
            <w:r>
              <w:rPr>
                <w:noProof/>
                <w:webHidden/>
              </w:rPr>
              <w:fldChar w:fldCharType="begin"/>
            </w:r>
            <w:r>
              <w:rPr>
                <w:noProof/>
                <w:webHidden/>
              </w:rPr>
              <w:instrText xml:space="preserve"> PAGEREF _Toc338154700 \h </w:instrText>
            </w:r>
            <w:r>
              <w:rPr>
                <w:noProof/>
                <w:webHidden/>
              </w:rPr>
            </w:r>
            <w:r>
              <w:rPr>
                <w:noProof/>
                <w:webHidden/>
              </w:rPr>
              <w:fldChar w:fldCharType="separate"/>
            </w:r>
            <w:r>
              <w:rPr>
                <w:noProof/>
                <w:webHidden/>
              </w:rPr>
              <w:t>508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01" w:history="1">
            <w:r w:rsidRPr="00B5273E">
              <w:rPr>
                <w:rStyle w:val="Hyperlink"/>
                <w:noProof/>
              </w:rPr>
              <w:t>266.1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_Toc338154701 \h </w:instrText>
            </w:r>
            <w:r>
              <w:rPr>
                <w:noProof/>
                <w:webHidden/>
              </w:rPr>
            </w:r>
            <w:r>
              <w:rPr>
                <w:noProof/>
                <w:webHidden/>
              </w:rPr>
              <w:fldChar w:fldCharType="separate"/>
            </w:r>
            <w:r>
              <w:rPr>
                <w:noProof/>
                <w:webHidden/>
              </w:rPr>
              <w:t>508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02" w:history="1">
            <w:r w:rsidRPr="00B5273E">
              <w:rPr>
                <w:rStyle w:val="Hyperlink"/>
                <w:noProof/>
              </w:rPr>
              <w:t>266.1.1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_Toc338154702 \h </w:instrText>
            </w:r>
            <w:r>
              <w:rPr>
                <w:noProof/>
                <w:webHidden/>
              </w:rPr>
            </w:r>
            <w:r>
              <w:rPr>
                <w:noProof/>
                <w:webHidden/>
              </w:rPr>
              <w:fldChar w:fldCharType="separate"/>
            </w:r>
            <w:r>
              <w:rPr>
                <w:noProof/>
                <w:webHidden/>
              </w:rPr>
              <w:t>508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03" w:history="1">
            <w:r w:rsidRPr="00B5273E">
              <w:rPr>
                <w:rStyle w:val="Hyperlink"/>
                <w:noProof/>
              </w:rPr>
              <w:t>266.1.2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_Toc338154703 \h </w:instrText>
            </w:r>
            <w:r>
              <w:rPr>
                <w:noProof/>
                <w:webHidden/>
              </w:rPr>
            </w:r>
            <w:r>
              <w:rPr>
                <w:noProof/>
                <w:webHidden/>
              </w:rPr>
              <w:fldChar w:fldCharType="separate"/>
            </w:r>
            <w:r>
              <w:rPr>
                <w:noProof/>
                <w:webHidden/>
              </w:rPr>
              <w:t>509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04" w:history="1">
            <w:r w:rsidRPr="00B5273E">
              <w:rPr>
                <w:rStyle w:val="Hyperlink"/>
                <w:caps/>
                <w:noProof/>
              </w:rPr>
              <w:t>267</w:t>
            </w:r>
            <w:r>
              <w:rPr>
                <w:rFonts w:eastAsiaTheme="minorEastAsia"/>
                <w:noProof/>
              </w:rPr>
              <w:tab/>
            </w:r>
            <w:r w:rsidRPr="00B5273E">
              <w:rPr>
                <w:rStyle w:val="Hyperlink"/>
                <w:noProof/>
              </w:rPr>
              <w:t>SP_SCO534_DETAILS_AUXILIARY_FORM_DELETE</w:t>
            </w:r>
            <w:r>
              <w:rPr>
                <w:noProof/>
                <w:webHidden/>
              </w:rPr>
              <w:tab/>
            </w:r>
            <w:r>
              <w:rPr>
                <w:noProof/>
                <w:webHidden/>
              </w:rPr>
              <w:fldChar w:fldCharType="begin"/>
            </w:r>
            <w:r>
              <w:rPr>
                <w:noProof/>
                <w:webHidden/>
              </w:rPr>
              <w:instrText xml:space="preserve"> PAGEREF _Toc338154704 \h </w:instrText>
            </w:r>
            <w:r>
              <w:rPr>
                <w:noProof/>
                <w:webHidden/>
              </w:rPr>
            </w:r>
            <w:r>
              <w:rPr>
                <w:noProof/>
                <w:webHidden/>
              </w:rPr>
              <w:fldChar w:fldCharType="separate"/>
            </w:r>
            <w:r>
              <w:rPr>
                <w:noProof/>
                <w:webHidden/>
              </w:rPr>
              <w:t>509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05" w:history="1">
            <w:r w:rsidRPr="00B5273E">
              <w:rPr>
                <w:rStyle w:val="Hyperlink"/>
                <w:noProof/>
              </w:rPr>
              <w:t>267.1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_Toc338154705 \h </w:instrText>
            </w:r>
            <w:r>
              <w:rPr>
                <w:noProof/>
                <w:webHidden/>
              </w:rPr>
            </w:r>
            <w:r>
              <w:rPr>
                <w:noProof/>
                <w:webHidden/>
              </w:rPr>
              <w:fldChar w:fldCharType="separate"/>
            </w:r>
            <w:r>
              <w:rPr>
                <w:noProof/>
                <w:webHidden/>
              </w:rPr>
              <w:t>509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06" w:history="1">
            <w:r w:rsidRPr="00B5273E">
              <w:rPr>
                <w:rStyle w:val="Hyperlink"/>
                <w:noProof/>
              </w:rPr>
              <w:t>267.1.1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_Toc338154706 \h </w:instrText>
            </w:r>
            <w:r>
              <w:rPr>
                <w:noProof/>
                <w:webHidden/>
              </w:rPr>
            </w:r>
            <w:r>
              <w:rPr>
                <w:noProof/>
                <w:webHidden/>
              </w:rPr>
              <w:fldChar w:fldCharType="separate"/>
            </w:r>
            <w:r>
              <w:rPr>
                <w:noProof/>
                <w:webHidden/>
              </w:rPr>
              <w:t>509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07" w:history="1">
            <w:r w:rsidRPr="00B5273E">
              <w:rPr>
                <w:rStyle w:val="Hyperlink"/>
                <w:noProof/>
              </w:rPr>
              <w:t>267.1.2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_Toc338154707 \h </w:instrText>
            </w:r>
            <w:r>
              <w:rPr>
                <w:noProof/>
                <w:webHidden/>
              </w:rPr>
            </w:r>
            <w:r>
              <w:rPr>
                <w:noProof/>
                <w:webHidden/>
              </w:rPr>
              <w:fldChar w:fldCharType="separate"/>
            </w:r>
            <w:r>
              <w:rPr>
                <w:noProof/>
                <w:webHidden/>
              </w:rPr>
              <w:t>510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08" w:history="1">
            <w:r w:rsidRPr="00B5273E">
              <w:rPr>
                <w:rStyle w:val="Hyperlink"/>
                <w:caps/>
                <w:noProof/>
              </w:rPr>
              <w:t>268</w:t>
            </w:r>
            <w:r>
              <w:rPr>
                <w:rFonts w:eastAsiaTheme="minorEastAsia"/>
                <w:noProof/>
              </w:rPr>
              <w:tab/>
            </w:r>
            <w:r w:rsidRPr="00B5273E">
              <w:rPr>
                <w:rStyle w:val="Hyperlink"/>
                <w:noProof/>
              </w:rPr>
              <w:t>SP_SCO534_DETAILS_AUXILIARY_FORM_LOAD</w:t>
            </w:r>
            <w:r>
              <w:rPr>
                <w:noProof/>
                <w:webHidden/>
              </w:rPr>
              <w:tab/>
            </w:r>
            <w:r>
              <w:rPr>
                <w:noProof/>
                <w:webHidden/>
              </w:rPr>
              <w:fldChar w:fldCharType="begin"/>
            </w:r>
            <w:r>
              <w:rPr>
                <w:noProof/>
                <w:webHidden/>
              </w:rPr>
              <w:instrText xml:space="preserve"> PAGEREF _Toc338154708 \h </w:instrText>
            </w:r>
            <w:r>
              <w:rPr>
                <w:noProof/>
                <w:webHidden/>
              </w:rPr>
            </w:r>
            <w:r>
              <w:rPr>
                <w:noProof/>
                <w:webHidden/>
              </w:rPr>
              <w:fldChar w:fldCharType="separate"/>
            </w:r>
            <w:r>
              <w:rPr>
                <w:noProof/>
                <w:webHidden/>
              </w:rPr>
              <w:t>510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09" w:history="1">
            <w:r w:rsidRPr="00B5273E">
              <w:rPr>
                <w:rStyle w:val="Hyperlink"/>
                <w:noProof/>
              </w:rPr>
              <w:t>268.1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_Toc338154709 \h </w:instrText>
            </w:r>
            <w:r>
              <w:rPr>
                <w:noProof/>
                <w:webHidden/>
              </w:rPr>
            </w:r>
            <w:r>
              <w:rPr>
                <w:noProof/>
                <w:webHidden/>
              </w:rPr>
              <w:fldChar w:fldCharType="separate"/>
            </w:r>
            <w:r>
              <w:rPr>
                <w:noProof/>
                <w:webHidden/>
              </w:rPr>
              <w:t>510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10" w:history="1">
            <w:r w:rsidRPr="00B5273E">
              <w:rPr>
                <w:rStyle w:val="Hyperlink"/>
                <w:noProof/>
              </w:rPr>
              <w:t>268.1.1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_Toc338154710 \h </w:instrText>
            </w:r>
            <w:r>
              <w:rPr>
                <w:noProof/>
                <w:webHidden/>
              </w:rPr>
            </w:r>
            <w:r>
              <w:rPr>
                <w:noProof/>
                <w:webHidden/>
              </w:rPr>
              <w:fldChar w:fldCharType="separate"/>
            </w:r>
            <w:r>
              <w:rPr>
                <w:noProof/>
                <w:webHidden/>
              </w:rPr>
              <w:t>510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11" w:history="1">
            <w:r w:rsidRPr="00B5273E">
              <w:rPr>
                <w:rStyle w:val="Hyperlink"/>
                <w:noProof/>
              </w:rPr>
              <w:t>268.1.2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_Toc338154711 \h </w:instrText>
            </w:r>
            <w:r>
              <w:rPr>
                <w:noProof/>
                <w:webHidden/>
              </w:rPr>
            </w:r>
            <w:r>
              <w:rPr>
                <w:noProof/>
                <w:webHidden/>
              </w:rPr>
              <w:fldChar w:fldCharType="separate"/>
            </w:r>
            <w:r>
              <w:rPr>
                <w:noProof/>
                <w:webHidden/>
              </w:rPr>
              <w:t>511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12" w:history="1">
            <w:r w:rsidRPr="00B5273E">
              <w:rPr>
                <w:rStyle w:val="Hyperlink"/>
                <w:caps/>
                <w:noProof/>
              </w:rPr>
              <w:t>269</w:t>
            </w:r>
            <w:r>
              <w:rPr>
                <w:rFonts w:eastAsiaTheme="minorEastAsia"/>
                <w:noProof/>
              </w:rPr>
              <w:tab/>
            </w:r>
            <w:r w:rsidRPr="00B5273E">
              <w:rPr>
                <w:rStyle w:val="Hyperlink"/>
                <w:noProof/>
              </w:rPr>
              <w:t>SP_SCO534_DETAILS_AUXILIARY_FORM_UPDATE</w:t>
            </w:r>
            <w:r>
              <w:rPr>
                <w:noProof/>
                <w:webHidden/>
              </w:rPr>
              <w:tab/>
            </w:r>
            <w:r>
              <w:rPr>
                <w:noProof/>
                <w:webHidden/>
              </w:rPr>
              <w:fldChar w:fldCharType="begin"/>
            </w:r>
            <w:r>
              <w:rPr>
                <w:noProof/>
                <w:webHidden/>
              </w:rPr>
              <w:instrText xml:space="preserve"> PAGEREF _Toc338154712 \h </w:instrText>
            </w:r>
            <w:r>
              <w:rPr>
                <w:noProof/>
                <w:webHidden/>
              </w:rPr>
            </w:r>
            <w:r>
              <w:rPr>
                <w:noProof/>
                <w:webHidden/>
              </w:rPr>
              <w:fldChar w:fldCharType="separate"/>
            </w:r>
            <w:r>
              <w:rPr>
                <w:noProof/>
                <w:webHidden/>
              </w:rPr>
              <w:t>511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13" w:history="1">
            <w:r w:rsidRPr="00B5273E">
              <w:rPr>
                <w:rStyle w:val="Hyperlink"/>
                <w:noProof/>
              </w:rPr>
              <w:t>269.1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_Toc338154713 \h </w:instrText>
            </w:r>
            <w:r>
              <w:rPr>
                <w:noProof/>
                <w:webHidden/>
              </w:rPr>
            </w:r>
            <w:r>
              <w:rPr>
                <w:noProof/>
                <w:webHidden/>
              </w:rPr>
              <w:fldChar w:fldCharType="separate"/>
            </w:r>
            <w:r>
              <w:rPr>
                <w:noProof/>
                <w:webHidden/>
              </w:rPr>
              <w:t>511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14" w:history="1">
            <w:r w:rsidRPr="00B5273E">
              <w:rPr>
                <w:rStyle w:val="Hyperlink"/>
                <w:noProof/>
              </w:rPr>
              <w:t>269.1.1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_Toc338154714 \h </w:instrText>
            </w:r>
            <w:r>
              <w:rPr>
                <w:noProof/>
                <w:webHidden/>
              </w:rPr>
            </w:r>
            <w:r>
              <w:rPr>
                <w:noProof/>
                <w:webHidden/>
              </w:rPr>
              <w:fldChar w:fldCharType="separate"/>
            </w:r>
            <w:r>
              <w:rPr>
                <w:noProof/>
                <w:webHidden/>
              </w:rPr>
              <w:t>511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15" w:history="1">
            <w:r w:rsidRPr="00B5273E">
              <w:rPr>
                <w:rStyle w:val="Hyperlink"/>
                <w:noProof/>
              </w:rPr>
              <w:t>269.1.2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_Toc338154715 \h </w:instrText>
            </w:r>
            <w:r>
              <w:rPr>
                <w:noProof/>
                <w:webHidden/>
              </w:rPr>
            </w:r>
            <w:r>
              <w:rPr>
                <w:noProof/>
                <w:webHidden/>
              </w:rPr>
              <w:fldChar w:fldCharType="separate"/>
            </w:r>
            <w:r>
              <w:rPr>
                <w:noProof/>
                <w:webHidden/>
              </w:rPr>
              <w:t>512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16" w:history="1">
            <w:r w:rsidRPr="00B5273E">
              <w:rPr>
                <w:rStyle w:val="Hyperlink"/>
                <w:caps/>
                <w:noProof/>
              </w:rPr>
              <w:t>270</w:t>
            </w:r>
            <w:r>
              <w:rPr>
                <w:rFonts w:eastAsiaTheme="minorEastAsia"/>
                <w:noProof/>
              </w:rPr>
              <w:tab/>
            </w:r>
            <w:r w:rsidRPr="00B5273E">
              <w:rPr>
                <w:rStyle w:val="Hyperlink"/>
                <w:noProof/>
              </w:rPr>
              <w:t>SP_SCO534_DETAILS_AUXILIARY_POPULATE_JANET_MATT</w:t>
            </w:r>
            <w:r>
              <w:rPr>
                <w:noProof/>
                <w:webHidden/>
              </w:rPr>
              <w:tab/>
            </w:r>
            <w:r>
              <w:rPr>
                <w:noProof/>
                <w:webHidden/>
              </w:rPr>
              <w:fldChar w:fldCharType="begin"/>
            </w:r>
            <w:r>
              <w:rPr>
                <w:noProof/>
                <w:webHidden/>
              </w:rPr>
              <w:instrText xml:space="preserve"> PAGEREF _Toc338154716 \h </w:instrText>
            </w:r>
            <w:r>
              <w:rPr>
                <w:noProof/>
                <w:webHidden/>
              </w:rPr>
            </w:r>
            <w:r>
              <w:rPr>
                <w:noProof/>
                <w:webHidden/>
              </w:rPr>
              <w:fldChar w:fldCharType="separate"/>
            </w:r>
            <w:r>
              <w:rPr>
                <w:noProof/>
                <w:webHidden/>
              </w:rPr>
              <w:t>512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17" w:history="1">
            <w:r w:rsidRPr="00B5273E">
              <w:rPr>
                <w:rStyle w:val="Hyperlink"/>
                <w:noProof/>
              </w:rPr>
              <w:t>270.1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_Toc338154717 \h </w:instrText>
            </w:r>
            <w:r>
              <w:rPr>
                <w:noProof/>
                <w:webHidden/>
              </w:rPr>
            </w:r>
            <w:r>
              <w:rPr>
                <w:noProof/>
                <w:webHidden/>
              </w:rPr>
              <w:fldChar w:fldCharType="separate"/>
            </w:r>
            <w:r>
              <w:rPr>
                <w:noProof/>
                <w:webHidden/>
              </w:rPr>
              <w:t>512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18" w:history="1">
            <w:r w:rsidRPr="00B5273E">
              <w:rPr>
                <w:rStyle w:val="Hyperlink"/>
                <w:noProof/>
              </w:rPr>
              <w:t>270.1.1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_Toc338154718 \h </w:instrText>
            </w:r>
            <w:r>
              <w:rPr>
                <w:noProof/>
                <w:webHidden/>
              </w:rPr>
            </w:r>
            <w:r>
              <w:rPr>
                <w:noProof/>
                <w:webHidden/>
              </w:rPr>
              <w:fldChar w:fldCharType="separate"/>
            </w:r>
            <w:r>
              <w:rPr>
                <w:noProof/>
                <w:webHidden/>
              </w:rPr>
              <w:t>512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19" w:history="1">
            <w:r w:rsidRPr="00B5273E">
              <w:rPr>
                <w:rStyle w:val="Hyperlink"/>
                <w:noProof/>
              </w:rPr>
              <w:t>270.1.2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_Toc338154719 \h </w:instrText>
            </w:r>
            <w:r>
              <w:rPr>
                <w:noProof/>
                <w:webHidden/>
              </w:rPr>
            </w:r>
            <w:r>
              <w:rPr>
                <w:noProof/>
                <w:webHidden/>
              </w:rPr>
              <w:fldChar w:fldCharType="separate"/>
            </w:r>
            <w:r>
              <w:rPr>
                <w:noProof/>
                <w:webHidden/>
              </w:rPr>
              <w:t>512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20" w:history="1">
            <w:r w:rsidRPr="00B5273E">
              <w:rPr>
                <w:rStyle w:val="Hyperlink"/>
                <w:caps/>
                <w:noProof/>
              </w:rPr>
              <w:t>271</w:t>
            </w:r>
            <w:r>
              <w:rPr>
                <w:rFonts w:eastAsiaTheme="minorEastAsia"/>
                <w:noProof/>
              </w:rPr>
              <w:tab/>
            </w:r>
            <w:r w:rsidRPr="00B5273E">
              <w:rPr>
                <w:rStyle w:val="Hyperlink"/>
                <w:noProof/>
              </w:rPr>
              <w:t>SP_SCO534_DETAILS_FORM_LOAD</w:t>
            </w:r>
            <w:r>
              <w:rPr>
                <w:noProof/>
                <w:webHidden/>
              </w:rPr>
              <w:tab/>
            </w:r>
            <w:r>
              <w:rPr>
                <w:noProof/>
                <w:webHidden/>
              </w:rPr>
              <w:fldChar w:fldCharType="begin"/>
            </w:r>
            <w:r>
              <w:rPr>
                <w:noProof/>
                <w:webHidden/>
              </w:rPr>
              <w:instrText xml:space="preserve"> PAGEREF _Toc338154720 \h </w:instrText>
            </w:r>
            <w:r>
              <w:rPr>
                <w:noProof/>
                <w:webHidden/>
              </w:rPr>
            </w:r>
            <w:r>
              <w:rPr>
                <w:noProof/>
                <w:webHidden/>
              </w:rPr>
              <w:fldChar w:fldCharType="separate"/>
            </w:r>
            <w:r>
              <w:rPr>
                <w:noProof/>
                <w:webHidden/>
              </w:rPr>
              <w:t>512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21" w:history="1">
            <w:r w:rsidRPr="00B5273E">
              <w:rPr>
                <w:rStyle w:val="Hyperlink"/>
                <w:noProof/>
              </w:rPr>
              <w:t>271.1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_Toc338154721 \h </w:instrText>
            </w:r>
            <w:r>
              <w:rPr>
                <w:noProof/>
                <w:webHidden/>
              </w:rPr>
            </w:r>
            <w:r>
              <w:rPr>
                <w:noProof/>
                <w:webHidden/>
              </w:rPr>
              <w:fldChar w:fldCharType="separate"/>
            </w:r>
            <w:r>
              <w:rPr>
                <w:noProof/>
                <w:webHidden/>
              </w:rPr>
              <w:t>512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22" w:history="1">
            <w:r w:rsidRPr="00B5273E">
              <w:rPr>
                <w:rStyle w:val="Hyperlink"/>
                <w:noProof/>
              </w:rPr>
              <w:t>271.1.1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_Toc338154722 \h </w:instrText>
            </w:r>
            <w:r>
              <w:rPr>
                <w:noProof/>
                <w:webHidden/>
              </w:rPr>
            </w:r>
            <w:r>
              <w:rPr>
                <w:noProof/>
                <w:webHidden/>
              </w:rPr>
              <w:fldChar w:fldCharType="separate"/>
            </w:r>
            <w:r>
              <w:rPr>
                <w:noProof/>
                <w:webHidden/>
              </w:rPr>
              <w:t>512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23" w:history="1">
            <w:r w:rsidRPr="00B5273E">
              <w:rPr>
                <w:rStyle w:val="Hyperlink"/>
                <w:noProof/>
              </w:rPr>
              <w:t>271.1.2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_Toc338154723 \h </w:instrText>
            </w:r>
            <w:r>
              <w:rPr>
                <w:noProof/>
                <w:webHidden/>
              </w:rPr>
            </w:r>
            <w:r>
              <w:rPr>
                <w:noProof/>
                <w:webHidden/>
              </w:rPr>
              <w:fldChar w:fldCharType="separate"/>
            </w:r>
            <w:r>
              <w:rPr>
                <w:noProof/>
                <w:webHidden/>
              </w:rPr>
              <w:t>513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24" w:history="1">
            <w:r w:rsidRPr="00B5273E">
              <w:rPr>
                <w:rStyle w:val="Hyperlink"/>
                <w:caps/>
                <w:noProof/>
              </w:rPr>
              <w:t>272</w:t>
            </w:r>
            <w:r>
              <w:rPr>
                <w:rFonts w:eastAsiaTheme="minorEastAsia"/>
                <w:noProof/>
              </w:rPr>
              <w:tab/>
            </w:r>
            <w:r w:rsidRPr="00B5273E">
              <w:rPr>
                <w:rStyle w:val="Hyperlink"/>
                <w:noProof/>
              </w:rPr>
              <w:t>SP_SCO534_DETAILS_FORM_LOAD_REPORT</w:t>
            </w:r>
            <w:r>
              <w:rPr>
                <w:noProof/>
                <w:webHidden/>
              </w:rPr>
              <w:tab/>
            </w:r>
            <w:r>
              <w:rPr>
                <w:noProof/>
                <w:webHidden/>
              </w:rPr>
              <w:fldChar w:fldCharType="begin"/>
            </w:r>
            <w:r>
              <w:rPr>
                <w:noProof/>
                <w:webHidden/>
              </w:rPr>
              <w:instrText xml:space="preserve"> PAGEREF _Toc338154724 \h </w:instrText>
            </w:r>
            <w:r>
              <w:rPr>
                <w:noProof/>
                <w:webHidden/>
              </w:rPr>
            </w:r>
            <w:r>
              <w:rPr>
                <w:noProof/>
                <w:webHidden/>
              </w:rPr>
              <w:fldChar w:fldCharType="separate"/>
            </w:r>
            <w:r>
              <w:rPr>
                <w:noProof/>
                <w:webHidden/>
              </w:rPr>
              <w:t>513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25" w:history="1">
            <w:r w:rsidRPr="00B5273E">
              <w:rPr>
                <w:rStyle w:val="Hyperlink"/>
                <w:noProof/>
              </w:rPr>
              <w:t>272.1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_Toc338154725 \h </w:instrText>
            </w:r>
            <w:r>
              <w:rPr>
                <w:noProof/>
                <w:webHidden/>
              </w:rPr>
            </w:r>
            <w:r>
              <w:rPr>
                <w:noProof/>
                <w:webHidden/>
              </w:rPr>
              <w:fldChar w:fldCharType="separate"/>
            </w:r>
            <w:r>
              <w:rPr>
                <w:noProof/>
                <w:webHidden/>
              </w:rPr>
              <w:t>513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26" w:history="1">
            <w:r w:rsidRPr="00B5273E">
              <w:rPr>
                <w:rStyle w:val="Hyperlink"/>
                <w:noProof/>
              </w:rPr>
              <w:t>272.1.1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_Toc338154726 \h </w:instrText>
            </w:r>
            <w:r>
              <w:rPr>
                <w:noProof/>
                <w:webHidden/>
              </w:rPr>
            </w:r>
            <w:r>
              <w:rPr>
                <w:noProof/>
                <w:webHidden/>
              </w:rPr>
              <w:fldChar w:fldCharType="separate"/>
            </w:r>
            <w:r>
              <w:rPr>
                <w:noProof/>
                <w:webHidden/>
              </w:rPr>
              <w:t>513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27" w:history="1">
            <w:r w:rsidRPr="00B5273E">
              <w:rPr>
                <w:rStyle w:val="Hyperlink"/>
                <w:noProof/>
              </w:rPr>
              <w:t>272.1.2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_Toc338154727 \h </w:instrText>
            </w:r>
            <w:r>
              <w:rPr>
                <w:noProof/>
                <w:webHidden/>
              </w:rPr>
            </w:r>
            <w:r>
              <w:rPr>
                <w:noProof/>
                <w:webHidden/>
              </w:rPr>
              <w:fldChar w:fldCharType="separate"/>
            </w:r>
            <w:r>
              <w:rPr>
                <w:noProof/>
                <w:webHidden/>
              </w:rPr>
              <w:t>514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28" w:history="1">
            <w:r w:rsidRPr="00B5273E">
              <w:rPr>
                <w:rStyle w:val="Hyperlink"/>
                <w:caps/>
                <w:noProof/>
              </w:rPr>
              <w:t>273</w:t>
            </w:r>
            <w:r>
              <w:rPr>
                <w:rFonts w:eastAsiaTheme="minorEastAsia"/>
                <w:noProof/>
              </w:rPr>
              <w:tab/>
            </w:r>
            <w:r w:rsidRPr="00B5273E">
              <w:rPr>
                <w:rStyle w:val="Hyperlink"/>
                <w:noProof/>
              </w:rPr>
              <w:t>SP_SCO534_DETAILS_FORM_UPDATE</w:t>
            </w:r>
            <w:r>
              <w:rPr>
                <w:noProof/>
                <w:webHidden/>
              </w:rPr>
              <w:tab/>
            </w:r>
            <w:r>
              <w:rPr>
                <w:noProof/>
                <w:webHidden/>
              </w:rPr>
              <w:fldChar w:fldCharType="begin"/>
            </w:r>
            <w:r>
              <w:rPr>
                <w:noProof/>
                <w:webHidden/>
              </w:rPr>
              <w:instrText xml:space="preserve"> PAGEREF _Toc338154728 \h </w:instrText>
            </w:r>
            <w:r>
              <w:rPr>
                <w:noProof/>
                <w:webHidden/>
              </w:rPr>
            </w:r>
            <w:r>
              <w:rPr>
                <w:noProof/>
                <w:webHidden/>
              </w:rPr>
              <w:fldChar w:fldCharType="separate"/>
            </w:r>
            <w:r>
              <w:rPr>
                <w:noProof/>
                <w:webHidden/>
              </w:rPr>
              <w:t>514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29" w:history="1">
            <w:r w:rsidRPr="00B5273E">
              <w:rPr>
                <w:rStyle w:val="Hyperlink"/>
                <w:noProof/>
              </w:rPr>
              <w:t>273.1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_Toc338154729 \h </w:instrText>
            </w:r>
            <w:r>
              <w:rPr>
                <w:noProof/>
                <w:webHidden/>
              </w:rPr>
            </w:r>
            <w:r>
              <w:rPr>
                <w:noProof/>
                <w:webHidden/>
              </w:rPr>
              <w:fldChar w:fldCharType="separate"/>
            </w:r>
            <w:r>
              <w:rPr>
                <w:noProof/>
                <w:webHidden/>
              </w:rPr>
              <w:t>514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30" w:history="1">
            <w:r w:rsidRPr="00B5273E">
              <w:rPr>
                <w:rStyle w:val="Hyperlink"/>
                <w:noProof/>
              </w:rPr>
              <w:t>273.1.1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_Toc338154730 \h </w:instrText>
            </w:r>
            <w:r>
              <w:rPr>
                <w:noProof/>
                <w:webHidden/>
              </w:rPr>
            </w:r>
            <w:r>
              <w:rPr>
                <w:noProof/>
                <w:webHidden/>
              </w:rPr>
              <w:fldChar w:fldCharType="separate"/>
            </w:r>
            <w:r>
              <w:rPr>
                <w:noProof/>
                <w:webHidden/>
              </w:rPr>
              <w:t>514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31" w:history="1">
            <w:r w:rsidRPr="00B5273E">
              <w:rPr>
                <w:rStyle w:val="Hyperlink"/>
                <w:noProof/>
              </w:rPr>
              <w:t>273.1.2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_Toc338154731 \h </w:instrText>
            </w:r>
            <w:r>
              <w:rPr>
                <w:noProof/>
                <w:webHidden/>
              </w:rPr>
            </w:r>
            <w:r>
              <w:rPr>
                <w:noProof/>
                <w:webHidden/>
              </w:rPr>
              <w:fldChar w:fldCharType="separate"/>
            </w:r>
            <w:r>
              <w:rPr>
                <w:noProof/>
                <w:webHidden/>
              </w:rPr>
              <w:t>515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32" w:history="1">
            <w:r w:rsidRPr="00B5273E">
              <w:rPr>
                <w:rStyle w:val="Hyperlink"/>
                <w:caps/>
                <w:noProof/>
              </w:rPr>
              <w:t>274</w:t>
            </w:r>
            <w:r>
              <w:rPr>
                <w:rFonts w:eastAsiaTheme="minorEastAsia"/>
                <w:noProof/>
              </w:rPr>
              <w:tab/>
            </w:r>
            <w:r w:rsidRPr="00B5273E">
              <w:rPr>
                <w:rStyle w:val="Hyperlink"/>
                <w:noProof/>
              </w:rPr>
              <w:t>SP_SCO534_DETAILS_PUBLISH_ACCOUNT_BALANCE</w:t>
            </w:r>
            <w:r>
              <w:rPr>
                <w:noProof/>
                <w:webHidden/>
              </w:rPr>
              <w:tab/>
            </w:r>
            <w:r>
              <w:rPr>
                <w:noProof/>
                <w:webHidden/>
              </w:rPr>
              <w:fldChar w:fldCharType="begin"/>
            </w:r>
            <w:r>
              <w:rPr>
                <w:noProof/>
                <w:webHidden/>
              </w:rPr>
              <w:instrText xml:space="preserve"> PAGEREF _Toc338154732 \h </w:instrText>
            </w:r>
            <w:r>
              <w:rPr>
                <w:noProof/>
                <w:webHidden/>
              </w:rPr>
            </w:r>
            <w:r>
              <w:rPr>
                <w:noProof/>
                <w:webHidden/>
              </w:rPr>
              <w:fldChar w:fldCharType="separate"/>
            </w:r>
            <w:r>
              <w:rPr>
                <w:noProof/>
                <w:webHidden/>
              </w:rPr>
              <w:t>515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33" w:history="1">
            <w:r w:rsidRPr="00B5273E">
              <w:rPr>
                <w:rStyle w:val="Hyperlink"/>
                <w:noProof/>
              </w:rPr>
              <w:t>274.1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_Toc338154733 \h </w:instrText>
            </w:r>
            <w:r>
              <w:rPr>
                <w:noProof/>
                <w:webHidden/>
              </w:rPr>
            </w:r>
            <w:r>
              <w:rPr>
                <w:noProof/>
                <w:webHidden/>
              </w:rPr>
              <w:fldChar w:fldCharType="separate"/>
            </w:r>
            <w:r>
              <w:rPr>
                <w:noProof/>
                <w:webHidden/>
              </w:rPr>
              <w:t>515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34" w:history="1">
            <w:r w:rsidRPr="00B5273E">
              <w:rPr>
                <w:rStyle w:val="Hyperlink"/>
                <w:noProof/>
              </w:rPr>
              <w:t>274.1.1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_Toc338154734 \h </w:instrText>
            </w:r>
            <w:r>
              <w:rPr>
                <w:noProof/>
                <w:webHidden/>
              </w:rPr>
            </w:r>
            <w:r>
              <w:rPr>
                <w:noProof/>
                <w:webHidden/>
              </w:rPr>
              <w:fldChar w:fldCharType="separate"/>
            </w:r>
            <w:r>
              <w:rPr>
                <w:noProof/>
                <w:webHidden/>
              </w:rPr>
              <w:t>515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35" w:history="1">
            <w:r w:rsidRPr="00B5273E">
              <w:rPr>
                <w:rStyle w:val="Hyperlink"/>
                <w:noProof/>
              </w:rPr>
              <w:t>274.1.2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_Toc338154735 \h </w:instrText>
            </w:r>
            <w:r>
              <w:rPr>
                <w:noProof/>
                <w:webHidden/>
              </w:rPr>
            </w:r>
            <w:r>
              <w:rPr>
                <w:noProof/>
                <w:webHidden/>
              </w:rPr>
              <w:fldChar w:fldCharType="separate"/>
            </w:r>
            <w:r>
              <w:rPr>
                <w:noProof/>
                <w:webHidden/>
              </w:rPr>
              <w:t>516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36" w:history="1">
            <w:r w:rsidRPr="00B5273E">
              <w:rPr>
                <w:rStyle w:val="Hyperlink"/>
                <w:caps/>
                <w:noProof/>
              </w:rPr>
              <w:t>275</w:t>
            </w:r>
            <w:r>
              <w:rPr>
                <w:rFonts w:eastAsiaTheme="minorEastAsia"/>
                <w:noProof/>
              </w:rPr>
              <w:tab/>
            </w:r>
            <w:r w:rsidRPr="00B5273E">
              <w:rPr>
                <w:rStyle w:val="Hyperlink"/>
                <w:noProof/>
              </w:rPr>
              <w:t>SP_SCO537_DETAILS_FORM_LOAD</w:t>
            </w:r>
            <w:r>
              <w:rPr>
                <w:noProof/>
                <w:webHidden/>
              </w:rPr>
              <w:tab/>
            </w:r>
            <w:r>
              <w:rPr>
                <w:noProof/>
                <w:webHidden/>
              </w:rPr>
              <w:fldChar w:fldCharType="begin"/>
            </w:r>
            <w:r>
              <w:rPr>
                <w:noProof/>
                <w:webHidden/>
              </w:rPr>
              <w:instrText xml:space="preserve"> PAGEREF _Toc338154736 \h </w:instrText>
            </w:r>
            <w:r>
              <w:rPr>
                <w:noProof/>
                <w:webHidden/>
              </w:rPr>
            </w:r>
            <w:r>
              <w:rPr>
                <w:noProof/>
                <w:webHidden/>
              </w:rPr>
              <w:fldChar w:fldCharType="separate"/>
            </w:r>
            <w:r>
              <w:rPr>
                <w:noProof/>
                <w:webHidden/>
              </w:rPr>
              <w:t>517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37" w:history="1">
            <w:r w:rsidRPr="00B5273E">
              <w:rPr>
                <w:rStyle w:val="Hyperlink"/>
                <w:noProof/>
              </w:rPr>
              <w:t>275.1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_Toc338154737 \h </w:instrText>
            </w:r>
            <w:r>
              <w:rPr>
                <w:noProof/>
                <w:webHidden/>
              </w:rPr>
            </w:r>
            <w:r>
              <w:rPr>
                <w:noProof/>
                <w:webHidden/>
              </w:rPr>
              <w:fldChar w:fldCharType="separate"/>
            </w:r>
            <w:r>
              <w:rPr>
                <w:noProof/>
                <w:webHidden/>
              </w:rPr>
              <w:t>517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38" w:history="1">
            <w:r w:rsidRPr="00B5273E">
              <w:rPr>
                <w:rStyle w:val="Hyperlink"/>
                <w:noProof/>
              </w:rPr>
              <w:t>275.1.1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_Toc338154738 \h </w:instrText>
            </w:r>
            <w:r>
              <w:rPr>
                <w:noProof/>
                <w:webHidden/>
              </w:rPr>
            </w:r>
            <w:r>
              <w:rPr>
                <w:noProof/>
                <w:webHidden/>
              </w:rPr>
              <w:fldChar w:fldCharType="separate"/>
            </w:r>
            <w:r>
              <w:rPr>
                <w:noProof/>
                <w:webHidden/>
              </w:rPr>
              <w:t>517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39" w:history="1">
            <w:r w:rsidRPr="00B5273E">
              <w:rPr>
                <w:rStyle w:val="Hyperlink"/>
                <w:noProof/>
              </w:rPr>
              <w:t>275.1.2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_Toc338154739 \h </w:instrText>
            </w:r>
            <w:r>
              <w:rPr>
                <w:noProof/>
                <w:webHidden/>
              </w:rPr>
            </w:r>
            <w:r>
              <w:rPr>
                <w:noProof/>
                <w:webHidden/>
              </w:rPr>
              <w:fldChar w:fldCharType="separate"/>
            </w:r>
            <w:r>
              <w:rPr>
                <w:noProof/>
                <w:webHidden/>
              </w:rPr>
              <w:t>517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40" w:history="1">
            <w:r w:rsidRPr="00B5273E">
              <w:rPr>
                <w:rStyle w:val="Hyperlink"/>
                <w:caps/>
                <w:noProof/>
              </w:rPr>
              <w:t>276</w:t>
            </w:r>
            <w:r>
              <w:rPr>
                <w:rFonts w:eastAsiaTheme="minorEastAsia"/>
                <w:noProof/>
              </w:rPr>
              <w:tab/>
            </w:r>
            <w:r w:rsidRPr="00B5273E">
              <w:rPr>
                <w:rStyle w:val="Hyperlink"/>
                <w:noProof/>
              </w:rPr>
              <w:t>SP_SCO538_CAPITAL_OUTLAYS_DETAILS</w:t>
            </w:r>
            <w:r>
              <w:rPr>
                <w:noProof/>
                <w:webHidden/>
              </w:rPr>
              <w:tab/>
            </w:r>
            <w:r>
              <w:rPr>
                <w:noProof/>
                <w:webHidden/>
              </w:rPr>
              <w:fldChar w:fldCharType="begin"/>
            </w:r>
            <w:r>
              <w:rPr>
                <w:noProof/>
                <w:webHidden/>
              </w:rPr>
              <w:instrText xml:space="preserve"> PAGEREF _Toc338154740 \h </w:instrText>
            </w:r>
            <w:r>
              <w:rPr>
                <w:noProof/>
                <w:webHidden/>
              </w:rPr>
            </w:r>
            <w:r>
              <w:rPr>
                <w:noProof/>
                <w:webHidden/>
              </w:rPr>
              <w:fldChar w:fldCharType="separate"/>
            </w:r>
            <w:r>
              <w:rPr>
                <w:noProof/>
                <w:webHidden/>
              </w:rPr>
              <w:t>518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41" w:history="1">
            <w:r w:rsidRPr="00B5273E">
              <w:rPr>
                <w:rStyle w:val="Hyperlink"/>
                <w:noProof/>
              </w:rPr>
              <w:t>276.1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_Toc338154741 \h </w:instrText>
            </w:r>
            <w:r>
              <w:rPr>
                <w:noProof/>
                <w:webHidden/>
              </w:rPr>
            </w:r>
            <w:r>
              <w:rPr>
                <w:noProof/>
                <w:webHidden/>
              </w:rPr>
              <w:fldChar w:fldCharType="separate"/>
            </w:r>
            <w:r>
              <w:rPr>
                <w:noProof/>
                <w:webHidden/>
              </w:rPr>
              <w:t>518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42" w:history="1">
            <w:r w:rsidRPr="00B5273E">
              <w:rPr>
                <w:rStyle w:val="Hyperlink"/>
                <w:noProof/>
              </w:rPr>
              <w:t>276.1.1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_Toc338154742 \h </w:instrText>
            </w:r>
            <w:r>
              <w:rPr>
                <w:noProof/>
                <w:webHidden/>
              </w:rPr>
            </w:r>
            <w:r>
              <w:rPr>
                <w:noProof/>
                <w:webHidden/>
              </w:rPr>
              <w:fldChar w:fldCharType="separate"/>
            </w:r>
            <w:r>
              <w:rPr>
                <w:noProof/>
                <w:webHidden/>
              </w:rPr>
              <w:t>518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43" w:history="1">
            <w:r w:rsidRPr="00B5273E">
              <w:rPr>
                <w:rStyle w:val="Hyperlink"/>
                <w:noProof/>
              </w:rPr>
              <w:t>276.1.2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_Toc338154743 \h </w:instrText>
            </w:r>
            <w:r>
              <w:rPr>
                <w:noProof/>
                <w:webHidden/>
              </w:rPr>
            </w:r>
            <w:r>
              <w:rPr>
                <w:noProof/>
                <w:webHidden/>
              </w:rPr>
              <w:fldChar w:fldCharType="separate"/>
            </w:r>
            <w:r>
              <w:rPr>
                <w:noProof/>
                <w:webHidden/>
              </w:rPr>
              <w:t>518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44" w:history="1">
            <w:r w:rsidRPr="00B5273E">
              <w:rPr>
                <w:rStyle w:val="Hyperlink"/>
                <w:caps/>
                <w:noProof/>
              </w:rPr>
              <w:t>277</w:t>
            </w:r>
            <w:r>
              <w:rPr>
                <w:rFonts w:eastAsiaTheme="minorEastAsia"/>
                <w:noProof/>
              </w:rPr>
              <w:tab/>
            </w:r>
            <w:r w:rsidRPr="00B5273E">
              <w:rPr>
                <w:rStyle w:val="Hyperlink"/>
                <w:noProof/>
              </w:rPr>
              <w:t>SP_SCO540_DETAILS_FORM_LOAD</w:t>
            </w:r>
            <w:r>
              <w:rPr>
                <w:noProof/>
                <w:webHidden/>
              </w:rPr>
              <w:tab/>
            </w:r>
            <w:r>
              <w:rPr>
                <w:noProof/>
                <w:webHidden/>
              </w:rPr>
              <w:fldChar w:fldCharType="begin"/>
            </w:r>
            <w:r>
              <w:rPr>
                <w:noProof/>
                <w:webHidden/>
              </w:rPr>
              <w:instrText xml:space="preserve"> PAGEREF _Toc338154744 \h </w:instrText>
            </w:r>
            <w:r>
              <w:rPr>
                <w:noProof/>
                <w:webHidden/>
              </w:rPr>
            </w:r>
            <w:r>
              <w:rPr>
                <w:noProof/>
                <w:webHidden/>
              </w:rPr>
              <w:fldChar w:fldCharType="separate"/>
            </w:r>
            <w:r>
              <w:rPr>
                <w:noProof/>
                <w:webHidden/>
              </w:rPr>
              <w:t>518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45" w:history="1">
            <w:r w:rsidRPr="00B5273E">
              <w:rPr>
                <w:rStyle w:val="Hyperlink"/>
                <w:noProof/>
              </w:rPr>
              <w:t>277.1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_Toc338154745 \h </w:instrText>
            </w:r>
            <w:r>
              <w:rPr>
                <w:noProof/>
                <w:webHidden/>
              </w:rPr>
            </w:r>
            <w:r>
              <w:rPr>
                <w:noProof/>
                <w:webHidden/>
              </w:rPr>
              <w:fldChar w:fldCharType="separate"/>
            </w:r>
            <w:r>
              <w:rPr>
                <w:noProof/>
                <w:webHidden/>
              </w:rPr>
              <w:t>518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46" w:history="1">
            <w:r w:rsidRPr="00B5273E">
              <w:rPr>
                <w:rStyle w:val="Hyperlink"/>
                <w:noProof/>
              </w:rPr>
              <w:t>277.1.1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_Toc338154746 \h </w:instrText>
            </w:r>
            <w:r>
              <w:rPr>
                <w:noProof/>
                <w:webHidden/>
              </w:rPr>
            </w:r>
            <w:r>
              <w:rPr>
                <w:noProof/>
                <w:webHidden/>
              </w:rPr>
              <w:fldChar w:fldCharType="separate"/>
            </w:r>
            <w:r>
              <w:rPr>
                <w:noProof/>
                <w:webHidden/>
              </w:rPr>
              <w:t>519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47" w:history="1">
            <w:r w:rsidRPr="00B5273E">
              <w:rPr>
                <w:rStyle w:val="Hyperlink"/>
                <w:noProof/>
              </w:rPr>
              <w:t>277.1.2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_Toc338154747 \h </w:instrText>
            </w:r>
            <w:r>
              <w:rPr>
                <w:noProof/>
                <w:webHidden/>
              </w:rPr>
            </w:r>
            <w:r>
              <w:rPr>
                <w:noProof/>
                <w:webHidden/>
              </w:rPr>
              <w:fldChar w:fldCharType="separate"/>
            </w:r>
            <w:r>
              <w:rPr>
                <w:noProof/>
                <w:webHidden/>
              </w:rPr>
              <w:t>519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48" w:history="1">
            <w:r w:rsidRPr="00B5273E">
              <w:rPr>
                <w:rStyle w:val="Hyperlink"/>
                <w:caps/>
                <w:noProof/>
              </w:rPr>
              <w:t>278</w:t>
            </w:r>
            <w:r>
              <w:rPr>
                <w:rFonts w:eastAsiaTheme="minorEastAsia"/>
                <w:noProof/>
              </w:rPr>
              <w:tab/>
            </w:r>
            <w:r w:rsidRPr="00B5273E">
              <w:rPr>
                <w:rStyle w:val="Hyperlink"/>
                <w:noProof/>
              </w:rPr>
              <w:t>SP_SCO540_DETAILS_FORM_UPDATE</w:t>
            </w:r>
            <w:r>
              <w:rPr>
                <w:noProof/>
                <w:webHidden/>
              </w:rPr>
              <w:tab/>
            </w:r>
            <w:r>
              <w:rPr>
                <w:noProof/>
                <w:webHidden/>
              </w:rPr>
              <w:fldChar w:fldCharType="begin"/>
            </w:r>
            <w:r>
              <w:rPr>
                <w:noProof/>
                <w:webHidden/>
              </w:rPr>
              <w:instrText xml:space="preserve"> PAGEREF _Toc338154748 \h </w:instrText>
            </w:r>
            <w:r>
              <w:rPr>
                <w:noProof/>
                <w:webHidden/>
              </w:rPr>
            </w:r>
            <w:r>
              <w:rPr>
                <w:noProof/>
                <w:webHidden/>
              </w:rPr>
              <w:fldChar w:fldCharType="separate"/>
            </w:r>
            <w:r>
              <w:rPr>
                <w:noProof/>
                <w:webHidden/>
              </w:rPr>
              <w:t>519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49" w:history="1">
            <w:r w:rsidRPr="00B5273E">
              <w:rPr>
                <w:rStyle w:val="Hyperlink"/>
                <w:noProof/>
              </w:rPr>
              <w:t>278.1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_Toc338154749 \h </w:instrText>
            </w:r>
            <w:r>
              <w:rPr>
                <w:noProof/>
                <w:webHidden/>
              </w:rPr>
            </w:r>
            <w:r>
              <w:rPr>
                <w:noProof/>
                <w:webHidden/>
              </w:rPr>
              <w:fldChar w:fldCharType="separate"/>
            </w:r>
            <w:r>
              <w:rPr>
                <w:noProof/>
                <w:webHidden/>
              </w:rPr>
              <w:t>519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50" w:history="1">
            <w:r w:rsidRPr="00B5273E">
              <w:rPr>
                <w:rStyle w:val="Hyperlink"/>
                <w:noProof/>
              </w:rPr>
              <w:t>278.1.1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_Toc338154750 \h </w:instrText>
            </w:r>
            <w:r>
              <w:rPr>
                <w:noProof/>
                <w:webHidden/>
              </w:rPr>
            </w:r>
            <w:r>
              <w:rPr>
                <w:noProof/>
                <w:webHidden/>
              </w:rPr>
              <w:fldChar w:fldCharType="separate"/>
            </w:r>
            <w:r>
              <w:rPr>
                <w:noProof/>
                <w:webHidden/>
              </w:rPr>
              <w:t>519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51" w:history="1">
            <w:r w:rsidRPr="00B5273E">
              <w:rPr>
                <w:rStyle w:val="Hyperlink"/>
                <w:noProof/>
              </w:rPr>
              <w:t>278.1.2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_Toc338154751 \h </w:instrText>
            </w:r>
            <w:r>
              <w:rPr>
                <w:noProof/>
                <w:webHidden/>
              </w:rPr>
            </w:r>
            <w:r>
              <w:rPr>
                <w:noProof/>
                <w:webHidden/>
              </w:rPr>
              <w:fldChar w:fldCharType="separate"/>
            </w:r>
            <w:r>
              <w:rPr>
                <w:noProof/>
                <w:webHidden/>
              </w:rPr>
              <w:t>520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52" w:history="1">
            <w:r w:rsidRPr="00B5273E">
              <w:rPr>
                <w:rStyle w:val="Hyperlink"/>
                <w:caps/>
                <w:noProof/>
              </w:rPr>
              <w:t>279</w:t>
            </w:r>
            <w:r>
              <w:rPr>
                <w:rFonts w:eastAsiaTheme="minorEastAsia"/>
                <w:noProof/>
              </w:rPr>
              <w:tab/>
            </w:r>
            <w:r w:rsidRPr="00B5273E">
              <w:rPr>
                <w:rStyle w:val="Hyperlink"/>
                <w:noProof/>
              </w:rPr>
              <w:t>SP_SCO543_DETAILS_FORM_ADD</w:t>
            </w:r>
            <w:r>
              <w:rPr>
                <w:noProof/>
                <w:webHidden/>
              </w:rPr>
              <w:tab/>
            </w:r>
            <w:r>
              <w:rPr>
                <w:noProof/>
                <w:webHidden/>
              </w:rPr>
              <w:fldChar w:fldCharType="begin"/>
            </w:r>
            <w:r>
              <w:rPr>
                <w:noProof/>
                <w:webHidden/>
              </w:rPr>
              <w:instrText xml:space="preserve"> PAGEREF _Toc338154752 \h </w:instrText>
            </w:r>
            <w:r>
              <w:rPr>
                <w:noProof/>
                <w:webHidden/>
              </w:rPr>
            </w:r>
            <w:r>
              <w:rPr>
                <w:noProof/>
                <w:webHidden/>
              </w:rPr>
              <w:fldChar w:fldCharType="separate"/>
            </w:r>
            <w:r>
              <w:rPr>
                <w:noProof/>
                <w:webHidden/>
              </w:rPr>
              <w:t>520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53" w:history="1">
            <w:r w:rsidRPr="00B5273E">
              <w:rPr>
                <w:rStyle w:val="Hyperlink"/>
                <w:noProof/>
              </w:rPr>
              <w:t>279.1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_Toc338154753 \h </w:instrText>
            </w:r>
            <w:r>
              <w:rPr>
                <w:noProof/>
                <w:webHidden/>
              </w:rPr>
            </w:r>
            <w:r>
              <w:rPr>
                <w:noProof/>
                <w:webHidden/>
              </w:rPr>
              <w:fldChar w:fldCharType="separate"/>
            </w:r>
            <w:r>
              <w:rPr>
                <w:noProof/>
                <w:webHidden/>
              </w:rPr>
              <w:t>520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54" w:history="1">
            <w:r w:rsidRPr="00B5273E">
              <w:rPr>
                <w:rStyle w:val="Hyperlink"/>
                <w:noProof/>
              </w:rPr>
              <w:t>279.1.1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_Toc338154754 \h </w:instrText>
            </w:r>
            <w:r>
              <w:rPr>
                <w:noProof/>
                <w:webHidden/>
              </w:rPr>
            </w:r>
            <w:r>
              <w:rPr>
                <w:noProof/>
                <w:webHidden/>
              </w:rPr>
              <w:fldChar w:fldCharType="separate"/>
            </w:r>
            <w:r>
              <w:rPr>
                <w:noProof/>
                <w:webHidden/>
              </w:rPr>
              <w:t>521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55" w:history="1">
            <w:r w:rsidRPr="00B5273E">
              <w:rPr>
                <w:rStyle w:val="Hyperlink"/>
                <w:noProof/>
              </w:rPr>
              <w:t>279.1.2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_Toc338154755 \h </w:instrText>
            </w:r>
            <w:r>
              <w:rPr>
                <w:noProof/>
                <w:webHidden/>
              </w:rPr>
            </w:r>
            <w:r>
              <w:rPr>
                <w:noProof/>
                <w:webHidden/>
              </w:rPr>
              <w:fldChar w:fldCharType="separate"/>
            </w:r>
            <w:r>
              <w:rPr>
                <w:noProof/>
                <w:webHidden/>
              </w:rPr>
              <w:t>521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56" w:history="1">
            <w:r w:rsidRPr="00B5273E">
              <w:rPr>
                <w:rStyle w:val="Hyperlink"/>
                <w:caps/>
                <w:noProof/>
              </w:rPr>
              <w:t>280</w:t>
            </w:r>
            <w:r>
              <w:rPr>
                <w:rFonts w:eastAsiaTheme="minorEastAsia"/>
                <w:noProof/>
              </w:rPr>
              <w:tab/>
            </w:r>
            <w:r w:rsidRPr="00B5273E">
              <w:rPr>
                <w:rStyle w:val="Hyperlink"/>
                <w:noProof/>
              </w:rPr>
              <w:t>SP_SCO543_DETAILS_FORM_LOAD</w:t>
            </w:r>
            <w:r>
              <w:rPr>
                <w:noProof/>
                <w:webHidden/>
              </w:rPr>
              <w:tab/>
            </w:r>
            <w:r>
              <w:rPr>
                <w:noProof/>
                <w:webHidden/>
              </w:rPr>
              <w:fldChar w:fldCharType="begin"/>
            </w:r>
            <w:r>
              <w:rPr>
                <w:noProof/>
                <w:webHidden/>
              </w:rPr>
              <w:instrText xml:space="preserve"> PAGEREF _Toc338154756 \h </w:instrText>
            </w:r>
            <w:r>
              <w:rPr>
                <w:noProof/>
                <w:webHidden/>
              </w:rPr>
            </w:r>
            <w:r>
              <w:rPr>
                <w:noProof/>
                <w:webHidden/>
              </w:rPr>
              <w:fldChar w:fldCharType="separate"/>
            </w:r>
            <w:r>
              <w:rPr>
                <w:noProof/>
                <w:webHidden/>
              </w:rPr>
              <w:t>521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57" w:history="1">
            <w:r w:rsidRPr="00B5273E">
              <w:rPr>
                <w:rStyle w:val="Hyperlink"/>
                <w:noProof/>
              </w:rPr>
              <w:t>280.1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_Toc338154757 \h </w:instrText>
            </w:r>
            <w:r>
              <w:rPr>
                <w:noProof/>
                <w:webHidden/>
              </w:rPr>
            </w:r>
            <w:r>
              <w:rPr>
                <w:noProof/>
                <w:webHidden/>
              </w:rPr>
              <w:fldChar w:fldCharType="separate"/>
            </w:r>
            <w:r>
              <w:rPr>
                <w:noProof/>
                <w:webHidden/>
              </w:rPr>
              <w:t>521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58" w:history="1">
            <w:r w:rsidRPr="00B5273E">
              <w:rPr>
                <w:rStyle w:val="Hyperlink"/>
                <w:noProof/>
              </w:rPr>
              <w:t>280.1.1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_Toc338154758 \h </w:instrText>
            </w:r>
            <w:r>
              <w:rPr>
                <w:noProof/>
                <w:webHidden/>
              </w:rPr>
            </w:r>
            <w:r>
              <w:rPr>
                <w:noProof/>
                <w:webHidden/>
              </w:rPr>
              <w:fldChar w:fldCharType="separate"/>
            </w:r>
            <w:r>
              <w:rPr>
                <w:noProof/>
                <w:webHidden/>
              </w:rPr>
              <w:t>522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59" w:history="1">
            <w:r w:rsidRPr="00B5273E">
              <w:rPr>
                <w:rStyle w:val="Hyperlink"/>
                <w:noProof/>
              </w:rPr>
              <w:t>280.1.2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_Toc338154759 \h </w:instrText>
            </w:r>
            <w:r>
              <w:rPr>
                <w:noProof/>
                <w:webHidden/>
              </w:rPr>
            </w:r>
            <w:r>
              <w:rPr>
                <w:noProof/>
                <w:webHidden/>
              </w:rPr>
              <w:fldChar w:fldCharType="separate"/>
            </w:r>
            <w:r>
              <w:rPr>
                <w:noProof/>
                <w:webHidden/>
              </w:rPr>
              <w:t>522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60" w:history="1">
            <w:r w:rsidRPr="00B5273E">
              <w:rPr>
                <w:rStyle w:val="Hyperlink"/>
                <w:caps/>
                <w:noProof/>
              </w:rPr>
              <w:t>281</w:t>
            </w:r>
            <w:r>
              <w:rPr>
                <w:rFonts w:eastAsiaTheme="minorEastAsia"/>
                <w:noProof/>
              </w:rPr>
              <w:tab/>
            </w:r>
            <w:r w:rsidRPr="00B5273E">
              <w:rPr>
                <w:rStyle w:val="Hyperlink"/>
                <w:noProof/>
              </w:rPr>
              <w:t>SP_SCO543_DETAILS_FORM_UPDATE</w:t>
            </w:r>
            <w:r>
              <w:rPr>
                <w:noProof/>
                <w:webHidden/>
              </w:rPr>
              <w:tab/>
            </w:r>
            <w:r>
              <w:rPr>
                <w:noProof/>
                <w:webHidden/>
              </w:rPr>
              <w:fldChar w:fldCharType="begin"/>
            </w:r>
            <w:r>
              <w:rPr>
                <w:noProof/>
                <w:webHidden/>
              </w:rPr>
              <w:instrText xml:space="preserve"> PAGEREF _Toc338154760 \h </w:instrText>
            </w:r>
            <w:r>
              <w:rPr>
                <w:noProof/>
                <w:webHidden/>
              </w:rPr>
            </w:r>
            <w:r>
              <w:rPr>
                <w:noProof/>
                <w:webHidden/>
              </w:rPr>
              <w:fldChar w:fldCharType="separate"/>
            </w:r>
            <w:r>
              <w:rPr>
                <w:noProof/>
                <w:webHidden/>
              </w:rPr>
              <w:t>523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61" w:history="1">
            <w:r w:rsidRPr="00B5273E">
              <w:rPr>
                <w:rStyle w:val="Hyperlink"/>
                <w:noProof/>
              </w:rPr>
              <w:t>281.1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_Toc338154761 \h </w:instrText>
            </w:r>
            <w:r>
              <w:rPr>
                <w:noProof/>
                <w:webHidden/>
              </w:rPr>
            </w:r>
            <w:r>
              <w:rPr>
                <w:noProof/>
                <w:webHidden/>
              </w:rPr>
              <w:fldChar w:fldCharType="separate"/>
            </w:r>
            <w:r>
              <w:rPr>
                <w:noProof/>
                <w:webHidden/>
              </w:rPr>
              <w:t>523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62" w:history="1">
            <w:r w:rsidRPr="00B5273E">
              <w:rPr>
                <w:rStyle w:val="Hyperlink"/>
                <w:noProof/>
              </w:rPr>
              <w:t>281.1.1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_Toc338154762 \h </w:instrText>
            </w:r>
            <w:r>
              <w:rPr>
                <w:noProof/>
                <w:webHidden/>
              </w:rPr>
            </w:r>
            <w:r>
              <w:rPr>
                <w:noProof/>
                <w:webHidden/>
              </w:rPr>
              <w:fldChar w:fldCharType="separate"/>
            </w:r>
            <w:r>
              <w:rPr>
                <w:noProof/>
                <w:webHidden/>
              </w:rPr>
              <w:t>523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63" w:history="1">
            <w:r w:rsidRPr="00B5273E">
              <w:rPr>
                <w:rStyle w:val="Hyperlink"/>
                <w:noProof/>
              </w:rPr>
              <w:t>281.1.2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_Toc338154763 \h </w:instrText>
            </w:r>
            <w:r>
              <w:rPr>
                <w:noProof/>
                <w:webHidden/>
              </w:rPr>
            </w:r>
            <w:r>
              <w:rPr>
                <w:noProof/>
                <w:webHidden/>
              </w:rPr>
              <w:fldChar w:fldCharType="separate"/>
            </w:r>
            <w:r>
              <w:rPr>
                <w:noProof/>
                <w:webHidden/>
              </w:rPr>
              <w:t>524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64" w:history="1">
            <w:r w:rsidRPr="00B5273E">
              <w:rPr>
                <w:rStyle w:val="Hyperlink"/>
                <w:caps/>
                <w:noProof/>
              </w:rPr>
              <w:t>282</w:t>
            </w:r>
            <w:r>
              <w:rPr>
                <w:rFonts w:eastAsiaTheme="minorEastAsia"/>
                <w:noProof/>
              </w:rPr>
              <w:tab/>
            </w:r>
            <w:r w:rsidRPr="00B5273E">
              <w:rPr>
                <w:rStyle w:val="Hyperlink"/>
                <w:noProof/>
              </w:rPr>
              <w:t>SP_SCO543_DETAILS_PUBLISH_ACCOUNT_BALANCE</w:t>
            </w:r>
            <w:r>
              <w:rPr>
                <w:noProof/>
                <w:webHidden/>
              </w:rPr>
              <w:tab/>
            </w:r>
            <w:r>
              <w:rPr>
                <w:noProof/>
                <w:webHidden/>
              </w:rPr>
              <w:fldChar w:fldCharType="begin"/>
            </w:r>
            <w:r>
              <w:rPr>
                <w:noProof/>
                <w:webHidden/>
              </w:rPr>
              <w:instrText xml:space="preserve"> PAGEREF _Toc338154764 \h </w:instrText>
            </w:r>
            <w:r>
              <w:rPr>
                <w:noProof/>
                <w:webHidden/>
              </w:rPr>
            </w:r>
            <w:r>
              <w:rPr>
                <w:noProof/>
                <w:webHidden/>
              </w:rPr>
              <w:fldChar w:fldCharType="separate"/>
            </w:r>
            <w:r>
              <w:rPr>
                <w:noProof/>
                <w:webHidden/>
              </w:rPr>
              <w:t>524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65" w:history="1">
            <w:r w:rsidRPr="00B5273E">
              <w:rPr>
                <w:rStyle w:val="Hyperlink"/>
                <w:noProof/>
              </w:rPr>
              <w:t>282.1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_Toc338154765 \h </w:instrText>
            </w:r>
            <w:r>
              <w:rPr>
                <w:noProof/>
                <w:webHidden/>
              </w:rPr>
            </w:r>
            <w:r>
              <w:rPr>
                <w:noProof/>
                <w:webHidden/>
              </w:rPr>
              <w:fldChar w:fldCharType="separate"/>
            </w:r>
            <w:r>
              <w:rPr>
                <w:noProof/>
                <w:webHidden/>
              </w:rPr>
              <w:t>524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66" w:history="1">
            <w:r w:rsidRPr="00B5273E">
              <w:rPr>
                <w:rStyle w:val="Hyperlink"/>
                <w:noProof/>
              </w:rPr>
              <w:t>282.1.1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_Toc338154766 \h </w:instrText>
            </w:r>
            <w:r>
              <w:rPr>
                <w:noProof/>
                <w:webHidden/>
              </w:rPr>
            </w:r>
            <w:r>
              <w:rPr>
                <w:noProof/>
                <w:webHidden/>
              </w:rPr>
              <w:fldChar w:fldCharType="separate"/>
            </w:r>
            <w:r>
              <w:rPr>
                <w:noProof/>
                <w:webHidden/>
              </w:rPr>
              <w:t>524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67" w:history="1">
            <w:r w:rsidRPr="00B5273E">
              <w:rPr>
                <w:rStyle w:val="Hyperlink"/>
                <w:noProof/>
              </w:rPr>
              <w:t>282.1.2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_Toc338154767 \h </w:instrText>
            </w:r>
            <w:r>
              <w:rPr>
                <w:noProof/>
                <w:webHidden/>
              </w:rPr>
            </w:r>
            <w:r>
              <w:rPr>
                <w:noProof/>
                <w:webHidden/>
              </w:rPr>
              <w:fldChar w:fldCharType="separate"/>
            </w:r>
            <w:r>
              <w:rPr>
                <w:noProof/>
                <w:webHidden/>
              </w:rPr>
              <w:t>525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68" w:history="1">
            <w:r w:rsidRPr="00B5273E">
              <w:rPr>
                <w:rStyle w:val="Hyperlink"/>
                <w:caps/>
                <w:noProof/>
              </w:rPr>
              <w:t>283</w:t>
            </w:r>
            <w:r>
              <w:rPr>
                <w:rFonts w:eastAsiaTheme="minorEastAsia"/>
                <w:noProof/>
              </w:rPr>
              <w:tab/>
            </w:r>
            <w:r w:rsidRPr="00B5273E">
              <w:rPr>
                <w:rStyle w:val="Hyperlink"/>
                <w:noProof/>
              </w:rPr>
              <w:t>SP_SCO545_DETAILS_FORM_ADD</w:t>
            </w:r>
            <w:r>
              <w:rPr>
                <w:noProof/>
                <w:webHidden/>
              </w:rPr>
              <w:tab/>
            </w:r>
            <w:r>
              <w:rPr>
                <w:noProof/>
                <w:webHidden/>
              </w:rPr>
              <w:fldChar w:fldCharType="begin"/>
            </w:r>
            <w:r>
              <w:rPr>
                <w:noProof/>
                <w:webHidden/>
              </w:rPr>
              <w:instrText xml:space="preserve"> PAGEREF _Toc338154768 \h </w:instrText>
            </w:r>
            <w:r>
              <w:rPr>
                <w:noProof/>
                <w:webHidden/>
              </w:rPr>
            </w:r>
            <w:r>
              <w:rPr>
                <w:noProof/>
                <w:webHidden/>
              </w:rPr>
              <w:fldChar w:fldCharType="separate"/>
            </w:r>
            <w:r>
              <w:rPr>
                <w:noProof/>
                <w:webHidden/>
              </w:rPr>
              <w:t>525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69" w:history="1">
            <w:r w:rsidRPr="00B5273E">
              <w:rPr>
                <w:rStyle w:val="Hyperlink"/>
                <w:noProof/>
              </w:rPr>
              <w:t>283.1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_Toc338154769 \h </w:instrText>
            </w:r>
            <w:r>
              <w:rPr>
                <w:noProof/>
                <w:webHidden/>
              </w:rPr>
            </w:r>
            <w:r>
              <w:rPr>
                <w:noProof/>
                <w:webHidden/>
              </w:rPr>
              <w:fldChar w:fldCharType="separate"/>
            </w:r>
            <w:r>
              <w:rPr>
                <w:noProof/>
                <w:webHidden/>
              </w:rPr>
              <w:t>525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70" w:history="1">
            <w:r w:rsidRPr="00B5273E">
              <w:rPr>
                <w:rStyle w:val="Hyperlink"/>
                <w:noProof/>
              </w:rPr>
              <w:t>283.1.1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_Toc338154770 \h </w:instrText>
            </w:r>
            <w:r>
              <w:rPr>
                <w:noProof/>
                <w:webHidden/>
              </w:rPr>
            </w:r>
            <w:r>
              <w:rPr>
                <w:noProof/>
                <w:webHidden/>
              </w:rPr>
              <w:fldChar w:fldCharType="separate"/>
            </w:r>
            <w:r>
              <w:rPr>
                <w:noProof/>
                <w:webHidden/>
              </w:rPr>
              <w:t>525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71" w:history="1">
            <w:r w:rsidRPr="00B5273E">
              <w:rPr>
                <w:rStyle w:val="Hyperlink"/>
                <w:noProof/>
              </w:rPr>
              <w:t>283.1.2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_Toc338154771 \h </w:instrText>
            </w:r>
            <w:r>
              <w:rPr>
                <w:noProof/>
                <w:webHidden/>
              </w:rPr>
            </w:r>
            <w:r>
              <w:rPr>
                <w:noProof/>
                <w:webHidden/>
              </w:rPr>
              <w:fldChar w:fldCharType="separate"/>
            </w:r>
            <w:r>
              <w:rPr>
                <w:noProof/>
                <w:webHidden/>
              </w:rPr>
              <w:t>526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72" w:history="1">
            <w:r w:rsidRPr="00B5273E">
              <w:rPr>
                <w:rStyle w:val="Hyperlink"/>
                <w:caps/>
                <w:noProof/>
              </w:rPr>
              <w:t>284</w:t>
            </w:r>
            <w:r>
              <w:rPr>
                <w:rFonts w:eastAsiaTheme="minorEastAsia"/>
                <w:noProof/>
              </w:rPr>
              <w:tab/>
            </w:r>
            <w:r w:rsidRPr="00B5273E">
              <w:rPr>
                <w:rStyle w:val="Hyperlink"/>
                <w:noProof/>
              </w:rPr>
              <w:t>SP_SCO545_DETAILS_FORM_DELETE</w:t>
            </w:r>
            <w:r>
              <w:rPr>
                <w:noProof/>
                <w:webHidden/>
              </w:rPr>
              <w:tab/>
            </w:r>
            <w:r>
              <w:rPr>
                <w:noProof/>
                <w:webHidden/>
              </w:rPr>
              <w:fldChar w:fldCharType="begin"/>
            </w:r>
            <w:r>
              <w:rPr>
                <w:noProof/>
                <w:webHidden/>
              </w:rPr>
              <w:instrText xml:space="preserve"> PAGEREF _Toc338154772 \h </w:instrText>
            </w:r>
            <w:r>
              <w:rPr>
                <w:noProof/>
                <w:webHidden/>
              </w:rPr>
            </w:r>
            <w:r>
              <w:rPr>
                <w:noProof/>
                <w:webHidden/>
              </w:rPr>
              <w:fldChar w:fldCharType="separate"/>
            </w:r>
            <w:r>
              <w:rPr>
                <w:noProof/>
                <w:webHidden/>
              </w:rPr>
              <w:t>526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73" w:history="1">
            <w:r w:rsidRPr="00B5273E">
              <w:rPr>
                <w:rStyle w:val="Hyperlink"/>
                <w:noProof/>
              </w:rPr>
              <w:t>284.1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_Toc338154773 \h </w:instrText>
            </w:r>
            <w:r>
              <w:rPr>
                <w:noProof/>
                <w:webHidden/>
              </w:rPr>
            </w:r>
            <w:r>
              <w:rPr>
                <w:noProof/>
                <w:webHidden/>
              </w:rPr>
              <w:fldChar w:fldCharType="separate"/>
            </w:r>
            <w:r>
              <w:rPr>
                <w:noProof/>
                <w:webHidden/>
              </w:rPr>
              <w:t>526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74" w:history="1">
            <w:r w:rsidRPr="00B5273E">
              <w:rPr>
                <w:rStyle w:val="Hyperlink"/>
                <w:noProof/>
              </w:rPr>
              <w:t>284.1.1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_Toc338154774 \h </w:instrText>
            </w:r>
            <w:r>
              <w:rPr>
                <w:noProof/>
                <w:webHidden/>
              </w:rPr>
            </w:r>
            <w:r>
              <w:rPr>
                <w:noProof/>
                <w:webHidden/>
              </w:rPr>
              <w:fldChar w:fldCharType="separate"/>
            </w:r>
            <w:r>
              <w:rPr>
                <w:noProof/>
                <w:webHidden/>
              </w:rPr>
              <w:t>526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75" w:history="1">
            <w:r w:rsidRPr="00B5273E">
              <w:rPr>
                <w:rStyle w:val="Hyperlink"/>
                <w:noProof/>
              </w:rPr>
              <w:t>284.1.2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_Toc338154775 \h </w:instrText>
            </w:r>
            <w:r>
              <w:rPr>
                <w:noProof/>
                <w:webHidden/>
              </w:rPr>
            </w:r>
            <w:r>
              <w:rPr>
                <w:noProof/>
                <w:webHidden/>
              </w:rPr>
              <w:fldChar w:fldCharType="separate"/>
            </w:r>
            <w:r>
              <w:rPr>
                <w:noProof/>
                <w:webHidden/>
              </w:rPr>
              <w:t>527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76" w:history="1">
            <w:r w:rsidRPr="00B5273E">
              <w:rPr>
                <w:rStyle w:val="Hyperlink"/>
                <w:caps/>
                <w:noProof/>
              </w:rPr>
              <w:t>285</w:t>
            </w:r>
            <w:r>
              <w:rPr>
                <w:rFonts w:eastAsiaTheme="minorEastAsia"/>
                <w:noProof/>
              </w:rPr>
              <w:tab/>
            </w:r>
            <w:r w:rsidRPr="00B5273E">
              <w:rPr>
                <w:rStyle w:val="Hyperlink"/>
                <w:noProof/>
              </w:rPr>
              <w:t>SP_SCO545_DETAILS_FORM_LOAD</w:t>
            </w:r>
            <w:r>
              <w:rPr>
                <w:noProof/>
                <w:webHidden/>
              </w:rPr>
              <w:tab/>
            </w:r>
            <w:r>
              <w:rPr>
                <w:noProof/>
                <w:webHidden/>
              </w:rPr>
              <w:fldChar w:fldCharType="begin"/>
            </w:r>
            <w:r>
              <w:rPr>
                <w:noProof/>
                <w:webHidden/>
              </w:rPr>
              <w:instrText xml:space="preserve"> PAGEREF _Toc338154776 \h </w:instrText>
            </w:r>
            <w:r>
              <w:rPr>
                <w:noProof/>
                <w:webHidden/>
              </w:rPr>
            </w:r>
            <w:r>
              <w:rPr>
                <w:noProof/>
                <w:webHidden/>
              </w:rPr>
              <w:fldChar w:fldCharType="separate"/>
            </w:r>
            <w:r>
              <w:rPr>
                <w:noProof/>
                <w:webHidden/>
              </w:rPr>
              <w:t>527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77" w:history="1">
            <w:r w:rsidRPr="00B5273E">
              <w:rPr>
                <w:rStyle w:val="Hyperlink"/>
                <w:noProof/>
              </w:rPr>
              <w:t>285.1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_Toc338154777 \h </w:instrText>
            </w:r>
            <w:r>
              <w:rPr>
                <w:noProof/>
                <w:webHidden/>
              </w:rPr>
            </w:r>
            <w:r>
              <w:rPr>
                <w:noProof/>
                <w:webHidden/>
              </w:rPr>
              <w:fldChar w:fldCharType="separate"/>
            </w:r>
            <w:r>
              <w:rPr>
                <w:noProof/>
                <w:webHidden/>
              </w:rPr>
              <w:t>527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78" w:history="1">
            <w:r w:rsidRPr="00B5273E">
              <w:rPr>
                <w:rStyle w:val="Hyperlink"/>
                <w:noProof/>
              </w:rPr>
              <w:t>285.1.1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_Toc338154778 \h </w:instrText>
            </w:r>
            <w:r>
              <w:rPr>
                <w:noProof/>
                <w:webHidden/>
              </w:rPr>
            </w:r>
            <w:r>
              <w:rPr>
                <w:noProof/>
                <w:webHidden/>
              </w:rPr>
              <w:fldChar w:fldCharType="separate"/>
            </w:r>
            <w:r>
              <w:rPr>
                <w:noProof/>
                <w:webHidden/>
              </w:rPr>
              <w:t>527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79" w:history="1">
            <w:r w:rsidRPr="00B5273E">
              <w:rPr>
                <w:rStyle w:val="Hyperlink"/>
                <w:noProof/>
              </w:rPr>
              <w:t>285.1.2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_Toc338154779 \h </w:instrText>
            </w:r>
            <w:r>
              <w:rPr>
                <w:noProof/>
                <w:webHidden/>
              </w:rPr>
            </w:r>
            <w:r>
              <w:rPr>
                <w:noProof/>
                <w:webHidden/>
              </w:rPr>
              <w:fldChar w:fldCharType="separate"/>
            </w:r>
            <w:r>
              <w:rPr>
                <w:noProof/>
                <w:webHidden/>
              </w:rPr>
              <w:t>528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80" w:history="1">
            <w:r w:rsidRPr="00B5273E">
              <w:rPr>
                <w:rStyle w:val="Hyperlink"/>
                <w:caps/>
                <w:noProof/>
              </w:rPr>
              <w:t>286</w:t>
            </w:r>
            <w:r>
              <w:rPr>
                <w:rFonts w:eastAsiaTheme="minorEastAsia"/>
                <w:noProof/>
              </w:rPr>
              <w:tab/>
            </w:r>
            <w:r w:rsidRPr="00B5273E">
              <w:rPr>
                <w:rStyle w:val="Hyperlink"/>
                <w:noProof/>
              </w:rPr>
              <w:t>SP_SCO545_DETAILS_FORM_UPDATE</w:t>
            </w:r>
            <w:r>
              <w:rPr>
                <w:noProof/>
                <w:webHidden/>
              </w:rPr>
              <w:tab/>
            </w:r>
            <w:r>
              <w:rPr>
                <w:noProof/>
                <w:webHidden/>
              </w:rPr>
              <w:fldChar w:fldCharType="begin"/>
            </w:r>
            <w:r>
              <w:rPr>
                <w:noProof/>
                <w:webHidden/>
              </w:rPr>
              <w:instrText xml:space="preserve"> PAGEREF _Toc338154780 \h </w:instrText>
            </w:r>
            <w:r>
              <w:rPr>
                <w:noProof/>
                <w:webHidden/>
              </w:rPr>
            </w:r>
            <w:r>
              <w:rPr>
                <w:noProof/>
                <w:webHidden/>
              </w:rPr>
              <w:fldChar w:fldCharType="separate"/>
            </w:r>
            <w:r>
              <w:rPr>
                <w:noProof/>
                <w:webHidden/>
              </w:rPr>
              <w:t>528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81" w:history="1">
            <w:r w:rsidRPr="00B5273E">
              <w:rPr>
                <w:rStyle w:val="Hyperlink"/>
                <w:noProof/>
              </w:rPr>
              <w:t>286.1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_Toc338154781 \h </w:instrText>
            </w:r>
            <w:r>
              <w:rPr>
                <w:noProof/>
                <w:webHidden/>
              </w:rPr>
            </w:r>
            <w:r>
              <w:rPr>
                <w:noProof/>
                <w:webHidden/>
              </w:rPr>
              <w:fldChar w:fldCharType="separate"/>
            </w:r>
            <w:r>
              <w:rPr>
                <w:noProof/>
                <w:webHidden/>
              </w:rPr>
              <w:t>528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82" w:history="1">
            <w:r w:rsidRPr="00B5273E">
              <w:rPr>
                <w:rStyle w:val="Hyperlink"/>
                <w:noProof/>
              </w:rPr>
              <w:t>286.1.1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_Toc338154782 \h </w:instrText>
            </w:r>
            <w:r>
              <w:rPr>
                <w:noProof/>
                <w:webHidden/>
              </w:rPr>
            </w:r>
            <w:r>
              <w:rPr>
                <w:noProof/>
                <w:webHidden/>
              </w:rPr>
              <w:fldChar w:fldCharType="separate"/>
            </w:r>
            <w:r>
              <w:rPr>
                <w:noProof/>
                <w:webHidden/>
              </w:rPr>
              <w:t>528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83" w:history="1">
            <w:r w:rsidRPr="00B5273E">
              <w:rPr>
                <w:rStyle w:val="Hyperlink"/>
                <w:noProof/>
              </w:rPr>
              <w:t>286.1.2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_Toc338154783 \h </w:instrText>
            </w:r>
            <w:r>
              <w:rPr>
                <w:noProof/>
                <w:webHidden/>
              </w:rPr>
            </w:r>
            <w:r>
              <w:rPr>
                <w:noProof/>
                <w:webHidden/>
              </w:rPr>
              <w:fldChar w:fldCharType="separate"/>
            </w:r>
            <w:r>
              <w:rPr>
                <w:noProof/>
                <w:webHidden/>
              </w:rPr>
              <w:t>529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84" w:history="1">
            <w:r w:rsidRPr="00B5273E">
              <w:rPr>
                <w:rStyle w:val="Hyperlink"/>
                <w:caps/>
                <w:noProof/>
              </w:rPr>
              <w:t>287</w:t>
            </w:r>
            <w:r>
              <w:rPr>
                <w:rFonts w:eastAsiaTheme="minorEastAsia"/>
                <w:noProof/>
              </w:rPr>
              <w:tab/>
            </w:r>
            <w:r w:rsidRPr="00B5273E">
              <w:rPr>
                <w:rStyle w:val="Hyperlink"/>
                <w:noProof/>
              </w:rPr>
              <w:t>SP_SCO545_DETAILS_PUBLISH_ACCOUNT_BALANCE</w:t>
            </w:r>
            <w:r>
              <w:rPr>
                <w:noProof/>
                <w:webHidden/>
              </w:rPr>
              <w:tab/>
            </w:r>
            <w:r>
              <w:rPr>
                <w:noProof/>
                <w:webHidden/>
              </w:rPr>
              <w:fldChar w:fldCharType="begin"/>
            </w:r>
            <w:r>
              <w:rPr>
                <w:noProof/>
                <w:webHidden/>
              </w:rPr>
              <w:instrText xml:space="preserve"> PAGEREF _Toc338154784 \h </w:instrText>
            </w:r>
            <w:r>
              <w:rPr>
                <w:noProof/>
                <w:webHidden/>
              </w:rPr>
            </w:r>
            <w:r>
              <w:rPr>
                <w:noProof/>
                <w:webHidden/>
              </w:rPr>
              <w:fldChar w:fldCharType="separate"/>
            </w:r>
            <w:r>
              <w:rPr>
                <w:noProof/>
                <w:webHidden/>
              </w:rPr>
              <w:t>529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85" w:history="1">
            <w:r w:rsidRPr="00B5273E">
              <w:rPr>
                <w:rStyle w:val="Hyperlink"/>
                <w:noProof/>
              </w:rPr>
              <w:t>287.1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_Toc338154785 \h </w:instrText>
            </w:r>
            <w:r>
              <w:rPr>
                <w:noProof/>
                <w:webHidden/>
              </w:rPr>
            </w:r>
            <w:r>
              <w:rPr>
                <w:noProof/>
                <w:webHidden/>
              </w:rPr>
              <w:fldChar w:fldCharType="separate"/>
            </w:r>
            <w:r>
              <w:rPr>
                <w:noProof/>
                <w:webHidden/>
              </w:rPr>
              <w:t>529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86" w:history="1">
            <w:r w:rsidRPr="00B5273E">
              <w:rPr>
                <w:rStyle w:val="Hyperlink"/>
                <w:noProof/>
              </w:rPr>
              <w:t>287.1.1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_Toc338154786 \h </w:instrText>
            </w:r>
            <w:r>
              <w:rPr>
                <w:noProof/>
                <w:webHidden/>
              </w:rPr>
            </w:r>
            <w:r>
              <w:rPr>
                <w:noProof/>
                <w:webHidden/>
              </w:rPr>
              <w:fldChar w:fldCharType="separate"/>
            </w:r>
            <w:r>
              <w:rPr>
                <w:noProof/>
                <w:webHidden/>
              </w:rPr>
              <w:t>529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87" w:history="1">
            <w:r w:rsidRPr="00B5273E">
              <w:rPr>
                <w:rStyle w:val="Hyperlink"/>
                <w:noProof/>
              </w:rPr>
              <w:t>287.1.2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_Toc338154787 \h </w:instrText>
            </w:r>
            <w:r>
              <w:rPr>
                <w:noProof/>
                <w:webHidden/>
              </w:rPr>
            </w:r>
            <w:r>
              <w:rPr>
                <w:noProof/>
                <w:webHidden/>
              </w:rPr>
              <w:fldChar w:fldCharType="separate"/>
            </w:r>
            <w:r>
              <w:rPr>
                <w:noProof/>
                <w:webHidden/>
              </w:rPr>
              <w:t>529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88" w:history="1">
            <w:r w:rsidRPr="00B5273E">
              <w:rPr>
                <w:rStyle w:val="Hyperlink"/>
                <w:caps/>
                <w:noProof/>
              </w:rPr>
              <w:t>288</w:t>
            </w:r>
            <w:r>
              <w:rPr>
                <w:rFonts w:eastAsiaTheme="minorEastAsia"/>
                <w:noProof/>
              </w:rPr>
              <w:tab/>
            </w:r>
            <w:r w:rsidRPr="00B5273E">
              <w:rPr>
                <w:rStyle w:val="Hyperlink"/>
                <w:noProof/>
              </w:rPr>
              <w:t>SP_SCO547_DETAILS_DRAFT_FORM_ADD</w:t>
            </w:r>
            <w:r>
              <w:rPr>
                <w:noProof/>
                <w:webHidden/>
              </w:rPr>
              <w:tab/>
            </w:r>
            <w:r>
              <w:rPr>
                <w:noProof/>
                <w:webHidden/>
              </w:rPr>
              <w:fldChar w:fldCharType="begin"/>
            </w:r>
            <w:r>
              <w:rPr>
                <w:noProof/>
                <w:webHidden/>
              </w:rPr>
              <w:instrText xml:space="preserve"> PAGEREF _Toc338154788 \h </w:instrText>
            </w:r>
            <w:r>
              <w:rPr>
                <w:noProof/>
                <w:webHidden/>
              </w:rPr>
            </w:r>
            <w:r>
              <w:rPr>
                <w:noProof/>
                <w:webHidden/>
              </w:rPr>
              <w:fldChar w:fldCharType="separate"/>
            </w:r>
            <w:r>
              <w:rPr>
                <w:noProof/>
                <w:webHidden/>
              </w:rPr>
              <w:t>530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89" w:history="1">
            <w:r w:rsidRPr="00B5273E">
              <w:rPr>
                <w:rStyle w:val="Hyperlink"/>
                <w:noProof/>
              </w:rPr>
              <w:t>288.1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_Toc338154789 \h </w:instrText>
            </w:r>
            <w:r>
              <w:rPr>
                <w:noProof/>
                <w:webHidden/>
              </w:rPr>
            </w:r>
            <w:r>
              <w:rPr>
                <w:noProof/>
                <w:webHidden/>
              </w:rPr>
              <w:fldChar w:fldCharType="separate"/>
            </w:r>
            <w:r>
              <w:rPr>
                <w:noProof/>
                <w:webHidden/>
              </w:rPr>
              <w:t>530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90" w:history="1">
            <w:r w:rsidRPr="00B5273E">
              <w:rPr>
                <w:rStyle w:val="Hyperlink"/>
                <w:noProof/>
              </w:rPr>
              <w:t>288.1.1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_Toc338154790 \h </w:instrText>
            </w:r>
            <w:r>
              <w:rPr>
                <w:noProof/>
                <w:webHidden/>
              </w:rPr>
            </w:r>
            <w:r>
              <w:rPr>
                <w:noProof/>
                <w:webHidden/>
              </w:rPr>
              <w:fldChar w:fldCharType="separate"/>
            </w:r>
            <w:r>
              <w:rPr>
                <w:noProof/>
                <w:webHidden/>
              </w:rPr>
              <w:t>530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91" w:history="1">
            <w:r w:rsidRPr="00B5273E">
              <w:rPr>
                <w:rStyle w:val="Hyperlink"/>
                <w:noProof/>
              </w:rPr>
              <w:t>288.1.2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_Toc338154791 \h </w:instrText>
            </w:r>
            <w:r>
              <w:rPr>
                <w:noProof/>
                <w:webHidden/>
              </w:rPr>
            </w:r>
            <w:r>
              <w:rPr>
                <w:noProof/>
                <w:webHidden/>
              </w:rPr>
              <w:fldChar w:fldCharType="separate"/>
            </w:r>
            <w:r>
              <w:rPr>
                <w:noProof/>
                <w:webHidden/>
              </w:rPr>
              <w:t>531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92" w:history="1">
            <w:r w:rsidRPr="00B5273E">
              <w:rPr>
                <w:rStyle w:val="Hyperlink"/>
                <w:caps/>
                <w:noProof/>
              </w:rPr>
              <w:t>289</w:t>
            </w:r>
            <w:r>
              <w:rPr>
                <w:rFonts w:eastAsiaTheme="minorEastAsia"/>
                <w:noProof/>
              </w:rPr>
              <w:tab/>
            </w:r>
            <w:r w:rsidRPr="00B5273E">
              <w:rPr>
                <w:rStyle w:val="Hyperlink"/>
                <w:noProof/>
              </w:rPr>
              <w:t>SP_SCO547_DETAILS_DRAFT_FORM_DELETE</w:t>
            </w:r>
            <w:r>
              <w:rPr>
                <w:noProof/>
                <w:webHidden/>
              </w:rPr>
              <w:tab/>
            </w:r>
            <w:r>
              <w:rPr>
                <w:noProof/>
                <w:webHidden/>
              </w:rPr>
              <w:fldChar w:fldCharType="begin"/>
            </w:r>
            <w:r>
              <w:rPr>
                <w:noProof/>
                <w:webHidden/>
              </w:rPr>
              <w:instrText xml:space="preserve"> PAGEREF _Toc338154792 \h </w:instrText>
            </w:r>
            <w:r>
              <w:rPr>
                <w:noProof/>
                <w:webHidden/>
              </w:rPr>
            </w:r>
            <w:r>
              <w:rPr>
                <w:noProof/>
                <w:webHidden/>
              </w:rPr>
              <w:fldChar w:fldCharType="separate"/>
            </w:r>
            <w:r>
              <w:rPr>
                <w:noProof/>
                <w:webHidden/>
              </w:rPr>
              <w:t>531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93" w:history="1">
            <w:r w:rsidRPr="00B5273E">
              <w:rPr>
                <w:rStyle w:val="Hyperlink"/>
                <w:noProof/>
              </w:rPr>
              <w:t>289.1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_Toc338154793 \h </w:instrText>
            </w:r>
            <w:r>
              <w:rPr>
                <w:noProof/>
                <w:webHidden/>
              </w:rPr>
            </w:r>
            <w:r>
              <w:rPr>
                <w:noProof/>
                <w:webHidden/>
              </w:rPr>
              <w:fldChar w:fldCharType="separate"/>
            </w:r>
            <w:r>
              <w:rPr>
                <w:noProof/>
                <w:webHidden/>
              </w:rPr>
              <w:t>531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94" w:history="1">
            <w:r w:rsidRPr="00B5273E">
              <w:rPr>
                <w:rStyle w:val="Hyperlink"/>
                <w:noProof/>
              </w:rPr>
              <w:t>289.1.1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_Toc338154794 \h </w:instrText>
            </w:r>
            <w:r>
              <w:rPr>
                <w:noProof/>
                <w:webHidden/>
              </w:rPr>
            </w:r>
            <w:r>
              <w:rPr>
                <w:noProof/>
                <w:webHidden/>
              </w:rPr>
              <w:fldChar w:fldCharType="separate"/>
            </w:r>
            <w:r>
              <w:rPr>
                <w:noProof/>
                <w:webHidden/>
              </w:rPr>
              <w:t>531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95" w:history="1">
            <w:r w:rsidRPr="00B5273E">
              <w:rPr>
                <w:rStyle w:val="Hyperlink"/>
                <w:noProof/>
              </w:rPr>
              <w:t>289.1.2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_Toc338154795 \h </w:instrText>
            </w:r>
            <w:r>
              <w:rPr>
                <w:noProof/>
                <w:webHidden/>
              </w:rPr>
            </w:r>
            <w:r>
              <w:rPr>
                <w:noProof/>
                <w:webHidden/>
              </w:rPr>
              <w:fldChar w:fldCharType="separate"/>
            </w:r>
            <w:r>
              <w:rPr>
                <w:noProof/>
                <w:webHidden/>
              </w:rPr>
              <w:t>532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796" w:history="1">
            <w:r w:rsidRPr="00B5273E">
              <w:rPr>
                <w:rStyle w:val="Hyperlink"/>
                <w:caps/>
                <w:noProof/>
              </w:rPr>
              <w:t>290</w:t>
            </w:r>
            <w:r>
              <w:rPr>
                <w:rFonts w:eastAsiaTheme="minorEastAsia"/>
                <w:noProof/>
              </w:rPr>
              <w:tab/>
            </w:r>
            <w:r w:rsidRPr="00B5273E">
              <w:rPr>
                <w:rStyle w:val="Hyperlink"/>
                <w:noProof/>
              </w:rPr>
              <w:t>SP_SCO547_DETAILS_DRAFT_FORM_LOAD</w:t>
            </w:r>
            <w:r>
              <w:rPr>
                <w:noProof/>
                <w:webHidden/>
              </w:rPr>
              <w:tab/>
            </w:r>
            <w:r>
              <w:rPr>
                <w:noProof/>
                <w:webHidden/>
              </w:rPr>
              <w:fldChar w:fldCharType="begin"/>
            </w:r>
            <w:r>
              <w:rPr>
                <w:noProof/>
                <w:webHidden/>
              </w:rPr>
              <w:instrText xml:space="preserve"> PAGEREF _Toc338154796 \h </w:instrText>
            </w:r>
            <w:r>
              <w:rPr>
                <w:noProof/>
                <w:webHidden/>
              </w:rPr>
            </w:r>
            <w:r>
              <w:rPr>
                <w:noProof/>
                <w:webHidden/>
              </w:rPr>
              <w:fldChar w:fldCharType="separate"/>
            </w:r>
            <w:r>
              <w:rPr>
                <w:noProof/>
                <w:webHidden/>
              </w:rPr>
              <w:t>532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797" w:history="1">
            <w:r w:rsidRPr="00B5273E">
              <w:rPr>
                <w:rStyle w:val="Hyperlink"/>
                <w:noProof/>
              </w:rPr>
              <w:t>290.1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_Toc338154797 \h </w:instrText>
            </w:r>
            <w:r>
              <w:rPr>
                <w:noProof/>
                <w:webHidden/>
              </w:rPr>
            </w:r>
            <w:r>
              <w:rPr>
                <w:noProof/>
                <w:webHidden/>
              </w:rPr>
              <w:fldChar w:fldCharType="separate"/>
            </w:r>
            <w:r>
              <w:rPr>
                <w:noProof/>
                <w:webHidden/>
              </w:rPr>
              <w:t>532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98" w:history="1">
            <w:r w:rsidRPr="00B5273E">
              <w:rPr>
                <w:rStyle w:val="Hyperlink"/>
                <w:noProof/>
              </w:rPr>
              <w:t>290.1.1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_Toc338154798 \h </w:instrText>
            </w:r>
            <w:r>
              <w:rPr>
                <w:noProof/>
                <w:webHidden/>
              </w:rPr>
            </w:r>
            <w:r>
              <w:rPr>
                <w:noProof/>
                <w:webHidden/>
              </w:rPr>
              <w:fldChar w:fldCharType="separate"/>
            </w:r>
            <w:r>
              <w:rPr>
                <w:noProof/>
                <w:webHidden/>
              </w:rPr>
              <w:t>532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799" w:history="1">
            <w:r w:rsidRPr="00B5273E">
              <w:rPr>
                <w:rStyle w:val="Hyperlink"/>
                <w:noProof/>
              </w:rPr>
              <w:t>290.1.2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_Toc338154799 \h </w:instrText>
            </w:r>
            <w:r>
              <w:rPr>
                <w:noProof/>
                <w:webHidden/>
              </w:rPr>
            </w:r>
            <w:r>
              <w:rPr>
                <w:noProof/>
                <w:webHidden/>
              </w:rPr>
              <w:fldChar w:fldCharType="separate"/>
            </w:r>
            <w:r>
              <w:rPr>
                <w:noProof/>
                <w:webHidden/>
              </w:rPr>
              <w:t>533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00" w:history="1">
            <w:r w:rsidRPr="00B5273E">
              <w:rPr>
                <w:rStyle w:val="Hyperlink"/>
                <w:caps/>
                <w:noProof/>
              </w:rPr>
              <w:t>291</w:t>
            </w:r>
            <w:r>
              <w:rPr>
                <w:rFonts w:eastAsiaTheme="minorEastAsia"/>
                <w:noProof/>
              </w:rPr>
              <w:tab/>
            </w:r>
            <w:r w:rsidRPr="00B5273E">
              <w:rPr>
                <w:rStyle w:val="Hyperlink"/>
                <w:noProof/>
              </w:rPr>
              <w:t>SP_SCO547_DETAILS_DRAFT_FORM_UPDATE</w:t>
            </w:r>
            <w:r>
              <w:rPr>
                <w:noProof/>
                <w:webHidden/>
              </w:rPr>
              <w:tab/>
            </w:r>
            <w:r>
              <w:rPr>
                <w:noProof/>
                <w:webHidden/>
              </w:rPr>
              <w:fldChar w:fldCharType="begin"/>
            </w:r>
            <w:r>
              <w:rPr>
                <w:noProof/>
                <w:webHidden/>
              </w:rPr>
              <w:instrText xml:space="preserve"> PAGEREF _Toc338154800 \h </w:instrText>
            </w:r>
            <w:r>
              <w:rPr>
                <w:noProof/>
                <w:webHidden/>
              </w:rPr>
            </w:r>
            <w:r>
              <w:rPr>
                <w:noProof/>
                <w:webHidden/>
              </w:rPr>
              <w:fldChar w:fldCharType="separate"/>
            </w:r>
            <w:r>
              <w:rPr>
                <w:noProof/>
                <w:webHidden/>
              </w:rPr>
              <w:t>533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01" w:history="1">
            <w:r w:rsidRPr="00B5273E">
              <w:rPr>
                <w:rStyle w:val="Hyperlink"/>
                <w:noProof/>
              </w:rPr>
              <w:t>291.1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_Toc338154801 \h </w:instrText>
            </w:r>
            <w:r>
              <w:rPr>
                <w:noProof/>
                <w:webHidden/>
              </w:rPr>
            </w:r>
            <w:r>
              <w:rPr>
                <w:noProof/>
                <w:webHidden/>
              </w:rPr>
              <w:fldChar w:fldCharType="separate"/>
            </w:r>
            <w:r>
              <w:rPr>
                <w:noProof/>
                <w:webHidden/>
              </w:rPr>
              <w:t>533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02" w:history="1">
            <w:r w:rsidRPr="00B5273E">
              <w:rPr>
                <w:rStyle w:val="Hyperlink"/>
                <w:noProof/>
              </w:rPr>
              <w:t>291.1.1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_Toc338154802 \h </w:instrText>
            </w:r>
            <w:r>
              <w:rPr>
                <w:noProof/>
                <w:webHidden/>
              </w:rPr>
            </w:r>
            <w:r>
              <w:rPr>
                <w:noProof/>
                <w:webHidden/>
              </w:rPr>
              <w:fldChar w:fldCharType="separate"/>
            </w:r>
            <w:r>
              <w:rPr>
                <w:noProof/>
                <w:webHidden/>
              </w:rPr>
              <w:t>533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03" w:history="1">
            <w:r w:rsidRPr="00B5273E">
              <w:rPr>
                <w:rStyle w:val="Hyperlink"/>
                <w:noProof/>
              </w:rPr>
              <w:t>291.1.2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_Toc338154803 \h </w:instrText>
            </w:r>
            <w:r>
              <w:rPr>
                <w:noProof/>
                <w:webHidden/>
              </w:rPr>
            </w:r>
            <w:r>
              <w:rPr>
                <w:noProof/>
                <w:webHidden/>
              </w:rPr>
              <w:fldChar w:fldCharType="separate"/>
            </w:r>
            <w:r>
              <w:rPr>
                <w:noProof/>
                <w:webHidden/>
              </w:rPr>
              <w:t>534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04" w:history="1">
            <w:r w:rsidRPr="00B5273E">
              <w:rPr>
                <w:rStyle w:val="Hyperlink"/>
                <w:caps/>
                <w:noProof/>
              </w:rPr>
              <w:t>292</w:t>
            </w:r>
            <w:r>
              <w:rPr>
                <w:rFonts w:eastAsiaTheme="minorEastAsia"/>
                <w:noProof/>
              </w:rPr>
              <w:tab/>
            </w:r>
            <w:r w:rsidRPr="00B5273E">
              <w:rPr>
                <w:rStyle w:val="Hyperlink"/>
                <w:noProof/>
              </w:rPr>
              <w:t>SP_SCO547_DETAILS_DRAFT_PUBLISH_SCO529</w:t>
            </w:r>
            <w:r>
              <w:rPr>
                <w:noProof/>
                <w:webHidden/>
              </w:rPr>
              <w:tab/>
            </w:r>
            <w:r>
              <w:rPr>
                <w:noProof/>
                <w:webHidden/>
              </w:rPr>
              <w:fldChar w:fldCharType="begin"/>
            </w:r>
            <w:r>
              <w:rPr>
                <w:noProof/>
                <w:webHidden/>
              </w:rPr>
              <w:instrText xml:space="preserve"> PAGEREF _Toc338154804 \h </w:instrText>
            </w:r>
            <w:r>
              <w:rPr>
                <w:noProof/>
                <w:webHidden/>
              </w:rPr>
            </w:r>
            <w:r>
              <w:rPr>
                <w:noProof/>
                <w:webHidden/>
              </w:rPr>
              <w:fldChar w:fldCharType="separate"/>
            </w:r>
            <w:r>
              <w:rPr>
                <w:noProof/>
                <w:webHidden/>
              </w:rPr>
              <w:t>534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05" w:history="1">
            <w:r w:rsidRPr="00B5273E">
              <w:rPr>
                <w:rStyle w:val="Hyperlink"/>
                <w:noProof/>
              </w:rPr>
              <w:t>292.1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_Toc338154805 \h </w:instrText>
            </w:r>
            <w:r>
              <w:rPr>
                <w:noProof/>
                <w:webHidden/>
              </w:rPr>
            </w:r>
            <w:r>
              <w:rPr>
                <w:noProof/>
                <w:webHidden/>
              </w:rPr>
              <w:fldChar w:fldCharType="separate"/>
            </w:r>
            <w:r>
              <w:rPr>
                <w:noProof/>
                <w:webHidden/>
              </w:rPr>
              <w:t>534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06" w:history="1">
            <w:r w:rsidRPr="00B5273E">
              <w:rPr>
                <w:rStyle w:val="Hyperlink"/>
                <w:noProof/>
              </w:rPr>
              <w:t>292.1.1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_Toc338154806 \h </w:instrText>
            </w:r>
            <w:r>
              <w:rPr>
                <w:noProof/>
                <w:webHidden/>
              </w:rPr>
            </w:r>
            <w:r>
              <w:rPr>
                <w:noProof/>
                <w:webHidden/>
              </w:rPr>
              <w:fldChar w:fldCharType="separate"/>
            </w:r>
            <w:r>
              <w:rPr>
                <w:noProof/>
                <w:webHidden/>
              </w:rPr>
              <w:t>534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07" w:history="1">
            <w:r w:rsidRPr="00B5273E">
              <w:rPr>
                <w:rStyle w:val="Hyperlink"/>
                <w:noProof/>
              </w:rPr>
              <w:t>292.1.2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_Toc338154807 \h </w:instrText>
            </w:r>
            <w:r>
              <w:rPr>
                <w:noProof/>
                <w:webHidden/>
              </w:rPr>
            </w:r>
            <w:r>
              <w:rPr>
                <w:noProof/>
                <w:webHidden/>
              </w:rPr>
              <w:fldChar w:fldCharType="separate"/>
            </w:r>
            <w:r>
              <w:rPr>
                <w:noProof/>
                <w:webHidden/>
              </w:rPr>
              <w:t>535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08" w:history="1">
            <w:r w:rsidRPr="00B5273E">
              <w:rPr>
                <w:rStyle w:val="Hyperlink"/>
                <w:caps/>
                <w:noProof/>
              </w:rPr>
              <w:t>293</w:t>
            </w:r>
            <w:r>
              <w:rPr>
                <w:rFonts w:eastAsiaTheme="minorEastAsia"/>
                <w:noProof/>
              </w:rPr>
              <w:tab/>
            </w:r>
            <w:r w:rsidRPr="00B5273E">
              <w:rPr>
                <w:rStyle w:val="Hyperlink"/>
                <w:noProof/>
              </w:rPr>
              <w:t>SP_SCO547_DETAILS_DRAFT_PUBLISH_SCO540</w:t>
            </w:r>
            <w:r>
              <w:rPr>
                <w:noProof/>
                <w:webHidden/>
              </w:rPr>
              <w:tab/>
            </w:r>
            <w:r>
              <w:rPr>
                <w:noProof/>
                <w:webHidden/>
              </w:rPr>
              <w:fldChar w:fldCharType="begin"/>
            </w:r>
            <w:r>
              <w:rPr>
                <w:noProof/>
                <w:webHidden/>
              </w:rPr>
              <w:instrText xml:space="preserve"> PAGEREF _Toc338154808 \h </w:instrText>
            </w:r>
            <w:r>
              <w:rPr>
                <w:noProof/>
                <w:webHidden/>
              </w:rPr>
            </w:r>
            <w:r>
              <w:rPr>
                <w:noProof/>
                <w:webHidden/>
              </w:rPr>
              <w:fldChar w:fldCharType="separate"/>
            </w:r>
            <w:r>
              <w:rPr>
                <w:noProof/>
                <w:webHidden/>
              </w:rPr>
              <w:t>535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09" w:history="1">
            <w:r w:rsidRPr="00B5273E">
              <w:rPr>
                <w:rStyle w:val="Hyperlink"/>
                <w:noProof/>
              </w:rPr>
              <w:t>293.1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_Toc338154809 \h </w:instrText>
            </w:r>
            <w:r>
              <w:rPr>
                <w:noProof/>
                <w:webHidden/>
              </w:rPr>
            </w:r>
            <w:r>
              <w:rPr>
                <w:noProof/>
                <w:webHidden/>
              </w:rPr>
              <w:fldChar w:fldCharType="separate"/>
            </w:r>
            <w:r>
              <w:rPr>
                <w:noProof/>
                <w:webHidden/>
              </w:rPr>
              <w:t>535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10" w:history="1">
            <w:r w:rsidRPr="00B5273E">
              <w:rPr>
                <w:rStyle w:val="Hyperlink"/>
                <w:noProof/>
              </w:rPr>
              <w:t>293.1.1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_Toc338154810 \h </w:instrText>
            </w:r>
            <w:r>
              <w:rPr>
                <w:noProof/>
                <w:webHidden/>
              </w:rPr>
            </w:r>
            <w:r>
              <w:rPr>
                <w:noProof/>
                <w:webHidden/>
              </w:rPr>
              <w:fldChar w:fldCharType="separate"/>
            </w:r>
            <w:r>
              <w:rPr>
                <w:noProof/>
                <w:webHidden/>
              </w:rPr>
              <w:t>535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11" w:history="1">
            <w:r w:rsidRPr="00B5273E">
              <w:rPr>
                <w:rStyle w:val="Hyperlink"/>
                <w:noProof/>
              </w:rPr>
              <w:t>293.1.2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_Toc338154811 \h </w:instrText>
            </w:r>
            <w:r>
              <w:rPr>
                <w:noProof/>
                <w:webHidden/>
              </w:rPr>
            </w:r>
            <w:r>
              <w:rPr>
                <w:noProof/>
                <w:webHidden/>
              </w:rPr>
              <w:fldChar w:fldCharType="separate"/>
            </w:r>
            <w:r>
              <w:rPr>
                <w:noProof/>
                <w:webHidden/>
              </w:rPr>
              <w:t>536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12" w:history="1">
            <w:r w:rsidRPr="00B5273E">
              <w:rPr>
                <w:rStyle w:val="Hyperlink"/>
                <w:caps/>
                <w:noProof/>
              </w:rPr>
              <w:t>294</w:t>
            </w:r>
            <w:r>
              <w:rPr>
                <w:rFonts w:eastAsiaTheme="minorEastAsia"/>
                <w:noProof/>
              </w:rPr>
              <w:tab/>
            </w:r>
            <w:r w:rsidRPr="00B5273E">
              <w:rPr>
                <w:rStyle w:val="Hyperlink"/>
                <w:noProof/>
              </w:rPr>
              <w:t>SP_SCO547_DETAILS_DRAFT_PUBLISH_SCO544</w:t>
            </w:r>
            <w:r>
              <w:rPr>
                <w:noProof/>
                <w:webHidden/>
              </w:rPr>
              <w:tab/>
            </w:r>
            <w:r>
              <w:rPr>
                <w:noProof/>
                <w:webHidden/>
              </w:rPr>
              <w:fldChar w:fldCharType="begin"/>
            </w:r>
            <w:r>
              <w:rPr>
                <w:noProof/>
                <w:webHidden/>
              </w:rPr>
              <w:instrText xml:space="preserve"> PAGEREF _Toc338154812 \h </w:instrText>
            </w:r>
            <w:r>
              <w:rPr>
                <w:noProof/>
                <w:webHidden/>
              </w:rPr>
            </w:r>
            <w:r>
              <w:rPr>
                <w:noProof/>
                <w:webHidden/>
              </w:rPr>
              <w:fldChar w:fldCharType="separate"/>
            </w:r>
            <w:r>
              <w:rPr>
                <w:noProof/>
                <w:webHidden/>
              </w:rPr>
              <w:t>536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13" w:history="1">
            <w:r w:rsidRPr="00B5273E">
              <w:rPr>
                <w:rStyle w:val="Hyperlink"/>
                <w:noProof/>
              </w:rPr>
              <w:t>294.1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_Toc338154813 \h </w:instrText>
            </w:r>
            <w:r>
              <w:rPr>
                <w:noProof/>
                <w:webHidden/>
              </w:rPr>
            </w:r>
            <w:r>
              <w:rPr>
                <w:noProof/>
                <w:webHidden/>
              </w:rPr>
              <w:fldChar w:fldCharType="separate"/>
            </w:r>
            <w:r>
              <w:rPr>
                <w:noProof/>
                <w:webHidden/>
              </w:rPr>
              <w:t>536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14" w:history="1">
            <w:r w:rsidRPr="00B5273E">
              <w:rPr>
                <w:rStyle w:val="Hyperlink"/>
                <w:noProof/>
              </w:rPr>
              <w:t>294.1.1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_Toc338154814 \h </w:instrText>
            </w:r>
            <w:r>
              <w:rPr>
                <w:noProof/>
                <w:webHidden/>
              </w:rPr>
            </w:r>
            <w:r>
              <w:rPr>
                <w:noProof/>
                <w:webHidden/>
              </w:rPr>
              <w:fldChar w:fldCharType="separate"/>
            </w:r>
            <w:r>
              <w:rPr>
                <w:noProof/>
                <w:webHidden/>
              </w:rPr>
              <w:t>537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15" w:history="1">
            <w:r w:rsidRPr="00B5273E">
              <w:rPr>
                <w:rStyle w:val="Hyperlink"/>
                <w:noProof/>
              </w:rPr>
              <w:t>294.1.2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_Toc338154815 \h </w:instrText>
            </w:r>
            <w:r>
              <w:rPr>
                <w:noProof/>
                <w:webHidden/>
              </w:rPr>
            </w:r>
            <w:r>
              <w:rPr>
                <w:noProof/>
                <w:webHidden/>
              </w:rPr>
              <w:fldChar w:fldCharType="separate"/>
            </w:r>
            <w:r>
              <w:rPr>
                <w:noProof/>
                <w:webHidden/>
              </w:rPr>
              <w:t>537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16" w:history="1">
            <w:r w:rsidRPr="00B5273E">
              <w:rPr>
                <w:rStyle w:val="Hyperlink"/>
                <w:caps/>
                <w:noProof/>
              </w:rPr>
              <w:t>295</w:t>
            </w:r>
            <w:r>
              <w:rPr>
                <w:rFonts w:eastAsiaTheme="minorEastAsia"/>
                <w:noProof/>
              </w:rPr>
              <w:tab/>
            </w:r>
            <w:r w:rsidRPr="00B5273E">
              <w:rPr>
                <w:rStyle w:val="Hyperlink"/>
                <w:noProof/>
              </w:rPr>
              <w:t>SP_SCO547_DETAILS_FORM_LOAD</w:t>
            </w:r>
            <w:r>
              <w:rPr>
                <w:noProof/>
                <w:webHidden/>
              </w:rPr>
              <w:tab/>
            </w:r>
            <w:r>
              <w:rPr>
                <w:noProof/>
                <w:webHidden/>
              </w:rPr>
              <w:fldChar w:fldCharType="begin"/>
            </w:r>
            <w:r>
              <w:rPr>
                <w:noProof/>
                <w:webHidden/>
              </w:rPr>
              <w:instrText xml:space="preserve"> PAGEREF _Toc338154816 \h </w:instrText>
            </w:r>
            <w:r>
              <w:rPr>
                <w:noProof/>
                <w:webHidden/>
              </w:rPr>
            </w:r>
            <w:r>
              <w:rPr>
                <w:noProof/>
                <w:webHidden/>
              </w:rPr>
              <w:fldChar w:fldCharType="separate"/>
            </w:r>
            <w:r>
              <w:rPr>
                <w:noProof/>
                <w:webHidden/>
              </w:rPr>
              <w:t>538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17" w:history="1">
            <w:r w:rsidRPr="00B5273E">
              <w:rPr>
                <w:rStyle w:val="Hyperlink"/>
                <w:noProof/>
              </w:rPr>
              <w:t>295.1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_Toc338154817 \h </w:instrText>
            </w:r>
            <w:r>
              <w:rPr>
                <w:noProof/>
                <w:webHidden/>
              </w:rPr>
            </w:r>
            <w:r>
              <w:rPr>
                <w:noProof/>
                <w:webHidden/>
              </w:rPr>
              <w:fldChar w:fldCharType="separate"/>
            </w:r>
            <w:r>
              <w:rPr>
                <w:noProof/>
                <w:webHidden/>
              </w:rPr>
              <w:t>538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18" w:history="1">
            <w:r w:rsidRPr="00B5273E">
              <w:rPr>
                <w:rStyle w:val="Hyperlink"/>
                <w:noProof/>
              </w:rPr>
              <w:t>295.1.1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_Toc338154818 \h </w:instrText>
            </w:r>
            <w:r>
              <w:rPr>
                <w:noProof/>
                <w:webHidden/>
              </w:rPr>
            </w:r>
            <w:r>
              <w:rPr>
                <w:noProof/>
                <w:webHidden/>
              </w:rPr>
              <w:fldChar w:fldCharType="separate"/>
            </w:r>
            <w:r>
              <w:rPr>
                <w:noProof/>
                <w:webHidden/>
              </w:rPr>
              <w:t>538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19" w:history="1">
            <w:r w:rsidRPr="00B5273E">
              <w:rPr>
                <w:rStyle w:val="Hyperlink"/>
                <w:noProof/>
              </w:rPr>
              <w:t>295.1.2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_Toc338154819 \h </w:instrText>
            </w:r>
            <w:r>
              <w:rPr>
                <w:noProof/>
                <w:webHidden/>
              </w:rPr>
            </w:r>
            <w:r>
              <w:rPr>
                <w:noProof/>
                <w:webHidden/>
              </w:rPr>
              <w:fldChar w:fldCharType="separate"/>
            </w:r>
            <w:r>
              <w:rPr>
                <w:noProof/>
                <w:webHidden/>
              </w:rPr>
              <w:t>538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20" w:history="1">
            <w:r w:rsidRPr="00B5273E">
              <w:rPr>
                <w:rStyle w:val="Hyperlink"/>
                <w:caps/>
                <w:noProof/>
              </w:rPr>
              <w:t>296</w:t>
            </w:r>
            <w:r>
              <w:rPr>
                <w:rFonts w:eastAsiaTheme="minorEastAsia"/>
                <w:noProof/>
              </w:rPr>
              <w:tab/>
            </w:r>
            <w:r w:rsidRPr="00B5273E">
              <w:rPr>
                <w:rStyle w:val="Hyperlink"/>
                <w:noProof/>
              </w:rPr>
              <w:t>SP_SCO547_DETAILS_FORM_LOAD_TRANSACTION_GROUP</w:t>
            </w:r>
            <w:r>
              <w:rPr>
                <w:noProof/>
                <w:webHidden/>
              </w:rPr>
              <w:tab/>
            </w:r>
            <w:r>
              <w:rPr>
                <w:noProof/>
                <w:webHidden/>
              </w:rPr>
              <w:fldChar w:fldCharType="begin"/>
            </w:r>
            <w:r>
              <w:rPr>
                <w:noProof/>
                <w:webHidden/>
              </w:rPr>
              <w:instrText xml:space="preserve"> PAGEREF _Toc338154820 \h </w:instrText>
            </w:r>
            <w:r>
              <w:rPr>
                <w:noProof/>
                <w:webHidden/>
              </w:rPr>
            </w:r>
            <w:r>
              <w:rPr>
                <w:noProof/>
                <w:webHidden/>
              </w:rPr>
              <w:fldChar w:fldCharType="separate"/>
            </w:r>
            <w:r>
              <w:rPr>
                <w:noProof/>
                <w:webHidden/>
              </w:rPr>
              <w:t>538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21" w:history="1">
            <w:r w:rsidRPr="00B5273E">
              <w:rPr>
                <w:rStyle w:val="Hyperlink"/>
                <w:noProof/>
              </w:rPr>
              <w:t>296.1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_Toc338154821 \h </w:instrText>
            </w:r>
            <w:r>
              <w:rPr>
                <w:noProof/>
                <w:webHidden/>
              </w:rPr>
            </w:r>
            <w:r>
              <w:rPr>
                <w:noProof/>
                <w:webHidden/>
              </w:rPr>
              <w:fldChar w:fldCharType="separate"/>
            </w:r>
            <w:r>
              <w:rPr>
                <w:noProof/>
                <w:webHidden/>
              </w:rPr>
              <w:t>538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22" w:history="1">
            <w:r w:rsidRPr="00B5273E">
              <w:rPr>
                <w:rStyle w:val="Hyperlink"/>
                <w:noProof/>
              </w:rPr>
              <w:t>296.1.1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_Toc338154822 \h </w:instrText>
            </w:r>
            <w:r>
              <w:rPr>
                <w:noProof/>
                <w:webHidden/>
              </w:rPr>
            </w:r>
            <w:r>
              <w:rPr>
                <w:noProof/>
                <w:webHidden/>
              </w:rPr>
              <w:fldChar w:fldCharType="separate"/>
            </w:r>
            <w:r>
              <w:rPr>
                <w:noProof/>
                <w:webHidden/>
              </w:rPr>
              <w:t>539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23" w:history="1">
            <w:r w:rsidRPr="00B5273E">
              <w:rPr>
                <w:rStyle w:val="Hyperlink"/>
                <w:noProof/>
              </w:rPr>
              <w:t>296.1.2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_Toc338154823 \h </w:instrText>
            </w:r>
            <w:r>
              <w:rPr>
                <w:noProof/>
                <w:webHidden/>
              </w:rPr>
            </w:r>
            <w:r>
              <w:rPr>
                <w:noProof/>
                <w:webHidden/>
              </w:rPr>
              <w:fldChar w:fldCharType="separate"/>
            </w:r>
            <w:r>
              <w:rPr>
                <w:noProof/>
                <w:webHidden/>
              </w:rPr>
              <w:t>539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24" w:history="1">
            <w:r w:rsidRPr="00B5273E">
              <w:rPr>
                <w:rStyle w:val="Hyperlink"/>
                <w:caps/>
                <w:noProof/>
              </w:rPr>
              <w:t>297</w:t>
            </w:r>
            <w:r>
              <w:rPr>
                <w:rFonts w:eastAsiaTheme="minorEastAsia"/>
                <w:noProof/>
              </w:rPr>
              <w:tab/>
            </w:r>
            <w:r w:rsidRPr="00B5273E">
              <w:rPr>
                <w:rStyle w:val="Hyperlink"/>
                <w:noProof/>
              </w:rPr>
              <w:t>SP_SCO547_DETAILS_NOTE_ADD</w:t>
            </w:r>
            <w:r>
              <w:rPr>
                <w:noProof/>
                <w:webHidden/>
              </w:rPr>
              <w:tab/>
            </w:r>
            <w:r>
              <w:rPr>
                <w:noProof/>
                <w:webHidden/>
              </w:rPr>
              <w:fldChar w:fldCharType="begin"/>
            </w:r>
            <w:r>
              <w:rPr>
                <w:noProof/>
                <w:webHidden/>
              </w:rPr>
              <w:instrText xml:space="preserve"> PAGEREF _Toc338154824 \h </w:instrText>
            </w:r>
            <w:r>
              <w:rPr>
                <w:noProof/>
                <w:webHidden/>
              </w:rPr>
            </w:r>
            <w:r>
              <w:rPr>
                <w:noProof/>
                <w:webHidden/>
              </w:rPr>
              <w:fldChar w:fldCharType="separate"/>
            </w:r>
            <w:r>
              <w:rPr>
                <w:noProof/>
                <w:webHidden/>
              </w:rPr>
              <w:t>539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25" w:history="1">
            <w:r w:rsidRPr="00B5273E">
              <w:rPr>
                <w:rStyle w:val="Hyperlink"/>
                <w:noProof/>
              </w:rPr>
              <w:t>297.1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_Toc338154825 \h </w:instrText>
            </w:r>
            <w:r>
              <w:rPr>
                <w:noProof/>
                <w:webHidden/>
              </w:rPr>
            </w:r>
            <w:r>
              <w:rPr>
                <w:noProof/>
                <w:webHidden/>
              </w:rPr>
              <w:fldChar w:fldCharType="separate"/>
            </w:r>
            <w:r>
              <w:rPr>
                <w:noProof/>
                <w:webHidden/>
              </w:rPr>
              <w:t>539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26" w:history="1">
            <w:r w:rsidRPr="00B5273E">
              <w:rPr>
                <w:rStyle w:val="Hyperlink"/>
                <w:noProof/>
              </w:rPr>
              <w:t>297.1.1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_Toc338154826 \h </w:instrText>
            </w:r>
            <w:r>
              <w:rPr>
                <w:noProof/>
                <w:webHidden/>
              </w:rPr>
            </w:r>
            <w:r>
              <w:rPr>
                <w:noProof/>
                <w:webHidden/>
              </w:rPr>
              <w:fldChar w:fldCharType="separate"/>
            </w:r>
            <w:r>
              <w:rPr>
                <w:noProof/>
                <w:webHidden/>
              </w:rPr>
              <w:t>540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27" w:history="1">
            <w:r w:rsidRPr="00B5273E">
              <w:rPr>
                <w:rStyle w:val="Hyperlink"/>
                <w:noProof/>
              </w:rPr>
              <w:t>297.1.2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_Toc338154827 \h </w:instrText>
            </w:r>
            <w:r>
              <w:rPr>
                <w:noProof/>
                <w:webHidden/>
              </w:rPr>
            </w:r>
            <w:r>
              <w:rPr>
                <w:noProof/>
                <w:webHidden/>
              </w:rPr>
              <w:fldChar w:fldCharType="separate"/>
            </w:r>
            <w:r>
              <w:rPr>
                <w:noProof/>
                <w:webHidden/>
              </w:rPr>
              <w:t>540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28" w:history="1">
            <w:r w:rsidRPr="00B5273E">
              <w:rPr>
                <w:rStyle w:val="Hyperlink"/>
                <w:caps/>
                <w:noProof/>
              </w:rPr>
              <w:t>298</w:t>
            </w:r>
            <w:r>
              <w:rPr>
                <w:rFonts w:eastAsiaTheme="minorEastAsia"/>
                <w:noProof/>
              </w:rPr>
              <w:tab/>
            </w:r>
            <w:r w:rsidRPr="00B5273E">
              <w:rPr>
                <w:rStyle w:val="Hyperlink"/>
                <w:noProof/>
              </w:rPr>
              <w:t>SP_SCO547_DETAILS_NOTE_LOAD</w:t>
            </w:r>
            <w:r>
              <w:rPr>
                <w:noProof/>
                <w:webHidden/>
              </w:rPr>
              <w:tab/>
            </w:r>
            <w:r>
              <w:rPr>
                <w:noProof/>
                <w:webHidden/>
              </w:rPr>
              <w:fldChar w:fldCharType="begin"/>
            </w:r>
            <w:r>
              <w:rPr>
                <w:noProof/>
                <w:webHidden/>
              </w:rPr>
              <w:instrText xml:space="preserve"> PAGEREF _Toc338154828 \h </w:instrText>
            </w:r>
            <w:r>
              <w:rPr>
                <w:noProof/>
                <w:webHidden/>
              </w:rPr>
            </w:r>
            <w:r>
              <w:rPr>
                <w:noProof/>
                <w:webHidden/>
              </w:rPr>
              <w:fldChar w:fldCharType="separate"/>
            </w:r>
            <w:r>
              <w:rPr>
                <w:noProof/>
                <w:webHidden/>
              </w:rPr>
              <w:t>541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29" w:history="1">
            <w:r w:rsidRPr="00B5273E">
              <w:rPr>
                <w:rStyle w:val="Hyperlink"/>
                <w:noProof/>
              </w:rPr>
              <w:t>298.1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_Toc338154829 \h </w:instrText>
            </w:r>
            <w:r>
              <w:rPr>
                <w:noProof/>
                <w:webHidden/>
              </w:rPr>
            </w:r>
            <w:r>
              <w:rPr>
                <w:noProof/>
                <w:webHidden/>
              </w:rPr>
              <w:fldChar w:fldCharType="separate"/>
            </w:r>
            <w:r>
              <w:rPr>
                <w:noProof/>
                <w:webHidden/>
              </w:rPr>
              <w:t>541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30" w:history="1">
            <w:r w:rsidRPr="00B5273E">
              <w:rPr>
                <w:rStyle w:val="Hyperlink"/>
                <w:noProof/>
              </w:rPr>
              <w:t>298.1.1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_Toc338154830 \h </w:instrText>
            </w:r>
            <w:r>
              <w:rPr>
                <w:noProof/>
                <w:webHidden/>
              </w:rPr>
            </w:r>
            <w:r>
              <w:rPr>
                <w:noProof/>
                <w:webHidden/>
              </w:rPr>
              <w:fldChar w:fldCharType="separate"/>
            </w:r>
            <w:r>
              <w:rPr>
                <w:noProof/>
                <w:webHidden/>
              </w:rPr>
              <w:t>541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31" w:history="1">
            <w:r w:rsidRPr="00B5273E">
              <w:rPr>
                <w:rStyle w:val="Hyperlink"/>
                <w:noProof/>
              </w:rPr>
              <w:t>298.1.2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_Toc338154831 \h </w:instrText>
            </w:r>
            <w:r>
              <w:rPr>
                <w:noProof/>
                <w:webHidden/>
              </w:rPr>
            </w:r>
            <w:r>
              <w:rPr>
                <w:noProof/>
                <w:webHidden/>
              </w:rPr>
              <w:fldChar w:fldCharType="separate"/>
            </w:r>
            <w:r>
              <w:rPr>
                <w:noProof/>
                <w:webHidden/>
              </w:rPr>
              <w:t>541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32" w:history="1">
            <w:r w:rsidRPr="00B5273E">
              <w:rPr>
                <w:rStyle w:val="Hyperlink"/>
                <w:caps/>
                <w:noProof/>
              </w:rPr>
              <w:t>299</w:t>
            </w:r>
            <w:r>
              <w:rPr>
                <w:rFonts w:eastAsiaTheme="minorEastAsia"/>
                <w:noProof/>
              </w:rPr>
              <w:tab/>
            </w:r>
            <w:r w:rsidRPr="00B5273E">
              <w:rPr>
                <w:rStyle w:val="Hyperlink"/>
                <w:noProof/>
              </w:rPr>
              <w:t>SP_SCO547_DRAFT_PUBLISH_MANAGER</w:t>
            </w:r>
            <w:r>
              <w:rPr>
                <w:noProof/>
                <w:webHidden/>
              </w:rPr>
              <w:tab/>
            </w:r>
            <w:r>
              <w:rPr>
                <w:noProof/>
                <w:webHidden/>
              </w:rPr>
              <w:fldChar w:fldCharType="begin"/>
            </w:r>
            <w:r>
              <w:rPr>
                <w:noProof/>
                <w:webHidden/>
              </w:rPr>
              <w:instrText xml:space="preserve"> PAGEREF _Toc338154832 \h </w:instrText>
            </w:r>
            <w:r>
              <w:rPr>
                <w:noProof/>
                <w:webHidden/>
              </w:rPr>
            </w:r>
            <w:r>
              <w:rPr>
                <w:noProof/>
                <w:webHidden/>
              </w:rPr>
              <w:fldChar w:fldCharType="separate"/>
            </w:r>
            <w:r>
              <w:rPr>
                <w:noProof/>
                <w:webHidden/>
              </w:rPr>
              <w:t>541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33" w:history="1">
            <w:r w:rsidRPr="00B5273E">
              <w:rPr>
                <w:rStyle w:val="Hyperlink"/>
                <w:noProof/>
              </w:rPr>
              <w:t>299.1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_Toc338154833 \h </w:instrText>
            </w:r>
            <w:r>
              <w:rPr>
                <w:noProof/>
                <w:webHidden/>
              </w:rPr>
            </w:r>
            <w:r>
              <w:rPr>
                <w:noProof/>
                <w:webHidden/>
              </w:rPr>
              <w:fldChar w:fldCharType="separate"/>
            </w:r>
            <w:r>
              <w:rPr>
                <w:noProof/>
                <w:webHidden/>
              </w:rPr>
              <w:t>541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34" w:history="1">
            <w:r w:rsidRPr="00B5273E">
              <w:rPr>
                <w:rStyle w:val="Hyperlink"/>
                <w:noProof/>
              </w:rPr>
              <w:t>299.1.1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_Toc338154834 \h </w:instrText>
            </w:r>
            <w:r>
              <w:rPr>
                <w:noProof/>
                <w:webHidden/>
              </w:rPr>
            </w:r>
            <w:r>
              <w:rPr>
                <w:noProof/>
                <w:webHidden/>
              </w:rPr>
              <w:fldChar w:fldCharType="separate"/>
            </w:r>
            <w:r>
              <w:rPr>
                <w:noProof/>
                <w:webHidden/>
              </w:rPr>
              <w:t>542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35" w:history="1">
            <w:r w:rsidRPr="00B5273E">
              <w:rPr>
                <w:rStyle w:val="Hyperlink"/>
                <w:noProof/>
              </w:rPr>
              <w:t>299.1.2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_Toc338154835 \h </w:instrText>
            </w:r>
            <w:r>
              <w:rPr>
                <w:noProof/>
                <w:webHidden/>
              </w:rPr>
            </w:r>
            <w:r>
              <w:rPr>
                <w:noProof/>
                <w:webHidden/>
              </w:rPr>
              <w:fldChar w:fldCharType="separate"/>
            </w:r>
            <w:r>
              <w:rPr>
                <w:noProof/>
                <w:webHidden/>
              </w:rPr>
              <w:t>542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36" w:history="1">
            <w:r w:rsidRPr="00B5273E">
              <w:rPr>
                <w:rStyle w:val="Hyperlink"/>
                <w:caps/>
                <w:noProof/>
              </w:rPr>
              <w:t>300</w:t>
            </w:r>
            <w:r>
              <w:rPr>
                <w:rFonts w:eastAsiaTheme="minorEastAsia"/>
                <w:noProof/>
              </w:rPr>
              <w:tab/>
            </w:r>
            <w:r w:rsidRPr="00B5273E">
              <w:rPr>
                <w:rStyle w:val="Hyperlink"/>
                <w:noProof/>
              </w:rPr>
              <w:t>SP_SCO547_DRAFT_PURGE</w:t>
            </w:r>
            <w:r>
              <w:rPr>
                <w:noProof/>
                <w:webHidden/>
              </w:rPr>
              <w:tab/>
            </w:r>
            <w:r>
              <w:rPr>
                <w:noProof/>
                <w:webHidden/>
              </w:rPr>
              <w:fldChar w:fldCharType="begin"/>
            </w:r>
            <w:r>
              <w:rPr>
                <w:noProof/>
                <w:webHidden/>
              </w:rPr>
              <w:instrText xml:space="preserve"> PAGEREF _Toc338154836 \h </w:instrText>
            </w:r>
            <w:r>
              <w:rPr>
                <w:noProof/>
                <w:webHidden/>
              </w:rPr>
            </w:r>
            <w:r>
              <w:rPr>
                <w:noProof/>
                <w:webHidden/>
              </w:rPr>
              <w:fldChar w:fldCharType="separate"/>
            </w:r>
            <w:r>
              <w:rPr>
                <w:noProof/>
                <w:webHidden/>
              </w:rPr>
              <w:t>542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37" w:history="1">
            <w:r w:rsidRPr="00B5273E">
              <w:rPr>
                <w:rStyle w:val="Hyperlink"/>
                <w:noProof/>
              </w:rPr>
              <w:t>300.1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_Toc338154837 \h </w:instrText>
            </w:r>
            <w:r>
              <w:rPr>
                <w:noProof/>
                <w:webHidden/>
              </w:rPr>
            </w:r>
            <w:r>
              <w:rPr>
                <w:noProof/>
                <w:webHidden/>
              </w:rPr>
              <w:fldChar w:fldCharType="separate"/>
            </w:r>
            <w:r>
              <w:rPr>
                <w:noProof/>
                <w:webHidden/>
              </w:rPr>
              <w:t>542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38" w:history="1">
            <w:r w:rsidRPr="00B5273E">
              <w:rPr>
                <w:rStyle w:val="Hyperlink"/>
                <w:noProof/>
              </w:rPr>
              <w:t>300.1.1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_Toc338154838 \h </w:instrText>
            </w:r>
            <w:r>
              <w:rPr>
                <w:noProof/>
                <w:webHidden/>
              </w:rPr>
            </w:r>
            <w:r>
              <w:rPr>
                <w:noProof/>
                <w:webHidden/>
              </w:rPr>
              <w:fldChar w:fldCharType="separate"/>
            </w:r>
            <w:r>
              <w:rPr>
                <w:noProof/>
                <w:webHidden/>
              </w:rPr>
              <w:t>543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39" w:history="1">
            <w:r w:rsidRPr="00B5273E">
              <w:rPr>
                <w:rStyle w:val="Hyperlink"/>
                <w:noProof/>
              </w:rPr>
              <w:t>300.1.2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_Toc338154839 \h </w:instrText>
            </w:r>
            <w:r>
              <w:rPr>
                <w:noProof/>
                <w:webHidden/>
              </w:rPr>
            </w:r>
            <w:r>
              <w:rPr>
                <w:noProof/>
                <w:webHidden/>
              </w:rPr>
              <w:fldChar w:fldCharType="separate"/>
            </w:r>
            <w:r>
              <w:rPr>
                <w:noProof/>
                <w:webHidden/>
              </w:rPr>
              <w:t>543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40" w:history="1">
            <w:r w:rsidRPr="00B5273E">
              <w:rPr>
                <w:rStyle w:val="Hyperlink"/>
                <w:caps/>
                <w:noProof/>
              </w:rPr>
              <w:t>301</w:t>
            </w:r>
            <w:r>
              <w:rPr>
                <w:rFonts w:eastAsiaTheme="minorEastAsia"/>
                <w:noProof/>
              </w:rPr>
              <w:tab/>
            </w:r>
            <w:r w:rsidRPr="00B5273E">
              <w:rPr>
                <w:rStyle w:val="Hyperlink"/>
                <w:noProof/>
              </w:rPr>
              <w:t>SP_SCO547_MAPPING_FORM_LOAD</w:t>
            </w:r>
            <w:r>
              <w:rPr>
                <w:noProof/>
                <w:webHidden/>
              </w:rPr>
              <w:tab/>
            </w:r>
            <w:r>
              <w:rPr>
                <w:noProof/>
                <w:webHidden/>
              </w:rPr>
              <w:fldChar w:fldCharType="begin"/>
            </w:r>
            <w:r>
              <w:rPr>
                <w:noProof/>
                <w:webHidden/>
              </w:rPr>
              <w:instrText xml:space="preserve"> PAGEREF _Toc338154840 \h </w:instrText>
            </w:r>
            <w:r>
              <w:rPr>
                <w:noProof/>
                <w:webHidden/>
              </w:rPr>
            </w:r>
            <w:r>
              <w:rPr>
                <w:noProof/>
                <w:webHidden/>
              </w:rPr>
              <w:fldChar w:fldCharType="separate"/>
            </w:r>
            <w:r>
              <w:rPr>
                <w:noProof/>
                <w:webHidden/>
              </w:rPr>
              <w:t>543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41" w:history="1">
            <w:r w:rsidRPr="00B5273E">
              <w:rPr>
                <w:rStyle w:val="Hyperlink"/>
                <w:noProof/>
              </w:rPr>
              <w:t>301.1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_Toc338154841 \h </w:instrText>
            </w:r>
            <w:r>
              <w:rPr>
                <w:noProof/>
                <w:webHidden/>
              </w:rPr>
            </w:r>
            <w:r>
              <w:rPr>
                <w:noProof/>
                <w:webHidden/>
              </w:rPr>
              <w:fldChar w:fldCharType="separate"/>
            </w:r>
            <w:r>
              <w:rPr>
                <w:noProof/>
                <w:webHidden/>
              </w:rPr>
              <w:t>543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42" w:history="1">
            <w:r w:rsidRPr="00B5273E">
              <w:rPr>
                <w:rStyle w:val="Hyperlink"/>
                <w:noProof/>
              </w:rPr>
              <w:t>301.1.1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_Toc338154842 \h </w:instrText>
            </w:r>
            <w:r>
              <w:rPr>
                <w:noProof/>
                <w:webHidden/>
              </w:rPr>
            </w:r>
            <w:r>
              <w:rPr>
                <w:noProof/>
                <w:webHidden/>
              </w:rPr>
              <w:fldChar w:fldCharType="separate"/>
            </w:r>
            <w:r>
              <w:rPr>
                <w:noProof/>
                <w:webHidden/>
              </w:rPr>
              <w:t>544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43" w:history="1">
            <w:r w:rsidRPr="00B5273E">
              <w:rPr>
                <w:rStyle w:val="Hyperlink"/>
                <w:noProof/>
              </w:rPr>
              <w:t>301.1.2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_Toc338154843 \h </w:instrText>
            </w:r>
            <w:r>
              <w:rPr>
                <w:noProof/>
                <w:webHidden/>
              </w:rPr>
            </w:r>
            <w:r>
              <w:rPr>
                <w:noProof/>
                <w:webHidden/>
              </w:rPr>
              <w:fldChar w:fldCharType="separate"/>
            </w:r>
            <w:r>
              <w:rPr>
                <w:noProof/>
                <w:webHidden/>
              </w:rPr>
              <w:t>544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44" w:history="1">
            <w:r w:rsidRPr="00B5273E">
              <w:rPr>
                <w:rStyle w:val="Hyperlink"/>
                <w:caps/>
                <w:noProof/>
              </w:rPr>
              <w:t>302</w:t>
            </w:r>
            <w:r>
              <w:rPr>
                <w:rFonts w:eastAsiaTheme="minorEastAsia"/>
                <w:noProof/>
              </w:rPr>
              <w:tab/>
            </w:r>
            <w:r w:rsidRPr="00B5273E">
              <w:rPr>
                <w:rStyle w:val="Hyperlink"/>
                <w:noProof/>
              </w:rPr>
              <w:t>SP_SCO547_MASTER_DRAFT_ADD</w:t>
            </w:r>
            <w:r>
              <w:rPr>
                <w:noProof/>
                <w:webHidden/>
              </w:rPr>
              <w:tab/>
            </w:r>
            <w:r>
              <w:rPr>
                <w:noProof/>
                <w:webHidden/>
              </w:rPr>
              <w:fldChar w:fldCharType="begin"/>
            </w:r>
            <w:r>
              <w:rPr>
                <w:noProof/>
                <w:webHidden/>
              </w:rPr>
              <w:instrText xml:space="preserve"> PAGEREF _Toc338154844 \h </w:instrText>
            </w:r>
            <w:r>
              <w:rPr>
                <w:noProof/>
                <w:webHidden/>
              </w:rPr>
            </w:r>
            <w:r>
              <w:rPr>
                <w:noProof/>
                <w:webHidden/>
              </w:rPr>
              <w:fldChar w:fldCharType="separate"/>
            </w:r>
            <w:r>
              <w:rPr>
                <w:noProof/>
                <w:webHidden/>
              </w:rPr>
              <w:t>544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45" w:history="1">
            <w:r w:rsidRPr="00B5273E">
              <w:rPr>
                <w:rStyle w:val="Hyperlink"/>
                <w:noProof/>
              </w:rPr>
              <w:t>302.1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_Toc338154845 \h </w:instrText>
            </w:r>
            <w:r>
              <w:rPr>
                <w:noProof/>
                <w:webHidden/>
              </w:rPr>
            </w:r>
            <w:r>
              <w:rPr>
                <w:noProof/>
                <w:webHidden/>
              </w:rPr>
              <w:fldChar w:fldCharType="separate"/>
            </w:r>
            <w:r>
              <w:rPr>
                <w:noProof/>
                <w:webHidden/>
              </w:rPr>
              <w:t>544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46" w:history="1">
            <w:r w:rsidRPr="00B5273E">
              <w:rPr>
                <w:rStyle w:val="Hyperlink"/>
                <w:noProof/>
              </w:rPr>
              <w:t>302.1.1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_Toc338154846 \h </w:instrText>
            </w:r>
            <w:r>
              <w:rPr>
                <w:noProof/>
                <w:webHidden/>
              </w:rPr>
            </w:r>
            <w:r>
              <w:rPr>
                <w:noProof/>
                <w:webHidden/>
              </w:rPr>
              <w:fldChar w:fldCharType="separate"/>
            </w:r>
            <w:r>
              <w:rPr>
                <w:noProof/>
                <w:webHidden/>
              </w:rPr>
              <w:t>545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47" w:history="1">
            <w:r w:rsidRPr="00B5273E">
              <w:rPr>
                <w:rStyle w:val="Hyperlink"/>
                <w:noProof/>
              </w:rPr>
              <w:t>302.1.2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_Toc338154847 \h </w:instrText>
            </w:r>
            <w:r>
              <w:rPr>
                <w:noProof/>
                <w:webHidden/>
              </w:rPr>
            </w:r>
            <w:r>
              <w:rPr>
                <w:noProof/>
                <w:webHidden/>
              </w:rPr>
              <w:fldChar w:fldCharType="separate"/>
            </w:r>
            <w:r>
              <w:rPr>
                <w:noProof/>
                <w:webHidden/>
              </w:rPr>
              <w:t>545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48" w:history="1">
            <w:r w:rsidRPr="00B5273E">
              <w:rPr>
                <w:rStyle w:val="Hyperlink"/>
                <w:caps/>
                <w:noProof/>
              </w:rPr>
              <w:t>303</w:t>
            </w:r>
            <w:r>
              <w:rPr>
                <w:rFonts w:eastAsiaTheme="minorEastAsia"/>
                <w:noProof/>
              </w:rPr>
              <w:tab/>
            </w:r>
            <w:r w:rsidRPr="00B5273E">
              <w:rPr>
                <w:rStyle w:val="Hyperlink"/>
                <w:noProof/>
              </w:rPr>
              <w:t>SP_SCO547_MASTER_DRAFT_FORM_LOAD_WORKSHEET_LIST</w:t>
            </w:r>
            <w:r>
              <w:rPr>
                <w:noProof/>
                <w:webHidden/>
              </w:rPr>
              <w:tab/>
            </w:r>
            <w:r>
              <w:rPr>
                <w:noProof/>
                <w:webHidden/>
              </w:rPr>
              <w:fldChar w:fldCharType="begin"/>
            </w:r>
            <w:r>
              <w:rPr>
                <w:noProof/>
                <w:webHidden/>
              </w:rPr>
              <w:instrText xml:space="preserve"> PAGEREF _Toc338154848 \h </w:instrText>
            </w:r>
            <w:r>
              <w:rPr>
                <w:noProof/>
                <w:webHidden/>
              </w:rPr>
            </w:r>
            <w:r>
              <w:rPr>
                <w:noProof/>
                <w:webHidden/>
              </w:rPr>
              <w:fldChar w:fldCharType="separate"/>
            </w:r>
            <w:r>
              <w:rPr>
                <w:noProof/>
                <w:webHidden/>
              </w:rPr>
              <w:t>546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49" w:history="1">
            <w:r w:rsidRPr="00B5273E">
              <w:rPr>
                <w:rStyle w:val="Hyperlink"/>
                <w:noProof/>
              </w:rPr>
              <w:t>303.1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_Toc338154849 \h </w:instrText>
            </w:r>
            <w:r>
              <w:rPr>
                <w:noProof/>
                <w:webHidden/>
              </w:rPr>
            </w:r>
            <w:r>
              <w:rPr>
                <w:noProof/>
                <w:webHidden/>
              </w:rPr>
              <w:fldChar w:fldCharType="separate"/>
            </w:r>
            <w:r>
              <w:rPr>
                <w:noProof/>
                <w:webHidden/>
              </w:rPr>
              <w:t>546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50" w:history="1">
            <w:r w:rsidRPr="00B5273E">
              <w:rPr>
                <w:rStyle w:val="Hyperlink"/>
                <w:noProof/>
              </w:rPr>
              <w:t>303.1.1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_Toc338154850 \h </w:instrText>
            </w:r>
            <w:r>
              <w:rPr>
                <w:noProof/>
                <w:webHidden/>
              </w:rPr>
            </w:r>
            <w:r>
              <w:rPr>
                <w:noProof/>
                <w:webHidden/>
              </w:rPr>
              <w:fldChar w:fldCharType="separate"/>
            </w:r>
            <w:r>
              <w:rPr>
                <w:noProof/>
                <w:webHidden/>
              </w:rPr>
              <w:t>546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51" w:history="1">
            <w:r w:rsidRPr="00B5273E">
              <w:rPr>
                <w:rStyle w:val="Hyperlink"/>
                <w:noProof/>
              </w:rPr>
              <w:t>303.1.2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_Toc338154851 \h </w:instrText>
            </w:r>
            <w:r>
              <w:rPr>
                <w:noProof/>
                <w:webHidden/>
              </w:rPr>
            </w:r>
            <w:r>
              <w:rPr>
                <w:noProof/>
                <w:webHidden/>
              </w:rPr>
              <w:fldChar w:fldCharType="separate"/>
            </w:r>
            <w:r>
              <w:rPr>
                <w:noProof/>
                <w:webHidden/>
              </w:rPr>
              <w:t>546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52" w:history="1">
            <w:r w:rsidRPr="00B5273E">
              <w:rPr>
                <w:rStyle w:val="Hyperlink"/>
                <w:caps/>
                <w:noProof/>
              </w:rPr>
              <w:t>304</w:t>
            </w:r>
            <w:r>
              <w:rPr>
                <w:rFonts w:eastAsiaTheme="minorEastAsia"/>
                <w:noProof/>
              </w:rPr>
              <w:tab/>
            </w:r>
            <w:r w:rsidRPr="00B5273E">
              <w:rPr>
                <w:rStyle w:val="Hyperlink"/>
                <w:noProof/>
              </w:rPr>
              <w:t>SP_SCO547_MASTER_DRAFT_FORM_UPDATE</w:t>
            </w:r>
            <w:r>
              <w:rPr>
                <w:noProof/>
                <w:webHidden/>
              </w:rPr>
              <w:tab/>
            </w:r>
            <w:r>
              <w:rPr>
                <w:noProof/>
                <w:webHidden/>
              </w:rPr>
              <w:fldChar w:fldCharType="begin"/>
            </w:r>
            <w:r>
              <w:rPr>
                <w:noProof/>
                <w:webHidden/>
              </w:rPr>
              <w:instrText xml:space="preserve"> PAGEREF _Toc338154852 \h </w:instrText>
            </w:r>
            <w:r>
              <w:rPr>
                <w:noProof/>
                <w:webHidden/>
              </w:rPr>
            </w:r>
            <w:r>
              <w:rPr>
                <w:noProof/>
                <w:webHidden/>
              </w:rPr>
              <w:fldChar w:fldCharType="separate"/>
            </w:r>
            <w:r>
              <w:rPr>
                <w:noProof/>
                <w:webHidden/>
              </w:rPr>
              <w:t>547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53" w:history="1">
            <w:r w:rsidRPr="00B5273E">
              <w:rPr>
                <w:rStyle w:val="Hyperlink"/>
                <w:noProof/>
              </w:rPr>
              <w:t>304.1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_Toc338154853 \h </w:instrText>
            </w:r>
            <w:r>
              <w:rPr>
                <w:noProof/>
                <w:webHidden/>
              </w:rPr>
            </w:r>
            <w:r>
              <w:rPr>
                <w:noProof/>
                <w:webHidden/>
              </w:rPr>
              <w:fldChar w:fldCharType="separate"/>
            </w:r>
            <w:r>
              <w:rPr>
                <w:noProof/>
                <w:webHidden/>
              </w:rPr>
              <w:t>547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54" w:history="1">
            <w:r w:rsidRPr="00B5273E">
              <w:rPr>
                <w:rStyle w:val="Hyperlink"/>
                <w:noProof/>
              </w:rPr>
              <w:t>304.1.1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_Toc338154854 \h </w:instrText>
            </w:r>
            <w:r>
              <w:rPr>
                <w:noProof/>
                <w:webHidden/>
              </w:rPr>
            </w:r>
            <w:r>
              <w:rPr>
                <w:noProof/>
                <w:webHidden/>
              </w:rPr>
              <w:fldChar w:fldCharType="separate"/>
            </w:r>
            <w:r>
              <w:rPr>
                <w:noProof/>
                <w:webHidden/>
              </w:rPr>
              <w:t>547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55" w:history="1">
            <w:r w:rsidRPr="00B5273E">
              <w:rPr>
                <w:rStyle w:val="Hyperlink"/>
                <w:noProof/>
              </w:rPr>
              <w:t>304.1.2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_Toc338154855 \h </w:instrText>
            </w:r>
            <w:r>
              <w:rPr>
                <w:noProof/>
                <w:webHidden/>
              </w:rPr>
            </w:r>
            <w:r>
              <w:rPr>
                <w:noProof/>
                <w:webHidden/>
              </w:rPr>
              <w:fldChar w:fldCharType="separate"/>
            </w:r>
            <w:r>
              <w:rPr>
                <w:noProof/>
                <w:webHidden/>
              </w:rPr>
              <w:t>547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56" w:history="1">
            <w:r w:rsidRPr="00B5273E">
              <w:rPr>
                <w:rStyle w:val="Hyperlink"/>
                <w:caps/>
                <w:noProof/>
              </w:rPr>
              <w:t>305</w:t>
            </w:r>
            <w:r>
              <w:rPr>
                <w:rFonts w:eastAsiaTheme="minorEastAsia"/>
                <w:noProof/>
              </w:rPr>
              <w:tab/>
            </w:r>
            <w:r w:rsidRPr="00B5273E">
              <w:rPr>
                <w:rStyle w:val="Hyperlink"/>
                <w:noProof/>
              </w:rPr>
              <w:t>SP_SCO547_MASTER_DRAFT_SET_IS_PUBLISHED_FLAG</w:t>
            </w:r>
            <w:r>
              <w:rPr>
                <w:noProof/>
                <w:webHidden/>
              </w:rPr>
              <w:tab/>
            </w:r>
            <w:r>
              <w:rPr>
                <w:noProof/>
                <w:webHidden/>
              </w:rPr>
              <w:fldChar w:fldCharType="begin"/>
            </w:r>
            <w:r>
              <w:rPr>
                <w:noProof/>
                <w:webHidden/>
              </w:rPr>
              <w:instrText xml:space="preserve"> PAGEREF _Toc338154856 \h </w:instrText>
            </w:r>
            <w:r>
              <w:rPr>
                <w:noProof/>
                <w:webHidden/>
              </w:rPr>
            </w:r>
            <w:r>
              <w:rPr>
                <w:noProof/>
                <w:webHidden/>
              </w:rPr>
              <w:fldChar w:fldCharType="separate"/>
            </w:r>
            <w:r>
              <w:rPr>
                <w:noProof/>
                <w:webHidden/>
              </w:rPr>
              <w:t>548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57" w:history="1">
            <w:r w:rsidRPr="00B5273E">
              <w:rPr>
                <w:rStyle w:val="Hyperlink"/>
                <w:noProof/>
              </w:rPr>
              <w:t>305.1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_Toc338154857 \h </w:instrText>
            </w:r>
            <w:r>
              <w:rPr>
                <w:noProof/>
                <w:webHidden/>
              </w:rPr>
            </w:r>
            <w:r>
              <w:rPr>
                <w:noProof/>
                <w:webHidden/>
              </w:rPr>
              <w:fldChar w:fldCharType="separate"/>
            </w:r>
            <w:r>
              <w:rPr>
                <w:noProof/>
                <w:webHidden/>
              </w:rPr>
              <w:t>548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58" w:history="1">
            <w:r w:rsidRPr="00B5273E">
              <w:rPr>
                <w:rStyle w:val="Hyperlink"/>
                <w:noProof/>
              </w:rPr>
              <w:t>305.1.1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_Toc338154858 \h </w:instrText>
            </w:r>
            <w:r>
              <w:rPr>
                <w:noProof/>
                <w:webHidden/>
              </w:rPr>
            </w:r>
            <w:r>
              <w:rPr>
                <w:noProof/>
                <w:webHidden/>
              </w:rPr>
              <w:fldChar w:fldCharType="separate"/>
            </w:r>
            <w:r>
              <w:rPr>
                <w:noProof/>
                <w:webHidden/>
              </w:rPr>
              <w:t>548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59" w:history="1">
            <w:r w:rsidRPr="00B5273E">
              <w:rPr>
                <w:rStyle w:val="Hyperlink"/>
                <w:noProof/>
              </w:rPr>
              <w:t>305.1.2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_Toc338154859 \h </w:instrText>
            </w:r>
            <w:r>
              <w:rPr>
                <w:noProof/>
                <w:webHidden/>
              </w:rPr>
            </w:r>
            <w:r>
              <w:rPr>
                <w:noProof/>
                <w:webHidden/>
              </w:rPr>
              <w:fldChar w:fldCharType="separate"/>
            </w:r>
            <w:r>
              <w:rPr>
                <w:noProof/>
                <w:webHidden/>
              </w:rPr>
              <w:t>548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60" w:history="1">
            <w:r w:rsidRPr="00B5273E">
              <w:rPr>
                <w:rStyle w:val="Hyperlink"/>
                <w:caps/>
                <w:noProof/>
              </w:rPr>
              <w:t>306</w:t>
            </w:r>
            <w:r>
              <w:rPr>
                <w:rFonts w:eastAsiaTheme="minorEastAsia"/>
                <w:noProof/>
              </w:rPr>
              <w:tab/>
            </w:r>
            <w:r w:rsidRPr="00B5273E">
              <w:rPr>
                <w:rStyle w:val="Hyperlink"/>
                <w:noProof/>
              </w:rPr>
              <w:t>SP_SCO547_MASTER_DRAFT_SET_PUBLISHED</w:t>
            </w:r>
            <w:r>
              <w:rPr>
                <w:noProof/>
                <w:webHidden/>
              </w:rPr>
              <w:tab/>
            </w:r>
            <w:r>
              <w:rPr>
                <w:noProof/>
                <w:webHidden/>
              </w:rPr>
              <w:fldChar w:fldCharType="begin"/>
            </w:r>
            <w:r>
              <w:rPr>
                <w:noProof/>
                <w:webHidden/>
              </w:rPr>
              <w:instrText xml:space="preserve"> PAGEREF _Toc338154860 \h </w:instrText>
            </w:r>
            <w:r>
              <w:rPr>
                <w:noProof/>
                <w:webHidden/>
              </w:rPr>
            </w:r>
            <w:r>
              <w:rPr>
                <w:noProof/>
                <w:webHidden/>
              </w:rPr>
              <w:fldChar w:fldCharType="separate"/>
            </w:r>
            <w:r>
              <w:rPr>
                <w:noProof/>
                <w:webHidden/>
              </w:rPr>
              <w:t>549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61" w:history="1">
            <w:r w:rsidRPr="00B5273E">
              <w:rPr>
                <w:rStyle w:val="Hyperlink"/>
                <w:noProof/>
              </w:rPr>
              <w:t>306.1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_Toc338154861 \h </w:instrText>
            </w:r>
            <w:r>
              <w:rPr>
                <w:noProof/>
                <w:webHidden/>
              </w:rPr>
            </w:r>
            <w:r>
              <w:rPr>
                <w:noProof/>
                <w:webHidden/>
              </w:rPr>
              <w:fldChar w:fldCharType="separate"/>
            </w:r>
            <w:r>
              <w:rPr>
                <w:noProof/>
                <w:webHidden/>
              </w:rPr>
              <w:t>549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62" w:history="1">
            <w:r w:rsidRPr="00B5273E">
              <w:rPr>
                <w:rStyle w:val="Hyperlink"/>
                <w:noProof/>
              </w:rPr>
              <w:t>306.1.1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_Toc338154862 \h </w:instrText>
            </w:r>
            <w:r>
              <w:rPr>
                <w:noProof/>
                <w:webHidden/>
              </w:rPr>
            </w:r>
            <w:r>
              <w:rPr>
                <w:noProof/>
                <w:webHidden/>
              </w:rPr>
              <w:fldChar w:fldCharType="separate"/>
            </w:r>
            <w:r>
              <w:rPr>
                <w:noProof/>
                <w:webHidden/>
              </w:rPr>
              <w:t>549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63" w:history="1">
            <w:r w:rsidRPr="00B5273E">
              <w:rPr>
                <w:rStyle w:val="Hyperlink"/>
                <w:noProof/>
              </w:rPr>
              <w:t>306.1.2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_Toc338154863 \h </w:instrText>
            </w:r>
            <w:r>
              <w:rPr>
                <w:noProof/>
                <w:webHidden/>
              </w:rPr>
            </w:r>
            <w:r>
              <w:rPr>
                <w:noProof/>
                <w:webHidden/>
              </w:rPr>
              <w:fldChar w:fldCharType="separate"/>
            </w:r>
            <w:r>
              <w:rPr>
                <w:noProof/>
                <w:webHidden/>
              </w:rPr>
              <w:t>549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64" w:history="1">
            <w:r w:rsidRPr="00B5273E">
              <w:rPr>
                <w:rStyle w:val="Hyperlink"/>
                <w:caps/>
                <w:noProof/>
              </w:rPr>
              <w:t>307</w:t>
            </w:r>
            <w:r>
              <w:rPr>
                <w:rFonts w:eastAsiaTheme="minorEastAsia"/>
                <w:noProof/>
              </w:rPr>
              <w:tab/>
            </w:r>
            <w:r w:rsidRPr="00B5273E">
              <w:rPr>
                <w:rStyle w:val="Hyperlink"/>
                <w:noProof/>
              </w:rPr>
              <w:t>SP_SCO547_MASTER_FORM_LOAD_WORKSHEET</w:t>
            </w:r>
            <w:r>
              <w:rPr>
                <w:noProof/>
                <w:webHidden/>
              </w:rPr>
              <w:tab/>
            </w:r>
            <w:r>
              <w:rPr>
                <w:noProof/>
                <w:webHidden/>
              </w:rPr>
              <w:fldChar w:fldCharType="begin"/>
            </w:r>
            <w:r>
              <w:rPr>
                <w:noProof/>
                <w:webHidden/>
              </w:rPr>
              <w:instrText xml:space="preserve"> PAGEREF _Toc338154864 \h </w:instrText>
            </w:r>
            <w:r>
              <w:rPr>
                <w:noProof/>
                <w:webHidden/>
              </w:rPr>
            </w:r>
            <w:r>
              <w:rPr>
                <w:noProof/>
                <w:webHidden/>
              </w:rPr>
              <w:fldChar w:fldCharType="separate"/>
            </w:r>
            <w:r>
              <w:rPr>
                <w:noProof/>
                <w:webHidden/>
              </w:rPr>
              <w:t>550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65" w:history="1">
            <w:r w:rsidRPr="00B5273E">
              <w:rPr>
                <w:rStyle w:val="Hyperlink"/>
                <w:noProof/>
              </w:rPr>
              <w:t>307.1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_Toc338154865 \h </w:instrText>
            </w:r>
            <w:r>
              <w:rPr>
                <w:noProof/>
                <w:webHidden/>
              </w:rPr>
            </w:r>
            <w:r>
              <w:rPr>
                <w:noProof/>
                <w:webHidden/>
              </w:rPr>
              <w:fldChar w:fldCharType="separate"/>
            </w:r>
            <w:r>
              <w:rPr>
                <w:noProof/>
                <w:webHidden/>
              </w:rPr>
              <w:t>550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66" w:history="1">
            <w:r w:rsidRPr="00B5273E">
              <w:rPr>
                <w:rStyle w:val="Hyperlink"/>
                <w:noProof/>
              </w:rPr>
              <w:t>307.1.1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_Toc338154866 \h </w:instrText>
            </w:r>
            <w:r>
              <w:rPr>
                <w:noProof/>
                <w:webHidden/>
              </w:rPr>
            </w:r>
            <w:r>
              <w:rPr>
                <w:noProof/>
                <w:webHidden/>
              </w:rPr>
              <w:fldChar w:fldCharType="separate"/>
            </w:r>
            <w:r>
              <w:rPr>
                <w:noProof/>
                <w:webHidden/>
              </w:rPr>
              <w:t>550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67" w:history="1">
            <w:r w:rsidRPr="00B5273E">
              <w:rPr>
                <w:rStyle w:val="Hyperlink"/>
                <w:noProof/>
              </w:rPr>
              <w:t>307.1.2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_Toc338154867 \h </w:instrText>
            </w:r>
            <w:r>
              <w:rPr>
                <w:noProof/>
                <w:webHidden/>
              </w:rPr>
            </w:r>
            <w:r>
              <w:rPr>
                <w:noProof/>
                <w:webHidden/>
              </w:rPr>
              <w:fldChar w:fldCharType="separate"/>
            </w:r>
            <w:r>
              <w:rPr>
                <w:noProof/>
                <w:webHidden/>
              </w:rPr>
              <w:t>550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68" w:history="1">
            <w:r w:rsidRPr="00B5273E">
              <w:rPr>
                <w:rStyle w:val="Hyperlink"/>
                <w:caps/>
                <w:noProof/>
              </w:rPr>
              <w:t>308</w:t>
            </w:r>
            <w:r>
              <w:rPr>
                <w:rFonts w:eastAsiaTheme="minorEastAsia"/>
                <w:noProof/>
              </w:rPr>
              <w:tab/>
            </w:r>
            <w:r w:rsidRPr="00B5273E">
              <w:rPr>
                <w:rStyle w:val="Hyperlink"/>
                <w:noProof/>
              </w:rPr>
              <w:t>SP_SCO547_MASTER_FORM_LOAD_WORKSHEET_LIST</w:t>
            </w:r>
            <w:r>
              <w:rPr>
                <w:noProof/>
                <w:webHidden/>
              </w:rPr>
              <w:tab/>
            </w:r>
            <w:r>
              <w:rPr>
                <w:noProof/>
                <w:webHidden/>
              </w:rPr>
              <w:fldChar w:fldCharType="begin"/>
            </w:r>
            <w:r>
              <w:rPr>
                <w:noProof/>
                <w:webHidden/>
              </w:rPr>
              <w:instrText xml:space="preserve"> PAGEREF _Toc338154868 \h </w:instrText>
            </w:r>
            <w:r>
              <w:rPr>
                <w:noProof/>
                <w:webHidden/>
              </w:rPr>
            </w:r>
            <w:r>
              <w:rPr>
                <w:noProof/>
                <w:webHidden/>
              </w:rPr>
              <w:fldChar w:fldCharType="separate"/>
            </w:r>
            <w:r>
              <w:rPr>
                <w:noProof/>
                <w:webHidden/>
              </w:rPr>
              <w:t>551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69" w:history="1">
            <w:r w:rsidRPr="00B5273E">
              <w:rPr>
                <w:rStyle w:val="Hyperlink"/>
                <w:noProof/>
              </w:rPr>
              <w:t>308.1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_Toc338154869 \h </w:instrText>
            </w:r>
            <w:r>
              <w:rPr>
                <w:noProof/>
                <w:webHidden/>
              </w:rPr>
            </w:r>
            <w:r>
              <w:rPr>
                <w:noProof/>
                <w:webHidden/>
              </w:rPr>
              <w:fldChar w:fldCharType="separate"/>
            </w:r>
            <w:r>
              <w:rPr>
                <w:noProof/>
                <w:webHidden/>
              </w:rPr>
              <w:t>551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70" w:history="1">
            <w:r w:rsidRPr="00B5273E">
              <w:rPr>
                <w:rStyle w:val="Hyperlink"/>
                <w:noProof/>
              </w:rPr>
              <w:t>308.1.1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_Toc338154870 \h </w:instrText>
            </w:r>
            <w:r>
              <w:rPr>
                <w:noProof/>
                <w:webHidden/>
              </w:rPr>
            </w:r>
            <w:r>
              <w:rPr>
                <w:noProof/>
                <w:webHidden/>
              </w:rPr>
              <w:fldChar w:fldCharType="separate"/>
            </w:r>
            <w:r>
              <w:rPr>
                <w:noProof/>
                <w:webHidden/>
              </w:rPr>
              <w:t>551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71" w:history="1">
            <w:r w:rsidRPr="00B5273E">
              <w:rPr>
                <w:rStyle w:val="Hyperlink"/>
                <w:noProof/>
              </w:rPr>
              <w:t>308.1.2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_Toc338154871 \h </w:instrText>
            </w:r>
            <w:r>
              <w:rPr>
                <w:noProof/>
                <w:webHidden/>
              </w:rPr>
            </w:r>
            <w:r>
              <w:rPr>
                <w:noProof/>
                <w:webHidden/>
              </w:rPr>
              <w:fldChar w:fldCharType="separate"/>
            </w:r>
            <w:r>
              <w:rPr>
                <w:noProof/>
                <w:webHidden/>
              </w:rPr>
              <w:t>551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72" w:history="1">
            <w:r w:rsidRPr="00B5273E">
              <w:rPr>
                <w:rStyle w:val="Hyperlink"/>
                <w:caps/>
                <w:noProof/>
              </w:rPr>
              <w:t>309</w:t>
            </w:r>
            <w:r>
              <w:rPr>
                <w:rFonts w:eastAsiaTheme="minorEastAsia"/>
                <w:noProof/>
              </w:rPr>
              <w:tab/>
            </w:r>
            <w:r w:rsidRPr="00B5273E">
              <w:rPr>
                <w:rStyle w:val="Hyperlink"/>
                <w:noProof/>
              </w:rPr>
              <w:t>SP_SCO547_PUBLISH_JOURNAL_ENTRIES_DRAFT_FORM</w:t>
            </w:r>
            <w:r>
              <w:rPr>
                <w:noProof/>
                <w:webHidden/>
              </w:rPr>
              <w:tab/>
            </w:r>
            <w:r>
              <w:rPr>
                <w:noProof/>
                <w:webHidden/>
              </w:rPr>
              <w:fldChar w:fldCharType="begin"/>
            </w:r>
            <w:r>
              <w:rPr>
                <w:noProof/>
                <w:webHidden/>
              </w:rPr>
              <w:instrText xml:space="preserve"> PAGEREF _Toc338154872 \h </w:instrText>
            </w:r>
            <w:r>
              <w:rPr>
                <w:noProof/>
                <w:webHidden/>
              </w:rPr>
            </w:r>
            <w:r>
              <w:rPr>
                <w:noProof/>
                <w:webHidden/>
              </w:rPr>
              <w:fldChar w:fldCharType="separate"/>
            </w:r>
            <w:r>
              <w:rPr>
                <w:noProof/>
                <w:webHidden/>
              </w:rPr>
              <w:t>552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73" w:history="1">
            <w:r w:rsidRPr="00B5273E">
              <w:rPr>
                <w:rStyle w:val="Hyperlink"/>
                <w:noProof/>
              </w:rPr>
              <w:t>309.1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_Toc338154873 \h </w:instrText>
            </w:r>
            <w:r>
              <w:rPr>
                <w:noProof/>
                <w:webHidden/>
              </w:rPr>
            </w:r>
            <w:r>
              <w:rPr>
                <w:noProof/>
                <w:webHidden/>
              </w:rPr>
              <w:fldChar w:fldCharType="separate"/>
            </w:r>
            <w:r>
              <w:rPr>
                <w:noProof/>
                <w:webHidden/>
              </w:rPr>
              <w:t>552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74" w:history="1">
            <w:r w:rsidRPr="00B5273E">
              <w:rPr>
                <w:rStyle w:val="Hyperlink"/>
                <w:noProof/>
              </w:rPr>
              <w:t>309.1.1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_Toc338154874 \h </w:instrText>
            </w:r>
            <w:r>
              <w:rPr>
                <w:noProof/>
                <w:webHidden/>
              </w:rPr>
            </w:r>
            <w:r>
              <w:rPr>
                <w:noProof/>
                <w:webHidden/>
              </w:rPr>
              <w:fldChar w:fldCharType="separate"/>
            </w:r>
            <w:r>
              <w:rPr>
                <w:noProof/>
                <w:webHidden/>
              </w:rPr>
              <w:t>553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75" w:history="1">
            <w:r w:rsidRPr="00B5273E">
              <w:rPr>
                <w:rStyle w:val="Hyperlink"/>
                <w:noProof/>
              </w:rPr>
              <w:t>309.1.2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_Toc338154875 \h </w:instrText>
            </w:r>
            <w:r>
              <w:rPr>
                <w:noProof/>
                <w:webHidden/>
              </w:rPr>
            </w:r>
            <w:r>
              <w:rPr>
                <w:noProof/>
                <w:webHidden/>
              </w:rPr>
              <w:fldChar w:fldCharType="separate"/>
            </w:r>
            <w:r>
              <w:rPr>
                <w:noProof/>
                <w:webHidden/>
              </w:rPr>
              <w:t>553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76" w:history="1">
            <w:r w:rsidRPr="00B5273E">
              <w:rPr>
                <w:rStyle w:val="Hyperlink"/>
                <w:caps/>
                <w:noProof/>
              </w:rPr>
              <w:t>310</w:t>
            </w:r>
            <w:r>
              <w:rPr>
                <w:rFonts w:eastAsiaTheme="minorEastAsia"/>
                <w:noProof/>
              </w:rPr>
              <w:tab/>
            </w:r>
            <w:r w:rsidRPr="00B5273E">
              <w:rPr>
                <w:rStyle w:val="Hyperlink"/>
                <w:noProof/>
              </w:rPr>
              <w:t>SP_SCO547_PUBLISH_JOURNAL_ENTRY_ITEM</w:t>
            </w:r>
            <w:r>
              <w:rPr>
                <w:noProof/>
                <w:webHidden/>
              </w:rPr>
              <w:tab/>
            </w:r>
            <w:r>
              <w:rPr>
                <w:noProof/>
                <w:webHidden/>
              </w:rPr>
              <w:fldChar w:fldCharType="begin"/>
            </w:r>
            <w:r>
              <w:rPr>
                <w:noProof/>
                <w:webHidden/>
              </w:rPr>
              <w:instrText xml:space="preserve"> PAGEREF _Toc338154876 \h </w:instrText>
            </w:r>
            <w:r>
              <w:rPr>
                <w:noProof/>
                <w:webHidden/>
              </w:rPr>
            </w:r>
            <w:r>
              <w:rPr>
                <w:noProof/>
                <w:webHidden/>
              </w:rPr>
              <w:fldChar w:fldCharType="separate"/>
            </w:r>
            <w:r>
              <w:rPr>
                <w:noProof/>
                <w:webHidden/>
              </w:rPr>
              <w:t>554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77" w:history="1">
            <w:r w:rsidRPr="00B5273E">
              <w:rPr>
                <w:rStyle w:val="Hyperlink"/>
                <w:noProof/>
              </w:rPr>
              <w:t>310.1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_Toc338154877 \h </w:instrText>
            </w:r>
            <w:r>
              <w:rPr>
                <w:noProof/>
                <w:webHidden/>
              </w:rPr>
            </w:r>
            <w:r>
              <w:rPr>
                <w:noProof/>
                <w:webHidden/>
              </w:rPr>
              <w:fldChar w:fldCharType="separate"/>
            </w:r>
            <w:r>
              <w:rPr>
                <w:noProof/>
                <w:webHidden/>
              </w:rPr>
              <w:t>554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78" w:history="1">
            <w:r w:rsidRPr="00B5273E">
              <w:rPr>
                <w:rStyle w:val="Hyperlink"/>
                <w:noProof/>
              </w:rPr>
              <w:t>310.1.1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_Toc338154878 \h </w:instrText>
            </w:r>
            <w:r>
              <w:rPr>
                <w:noProof/>
                <w:webHidden/>
              </w:rPr>
            </w:r>
            <w:r>
              <w:rPr>
                <w:noProof/>
                <w:webHidden/>
              </w:rPr>
              <w:fldChar w:fldCharType="separate"/>
            </w:r>
            <w:r>
              <w:rPr>
                <w:noProof/>
                <w:webHidden/>
              </w:rPr>
              <w:t>555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79" w:history="1">
            <w:r w:rsidRPr="00B5273E">
              <w:rPr>
                <w:rStyle w:val="Hyperlink"/>
                <w:noProof/>
              </w:rPr>
              <w:t>310.1.2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_Toc338154879 \h </w:instrText>
            </w:r>
            <w:r>
              <w:rPr>
                <w:noProof/>
                <w:webHidden/>
              </w:rPr>
            </w:r>
            <w:r>
              <w:rPr>
                <w:noProof/>
                <w:webHidden/>
              </w:rPr>
              <w:fldChar w:fldCharType="separate"/>
            </w:r>
            <w:r>
              <w:rPr>
                <w:noProof/>
                <w:webHidden/>
              </w:rPr>
              <w:t>556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80" w:history="1">
            <w:r w:rsidRPr="00B5273E">
              <w:rPr>
                <w:rStyle w:val="Hyperlink"/>
                <w:caps/>
                <w:noProof/>
              </w:rPr>
              <w:t>311</w:t>
            </w:r>
            <w:r>
              <w:rPr>
                <w:rFonts w:eastAsiaTheme="minorEastAsia"/>
                <w:noProof/>
              </w:rPr>
              <w:tab/>
            </w:r>
            <w:r w:rsidRPr="00B5273E">
              <w:rPr>
                <w:rStyle w:val="Hyperlink"/>
                <w:noProof/>
              </w:rPr>
              <w:t>SP_SCO547_REVERSE_JOURNAL_ENTRY</w:t>
            </w:r>
            <w:r>
              <w:rPr>
                <w:noProof/>
                <w:webHidden/>
              </w:rPr>
              <w:tab/>
            </w:r>
            <w:r>
              <w:rPr>
                <w:noProof/>
                <w:webHidden/>
              </w:rPr>
              <w:fldChar w:fldCharType="begin"/>
            </w:r>
            <w:r>
              <w:rPr>
                <w:noProof/>
                <w:webHidden/>
              </w:rPr>
              <w:instrText xml:space="preserve"> PAGEREF _Toc338154880 \h </w:instrText>
            </w:r>
            <w:r>
              <w:rPr>
                <w:noProof/>
                <w:webHidden/>
              </w:rPr>
            </w:r>
            <w:r>
              <w:rPr>
                <w:noProof/>
                <w:webHidden/>
              </w:rPr>
              <w:fldChar w:fldCharType="separate"/>
            </w:r>
            <w:r>
              <w:rPr>
                <w:noProof/>
                <w:webHidden/>
              </w:rPr>
              <w:t>556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81" w:history="1">
            <w:r w:rsidRPr="00B5273E">
              <w:rPr>
                <w:rStyle w:val="Hyperlink"/>
                <w:noProof/>
              </w:rPr>
              <w:t>311.1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_Toc338154881 \h </w:instrText>
            </w:r>
            <w:r>
              <w:rPr>
                <w:noProof/>
                <w:webHidden/>
              </w:rPr>
            </w:r>
            <w:r>
              <w:rPr>
                <w:noProof/>
                <w:webHidden/>
              </w:rPr>
              <w:fldChar w:fldCharType="separate"/>
            </w:r>
            <w:r>
              <w:rPr>
                <w:noProof/>
                <w:webHidden/>
              </w:rPr>
              <w:t>556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82" w:history="1">
            <w:r w:rsidRPr="00B5273E">
              <w:rPr>
                <w:rStyle w:val="Hyperlink"/>
                <w:noProof/>
              </w:rPr>
              <w:t>311.1.1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_Toc338154882 \h </w:instrText>
            </w:r>
            <w:r>
              <w:rPr>
                <w:noProof/>
                <w:webHidden/>
              </w:rPr>
            </w:r>
            <w:r>
              <w:rPr>
                <w:noProof/>
                <w:webHidden/>
              </w:rPr>
              <w:fldChar w:fldCharType="separate"/>
            </w:r>
            <w:r>
              <w:rPr>
                <w:noProof/>
                <w:webHidden/>
              </w:rPr>
              <w:t>556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83" w:history="1">
            <w:r w:rsidRPr="00B5273E">
              <w:rPr>
                <w:rStyle w:val="Hyperlink"/>
                <w:noProof/>
              </w:rPr>
              <w:t>311.1.2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_Toc338154883 \h </w:instrText>
            </w:r>
            <w:r>
              <w:rPr>
                <w:noProof/>
                <w:webHidden/>
              </w:rPr>
            </w:r>
            <w:r>
              <w:rPr>
                <w:noProof/>
                <w:webHidden/>
              </w:rPr>
              <w:fldChar w:fldCharType="separate"/>
            </w:r>
            <w:r>
              <w:rPr>
                <w:noProof/>
                <w:webHidden/>
              </w:rPr>
              <w:t>557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84" w:history="1">
            <w:r w:rsidRPr="00B5273E">
              <w:rPr>
                <w:rStyle w:val="Hyperlink"/>
                <w:caps/>
                <w:noProof/>
              </w:rPr>
              <w:t>312</w:t>
            </w:r>
            <w:r>
              <w:rPr>
                <w:rFonts w:eastAsiaTheme="minorEastAsia"/>
                <w:noProof/>
              </w:rPr>
              <w:tab/>
            </w:r>
            <w:r w:rsidRPr="00B5273E">
              <w:rPr>
                <w:rStyle w:val="Hyperlink"/>
                <w:noProof/>
              </w:rPr>
              <w:t>SP_SCO547_TOGGLE_LOCK_JOURNAL_ENTRIES_DRAFT_FORM</w:t>
            </w:r>
            <w:r>
              <w:rPr>
                <w:noProof/>
                <w:webHidden/>
              </w:rPr>
              <w:tab/>
            </w:r>
            <w:r>
              <w:rPr>
                <w:noProof/>
                <w:webHidden/>
              </w:rPr>
              <w:fldChar w:fldCharType="begin"/>
            </w:r>
            <w:r>
              <w:rPr>
                <w:noProof/>
                <w:webHidden/>
              </w:rPr>
              <w:instrText xml:space="preserve"> PAGEREF _Toc338154884 \h </w:instrText>
            </w:r>
            <w:r>
              <w:rPr>
                <w:noProof/>
                <w:webHidden/>
              </w:rPr>
            </w:r>
            <w:r>
              <w:rPr>
                <w:noProof/>
                <w:webHidden/>
              </w:rPr>
              <w:fldChar w:fldCharType="separate"/>
            </w:r>
            <w:r>
              <w:rPr>
                <w:noProof/>
                <w:webHidden/>
              </w:rPr>
              <w:t>557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85" w:history="1">
            <w:r w:rsidRPr="00B5273E">
              <w:rPr>
                <w:rStyle w:val="Hyperlink"/>
                <w:noProof/>
              </w:rPr>
              <w:t>312.1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_Toc338154885 \h </w:instrText>
            </w:r>
            <w:r>
              <w:rPr>
                <w:noProof/>
                <w:webHidden/>
              </w:rPr>
            </w:r>
            <w:r>
              <w:rPr>
                <w:noProof/>
                <w:webHidden/>
              </w:rPr>
              <w:fldChar w:fldCharType="separate"/>
            </w:r>
            <w:r>
              <w:rPr>
                <w:noProof/>
                <w:webHidden/>
              </w:rPr>
              <w:t>557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86" w:history="1">
            <w:r w:rsidRPr="00B5273E">
              <w:rPr>
                <w:rStyle w:val="Hyperlink"/>
                <w:noProof/>
              </w:rPr>
              <w:t>312.1.1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_Toc338154886 \h </w:instrText>
            </w:r>
            <w:r>
              <w:rPr>
                <w:noProof/>
                <w:webHidden/>
              </w:rPr>
            </w:r>
            <w:r>
              <w:rPr>
                <w:noProof/>
                <w:webHidden/>
              </w:rPr>
              <w:fldChar w:fldCharType="separate"/>
            </w:r>
            <w:r>
              <w:rPr>
                <w:noProof/>
                <w:webHidden/>
              </w:rPr>
              <w:t>557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87" w:history="1">
            <w:r w:rsidRPr="00B5273E">
              <w:rPr>
                <w:rStyle w:val="Hyperlink"/>
                <w:noProof/>
              </w:rPr>
              <w:t>312.1.2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_Toc338154887 \h </w:instrText>
            </w:r>
            <w:r>
              <w:rPr>
                <w:noProof/>
                <w:webHidden/>
              </w:rPr>
            </w:r>
            <w:r>
              <w:rPr>
                <w:noProof/>
                <w:webHidden/>
              </w:rPr>
              <w:fldChar w:fldCharType="separate"/>
            </w:r>
            <w:r>
              <w:rPr>
                <w:noProof/>
                <w:webHidden/>
              </w:rPr>
              <w:t>558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88" w:history="1">
            <w:r w:rsidRPr="00B5273E">
              <w:rPr>
                <w:rStyle w:val="Hyperlink"/>
                <w:caps/>
                <w:noProof/>
              </w:rPr>
              <w:t>313</w:t>
            </w:r>
            <w:r>
              <w:rPr>
                <w:rFonts w:eastAsiaTheme="minorEastAsia"/>
                <w:noProof/>
              </w:rPr>
              <w:tab/>
            </w:r>
            <w:r w:rsidRPr="00B5273E">
              <w:rPr>
                <w:rStyle w:val="Hyperlink"/>
                <w:noProof/>
              </w:rPr>
              <w:t>SP_SCO547_TRANSACTION_GROUP_ENUMERATE</w:t>
            </w:r>
            <w:r>
              <w:rPr>
                <w:noProof/>
                <w:webHidden/>
              </w:rPr>
              <w:tab/>
            </w:r>
            <w:r>
              <w:rPr>
                <w:noProof/>
                <w:webHidden/>
              </w:rPr>
              <w:fldChar w:fldCharType="begin"/>
            </w:r>
            <w:r>
              <w:rPr>
                <w:noProof/>
                <w:webHidden/>
              </w:rPr>
              <w:instrText xml:space="preserve"> PAGEREF _Toc338154888 \h </w:instrText>
            </w:r>
            <w:r>
              <w:rPr>
                <w:noProof/>
                <w:webHidden/>
              </w:rPr>
            </w:r>
            <w:r>
              <w:rPr>
                <w:noProof/>
                <w:webHidden/>
              </w:rPr>
              <w:fldChar w:fldCharType="separate"/>
            </w:r>
            <w:r>
              <w:rPr>
                <w:noProof/>
                <w:webHidden/>
              </w:rPr>
              <w:t>558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89" w:history="1">
            <w:r w:rsidRPr="00B5273E">
              <w:rPr>
                <w:rStyle w:val="Hyperlink"/>
                <w:noProof/>
              </w:rPr>
              <w:t>313.1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_Toc338154889 \h </w:instrText>
            </w:r>
            <w:r>
              <w:rPr>
                <w:noProof/>
                <w:webHidden/>
              </w:rPr>
            </w:r>
            <w:r>
              <w:rPr>
                <w:noProof/>
                <w:webHidden/>
              </w:rPr>
              <w:fldChar w:fldCharType="separate"/>
            </w:r>
            <w:r>
              <w:rPr>
                <w:noProof/>
                <w:webHidden/>
              </w:rPr>
              <w:t>558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90" w:history="1">
            <w:r w:rsidRPr="00B5273E">
              <w:rPr>
                <w:rStyle w:val="Hyperlink"/>
                <w:noProof/>
              </w:rPr>
              <w:t>313.1.1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_Toc338154890 \h </w:instrText>
            </w:r>
            <w:r>
              <w:rPr>
                <w:noProof/>
                <w:webHidden/>
              </w:rPr>
            </w:r>
            <w:r>
              <w:rPr>
                <w:noProof/>
                <w:webHidden/>
              </w:rPr>
              <w:fldChar w:fldCharType="separate"/>
            </w:r>
            <w:r>
              <w:rPr>
                <w:noProof/>
                <w:webHidden/>
              </w:rPr>
              <w:t>558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91" w:history="1">
            <w:r w:rsidRPr="00B5273E">
              <w:rPr>
                <w:rStyle w:val="Hyperlink"/>
                <w:noProof/>
              </w:rPr>
              <w:t>313.1.2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_Toc338154891 \h </w:instrText>
            </w:r>
            <w:r>
              <w:rPr>
                <w:noProof/>
                <w:webHidden/>
              </w:rPr>
            </w:r>
            <w:r>
              <w:rPr>
                <w:noProof/>
                <w:webHidden/>
              </w:rPr>
              <w:fldChar w:fldCharType="separate"/>
            </w:r>
            <w:r>
              <w:rPr>
                <w:noProof/>
                <w:webHidden/>
              </w:rPr>
              <w:t>559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92" w:history="1">
            <w:r w:rsidRPr="00B5273E">
              <w:rPr>
                <w:rStyle w:val="Hyperlink"/>
                <w:caps/>
                <w:noProof/>
              </w:rPr>
              <w:t>314</w:t>
            </w:r>
            <w:r>
              <w:rPr>
                <w:rFonts w:eastAsiaTheme="minorEastAsia"/>
                <w:noProof/>
              </w:rPr>
              <w:tab/>
            </w:r>
            <w:r w:rsidRPr="00B5273E">
              <w:rPr>
                <w:rStyle w:val="Hyperlink"/>
                <w:noProof/>
              </w:rPr>
              <w:t>SP_SCO548_DETAILS_DRAFT_FORM_ADD</w:t>
            </w:r>
            <w:r>
              <w:rPr>
                <w:noProof/>
                <w:webHidden/>
              </w:rPr>
              <w:tab/>
            </w:r>
            <w:r>
              <w:rPr>
                <w:noProof/>
                <w:webHidden/>
              </w:rPr>
              <w:fldChar w:fldCharType="begin"/>
            </w:r>
            <w:r>
              <w:rPr>
                <w:noProof/>
                <w:webHidden/>
              </w:rPr>
              <w:instrText xml:space="preserve"> PAGEREF _Toc338154892 \h </w:instrText>
            </w:r>
            <w:r>
              <w:rPr>
                <w:noProof/>
                <w:webHidden/>
              </w:rPr>
            </w:r>
            <w:r>
              <w:rPr>
                <w:noProof/>
                <w:webHidden/>
              </w:rPr>
              <w:fldChar w:fldCharType="separate"/>
            </w:r>
            <w:r>
              <w:rPr>
                <w:noProof/>
                <w:webHidden/>
              </w:rPr>
              <w:t>559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93" w:history="1">
            <w:r w:rsidRPr="00B5273E">
              <w:rPr>
                <w:rStyle w:val="Hyperlink"/>
                <w:noProof/>
              </w:rPr>
              <w:t>314.1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_Toc338154893 \h </w:instrText>
            </w:r>
            <w:r>
              <w:rPr>
                <w:noProof/>
                <w:webHidden/>
              </w:rPr>
            </w:r>
            <w:r>
              <w:rPr>
                <w:noProof/>
                <w:webHidden/>
              </w:rPr>
              <w:fldChar w:fldCharType="separate"/>
            </w:r>
            <w:r>
              <w:rPr>
                <w:noProof/>
                <w:webHidden/>
              </w:rPr>
              <w:t>559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94" w:history="1">
            <w:r w:rsidRPr="00B5273E">
              <w:rPr>
                <w:rStyle w:val="Hyperlink"/>
                <w:noProof/>
              </w:rPr>
              <w:t>314.1.1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_Toc338154894 \h </w:instrText>
            </w:r>
            <w:r>
              <w:rPr>
                <w:noProof/>
                <w:webHidden/>
              </w:rPr>
            </w:r>
            <w:r>
              <w:rPr>
                <w:noProof/>
                <w:webHidden/>
              </w:rPr>
              <w:fldChar w:fldCharType="separate"/>
            </w:r>
            <w:r>
              <w:rPr>
                <w:noProof/>
                <w:webHidden/>
              </w:rPr>
              <w:t>559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95" w:history="1">
            <w:r w:rsidRPr="00B5273E">
              <w:rPr>
                <w:rStyle w:val="Hyperlink"/>
                <w:noProof/>
              </w:rPr>
              <w:t>314.1.2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_Toc338154895 \h </w:instrText>
            </w:r>
            <w:r>
              <w:rPr>
                <w:noProof/>
                <w:webHidden/>
              </w:rPr>
            </w:r>
            <w:r>
              <w:rPr>
                <w:noProof/>
                <w:webHidden/>
              </w:rPr>
              <w:fldChar w:fldCharType="separate"/>
            </w:r>
            <w:r>
              <w:rPr>
                <w:noProof/>
                <w:webHidden/>
              </w:rPr>
              <w:t>560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896" w:history="1">
            <w:r w:rsidRPr="00B5273E">
              <w:rPr>
                <w:rStyle w:val="Hyperlink"/>
                <w:caps/>
                <w:noProof/>
              </w:rPr>
              <w:t>315</w:t>
            </w:r>
            <w:r>
              <w:rPr>
                <w:rFonts w:eastAsiaTheme="minorEastAsia"/>
                <w:noProof/>
              </w:rPr>
              <w:tab/>
            </w:r>
            <w:r w:rsidRPr="00B5273E">
              <w:rPr>
                <w:rStyle w:val="Hyperlink"/>
                <w:noProof/>
              </w:rPr>
              <w:t>SP_SCO548_DETAILS_DRAFT_FORM_DELETE</w:t>
            </w:r>
            <w:r>
              <w:rPr>
                <w:noProof/>
                <w:webHidden/>
              </w:rPr>
              <w:tab/>
            </w:r>
            <w:r>
              <w:rPr>
                <w:noProof/>
                <w:webHidden/>
              </w:rPr>
              <w:fldChar w:fldCharType="begin"/>
            </w:r>
            <w:r>
              <w:rPr>
                <w:noProof/>
                <w:webHidden/>
              </w:rPr>
              <w:instrText xml:space="preserve"> PAGEREF _Toc338154896 \h </w:instrText>
            </w:r>
            <w:r>
              <w:rPr>
                <w:noProof/>
                <w:webHidden/>
              </w:rPr>
            </w:r>
            <w:r>
              <w:rPr>
                <w:noProof/>
                <w:webHidden/>
              </w:rPr>
              <w:fldChar w:fldCharType="separate"/>
            </w:r>
            <w:r>
              <w:rPr>
                <w:noProof/>
                <w:webHidden/>
              </w:rPr>
              <w:t>560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897" w:history="1">
            <w:r w:rsidRPr="00B5273E">
              <w:rPr>
                <w:rStyle w:val="Hyperlink"/>
                <w:noProof/>
              </w:rPr>
              <w:t>315.1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_Toc338154897 \h </w:instrText>
            </w:r>
            <w:r>
              <w:rPr>
                <w:noProof/>
                <w:webHidden/>
              </w:rPr>
            </w:r>
            <w:r>
              <w:rPr>
                <w:noProof/>
                <w:webHidden/>
              </w:rPr>
              <w:fldChar w:fldCharType="separate"/>
            </w:r>
            <w:r>
              <w:rPr>
                <w:noProof/>
                <w:webHidden/>
              </w:rPr>
              <w:t>560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98" w:history="1">
            <w:r w:rsidRPr="00B5273E">
              <w:rPr>
                <w:rStyle w:val="Hyperlink"/>
                <w:noProof/>
              </w:rPr>
              <w:t>315.1.1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_Toc338154898 \h </w:instrText>
            </w:r>
            <w:r>
              <w:rPr>
                <w:noProof/>
                <w:webHidden/>
              </w:rPr>
            </w:r>
            <w:r>
              <w:rPr>
                <w:noProof/>
                <w:webHidden/>
              </w:rPr>
              <w:fldChar w:fldCharType="separate"/>
            </w:r>
            <w:r>
              <w:rPr>
                <w:noProof/>
                <w:webHidden/>
              </w:rPr>
              <w:t>560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899" w:history="1">
            <w:r w:rsidRPr="00B5273E">
              <w:rPr>
                <w:rStyle w:val="Hyperlink"/>
                <w:noProof/>
              </w:rPr>
              <w:t>315.1.2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_Toc338154899 \h </w:instrText>
            </w:r>
            <w:r>
              <w:rPr>
                <w:noProof/>
                <w:webHidden/>
              </w:rPr>
            </w:r>
            <w:r>
              <w:rPr>
                <w:noProof/>
                <w:webHidden/>
              </w:rPr>
              <w:fldChar w:fldCharType="separate"/>
            </w:r>
            <w:r>
              <w:rPr>
                <w:noProof/>
                <w:webHidden/>
              </w:rPr>
              <w:t>561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00" w:history="1">
            <w:r w:rsidRPr="00B5273E">
              <w:rPr>
                <w:rStyle w:val="Hyperlink"/>
                <w:caps/>
                <w:noProof/>
              </w:rPr>
              <w:t>316</w:t>
            </w:r>
            <w:r>
              <w:rPr>
                <w:rFonts w:eastAsiaTheme="minorEastAsia"/>
                <w:noProof/>
              </w:rPr>
              <w:tab/>
            </w:r>
            <w:r w:rsidRPr="00B5273E">
              <w:rPr>
                <w:rStyle w:val="Hyperlink"/>
                <w:noProof/>
              </w:rPr>
              <w:t>SP_SCO548_DETAILS_DRAFT_FORM_LOAD</w:t>
            </w:r>
            <w:r>
              <w:rPr>
                <w:noProof/>
                <w:webHidden/>
              </w:rPr>
              <w:tab/>
            </w:r>
            <w:r>
              <w:rPr>
                <w:noProof/>
                <w:webHidden/>
              </w:rPr>
              <w:fldChar w:fldCharType="begin"/>
            </w:r>
            <w:r>
              <w:rPr>
                <w:noProof/>
                <w:webHidden/>
              </w:rPr>
              <w:instrText xml:space="preserve"> PAGEREF _Toc338154900 \h </w:instrText>
            </w:r>
            <w:r>
              <w:rPr>
                <w:noProof/>
                <w:webHidden/>
              </w:rPr>
            </w:r>
            <w:r>
              <w:rPr>
                <w:noProof/>
                <w:webHidden/>
              </w:rPr>
              <w:fldChar w:fldCharType="separate"/>
            </w:r>
            <w:r>
              <w:rPr>
                <w:noProof/>
                <w:webHidden/>
              </w:rPr>
              <w:t>561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01" w:history="1">
            <w:r w:rsidRPr="00B5273E">
              <w:rPr>
                <w:rStyle w:val="Hyperlink"/>
                <w:noProof/>
              </w:rPr>
              <w:t>316.1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_Toc338154901 \h </w:instrText>
            </w:r>
            <w:r>
              <w:rPr>
                <w:noProof/>
                <w:webHidden/>
              </w:rPr>
            </w:r>
            <w:r>
              <w:rPr>
                <w:noProof/>
                <w:webHidden/>
              </w:rPr>
              <w:fldChar w:fldCharType="separate"/>
            </w:r>
            <w:r>
              <w:rPr>
                <w:noProof/>
                <w:webHidden/>
              </w:rPr>
              <w:t>561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02" w:history="1">
            <w:r w:rsidRPr="00B5273E">
              <w:rPr>
                <w:rStyle w:val="Hyperlink"/>
                <w:noProof/>
              </w:rPr>
              <w:t>316.1.1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_Toc338154902 \h </w:instrText>
            </w:r>
            <w:r>
              <w:rPr>
                <w:noProof/>
                <w:webHidden/>
              </w:rPr>
            </w:r>
            <w:r>
              <w:rPr>
                <w:noProof/>
                <w:webHidden/>
              </w:rPr>
              <w:fldChar w:fldCharType="separate"/>
            </w:r>
            <w:r>
              <w:rPr>
                <w:noProof/>
                <w:webHidden/>
              </w:rPr>
              <w:t>561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03" w:history="1">
            <w:r w:rsidRPr="00B5273E">
              <w:rPr>
                <w:rStyle w:val="Hyperlink"/>
                <w:noProof/>
              </w:rPr>
              <w:t>316.1.2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_Toc338154903 \h </w:instrText>
            </w:r>
            <w:r>
              <w:rPr>
                <w:noProof/>
                <w:webHidden/>
              </w:rPr>
            </w:r>
            <w:r>
              <w:rPr>
                <w:noProof/>
                <w:webHidden/>
              </w:rPr>
              <w:fldChar w:fldCharType="separate"/>
            </w:r>
            <w:r>
              <w:rPr>
                <w:noProof/>
                <w:webHidden/>
              </w:rPr>
              <w:t>562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04" w:history="1">
            <w:r w:rsidRPr="00B5273E">
              <w:rPr>
                <w:rStyle w:val="Hyperlink"/>
                <w:caps/>
                <w:noProof/>
              </w:rPr>
              <w:t>317</w:t>
            </w:r>
            <w:r>
              <w:rPr>
                <w:rFonts w:eastAsiaTheme="minorEastAsia"/>
                <w:noProof/>
              </w:rPr>
              <w:tab/>
            </w:r>
            <w:r w:rsidRPr="00B5273E">
              <w:rPr>
                <w:rStyle w:val="Hyperlink"/>
                <w:noProof/>
              </w:rPr>
              <w:t>SP_SCO548_DETAILS_DRAFT_FORM_UPDATE</w:t>
            </w:r>
            <w:r>
              <w:rPr>
                <w:noProof/>
                <w:webHidden/>
              </w:rPr>
              <w:tab/>
            </w:r>
            <w:r>
              <w:rPr>
                <w:noProof/>
                <w:webHidden/>
              </w:rPr>
              <w:fldChar w:fldCharType="begin"/>
            </w:r>
            <w:r>
              <w:rPr>
                <w:noProof/>
                <w:webHidden/>
              </w:rPr>
              <w:instrText xml:space="preserve"> PAGEREF _Toc338154904 \h </w:instrText>
            </w:r>
            <w:r>
              <w:rPr>
                <w:noProof/>
                <w:webHidden/>
              </w:rPr>
            </w:r>
            <w:r>
              <w:rPr>
                <w:noProof/>
                <w:webHidden/>
              </w:rPr>
              <w:fldChar w:fldCharType="separate"/>
            </w:r>
            <w:r>
              <w:rPr>
                <w:noProof/>
                <w:webHidden/>
              </w:rPr>
              <w:t>562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05" w:history="1">
            <w:r w:rsidRPr="00B5273E">
              <w:rPr>
                <w:rStyle w:val="Hyperlink"/>
                <w:noProof/>
              </w:rPr>
              <w:t>317.1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_Toc338154905 \h </w:instrText>
            </w:r>
            <w:r>
              <w:rPr>
                <w:noProof/>
                <w:webHidden/>
              </w:rPr>
            </w:r>
            <w:r>
              <w:rPr>
                <w:noProof/>
                <w:webHidden/>
              </w:rPr>
              <w:fldChar w:fldCharType="separate"/>
            </w:r>
            <w:r>
              <w:rPr>
                <w:noProof/>
                <w:webHidden/>
              </w:rPr>
              <w:t>562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06" w:history="1">
            <w:r w:rsidRPr="00B5273E">
              <w:rPr>
                <w:rStyle w:val="Hyperlink"/>
                <w:noProof/>
              </w:rPr>
              <w:t>317.1.1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_Toc338154906 \h </w:instrText>
            </w:r>
            <w:r>
              <w:rPr>
                <w:noProof/>
                <w:webHidden/>
              </w:rPr>
            </w:r>
            <w:r>
              <w:rPr>
                <w:noProof/>
                <w:webHidden/>
              </w:rPr>
              <w:fldChar w:fldCharType="separate"/>
            </w:r>
            <w:r>
              <w:rPr>
                <w:noProof/>
                <w:webHidden/>
              </w:rPr>
              <w:t>562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07" w:history="1">
            <w:r w:rsidRPr="00B5273E">
              <w:rPr>
                <w:rStyle w:val="Hyperlink"/>
                <w:noProof/>
              </w:rPr>
              <w:t>317.1.2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_Toc338154907 \h </w:instrText>
            </w:r>
            <w:r>
              <w:rPr>
                <w:noProof/>
                <w:webHidden/>
              </w:rPr>
            </w:r>
            <w:r>
              <w:rPr>
                <w:noProof/>
                <w:webHidden/>
              </w:rPr>
              <w:fldChar w:fldCharType="separate"/>
            </w:r>
            <w:r>
              <w:rPr>
                <w:noProof/>
                <w:webHidden/>
              </w:rPr>
              <w:t>563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08" w:history="1">
            <w:r w:rsidRPr="00B5273E">
              <w:rPr>
                <w:rStyle w:val="Hyperlink"/>
                <w:caps/>
                <w:noProof/>
              </w:rPr>
              <w:t>318</w:t>
            </w:r>
            <w:r>
              <w:rPr>
                <w:rFonts w:eastAsiaTheme="minorEastAsia"/>
                <w:noProof/>
              </w:rPr>
              <w:tab/>
            </w:r>
            <w:r w:rsidRPr="00B5273E">
              <w:rPr>
                <w:rStyle w:val="Hyperlink"/>
                <w:noProof/>
              </w:rPr>
              <w:t>SP_SCO548_DETAILS_DRAFT_PUBLISH_SCO529</w:t>
            </w:r>
            <w:r>
              <w:rPr>
                <w:noProof/>
                <w:webHidden/>
              </w:rPr>
              <w:tab/>
            </w:r>
            <w:r>
              <w:rPr>
                <w:noProof/>
                <w:webHidden/>
              </w:rPr>
              <w:fldChar w:fldCharType="begin"/>
            </w:r>
            <w:r>
              <w:rPr>
                <w:noProof/>
                <w:webHidden/>
              </w:rPr>
              <w:instrText xml:space="preserve"> PAGEREF _Toc338154908 \h </w:instrText>
            </w:r>
            <w:r>
              <w:rPr>
                <w:noProof/>
                <w:webHidden/>
              </w:rPr>
            </w:r>
            <w:r>
              <w:rPr>
                <w:noProof/>
                <w:webHidden/>
              </w:rPr>
              <w:fldChar w:fldCharType="separate"/>
            </w:r>
            <w:r>
              <w:rPr>
                <w:noProof/>
                <w:webHidden/>
              </w:rPr>
              <w:t>563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09" w:history="1">
            <w:r w:rsidRPr="00B5273E">
              <w:rPr>
                <w:rStyle w:val="Hyperlink"/>
                <w:noProof/>
              </w:rPr>
              <w:t>318.1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_Toc338154909 \h </w:instrText>
            </w:r>
            <w:r>
              <w:rPr>
                <w:noProof/>
                <w:webHidden/>
              </w:rPr>
            </w:r>
            <w:r>
              <w:rPr>
                <w:noProof/>
                <w:webHidden/>
              </w:rPr>
              <w:fldChar w:fldCharType="separate"/>
            </w:r>
            <w:r>
              <w:rPr>
                <w:noProof/>
                <w:webHidden/>
              </w:rPr>
              <w:t>563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10" w:history="1">
            <w:r w:rsidRPr="00B5273E">
              <w:rPr>
                <w:rStyle w:val="Hyperlink"/>
                <w:noProof/>
              </w:rPr>
              <w:t>318.1.1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_Toc338154910 \h </w:instrText>
            </w:r>
            <w:r>
              <w:rPr>
                <w:noProof/>
                <w:webHidden/>
              </w:rPr>
            </w:r>
            <w:r>
              <w:rPr>
                <w:noProof/>
                <w:webHidden/>
              </w:rPr>
              <w:fldChar w:fldCharType="separate"/>
            </w:r>
            <w:r>
              <w:rPr>
                <w:noProof/>
                <w:webHidden/>
              </w:rPr>
              <w:t>564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11" w:history="1">
            <w:r w:rsidRPr="00B5273E">
              <w:rPr>
                <w:rStyle w:val="Hyperlink"/>
                <w:noProof/>
              </w:rPr>
              <w:t>318.1.2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_Toc338154911 \h </w:instrText>
            </w:r>
            <w:r>
              <w:rPr>
                <w:noProof/>
                <w:webHidden/>
              </w:rPr>
            </w:r>
            <w:r>
              <w:rPr>
                <w:noProof/>
                <w:webHidden/>
              </w:rPr>
              <w:fldChar w:fldCharType="separate"/>
            </w:r>
            <w:r>
              <w:rPr>
                <w:noProof/>
                <w:webHidden/>
              </w:rPr>
              <w:t>564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12" w:history="1">
            <w:r w:rsidRPr="00B5273E">
              <w:rPr>
                <w:rStyle w:val="Hyperlink"/>
                <w:caps/>
                <w:noProof/>
              </w:rPr>
              <w:t>319</w:t>
            </w:r>
            <w:r>
              <w:rPr>
                <w:rFonts w:eastAsiaTheme="minorEastAsia"/>
                <w:noProof/>
              </w:rPr>
              <w:tab/>
            </w:r>
            <w:r w:rsidRPr="00B5273E">
              <w:rPr>
                <w:rStyle w:val="Hyperlink"/>
                <w:noProof/>
              </w:rPr>
              <w:t>SP_SCO548_DETAILS_DRAFT_PUBLISH_SCO531</w:t>
            </w:r>
            <w:r>
              <w:rPr>
                <w:noProof/>
                <w:webHidden/>
              </w:rPr>
              <w:tab/>
            </w:r>
            <w:r>
              <w:rPr>
                <w:noProof/>
                <w:webHidden/>
              </w:rPr>
              <w:fldChar w:fldCharType="begin"/>
            </w:r>
            <w:r>
              <w:rPr>
                <w:noProof/>
                <w:webHidden/>
              </w:rPr>
              <w:instrText xml:space="preserve"> PAGEREF _Toc338154912 \h </w:instrText>
            </w:r>
            <w:r>
              <w:rPr>
                <w:noProof/>
                <w:webHidden/>
              </w:rPr>
            </w:r>
            <w:r>
              <w:rPr>
                <w:noProof/>
                <w:webHidden/>
              </w:rPr>
              <w:fldChar w:fldCharType="separate"/>
            </w:r>
            <w:r>
              <w:rPr>
                <w:noProof/>
                <w:webHidden/>
              </w:rPr>
              <w:t>564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13" w:history="1">
            <w:r w:rsidRPr="00B5273E">
              <w:rPr>
                <w:rStyle w:val="Hyperlink"/>
                <w:noProof/>
              </w:rPr>
              <w:t>319.1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_Toc338154913 \h </w:instrText>
            </w:r>
            <w:r>
              <w:rPr>
                <w:noProof/>
                <w:webHidden/>
              </w:rPr>
            </w:r>
            <w:r>
              <w:rPr>
                <w:noProof/>
                <w:webHidden/>
              </w:rPr>
              <w:fldChar w:fldCharType="separate"/>
            </w:r>
            <w:r>
              <w:rPr>
                <w:noProof/>
                <w:webHidden/>
              </w:rPr>
              <w:t>564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14" w:history="1">
            <w:r w:rsidRPr="00B5273E">
              <w:rPr>
                <w:rStyle w:val="Hyperlink"/>
                <w:noProof/>
              </w:rPr>
              <w:t>319.1.1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_Toc338154914 \h </w:instrText>
            </w:r>
            <w:r>
              <w:rPr>
                <w:noProof/>
                <w:webHidden/>
              </w:rPr>
            </w:r>
            <w:r>
              <w:rPr>
                <w:noProof/>
                <w:webHidden/>
              </w:rPr>
              <w:fldChar w:fldCharType="separate"/>
            </w:r>
            <w:r>
              <w:rPr>
                <w:noProof/>
                <w:webHidden/>
              </w:rPr>
              <w:t>565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15" w:history="1">
            <w:r w:rsidRPr="00B5273E">
              <w:rPr>
                <w:rStyle w:val="Hyperlink"/>
                <w:noProof/>
              </w:rPr>
              <w:t>319.1.2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_Toc338154915 \h </w:instrText>
            </w:r>
            <w:r>
              <w:rPr>
                <w:noProof/>
                <w:webHidden/>
              </w:rPr>
            </w:r>
            <w:r>
              <w:rPr>
                <w:noProof/>
                <w:webHidden/>
              </w:rPr>
              <w:fldChar w:fldCharType="separate"/>
            </w:r>
            <w:r>
              <w:rPr>
                <w:noProof/>
                <w:webHidden/>
              </w:rPr>
              <w:t>565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16" w:history="1">
            <w:r w:rsidRPr="00B5273E">
              <w:rPr>
                <w:rStyle w:val="Hyperlink"/>
                <w:caps/>
                <w:noProof/>
              </w:rPr>
              <w:t>320</w:t>
            </w:r>
            <w:r>
              <w:rPr>
                <w:rFonts w:eastAsiaTheme="minorEastAsia"/>
                <w:noProof/>
              </w:rPr>
              <w:tab/>
            </w:r>
            <w:r w:rsidRPr="00B5273E">
              <w:rPr>
                <w:rStyle w:val="Hyperlink"/>
                <w:noProof/>
              </w:rPr>
              <w:t>SP_SCO548_DETAILS_DRAFT_PUBLISH_SCO540</w:t>
            </w:r>
            <w:r>
              <w:rPr>
                <w:noProof/>
                <w:webHidden/>
              </w:rPr>
              <w:tab/>
            </w:r>
            <w:r>
              <w:rPr>
                <w:noProof/>
                <w:webHidden/>
              </w:rPr>
              <w:fldChar w:fldCharType="begin"/>
            </w:r>
            <w:r>
              <w:rPr>
                <w:noProof/>
                <w:webHidden/>
              </w:rPr>
              <w:instrText xml:space="preserve"> PAGEREF _Toc338154916 \h </w:instrText>
            </w:r>
            <w:r>
              <w:rPr>
                <w:noProof/>
                <w:webHidden/>
              </w:rPr>
            </w:r>
            <w:r>
              <w:rPr>
                <w:noProof/>
                <w:webHidden/>
              </w:rPr>
              <w:fldChar w:fldCharType="separate"/>
            </w:r>
            <w:r>
              <w:rPr>
                <w:noProof/>
                <w:webHidden/>
              </w:rPr>
              <w:t>566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17" w:history="1">
            <w:r w:rsidRPr="00B5273E">
              <w:rPr>
                <w:rStyle w:val="Hyperlink"/>
                <w:noProof/>
              </w:rPr>
              <w:t>320.1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_Toc338154917 \h </w:instrText>
            </w:r>
            <w:r>
              <w:rPr>
                <w:noProof/>
                <w:webHidden/>
              </w:rPr>
            </w:r>
            <w:r>
              <w:rPr>
                <w:noProof/>
                <w:webHidden/>
              </w:rPr>
              <w:fldChar w:fldCharType="separate"/>
            </w:r>
            <w:r>
              <w:rPr>
                <w:noProof/>
                <w:webHidden/>
              </w:rPr>
              <w:t>566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18" w:history="1">
            <w:r w:rsidRPr="00B5273E">
              <w:rPr>
                <w:rStyle w:val="Hyperlink"/>
                <w:noProof/>
              </w:rPr>
              <w:t>320.1.1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_Toc338154918 \h </w:instrText>
            </w:r>
            <w:r>
              <w:rPr>
                <w:noProof/>
                <w:webHidden/>
              </w:rPr>
            </w:r>
            <w:r>
              <w:rPr>
                <w:noProof/>
                <w:webHidden/>
              </w:rPr>
              <w:fldChar w:fldCharType="separate"/>
            </w:r>
            <w:r>
              <w:rPr>
                <w:noProof/>
                <w:webHidden/>
              </w:rPr>
              <w:t>566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19" w:history="1">
            <w:r w:rsidRPr="00B5273E">
              <w:rPr>
                <w:rStyle w:val="Hyperlink"/>
                <w:noProof/>
              </w:rPr>
              <w:t>320.1.2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_Toc338154919 \h </w:instrText>
            </w:r>
            <w:r>
              <w:rPr>
                <w:noProof/>
                <w:webHidden/>
              </w:rPr>
            </w:r>
            <w:r>
              <w:rPr>
                <w:noProof/>
                <w:webHidden/>
              </w:rPr>
              <w:fldChar w:fldCharType="separate"/>
            </w:r>
            <w:r>
              <w:rPr>
                <w:noProof/>
                <w:webHidden/>
              </w:rPr>
              <w:t>566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20" w:history="1">
            <w:r w:rsidRPr="00B5273E">
              <w:rPr>
                <w:rStyle w:val="Hyperlink"/>
                <w:caps/>
                <w:noProof/>
              </w:rPr>
              <w:t>321</w:t>
            </w:r>
            <w:r>
              <w:rPr>
                <w:rFonts w:eastAsiaTheme="minorEastAsia"/>
                <w:noProof/>
              </w:rPr>
              <w:tab/>
            </w:r>
            <w:r w:rsidRPr="00B5273E">
              <w:rPr>
                <w:rStyle w:val="Hyperlink"/>
                <w:noProof/>
              </w:rPr>
              <w:t>SP_SCO548_DETAILS_DRAFT_PUBLISH_SCO544</w:t>
            </w:r>
            <w:r>
              <w:rPr>
                <w:noProof/>
                <w:webHidden/>
              </w:rPr>
              <w:tab/>
            </w:r>
            <w:r>
              <w:rPr>
                <w:noProof/>
                <w:webHidden/>
              </w:rPr>
              <w:fldChar w:fldCharType="begin"/>
            </w:r>
            <w:r>
              <w:rPr>
                <w:noProof/>
                <w:webHidden/>
              </w:rPr>
              <w:instrText xml:space="preserve"> PAGEREF _Toc338154920 \h </w:instrText>
            </w:r>
            <w:r>
              <w:rPr>
                <w:noProof/>
                <w:webHidden/>
              </w:rPr>
            </w:r>
            <w:r>
              <w:rPr>
                <w:noProof/>
                <w:webHidden/>
              </w:rPr>
              <w:fldChar w:fldCharType="separate"/>
            </w:r>
            <w:r>
              <w:rPr>
                <w:noProof/>
                <w:webHidden/>
              </w:rPr>
              <w:t>567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21" w:history="1">
            <w:r w:rsidRPr="00B5273E">
              <w:rPr>
                <w:rStyle w:val="Hyperlink"/>
                <w:noProof/>
              </w:rPr>
              <w:t>321.1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_Toc338154921 \h </w:instrText>
            </w:r>
            <w:r>
              <w:rPr>
                <w:noProof/>
                <w:webHidden/>
              </w:rPr>
            </w:r>
            <w:r>
              <w:rPr>
                <w:noProof/>
                <w:webHidden/>
              </w:rPr>
              <w:fldChar w:fldCharType="separate"/>
            </w:r>
            <w:r>
              <w:rPr>
                <w:noProof/>
                <w:webHidden/>
              </w:rPr>
              <w:t>567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22" w:history="1">
            <w:r w:rsidRPr="00B5273E">
              <w:rPr>
                <w:rStyle w:val="Hyperlink"/>
                <w:noProof/>
              </w:rPr>
              <w:t>321.1.1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_Toc338154922 \h </w:instrText>
            </w:r>
            <w:r>
              <w:rPr>
                <w:noProof/>
                <w:webHidden/>
              </w:rPr>
            </w:r>
            <w:r>
              <w:rPr>
                <w:noProof/>
                <w:webHidden/>
              </w:rPr>
              <w:fldChar w:fldCharType="separate"/>
            </w:r>
            <w:r>
              <w:rPr>
                <w:noProof/>
                <w:webHidden/>
              </w:rPr>
              <w:t>567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23" w:history="1">
            <w:r w:rsidRPr="00B5273E">
              <w:rPr>
                <w:rStyle w:val="Hyperlink"/>
                <w:noProof/>
              </w:rPr>
              <w:t>321.1.2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_Toc338154923 \h </w:instrText>
            </w:r>
            <w:r>
              <w:rPr>
                <w:noProof/>
                <w:webHidden/>
              </w:rPr>
            </w:r>
            <w:r>
              <w:rPr>
                <w:noProof/>
                <w:webHidden/>
              </w:rPr>
              <w:fldChar w:fldCharType="separate"/>
            </w:r>
            <w:r>
              <w:rPr>
                <w:noProof/>
                <w:webHidden/>
              </w:rPr>
              <w:t>568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24" w:history="1">
            <w:r w:rsidRPr="00B5273E">
              <w:rPr>
                <w:rStyle w:val="Hyperlink"/>
                <w:caps/>
                <w:noProof/>
              </w:rPr>
              <w:t>322</w:t>
            </w:r>
            <w:r>
              <w:rPr>
                <w:rFonts w:eastAsiaTheme="minorEastAsia"/>
                <w:noProof/>
              </w:rPr>
              <w:tab/>
            </w:r>
            <w:r w:rsidRPr="00B5273E">
              <w:rPr>
                <w:rStyle w:val="Hyperlink"/>
                <w:noProof/>
              </w:rPr>
              <w:t>SP_SCO548_DETAILS_DRAFT_PUBLISH_SCO549</w:t>
            </w:r>
            <w:r>
              <w:rPr>
                <w:noProof/>
                <w:webHidden/>
              </w:rPr>
              <w:tab/>
            </w:r>
            <w:r>
              <w:rPr>
                <w:noProof/>
                <w:webHidden/>
              </w:rPr>
              <w:fldChar w:fldCharType="begin"/>
            </w:r>
            <w:r>
              <w:rPr>
                <w:noProof/>
                <w:webHidden/>
              </w:rPr>
              <w:instrText xml:space="preserve"> PAGEREF _Toc338154924 \h </w:instrText>
            </w:r>
            <w:r>
              <w:rPr>
                <w:noProof/>
                <w:webHidden/>
              </w:rPr>
            </w:r>
            <w:r>
              <w:rPr>
                <w:noProof/>
                <w:webHidden/>
              </w:rPr>
              <w:fldChar w:fldCharType="separate"/>
            </w:r>
            <w:r>
              <w:rPr>
                <w:noProof/>
                <w:webHidden/>
              </w:rPr>
              <w:t>568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25" w:history="1">
            <w:r w:rsidRPr="00B5273E">
              <w:rPr>
                <w:rStyle w:val="Hyperlink"/>
                <w:noProof/>
              </w:rPr>
              <w:t>322.1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_Toc338154925 \h </w:instrText>
            </w:r>
            <w:r>
              <w:rPr>
                <w:noProof/>
                <w:webHidden/>
              </w:rPr>
            </w:r>
            <w:r>
              <w:rPr>
                <w:noProof/>
                <w:webHidden/>
              </w:rPr>
              <w:fldChar w:fldCharType="separate"/>
            </w:r>
            <w:r>
              <w:rPr>
                <w:noProof/>
                <w:webHidden/>
              </w:rPr>
              <w:t>568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26" w:history="1">
            <w:r w:rsidRPr="00B5273E">
              <w:rPr>
                <w:rStyle w:val="Hyperlink"/>
                <w:noProof/>
              </w:rPr>
              <w:t>322.1.1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_Toc338154926 \h </w:instrText>
            </w:r>
            <w:r>
              <w:rPr>
                <w:noProof/>
                <w:webHidden/>
              </w:rPr>
            </w:r>
            <w:r>
              <w:rPr>
                <w:noProof/>
                <w:webHidden/>
              </w:rPr>
              <w:fldChar w:fldCharType="separate"/>
            </w:r>
            <w:r>
              <w:rPr>
                <w:noProof/>
                <w:webHidden/>
              </w:rPr>
              <w:t>569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27" w:history="1">
            <w:r w:rsidRPr="00B5273E">
              <w:rPr>
                <w:rStyle w:val="Hyperlink"/>
                <w:noProof/>
              </w:rPr>
              <w:t>322.1.2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_Toc338154927 \h </w:instrText>
            </w:r>
            <w:r>
              <w:rPr>
                <w:noProof/>
                <w:webHidden/>
              </w:rPr>
            </w:r>
            <w:r>
              <w:rPr>
                <w:noProof/>
                <w:webHidden/>
              </w:rPr>
              <w:fldChar w:fldCharType="separate"/>
            </w:r>
            <w:r>
              <w:rPr>
                <w:noProof/>
                <w:webHidden/>
              </w:rPr>
              <w:t>569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28" w:history="1">
            <w:r w:rsidRPr="00B5273E">
              <w:rPr>
                <w:rStyle w:val="Hyperlink"/>
                <w:caps/>
                <w:noProof/>
              </w:rPr>
              <w:t>323</w:t>
            </w:r>
            <w:r>
              <w:rPr>
                <w:rFonts w:eastAsiaTheme="minorEastAsia"/>
                <w:noProof/>
              </w:rPr>
              <w:tab/>
            </w:r>
            <w:r w:rsidRPr="00B5273E">
              <w:rPr>
                <w:rStyle w:val="Hyperlink"/>
                <w:noProof/>
              </w:rPr>
              <w:t>SP_SCO548_DETAILS_DRAFT_PUBLISH_SCO565</w:t>
            </w:r>
            <w:r>
              <w:rPr>
                <w:noProof/>
                <w:webHidden/>
              </w:rPr>
              <w:tab/>
            </w:r>
            <w:r>
              <w:rPr>
                <w:noProof/>
                <w:webHidden/>
              </w:rPr>
              <w:fldChar w:fldCharType="begin"/>
            </w:r>
            <w:r>
              <w:rPr>
                <w:noProof/>
                <w:webHidden/>
              </w:rPr>
              <w:instrText xml:space="preserve"> PAGEREF _Toc338154928 \h </w:instrText>
            </w:r>
            <w:r>
              <w:rPr>
                <w:noProof/>
                <w:webHidden/>
              </w:rPr>
            </w:r>
            <w:r>
              <w:rPr>
                <w:noProof/>
                <w:webHidden/>
              </w:rPr>
              <w:fldChar w:fldCharType="separate"/>
            </w:r>
            <w:r>
              <w:rPr>
                <w:noProof/>
                <w:webHidden/>
              </w:rPr>
              <w:t>570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29" w:history="1">
            <w:r w:rsidRPr="00B5273E">
              <w:rPr>
                <w:rStyle w:val="Hyperlink"/>
                <w:noProof/>
              </w:rPr>
              <w:t>323.1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_Toc338154929 \h </w:instrText>
            </w:r>
            <w:r>
              <w:rPr>
                <w:noProof/>
                <w:webHidden/>
              </w:rPr>
            </w:r>
            <w:r>
              <w:rPr>
                <w:noProof/>
                <w:webHidden/>
              </w:rPr>
              <w:fldChar w:fldCharType="separate"/>
            </w:r>
            <w:r>
              <w:rPr>
                <w:noProof/>
                <w:webHidden/>
              </w:rPr>
              <w:t>570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30" w:history="1">
            <w:r w:rsidRPr="00B5273E">
              <w:rPr>
                <w:rStyle w:val="Hyperlink"/>
                <w:noProof/>
              </w:rPr>
              <w:t>323.1.1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_Toc338154930 \h </w:instrText>
            </w:r>
            <w:r>
              <w:rPr>
                <w:noProof/>
                <w:webHidden/>
              </w:rPr>
            </w:r>
            <w:r>
              <w:rPr>
                <w:noProof/>
                <w:webHidden/>
              </w:rPr>
              <w:fldChar w:fldCharType="separate"/>
            </w:r>
            <w:r>
              <w:rPr>
                <w:noProof/>
                <w:webHidden/>
              </w:rPr>
              <w:t>570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31" w:history="1">
            <w:r w:rsidRPr="00B5273E">
              <w:rPr>
                <w:rStyle w:val="Hyperlink"/>
                <w:noProof/>
              </w:rPr>
              <w:t>323.1.2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_Toc338154931 \h </w:instrText>
            </w:r>
            <w:r>
              <w:rPr>
                <w:noProof/>
                <w:webHidden/>
              </w:rPr>
            </w:r>
            <w:r>
              <w:rPr>
                <w:noProof/>
                <w:webHidden/>
              </w:rPr>
              <w:fldChar w:fldCharType="separate"/>
            </w:r>
            <w:r>
              <w:rPr>
                <w:noProof/>
                <w:webHidden/>
              </w:rPr>
              <w:t>570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32" w:history="1">
            <w:r w:rsidRPr="00B5273E">
              <w:rPr>
                <w:rStyle w:val="Hyperlink"/>
                <w:caps/>
                <w:noProof/>
              </w:rPr>
              <w:t>324</w:t>
            </w:r>
            <w:r>
              <w:rPr>
                <w:rFonts w:eastAsiaTheme="minorEastAsia"/>
                <w:noProof/>
              </w:rPr>
              <w:tab/>
            </w:r>
            <w:r w:rsidRPr="00B5273E">
              <w:rPr>
                <w:rStyle w:val="Hyperlink"/>
                <w:noProof/>
              </w:rPr>
              <w:t>SP_SCO548_DETAILS_DRAFT_PUBLISH_SCO567</w:t>
            </w:r>
            <w:r>
              <w:rPr>
                <w:noProof/>
                <w:webHidden/>
              </w:rPr>
              <w:tab/>
            </w:r>
            <w:r>
              <w:rPr>
                <w:noProof/>
                <w:webHidden/>
              </w:rPr>
              <w:fldChar w:fldCharType="begin"/>
            </w:r>
            <w:r>
              <w:rPr>
                <w:noProof/>
                <w:webHidden/>
              </w:rPr>
              <w:instrText xml:space="preserve"> PAGEREF _Toc338154932 \h </w:instrText>
            </w:r>
            <w:r>
              <w:rPr>
                <w:noProof/>
                <w:webHidden/>
              </w:rPr>
            </w:r>
            <w:r>
              <w:rPr>
                <w:noProof/>
                <w:webHidden/>
              </w:rPr>
              <w:fldChar w:fldCharType="separate"/>
            </w:r>
            <w:r>
              <w:rPr>
                <w:noProof/>
                <w:webHidden/>
              </w:rPr>
              <w:t>571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33" w:history="1">
            <w:r w:rsidRPr="00B5273E">
              <w:rPr>
                <w:rStyle w:val="Hyperlink"/>
                <w:noProof/>
              </w:rPr>
              <w:t>324.1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_Toc338154933 \h </w:instrText>
            </w:r>
            <w:r>
              <w:rPr>
                <w:noProof/>
                <w:webHidden/>
              </w:rPr>
            </w:r>
            <w:r>
              <w:rPr>
                <w:noProof/>
                <w:webHidden/>
              </w:rPr>
              <w:fldChar w:fldCharType="separate"/>
            </w:r>
            <w:r>
              <w:rPr>
                <w:noProof/>
                <w:webHidden/>
              </w:rPr>
              <w:t>571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34" w:history="1">
            <w:r w:rsidRPr="00B5273E">
              <w:rPr>
                <w:rStyle w:val="Hyperlink"/>
                <w:noProof/>
              </w:rPr>
              <w:t>324.1.1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_Toc338154934 \h </w:instrText>
            </w:r>
            <w:r>
              <w:rPr>
                <w:noProof/>
                <w:webHidden/>
              </w:rPr>
            </w:r>
            <w:r>
              <w:rPr>
                <w:noProof/>
                <w:webHidden/>
              </w:rPr>
              <w:fldChar w:fldCharType="separate"/>
            </w:r>
            <w:r>
              <w:rPr>
                <w:noProof/>
                <w:webHidden/>
              </w:rPr>
              <w:t>572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35" w:history="1">
            <w:r w:rsidRPr="00B5273E">
              <w:rPr>
                <w:rStyle w:val="Hyperlink"/>
                <w:noProof/>
              </w:rPr>
              <w:t>324.1.2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_Toc338154935 \h </w:instrText>
            </w:r>
            <w:r>
              <w:rPr>
                <w:noProof/>
                <w:webHidden/>
              </w:rPr>
            </w:r>
            <w:r>
              <w:rPr>
                <w:noProof/>
                <w:webHidden/>
              </w:rPr>
              <w:fldChar w:fldCharType="separate"/>
            </w:r>
            <w:r>
              <w:rPr>
                <w:noProof/>
                <w:webHidden/>
              </w:rPr>
              <w:t>572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36" w:history="1">
            <w:r w:rsidRPr="00B5273E">
              <w:rPr>
                <w:rStyle w:val="Hyperlink"/>
                <w:caps/>
                <w:noProof/>
              </w:rPr>
              <w:t>325</w:t>
            </w:r>
            <w:r>
              <w:rPr>
                <w:rFonts w:eastAsiaTheme="minorEastAsia"/>
                <w:noProof/>
              </w:rPr>
              <w:tab/>
            </w:r>
            <w:r w:rsidRPr="00B5273E">
              <w:rPr>
                <w:rStyle w:val="Hyperlink"/>
                <w:noProof/>
              </w:rPr>
              <w:t>SP_SCO548_DETAILS_FORM_LOAD</w:t>
            </w:r>
            <w:r>
              <w:rPr>
                <w:noProof/>
                <w:webHidden/>
              </w:rPr>
              <w:tab/>
            </w:r>
            <w:r>
              <w:rPr>
                <w:noProof/>
                <w:webHidden/>
              </w:rPr>
              <w:fldChar w:fldCharType="begin"/>
            </w:r>
            <w:r>
              <w:rPr>
                <w:noProof/>
                <w:webHidden/>
              </w:rPr>
              <w:instrText xml:space="preserve"> PAGEREF _Toc338154936 \h </w:instrText>
            </w:r>
            <w:r>
              <w:rPr>
                <w:noProof/>
                <w:webHidden/>
              </w:rPr>
            </w:r>
            <w:r>
              <w:rPr>
                <w:noProof/>
                <w:webHidden/>
              </w:rPr>
              <w:fldChar w:fldCharType="separate"/>
            </w:r>
            <w:r>
              <w:rPr>
                <w:noProof/>
                <w:webHidden/>
              </w:rPr>
              <w:t>573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37" w:history="1">
            <w:r w:rsidRPr="00B5273E">
              <w:rPr>
                <w:rStyle w:val="Hyperlink"/>
                <w:noProof/>
              </w:rPr>
              <w:t>325.1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_Toc338154937 \h </w:instrText>
            </w:r>
            <w:r>
              <w:rPr>
                <w:noProof/>
                <w:webHidden/>
              </w:rPr>
            </w:r>
            <w:r>
              <w:rPr>
                <w:noProof/>
                <w:webHidden/>
              </w:rPr>
              <w:fldChar w:fldCharType="separate"/>
            </w:r>
            <w:r>
              <w:rPr>
                <w:noProof/>
                <w:webHidden/>
              </w:rPr>
              <w:t>573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38" w:history="1">
            <w:r w:rsidRPr="00B5273E">
              <w:rPr>
                <w:rStyle w:val="Hyperlink"/>
                <w:noProof/>
              </w:rPr>
              <w:t>325.1.1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_Toc338154938 \h </w:instrText>
            </w:r>
            <w:r>
              <w:rPr>
                <w:noProof/>
                <w:webHidden/>
              </w:rPr>
            </w:r>
            <w:r>
              <w:rPr>
                <w:noProof/>
                <w:webHidden/>
              </w:rPr>
              <w:fldChar w:fldCharType="separate"/>
            </w:r>
            <w:r>
              <w:rPr>
                <w:noProof/>
                <w:webHidden/>
              </w:rPr>
              <w:t>573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39" w:history="1">
            <w:r w:rsidRPr="00B5273E">
              <w:rPr>
                <w:rStyle w:val="Hyperlink"/>
                <w:noProof/>
              </w:rPr>
              <w:t>325.1.2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_Toc338154939 \h </w:instrText>
            </w:r>
            <w:r>
              <w:rPr>
                <w:noProof/>
                <w:webHidden/>
              </w:rPr>
            </w:r>
            <w:r>
              <w:rPr>
                <w:noProof/>
                <w:webHidden/>
              </w:rPr>
              <w:fldChar w:fldCharType="separate"/>
            </w:r>
            <w:r>
              <w:rPr>
                <w:noProof/>
                <w:webHidden/>
              </w:rPr>
              <w:t>574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40" w:history="1">
            <w:r w:rsidRPr="00B5273E">
              <w:rPr>
                <w:rStyle w:val="Hyperlink"/>
                <w:caps/>
                <w:noProof/>
              </w:rPr>
              <w:t>326</w:t>
            </w:r>
            <w:r>
              <w:rPr>
                <w:rFonts w:eastAsiaTheme="minorEastAsia"/>
                <w:noProof/>
              </w:rPr>
              <w:tab/>
            </w:r>
            <w:r w:rsidRPr="00B5273E">
              <w:rPr>
                <w:rStyle w:val="Hyperlink"/>
                <w:noProof/>
              </w:rPr>
              <w:t>SP_SCO548_DETAILS_FORM_LOAD_ACCOUNT_NUMBER_LIST</w:t>
            </w:r>
            <w:r>
              <w:rPr>
                <w:noProof/>
                <w:webHidden/>
              </w:rPr>
              <w:tab/>
            </w:r>
            <w:r>
              <w:rPr>
                <w:noProof/>
                <w:webHidden/>
              </w:rPr>
              <w:fldChar w:fldCharType="begin"/>
            </w:r>
            <w:r>
              <w:rPr>
                <w:noProof/>
                <w:webHidden/>
              </w:rPr>
              <w:instrText xml:space="preserve"> PAGEREF _Toc338154940 \h </w:instrText>
            </w:r>
            <w:r>
              <w:rPr>
                <w:noProof/>
                <w:webHidden/>
              </w:rPr>
            </w:r>
            <w:r>
              <w:rPr>
                <w:noProof/>
                <w:webHidden/>
              </w:rPr>
              <w:fldChar w:fldCharType="separate"/>
            </w:r>
            <w:r>
              <w:rPr>
                <w:noProof/>
                <w:webHidden/>
              </w:rPr>
              <w:t>574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41" w:history="1">
            <w:r w:rsidRPr="00B5273E">
              <w:rPr>
                <w:rStyle w:val="Hyperlink"/>
                <w:noProof/>
              </w:rPr>
              <w:t>326.1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_Toc338154941 \h </w:instrText>
            </w:r>
            <w:r>
              <w:rPr>
                <w:noProof/>
                <w:webHidden/>
              </w:rPr>
            </w:r>
            <w:r>
              <w:rPr>
                <w:noProof/>
                <w:webHidden/>
              </w:rPr>
              <w:fldChar w:fldCharType="separate"/>
            </w:r>
            <w:r>
              <w:rPr>
                <w:noProof/>
                <w:webHidden/>
              </w:rPr>
              <w:t>574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42" w:history="1">
            <w:r w:rsidRPr="00B5273E">
              <w:rPr>
                <w:rStyle w:val="Hyperlink"/>
                <w:noProof/>
              </w:rPr>
              <w:t>326.1.1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_Toc338154942 \h </w:instrText>
            </w:r>
            <w:r>
              <w:rPr>
                <w:noProof/>
                <w:webHidden/>
              </w:rPr>
            </w:r>
            <w:r>
              <w:rPr>
                <w:noProof/>
                <w:webHidden/>
              </w:rPr>
              <w:fldChar w:fldCharType="separate"/>
            </w:r>
            <w:r>
              <w:rPr>
                <w:noProof/>
                <w:webHidden/>
              </w:rPr>
              <w:t>574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43" w:history="1">
            <w:r w:rsidRPr="00B5273E">
              <w:rPr>
                <w:rStyle w:val="Hyperlink"/>
                <w:noProof/>
              </w:rPr>
              <w:t>326.1.2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_Toc338154943 \h </w:instrText>
            </w:r>
            <w:r>
              <w:rPr>
                <w:noProof/>
                <w:webHidden/>
              </w:rPr>
            </w:r>
            <w:r>
              <w:rPr>
                <w:noProof/>
                <w:webHidden/>
              </w:rPr>
              <w:fldChar w:fldCharType="separate"/>
            </w:r>
            <w:r>
              <w:rPr>
                <w:noProof/>
                <w:webHidden/>
              </w:rPr>
              <w:t>574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44" w:history="1">
            <w:r w:rsidRPr="00B5273E">
              <w:rPr>
                <w:rStyle w:val="Hyperlink"/>
                <w:caps/>
                <w:noProof/>
              </w:rPr>
              <w:t>327</w:t>
            </w:r>
            <w:r>
              <w:rPr>
                <w:rFonts w:eastAsiaTheme="minorEastAsia"/>
                <w:noProof/>
              </w:rPr>
              <w:tab/>
            </w:r>
            <w:r w:rsidRPr="00B5273E">
              <w:rPr>
                <w:rStyle w:val="Hyperlink"/>
                <w:noProof/>
              </w:rPr>
              <w:t>SP_SCO548_DETAILS_FORM_LOAD_TRANSACTION_GROUP</w:t>
            </w:r>
            <w:r>
              <w:rPr>
                <w:noProof/>
                <w:webHidden/>
              </w:rPr>
              <w:tab/>
            </w:r>
            <w:r>
              <w:rPr>
                <w:noProof/>
                <w:webHidden/>
              </w:rPr>
              <w:fldChar w:fldCharType="begin"/>
            </w:r>
            <w:r>
              <w:rPr>
                <w:noProof/>
                <w:webHidden/>
              </w:rPr>
              <w:instrText xml:space="preserve"> PAGEREF _Toc338154944 \h </w:instrText>
            </w:r>
            <w:r>
              <w:rPr>
                <w:noProof/>
                <w:webHidden/>
              </w:rPr>
            </w:r>
            <w:r>
              <w:rPr>
                <w:noProof/>
                <w:webHidden/>
              </w:rPr>
              <w:fldChar w:fldCharType="separate"/>
            </w:r>
            <w:r>
              <w:rPr>
                <w:noProof/>
                <w:webHidden/>
              </w:rPr>
              <w:t>575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45" w:history="1">
            <w:r w:rsidRPr="00B5273E">
              <w:rPr>
                <w:rStyle w:val="Hyperlink"/>
                <w:noProof/>
              </w:rPr>
              <w:t>327.1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_Toc338154945 \h </w:instrText>
            </w:r>
            <w:r>
              <w:rPr>
                <w:noProof/>
                <w:webHidden/>
              </w:rPr>
            </w:r>
            <w:r>
              <w:rPr>
                <w:noProof/>
                <w:webHidden/>
              </w:rPr>
              <w:fldChar w:fldCharType="separate"/>
            </w:r>
            <w:r>
              <w:rPr>
                <w:noProof/>
                <w:webHidden/>
              </w:rPr>
              <w:t>575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46" w:history="1">
            <w:r w:rsidRPr="00B5273E">
              <w:rPr>
                <w:rStyle w:val="Hyperlink"/>
                <w:noProof/>
              </w:rPr>
              <w:t>327.1.1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_Toc338154946 \h </w:instrText>
            </w:r>
            <w:r>
              <w:rPr>
                <w:noProof/>
                <w:webHidden/>
              </w:rPr>
            </w:r>
            <w:r>
              <w:rPr>
                <w:noProof/>
                <w:webHidden/>
              </w:rPr>
              <w:fldChar w:fldCharType="separate"/>
            </w:r>
            <w:r>
              <w:rPr>
                <w:noProof/>
                <w:webHidden/>
              </w:rPr>
              <w:t>575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47" w:history="1">
            <w:r w:rsidRPr="00B5273E">
              <w:rPr>
                <w:rStyle w:val="Hyperlink"/>
                <w:noProof/>
              </w:rPr>
              <w:t>327.1.2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_Toc338154947 \h </w:instrText>
            </w:r>
            <w:r>
              <w:rPr>
                <w:noProof/>
                <w:webHidden/>
              </w:rPr>
            </w:r>
            <w:r>
              <w:rPr>
                <w:noProof/>
                <w:webHidden/>
              </w:rPr>
              <w:fldChar w:fldCharType="separate"/>
            </w:r>
            <w:r>
              <w:rPr>
                <w:noProof/>
                <w:webHidden/>
              </w:rPr>
              <w:t>575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48" w:history="1">
            <w:r w:rsidRPr="00B5273E">
              <w:rPr>
                <w:rStyle w:val="Hyperlink"/>
                <w:caps/>
                <w:noProof/>
              </w:rPr>
              <w:t>328</w:t>
            </w:r>
            <w:r>
              <w:rPr>
                <w:rFonts w:eastAsiaTheme="minorEastAsia"/>
                <w:noProof/>
              </w:rPr>
              <w:tab/>
            </w:r>
            <w:r w:rsidRPr="00B5273E">
              <w:rPr>
                <w:rStyle w:val="Hyperlink"/>
                <w:noProof/>
              </w:rPr>
              <w:t>SP_SCO548_DETAILS_NOTE_ADD</w:t>
            </w:r>
            <w:r>
              <w:rPr>
                <w:noProof/>
                <w:webHidden/>
              </w:rPr>
              <w:tab/>
            </w:r>
            <w:r>
              <w:rPr>
                <w:noProof/>
                <w:webHidden/>
              </w:rPr>
              <w:fldChar w:fldCharType="begin"/>
            </w:r>
            <w:r>
              <w:rPr>
                <w:noProof/>
                <w:webHidden/>
              </w:rPr>
              <w:instrText xml:space="preserve"> PAGEREF _Toc338154948 \h </w:instrText>
            </w:r>
            <w:r>
              <w:rPr>
                <w:noProof/>
                <w:webHidden/>
              </w:rPr>
            </w:r>
            <w:r>
              <w:rPr>
                <w:noProof/>
                <w:webHidden/>
              </w:rPr>
              <w:fldChar w:fldCharType="separate"/>
            </w:r>
            <w:r>
              <w:rPr>
                <w:noProof/>
                <w:webHidden/>
              </w:rPr>
              <w:t>576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49" w:history="1">
            <w:r w:rsidRPr="00B5273E">
              <w:rPr>
                <w:rStyle w:val="Hyperlink"/>
                <w:noProof/>
              </w:rPr>
              <w:t>328.1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_Toc338154949 \h </w:instrText>
            </w:r>
            <w:r>
              <w:rPr>
                <w:noProof/>
                <w:webHidden/>
              </w:rPr>
            </w:r>
            <w:r>
              <w:rPr>
                <w:noProof/>
                <w:webHidden/>
              </w:rPr>
              <w:fldChar w:fldCharType="separate"/>
            </w:r>
            <w:r>
              <w:rPr>
                <w:noProof/>
                <w:webHidden/>
              </w:rPr>
              <w:t>576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50" w:history="1">
            <w:r w:rsidRPr="00B5273E">
              <w:rPr>
                <w:rStyle w:val="Hyperlink"/>
                <w:noProof/>
              </w:rPr>
              <w:t>328.1.1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_Toc338154950 \h </w:instrText>
            </w:r>
            <w:r>
              <w:rPr>
                <w:noProof/>
                <w:webHidden/>
              </w:rPr>
            </w:r>
            <w:r>
              <w:rPr>
                <w:noProof/>
                <w:webHidden/>
              </w:rPr>
              <w:fldChar w:fldCharType="separate"/>
            </w:r>
            <w:r>
              <w:rPr>
                <w:noProof/>
                <w:webHidden/>
              </w:rPr>
              <w:t>576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51" w:history="1">
            <w:r w:rsidRPr="00B5273E">
              <w:rPr>
                <w:rStyle w:val="Hyperlink"/>
                <w:noProof/>
              </w:rPr>
              <w:t>328.1.2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_Toc338154951 \h </w:instrText>
            </w:r>
            <w:r>
              <w:rPr>
                <w:noProof/>
                <w:webHidden/>
              </w:rPr>
            </w:r>
            <w:r>
              <w:rPr>
                <w:noProof/>
                <w:webHidden/>
              </w:rPr>
              <w:fldChar w:fldCharType="separate"/>
            </w:r>
            <w:r>
              <w:rPr>
                <w:noProof/>
                <w:webHidden/>
              </w:rPr>
              <w:t>576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52" w:history="1">
            <w:r w:rsidRPr="00B5273E">
              <w:rPr>
                <w:rStyle w:val="Hyperlink"/>
                <w:caps/>
                <w:noProof/>
              </w:rPr>
              <w:t>329</w:t>
            </w:r>
            <w:r>
              <w:rPr>
                <w:rFonts w:eastAsiaTheme="minorEastAsia"/>
                <w:noProof/>
              </w:rPr>
              <w:tab/>
            </w:r>
            <w:r w:rsidRPr="00B5273E">
              <w:rPr>
                <w:rStyle w:val="Hyperlink"/>
                <w:noProof/>
              </w:rPr>
              <w:t>SP_SCO548_DETAILS_NOTE_LOAD</w:t>
            </w:r>
            <w:r>
              <w:rPr>
                <w:noProof/>
                <w:webHidden/>
              </w:rPr>
              <w:tab/>
            </w:r>
            <w:r>
              <w:rPr>
                <w:noProof/>
                <w:webHidden/>
              </w:rPr>
              <w:fldChar w:fldCharType="begin"/>
            </w:r>
            <w:r>
              <w:rPr>
                <w:noProof/>
                <w:webHidden/>
              </w:rPr>
              <w:instrText xml:space="preserve"> PAGEREF _Toc338154952 \h </w:instrText>
            </w:r>
            <w:r>
              <w:rPr>
                <w:noProof/>
                <w:webHidden/>
              </w:rPr>
            </w:r>
            <w:r>
              <w:rPr>
                <w:noProof/>
                <w:webHidden/>
              </w:rPr>
              <w:fldChar w:fldCharType="separate"/>
            </w:r>
            <w:r>
              <w:rPr>
                <w:noProof/>
                <w:webHidden/>
              </w:rPr>
              <w:t>577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53" w:history="1">
            <w:r w:rsidRPr="00B5273E">
              <w:rPr>
                <w:rStyle w:val="Hyperlink"/>
                <w:noProof/>
              </w:rPr>
              <w:t>329.1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_Toc338154953 \h </w:instrText>
            </w:r>
            <w:r>
              <w:rPr>
                <w:noProof/>
                <w:webHidden/>
              </w:rPr>
            </w:r>
            <w:r>
              <w:rPr>
                <w:noProof/>
                <w:webHidden/>
              </w:rPr>
              <w:fldChar w:fldCharType="separate"/>
            </w:r>
            <w:r>
              <w:rPr>
                <w:noProof/>
                <w:webHidden/>
              </w:rPr>
              <w:t>577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54" w:history="1">
            <w:r w:rsidRPr="00B5273E">
              <w:rPr>
                <w:rStyle w:val="Hyperlink"/>
                <w:noProof/>
              </w:rPr>
              <w:t>329.1.1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_Toc338154954 \h </w:instrText>
            </w:r>
            <w:r>
              <w:rPr>
                <w:noProof/>
                <w:webHidden/>
              </w:rPr>
            </w:r>
            <w:r>
              <w:rPr>
                <w:noProof/>
                <w:webHidden/>
              </w:rPr>
              <w:fldChar w:fldCharType="separate"/>
            </w:r>
            <w:r>
              <w:rPr>
                <w:noProof/>
                <w:webHidden/>
              </w:rPr>
              <w:t>577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55" w:history="1">
            <w:r w:rsidRPr="00B5273E">
              <w:rPr>
                <w:rStyle w:val="Hyperlink"/>
                <w:noProof/>
              </w:rPr>
              <w:t>329.1.2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_Toc338154955 \h </w:instrText>
            </w:r>
            <w:r>
              <w:rPr>
                <w:noProof/>
                <w:webHidden/>
              </w:rPr>
            </w:r>
            <w:r>
              <w:rPr>
                <w:noProof/>
                <w:webHidden/>
              </w:rPr>
              <w:fldChar w:fldCharType="separate"/>
            </w:r>
            <w:r>
              <w:rPr>
                <w:noProof/>
                <w:webHidden/>
              </w:rPr>
              <w:t>577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56" w:history="1">
            <w:r w:rsidRPr="00B5273E">
              <w:rPr>
                <w:rStyle w:val="Hyperlink"/>
                <w:caps/>
                <w:noProof/>
              </w:rPr>
              <w:t>330</w:t>
            </w:r>
            <w:r>
              <w:rPr>
                <w:rFonts w:eastAsiaTheme="minorEastAsia"/>
                <w:noProof/>
              </w:rPr>
              <w:tab/>
            </w:r>
            <w:r w:rsidRPr="00B5273E">
              <w:rPr>
                <w:rStyle w:val="Hyperlink"/>
                <w:noProof/>
              </w:rPr>
              <w:t>SP_SCO548_DRAFT_PUBLISH_MANAGER</w:t>
            </w:r>
            <w:r>
              <w:rPr>
                <w:noProof/>
                <w:webHidden/>
              </w:rPr>
              <w:tab/>
            </w:r>
            <w:r>
              <w:rPr>
                <w:noProof/>
                <w:webHidden/>
              </w:rPr>
              <w:fldChar w:fldCharType="begin"/>
            </w:r>
            <w:r>
              <w:rPr>
                <w:noProof/>
                <w:webHidden/>
              </w:rPr>
              <w:instrText xml:space="preserve"> PAGEREF _Toc338154956 \h </w:instrText>
            </w:r>
            <w:r>
              <w:rPr>
                <w:noProof/>
                <w:webHidden/>
              </w:rPr>
            </w:r>
            <w:r>
              <w:rPr>
                <w:noProof/>
                <w:webHidden/>
              </w:rPr>
              <w:fldChar w:fldCharType="separate"/>
            </w:r>
            <w:r>
              <w:rPr>
                <w:noProof/>
                <w:webHidden/>
              </w:rPr>
              <w:t>578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57" w:history="1">
            <w:r w:rsidRPr="00B5273E">
              <w:rPr>
                <w:rStyle w:val="Hyperlink"/>
                <w:noProof/>
              </w:rPr>
              <w:t>330.1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_Toc338154957 \h </w:instrText>
            </w:r>
            <w:r>
              <w:rPr>
                <w:noProof/>
                <w:webHidden/>
              </w:rPr>
            </w:r>
            <w:r>
              <w:rPr>
                <w:noProof/>
                <w:webHidden/>
              </w:rPr>
              <w:fldChar w:fldCharType="separate"/>
            </w:r>
            <w:r>
              <w:rPr>
                <w:noProof/>
                <w:webHidden/>
              </w:rPr>
              <w:t>578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58" w:history="1">
            <w:r w:rsidRPr="00B5273E">
              <w:rPr>
                <w:rStyle w:val="Hyperlink"/>
                <w:noProof/>
              </w:rPr>
              <w:t>330.1.1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_Toc338154958 \h </w:instrText>
            </w:r>
            <w:r>
              <w:rPr>
                <w:noProof/>
                <w:webHidden/>
              </w:rPr>
            </w:r>
            <w:r>
              <w:rPr>
                <w:noProof/>
                <w:webHidden/>
              </w:rPr>
              <w:fldChar w:fldCharType="separate"/>
            </w:r>
            <w:r>
              <w:rPr>
                <w:noProof/>
                <w:webHidden/>
              </w:rPr>
              <w:t>578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59" w:history="1">
            <w:r w:rsidRPr="00B5273E">
              <w:rPr>
                <w:rStyle w:val="Hyperlink"/>
                <w:noProof/>
              </w:rPr>
              <w:t>330.1.2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_Toc338154959 \h </w:instrText>
            </w:r>
            <w:r>
              <w:rPr>
                <w:noProof/>
                <w:webHidden/>
              </w:rPr>
            </w:r>
            <w:r>
              <w:rPr>
                <w:noProof/>
                <w:webHidden/>
              </w:rPr>
              <w:fldChar w:fldCharType="separate"/>
            </w:r>
            <w:r>
              <w:rPr>
                <w:noProof/>
                <w:webHidden/>
              </w:rPr>
              <w:t>578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60" w:history="1">
            <w:r w:rsidRPr="00B5273E">
              <w:rPr>
                <w:rStyle w:val="Hyperlink"/>
                <w:caps/>
                <w:noProof/>
              </w:rPr>
              <w:t>331</w:t>
            </w:r>
            <w:r>
              <w:rPr>
                <w:rFonts w:eastAsiaTheme="minorEastAsia"/>
                <w:noProof/>
              </w:rPr>
              <w:tab/>
            </w:r>
            <w:r w:rsidRPr="00B5273E">
              <w:rPr>
                <w:rStyle w:val="Hyperlink"/>
                <w:noProof/>
              </w:rPr>
              <w:t>SP_SCO548_DRAFT_PURGE</w:t>
            </w:r>
            <w:r>
              <w:rPr>
                <w:noProof/>
                <w:webHidden/>
              </w:rPr>
              <w:tab/>
            </w:r>
            <w:r>
              <w:rPr>
                <w:noProof/>
                <w:webHidden/>
              </w:rPr>
              <w:fldChar w:fldCharType="begin"/>
            </w:r>
            <w:r>
              <w:rPr>
                <w:noProof/>
                <w:webHidden/>
              </w:rPr>
              <w:instrText xml:space="preserve"> PAGEREF _Toc338154960 \h </w:instrText>
            </w:r>
            <w:r>
              <w:rPr>
                <w:noProof/>
                <w:webHidden/>
              </w:rPr>
            </w:r>
            <w:r>
              <w:rPr>
                <w:noProof/>
                <w:webHidden/>
              </w:rPr>
              <w:fldChar w:fldCharType="separate"/>
            </w:r>
            <w:r>
              <w:rPr>
                <w:noProof/>
                <w:webHidden/>
              </w:rPr>
              <w:t>579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61" w:history="1">
            <w:r w:rsidRPr="00B5273E">
              <w:rPr>
                <w:rStyle w:val="Hyperlink"/>
                <w:noProof/>
              </w:rPr>
              <w:t>331.1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_Toc338154961 \h </w:instrText>
            </w:r>
            <w:r>
              <w:rPr>
                <w:noProof/>
                <w:webHidden/>
              </w:rPr>
            </w:r>
            <w:r>
              <w:rPr>
                <w:noProof/>
                <w:webHidden/>
              </w:rPr>
              <w:fldChar w:fldCharType="separate"/>
            </w:r>
            <w:r>
              <w:rPr>
                <w:noProof/>
                <w:webHidden/>
              </w:rPr>
              <w:t>579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62" w:history="1">
            <w:r w:rsidRPr="00B5273E">
              <w:rPr>
                <w:rStyle w:val="Hyperlink"/>
                <w:noProof/>
              </w:rPr>
              <w:t>331.1.1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_Toc338154962 \h </w:instrText>
            </w:r>
            <w:r>
              <w:rPr>
                <w:noProof/>
                <w:webHidden/>
              </w:rPr>
            </w:r>
            <w:r>
              <w:rPr>
                <w:noProof/>
                <w:webHidden/>
              </w:rPr>
              <w:fldChar w:fldCharType="separate"/>
            </w:r>
            <w:r>
              <w:rPr>
                <w:noProof/>
                <w:webHidden/>
              </w:rPr>
              <w:t>579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63" w:history="1">
            <w:r w:rsidRPr="00B5273E">
              <w:rPr>
                <w:rStyle w:val="Hyperlink"/>
                <w:noProof/>
              </w:rPr>
              <w:t>331.1.2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_Toc338154963 \h </w:instrText>
            </w:r>
            <w:r>
              <w:rPr>
                <w:noProof/>
                <w:webHidden/>
              </w:rPr>
            </w:r>
            <w:r>
              <w:rPr>
                <w:noProof/>
                <w:webHidden/>
              </w:rPr>
              <w:fldChar w:fldCharType="separate"/>
            </w:r>
            <w:r>
              <w:rPr>
                <w:noProof/>
                <w:webHidden/>
              </w:rPr>
              <w:t>580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64" w:history="1">
            <w:r w:rsidRPr="00B5273E">
              <w:rPr>
                <w:rStyle w:val="Hyperlink"/>
                <w:caps/>
                <w:noProof/>
              </w:rPr>
              <w:t>332</w:t>
            </w:r>
            <w:r>
              <w:rPr>
                <w:rFonts w:eastAsiaTheme="minorEastAsia"/>
                <w:noProof/>
              </w:rPr>
              <w:tab/>
            </w:r>
            <w:r w:rsidRPr="00B5273E">
              <w:rPr>
                <w:rStyle w:val="Hyperlink"/>
                <w:noProof/>
              </w:rPr>
              <w:t>SP_SCO548_MAPPING_FORM_LOAD</w:t>
            </w:r>
            <w:r>
              <w:rPr>
                <w:noProof/>
                <w:webHidden/>
              </w:rPr>
              <w:tab/>
            </w:r>
            <w:r>
              <w:rPr>
                <w:noProof/>
                <w:webHidden/>
              </w:rPr>
              <w:fldChar w:fldCharType="begin"/>
            </w:r>
            <w:r>
              <w:rPr>
                <w:noProof/>
                <w:webHidden/>
              </w:rPr>
              <w:instrText xml:space="preserve"> PAGEREF _Toc338154964 \h </w:instrText>
            </w:r>
            <w:r>
              <w:rPr>
                <w:noProof/>
                <w:webHidden/>
              </w:rPr>
            </w:r>
            <w:r>
              <w:rPr>
                <w:noProof/>
                <w:webHidden/>
              </w:rPr>
              <w:fldChar w:fldCharType="separate"/>
            </w:r>
            <w:r>
              <w:rPr>
                <w:noProof/>
                <w:webHidden/>
              </w:rPr>
              <w:t>580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65" w:history="1">
            <w:r w:rsidRPr="00B5273E">
              <w:rPr>
                <w:rStyle w:val="Hyperlink"/>
                <w:noProof/>
              </w:rPr>
              <w:t>332.1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_Toc338154965 \h </w:instrText>
            </w:r>
            <w:r>
              <w:rPr>
                <w:noProof/>
                <w:webHidden/>
              </w:rPr>
            </w:r>
            <w:r>
              <w:rPr>
                <w:noProof/>
                <w:webHidden/>
              </w:rPr>
              <w:fldChar w:fldCharType="separate"/>
            </w:r>
            <w:r>
              <w:rPr>
                <w:noProof/>
                <w:webHidden/>
              </w:rPr>
              <w:t>580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66" w:history="1">
            <w:r w:rsidRPr="00B5273E">
              <w:rPr>
                <w:rStyle w:val="Hyperlink"/>
                <w:noProof/>
              </w:rPr>
              <w:t>332.1.1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_Toc338154966 \h </w:instrText>
            </w:r>
            <w:r>
              <w:rPr>
                <w:noProof/>
                <w:webHidden/>
              </w:rPr>
            </w:r>
            <w:r>
              <w:rPr>
                <w:noProof/>
                <w:webHidden/>
              </w:rPr>
              <w:fldChar w:fldCharType="separate"/>
            </w:r>
            <w:r>
              <w:rPr>
                <w:noProof/>
                <w:webHidden/>
              </w:rPr>
              <w:t>580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67" w:history="1">
            <w:r w:rsidRPr="00B5273E">
              <w:rPr>
                <w:rStyle w:val="Hyperlink"/>
                <w:noProof/>
              </w:rPr>
              <w:t>332.1.2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_Toc338154967 \h </w:instrText>
            </w:r>
            <w:r>
              <w:rPr>
                <w:noProof/>
                <w:webHidden/>
              </w:rPr>
            </w:r>
            <w:r>
              <w:rPr>
                <w:noProof/>
                <w:webHidden/>
              </w:rPr>
              <w:fldChar w:fldCharType="separate"/>
            </w:r>
            <w:r>
              <w:rPr>
                <w:noProof/>
                <w:webHidden/>
              </w:rPr>
              <w:t>580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68" w:history="1">
            <w:r w:rsidRPr="00B5273E">
              <w:rPr>
                <w:rStyle w:val="Hyperlink"/>
                <w:caps/>
                <w:noProof/>
              </w:rPr>
              <w:t>333</w:t>
            </w:r>
            <w:r>
              <w:rPr>
                <w:rFonts w:eastAsiaTheme="minorEastAsia"/>
                <w:noProof/>
              </w:rPr>
              <w:tab/>
            </w:r>
            <w:r w:rsidRPr="00B5273E">
              <w:rPr>
                <w:rStyle w:val="Hyperlink"/>
                <w:noProof/>
              </w:rPr>
              <w:t>SP_SCO548_MASTER_DRAFT_ADD</w:t>
            </w:r>
            <w:r>
              <w:rPr>
                <w:noProof/>
                <w:webHidden/>
              </w:rPr>
              <w:tab/>
            </w:r>
            <w:r>
              <w:rPr>
                <w:noProof/>
                <w:webHidden/>
              </w:rPr>
              <w:fldChar w:fldCharType="begin"/>
            </w:r>
            <w:r>
              <w:rPr>
                <w:noProof/>
                <w:webHidden/>
              </w:rPr>
              <w:instrText xml:space="preserve"> PAGEREF _Toc338154968 \h </w:instrText>
            </w:r>
            <w:r>
              <w:rPr>
                <w:noProof/>
                <w:webHidden/>
              </w:rPr>
            </w:r>
            <w:r>
              <w:rPr>
                <w:noProof/>
                <w:webHidden/>
              </w:rPr>
              <w:fldChar w:fldCharType="separate"/>
            </w:r>
            <w:r>
              <w:rPr>
                <w:noProof/>
                <w:webHidden/>
              </w:rPr>
              <w:t>581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69" w:history="1">
            <w:r w:rsidRPr="00B5273E">
              <w:rPr>
                <w:rStyle w:val="Hyperlink"/>
                <w:noProof/>
              </w:rPr>
              <w:t>333.1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_Toc338154969 \h </w:instrText>
            </w:r>
            <w:r>
              <w:rPr>
                <w:noProof/>
                <w:webHidden/>
              </w:rPr>
            </w:r>
            <w:r>
              <w:rPr>
                <w:noProof/>
                <w:webHidden/>
              </w:rPr>
              <w:fldChar w:fldCharType="separate"/>
            </w:r>
            <w:r>
              <w:rPr>
                <w:noProof/>
                <w:webHidden/>
              </w:rPr>
              <w:t>581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70" w:history="1">
            <w:r w:rsidRPr="00B5273E">
              <w:rPr>
                <w:rStyle w:val="Hyperlink"/>
                <w:noProof/>
              </w:rPr>
              <w:t>333.1.1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_Toc338154970 \h </w:instrText>
            </w:r>
            <w:r>
              <w:rPr>
                <w:noProof/>
                <w:webHidden/>
              </w:rPr>
            </w:r>
            <w:r>
              <w:rPr>
                <w:noProof/>
                <w:webHidden/>
              </w:rPr>
              <w:fldChar w:fldCharType="separate"/>
            </w:r>
            <w:r>
              <w:rPr>
                <w:noProof/>
                <w:webHidden/>
              </w:rPr>
              <w:t>581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71" w:history="1">
            <w:r w:rsidRPr="00B5273E">
              <w:rPr>
                <w:rStyle w:val="Hyperlink"/>
                <w:noProof/>
              </w:rPr>
              <w:t>333.1.2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_Toc338154971 \h </w:instrText>
            </w:r>
            <w:r>
              <w:rPr>
                <w:noProof/>
                <w:webHidden/>
              </w:rPr>
            </w:r>
            <w:r>
              <w:rPr>
                <w:noProof/>
                <w:webHidden/>
              </w:rPr>
              <w:fldChar w:fldCharType="separate"/>
            </w:r>
            <w:r>
              <w:rPr>
                <w:noProof/>
                <w:webHidden/>
              </w:rPr>
              <w:t>582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72" w:history="1">
            <w:r w:rsidRPr="00B5273E">
              <w:rPr>
                <w:rStyle w:val="Hyperlink"/>
                <w:caps/>
                <w:noProof/>
              </w:rPr>
              <w:t>334</w:t>
            </w:r>
            <w:r>
              <w:rPr>
                <w:rFonts w:eastAsiaTheme="minorEastAsia"/>
                <w:noProof/>
              </w:rPr>
              <w:tab/>
            </w:r>
            <w:r w:rsidRPr="00B5273E">
              <w:rPr>
                <w:rStyle w:val="Hyperlink"/>
                <w:noProof/>
              </w:rPr>
              <w:t>SP_SCO548_MASTER_DRAFT_FORM_LOAD_WORKSHEET_LIST</w:t>
            </w:r>
            <w:r>
              <w:rPr>
                <w:noProof/>
                <w:webHidden/>
              </w:rPr>
              <w:tab/>
            </w:r>
            <w:r>
              <w:rPr>
                <w:noProof/>
                <w:webHidden/>
              </w:rPr>
              <w:fldChar w:fldCharType="begin"/>
            </w:r>
            <w:r>
              <w:rPr>
                <w:noProof/>
                <w:webHidden/>
              </w:rPr>
              <w:instrText xml:space="preserve"> PAGEREF _Toc338154972 \h </w:instrText>
            </w:r>
            <w:r>
              <w:rPr>
                <w:noProof/>
                <w:webHidden/>
              </w:rPr>
            </w:r>
            <w:r>
              <w:rPr>
                <w:noProof/>
                <w:webHidden/>
              </w:rPr>
              <w:fldChar w:fldCharType="separate"/>
            </w:r>
            <w:r>
              <w:rPr>
                <w:noProof/>
                <w:webHidden/>
              </w:rPr>
              <w:t>582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73" w:history="1">
            <w:r w:rsidRPr="00B5273E">
              <w:rPr>
                <w:rStyle w:val="Hyperlink"/>
                <w:noProof/>
              </w:rPr>
              <w:t>334.1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_Toc338154973 \h </w:instrText>
            </w:r>
            <w:r>
              <w:rPr>
                <w:noProof/>
                <w:webHidden/>
              </w:rPr>
            </w:r>
            <w:r>
              <w:rPr>
                <w:noProof/>
                <w:webHidden/>
              </w:rPr>
              <w:fldChar w:fldCharType="separate"/>
            </w:r>
            <w:r>
              <w:rPr>
                <w:noProof/>
                <w:webHidden/>
              </w:rPr>
              <w:t>582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74" w:history="1">
            <w:r w:rsidRPr="00B5273E">
              <w:rPr>
                <w:rStyle w:val="Hyperlink"/>
                <w:noProof/>
              </w:rPr>
              <w:t>334.1.1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_Toc338154974 \h </w:instrText>
            </w:r>
            <w:r>
              <w:rPr>
                <w:noProof/>
                <w:webHidden/>
              </w:rPr>
            </w:r>
            <w:r>
              <w:rPr>
                <w:noProof/>
                <w:webHidden/>
              </w:rPr>
              <w:fldChar w:fldCharType="separate"/>
            </w:r>
            <w:r>
              <w:rPr>
                <w:noProof/>
                <w:webHidden/>
              </w:rPr>
              <w:t>582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75" w:history="1">
            <w:r w:rsidRPr="00B5273E">
              <w:rPr>
                <w:rStyle w:val="Hyperlink"/>
                <w:noProof/>
              </w:rPr>
              <w:t>334.1.2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_Toc338154975 \h </w:instrText>
            </w:r>
            <w:r>
              <w:rPr>
                <w:noProof/>
                <w:webHidden/>
              </w:rPr>
            </w:r>
            <w:r>
              <w:rPr>
                <w:noProof/>
                <w:webHidden/>
              </w:rPr>
              <w:fldChar w:fldCharType="separate"/>
            </w:r>
            <w:r>
              <w:rPr>
                <w:noProof/>
                <w:webHidden/>
              </w:rPr>
              <w:t>583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76" w:history="1">
            <w:r w:rsidRPr="00B5273E">
              <w:rPr>
                <w:rStyle w:val="Hyperlink"/>
                <w:caps/>
                <w:noProof/>
              </w:rPr>
              <w:t>335</w:t>
            </w:r>
            <w:r>
              <w:rPr>
                <w:rFonts w:eastAsiaTheme="minorEastAsia"/>
                <w:noProof/>
              </w:rPr>
              <w:tab/>
            </w:r>
            <w:r w:rsidRPr="00B5273E">
              <w:rPr>
                <w:rStyle w:val="Hyperlink"/>
                <w:noProof/>
              </w:rPr>
              <w:t>SP_SCO548_MASTER_DRAFT_FORM_UPDATE</w:t>
            </w:r>
            <w:r>
              <w:rPr>
                <w:noProof/>
                <w:webHidden/>
              </w:rPr>
              <w:tab/>
            </w:r>
            <w:r>
              <w:rPr>
                <w:noProof/>
                <w:webHidden/>
              </w:rPr>
              <w:fldChar w:fldCharType="begin"/>
            </w:r>
            <w:r>
              <w:rPr>
                <w:noProof/>
                <w:webHidden/>
              </w:rPr>
              <w:instrText xml:space="preserve"> PAGEREF _Toc338154976 \h </w:instrText>
            </w:r>
            <w:r>
              <w:rPr>
                <w:noProof/>
                <w:webHidden/>
              </w:rPr>
            </w:r>
            <w:r>
              <w:rPr>
                <w:noProof/>
                <w:webHidden/>
              </w:rPr>
              <w:fldChar w:fldCharType="separate"/>
            </w:r>
            <w:r>
              <w:rPr>
                <w:noProof/>
                <w:webHidden/>
              </w:rPr>
              <w:t>583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77" w:history="1">
            <w:r w:rsidRPr="00B5273E">
              <w:rPr>
                <w:rStyle w:val="Hyperlink"/>
                <w:noProof/>
              </w:rPr>
              <w:t>335.1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_Toc338154977 \h </w:instrText>
            </w:r>
            <w:r>
              <w:rPr>
                <w:noProof/>
                <w:webHidden/>
              </w:rPr>
            </w:r>
            <w:r>
              <w:rPr>
                <w:noProof/>
                <w:webHidden/>
              </w:rPr>
              <w:fldChar w:fldCharType="separate"/>
            </w:r>
            <w:r>
              <w:rPr>
                <w:noProof/>
                <w:webHidden/>
              </w:rPr>
              <w:t>583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78" w:history="1">
            <w:r w:rsidRPr="00B5273E">
              <w:rPr>
                <w:rStyle w:val="Hyperlink"/>
                <w:noProof/>
              </w:rPr>
              <w:t>335.1.1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_Toc338154978 \h </w:instrText>
            </w:r>
            <w:r>
              <w:rPr>
                <w:noProof/>
                <w:webHidden/>
              </w:rPr>
            </w:r>
            <w:r>
              <w:rPr>
                <w:noProof/>
                <w:webHidden/>
              </w:rPr>
              <w:fldChar w:fldCharType="separate"/>
            </w:r>
            <w:r>
              <w:rPr>
                <w:noProof/>
                <w:webHidden/>
              </w:rPr>
              <w:t>583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79" w:history="1">
            <w:r w:rsidRPr="00B5273E">
              <w:rPr>
                <w:rStyle w:val="Hyperlink"/>
                <w:noProof/>
              </w:rPr>
              <w:t>335.1.2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_Toc338154979 \h </w:instrText>
            </w:r>
            <w:r>
              <w:rPr>
                <w:noProof/>
                <w:webHidden/>
              </w:rPr>
            </w:r>
            <w:r>
              <w:rPr>
                <w:noProof/>
                <w:webHidden/>
              </w:rPr>
              <w:fldChar w:fldCharType="separate"/>
            </w:r>
            <w:r>
              <w:rPr>
                <w:noProof/>
                <w:webHidden/>
              </w:rPr>
              <w:t>584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80" w:history="1">
            <w:r w:rsidRPr="00B5273E">
              <w:rPr>
                <w:rStyle w:val="Hyperlink"/>
                <w:caps/>
                <w:noProof/>
              </w:rPr>
              <w:t>336</w:t>
            </w:r>
            <w:r>
              <w:rPr>
                <w:rFonts w:eastAsiaTheme="minorEastAsia"/>
                <w:noProof/>
              </w:rPr>
              <w:tab/>
            </w:r>
            <w:r w:rsidRPr="00B5273E">
              <w:rPr>
                <w:rStyle w:val="Hyperlink"/>
                <w:noProof/>
              </w:rPr>
              <w:t>SP_SCO548_MASTER_DRAFT_SET_IS_PUBLISHED_FLAG</w:t>
            </w:r>
            <w:r>
              <w:rPr>
                <w:noProof/>
                <w:webHidden/>
              </w:rPr>
              <w:tab/>
            </w:r>
            <w:r>
              <w:rPr>
                <w:noProof/>
                <w:webHidden/>
              </w:rPr>
              <w:fldChar w:fldCharType="begin"/>
            </w:r>
            <w:r>
              <w:rPr>
                <w:noProof/>
                <w:webHidden/>
              </w:rPr>
              <w:instrText xml:space="preserve"> PAGEREF _Toc338154980 \h </w:instrText>
            </w:r>
            <w:r>
              <w:rPr>
                <w:noProof/>
                <w:webHidden/>
              </w:rPr>
            </w:r>
            <w:r>
              <w:rPr>
                <w:noProof/>
                <w:webHidden/>
              </w:rPr>
              <w:fldChar w:fldCharType="separate"/>
            </w:r>
            <w:r>
              <w:rPr>
                <w:noProof/>
                <w:webHidden/>
              </w:rPr>
              <w:t>584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81" w:history="1">
            <w:r w:rsidRPr="00B5273E">
              <w:rPr>
                <w:rStyle w:val="Hyperlink"/>
                <w:noProof/>
              </w:rPr>
              <w:t>336.1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_Toc338154981 \h </w:instrText>
            </w:r>
            <w:r>
              <w:rPr>
                <w:noProof/>
                <w:webHidden/>
              </w:rPr>
            </w:r>
            <w:r>
              <w:rPr>
                <w:noProof/>
                <w:webHidden/>
              </w:rPr>
              <w:fldChar w:fldCharType="separate"/>
            </w:r>
            <w:r>
              <w:rPr>
                <w:noProof/>
                <w:webHidden/>
              </w:rPr>
              <w:t>584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82" w:history="1">
            <w:r w:rsidRPr="00B5273E">
              <w:rPr>
                <w:rStyle w:val="Hyperlink"/>
                <w:noProof/>
              </w:rPr>
              <w:t>336.1.1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_Toc338154982 \h </w:instrText>
            </w:r>
            <w:r>
              <w:rPr>
                <w:noProof/>
                <w:webHidden/>
              </w:rPr>
            </w:r>
            <w:r>
              <w:rPr>
                <w:noProof/>
                <w:webHidden/>
              </w:rPr>
              <w:fldChar w:fldCharType="separate"/>
            </w:r>
            <w:r>
              <w:rPr>
                <w:noProof/>
                <w:webHidden/>
              </w:rPr>
              <w:t>584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83" w:history="1">
            <w:r w:rsidRPr="00B5273E">
              <w:rPr>
                <w:rStyle w:val="Hyperlink"/>
                <w:noProof/>
              </w:rPr>
              <w:t>336.1.2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_Toc338154983 \h </w:instrText>
            </w:r>
            <w:r>
              <w:rPr>
                <w:noProof/>
                <w:webHidden/>
              </w:rPr>
            </w:r>
            <w:r>
              <w:rPr>
                <w:noProof/>
                <w:webHidden/>
              </w:rPr>
              <w:fldChar w:fldCharType="separate"/>
            </w:r>
            <w:r>
              <w:rPr>
                <w:noProof/>
                <w:webHidden/>
              </w:rPr>
              <w:t>585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84" w:history="1">
            <w:r w:rsidRPr="00B5273E">
              <w:rPr>
                <w:rStyle w:val="Hyperlink"/>
                <w:caps/>
                <w:noProof/>
              </w:rPr>
              <w:t>337</w:t>
            </w:r>
            <w:r>
              <w:rPr>
                <w:rFonts w:eastAsiaTheme="minorEastAsia"/>
                <w:noProof/>
              </w:rPr>
              <w:tab/>
            </w:r>
            <w:r w:rsidRPr="00B5273E">
              <w:rPr>
                <w:rStyle w:val="Hyperlink"/>
                <w:noProof/>
              </w:rPr>
              <w:t>SP_SCO548_MASTER_DRAFT_SET_PUBLISHED</w:t>
            </w:r>
            <w:r>
              <w:rPr>
                <w:noProof/>
                <w:webHidden/>
              </w:rPr>
              <w:tab/>
            </w:r>
            <w:r>
              <w:rPr>
                <w:noProof/>
                <w:webHidden/>
              </w:rPr>
              <w:fldChar w:fldCharType="begin"/>
            </w:r>
            <w:r>
              <w:rPr>
                <w:noProof/>
                <w:webHidden/>
              </w:rPr>
              <w:instrText xml:space="preserve"> PAGEREF _Toc338154984 \h </w:instrText>
            </w:r>
            <w:r>
              <w:rPr>
                <w:noProof/>
                <w:webHidden/>
              </w:rPr>
            </w:r>
            <w:r>
              <w:rPr>
                <w:noProof/>
                <w:webHidden/>
              </w:rPr>
              <w:fldChar w:fldCharType="separate"/>
            </w:r>
            <w:r>
              <w:rPr>
                <w:noProof/>
                <w:webHidden/>
              </w:rPr>
              <w:t>585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85" w:history="1">
            <w:r w:rsidRPr="00B5273E">
              <w:rPr>
                <w:rStyle w:val="Hyperlink"/>
                <w:noProof/>
              </w:rPr>
              <w:t>337.1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_Toc338154985 \h </w:instrText>
            </w:r>
            <w:r>
              <w:rPr>
                <w:noProof/>
                <w:webHidden/>
              </w:rPr>
            </w:r>
            <w:r>
              <w:rPr>
                <w:noProof/>
                <w:webHidden/>
              </w:rPr>
              <w:fldChar w:fldCharType="separate"/>
            </w:r>
            <w:r>
              <w:rPr>
                <w:noProof/>
                <w:webHidden/>
              </w:rPr>
              <w:t>585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86" w:history="1">
            <w:r w:rsidRPr="00B5273E">
              <w:rPr>
                <w:rStyle w:val="Hyperlink"/>
                <w:noProof/>
              </w:rPr>
              <w:t>337.1.1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_Toc338154986 \h </w:instrText>
            </w:r>
            <w:r>
              <w:rPr>
                <w:noProof/>
                <w:webHidden/>
              </w:rPr>
            </w:r>
            <w:r>
              <w:rPr>
                <w:noProof/>
                <w:webHidden/>
              </w:rPr>
              <w:fldChar w:fldCharType="separate"/>
            </w:r>
            <w:r>
              <w:rPr>
                <w:noProof/>
                <w:webHidden/>
              </w:rPr>
              <w:t>585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87" w:history="1">
            <w:r w:rsidRPr="00B5273E">
              <w:rPr>
                <w:rStyle w:val="Hyperlink"/>
                <w:noProof/>
              </w:rPr>
              <w:t>337.1.2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_Toc338154987 \h </w:instrText>
            </w:r>
            <w:r>
              <w:rPr>
                <w:noProof/>
                <w:webHidden/>
              </w:rPr>
            </w:r>
            <w:r>
              <w:rPr>
                <w:noProof/>
                <w:webHidden/>
              </w:rPr>
              <w:fldChar w:fldCharType="separate"/>
            </w:r>
            <w:r>
              <w:rPr>
                <w:noProof/>
                <w:webHidden/>
              </w:rPr>
              <w:t>586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88" w:history="1">
            <w:r w:rsidRPr="00B5273E">
              <w:rPr>
                <w:rStyle w:val="Hyperlink"/>
                <w:caps/>
                <w:noProof/>
              </w:rPr>
              <w:t>338</w:t>
            </w:r>
            <w:r>
              <w:rPr>
                <w:rFonts w:eastAsiaTheme="minorEastAsia"/>
                <w:noProof/>
              </w:rPr>
              <w:tab/>
            </w:r>
            <w:r w:rsidRPr="00B5273E">
              <w:rPr>
                <w:rStyle w:val="Hyperlink"/>
                <w:noProof/>
              </w:rPr>
              <w:t>SP_SCO548_MASTER_FORM_LOAD_WORKSHEET</w:t>
            </w:r>
            <w:r>
              <w:rPr>
                <w:noProof/>
                <w:webHidden/>
              </w:rPr>
              <w:tab/>
            </w:r>
            <w:r>
              <w:rPr>
                <w:noProof/>
                <w:webHidden/>
              </w:rPr>
              <w:fldChar w:fldCharType="begin"/>
            </w:r>
            <w:r>
              <w:rPr>
                <w:noProof/>
                <w:webHidden/>
              </w:rPr>
              <w:instrText xml:space="preserve"> PAGEREF _Toc338154988 \h </w:instrText>
            </w:r>
            <w:r>
              <w:rPr>
                <w:noProof/>
                <w:webHidden/>
              </w:rPr>
            </w:r>
            <w:r>
              <w:rPr>
                <w:noProof/>
                <w:webHidden/>
              </w:rPr>
              <w:fldChar w:fldCharType="separate"/>
            </w:r>
            <w:r>
              <w:rPr>
                <w:noProof/>
                <w:webHidden/>
              </w:rPr>
              <w:t>586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89" w:history="1">
            <w:r w:rsidRPr="00B5273E">
              <w:rPr>
                <w:rStyle w:val="Hyperlink"/>
                <w:noProof/>
              </w:rPr>
              <w:t>338.1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_Toc338154989 \h </w:instrText>
            </w:r>
            <w:r>
              <w:rPr>
                <w:noProof/>
                <w:webHidden/>
              </w:rPr>
            </w:r>
            <w:r>
              <w:rPr>
                <w:noProof/>
                <w:webHidden/>
              </w:rPr>
              <w:fldChar w:fldCharType="separate"/>
            </w:r>
            <w:r>
              <w:rPr>
                <w:noProof/>
                <w:webHidden/>
              </w:rPr>
              <w:t>586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90" w:history="1">
            <w:r w:rsidRPr="00B5273E">
              <w:rPr>
                <w:rStyle w:val="Hyperlink"/>
                <w:noProof/>
              </w:rPr>
              <w:t>338.1.1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_Toc338154990 \h </w:instrText>
            </w:r>
            <w:r>
              <w:rPr>
                <w:noProof/>
                <w:webHidden/>
              </w:rPr>
            </w:r>
            <w:r>
              <w:rPr>
                <w:noProof/>
                <w:webHidden/>
              </w:rPr>
              <w:fldChar w:fldCharType="separate"/>
            </w:r>
            <w:r>
              <w:rPr>
                <w:noProof/>
                <w:webHidden/>
              </w:rPr>
              <w:t>586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91" w:history="1">
            <w:r w:rsidRPr="00B5273E">
              <w:rPr>
                <w:rStyle w:val="Hyperlink"/>
                <w:noProof/>
              </w:rPr>
              <w:t>338.1.2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_Toc338154991 \h </w:instrText>
            </w:r>
            <w:r>
              <w:rPr>
                <w:noProof/>
                <w:webHidden/>
              </w:rPr>
            </w:r>
            <w:r>
              <w:rPr>
                <w:noProof/>
                <w:webHidden/>
              </w:rPr>
              <w:fldChar w:fldCharType="separate"/>
            </w:r>
            <w:r>
              <w:rPr>
                <w:noProof/>
                <w:webHidden/>
              </w:rPr>
              <w:t>587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92" w:history="1">
            <w:r w:rsidRPr="00B5273E">
              <w:rPr>
                <w:rStyle w:val="Hyperlink"/>
                <w:caps/>
                <w:noProof/>
              </w:rPr>
              <w:t>339</w:t>
            </w:r>
            <w:r>
              <w:rPr>
                <w:rFonts w:eastAsiaTheme="minorEastAsia"/>
                <w:noProof/>
              </w:rPr>
              <w:tab/>
            </w:r>
            <w:r w:rsidRPr="00B5273E">
              <w:rPr>
                <w:rStyle w:val="Hyperlink"/>
                <w:noProof/>
              </w:rPr>
              <w:t>SP_SCO548_MASTER_FORM_LOAD_WORKSHEET_LIST</w:t>
            </w:r>
            <w:r>
              <w:rPr>
                <w:noProof/>
                <w:webHidden/>
              </w:rPr>
              <w:tab/>
            </w:r>
            <w:r>
              <w:rPr>
                <w:noProof/>
                <w:webHidden/>
              </w:rPr>
              <w:fldChar w:fldCharType="begin"/>
            </w:r>
            <w:r>
              <w:rPr>
                <w:noProof/>
                <w:webHidden/>
              </w:rPr>
              <w:instrText xml:space="preserve"> PAGEREF _Toc338154992 \h </w:instrText>
            </w:r>
            <w:r>
              <w:rPr>
                <w:noProof/>
                <w:webHidden/>
              </w:rPr>
            </w:r>
            <w:r>
              <w:rPr>
                <w:noProof/>
                <w:webHidden/>
              </w:rPr>
              <w:fldChar w:fldCharType="separate"/>
            </w:r>
            <w:r>
              <w:rPr>
                <w:noProof/>
                <w:webHidden/>
              </w:rPr>
              <w:t>587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93" w:history="1">
            <w:r w:rsidRPr="00B5273E">
              <w:rPr>
                <w:rStyle w:val="Hyperlink"/>
                <w:noProof/>
              </w:rPr>
              <w:t>339.1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_Toc338154993 \h </w:instrText>
            </w:r>
            <w:r>
              <w:rPr>
                <w:noProof/>
                <w:webHidden/>
              </w:rPr>
            </w:r>
            <w:r>
              <w:rPr>
                <w:noProof/>
                <w:webHidden/>
              </w:rPr>
              <w:fldChar w:fldCharType="separate"/>
            </w:r>
            <w:r>
              <w:rPr>
                <w:noProof/>
                <w:webHidden/>
              </w:rPr>
              <w:t>587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94" w:history="1">
            <w:r w:rsidRPr="00B5273E">
              <w:rPr>
                <w:rStyle w:val="Hyperlink"/>
                <w:noProof/>
              </w:rPr>
              <w:t>339.1.1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_Toc338154994 \h </w:instrText>
            </w:r>
            <w:r>
              <w:rPr>
                <w:noProof/>
                <w:webHidden/>
              </w:rPr>
            </w:r>
            <w:r>
              <w:rPr>
                <w:noProof/>
                <w:webHidden/>
              </w:rPr>
              <w:fldChar w:fldCharType="separate"/>
            </w:r>
            <w:r>
              <w:rPr>
                <w:noProof/>
                <w:webHidden/>
              </w:rPr>
              <w:t>587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95" w:history="1">
            <w:r w:rsidRPr="00B5273E">
              <w:rPr>
                <w:rStyle w:val="Hyperlink"/>
                <w:noProof/>
              </w:rPr>
              <w:t>339.1.2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_Toc338154995 \h </w:instrText>
            </w:r>
            <w:r>
              <w:rPr>
                <w:noProof/>
                <w:webHidden/>
              </w:rPr>
            </w:r>
            <w:r>
              <w:rPr>
                <w:noProof/>
                <w:webHidden/>
              </w:rPr>
              <w:fldChar w:fldCharType="separate"/>
            </w:r>
            <w:r>
              <w:rPr>
                <w:noProof/>
                <w:webHidden/>
              </w:rPr>
              <w:t>588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4996" w:history="1">
            <w:r w:rsidRPr="00B5273E">
              <w:rPr>
                <w:rStyle w:val="Hyperlink"/>
                <w:caps/>
                <w:noProof/>
              </w:rPr>
              <w:t>340</w:t>
            </w:r>
            <w:r>
              <w:rPr>
                <w:rFonts w:eastAsiaTheme="minorEastAsia"/>
                <w:noProof/>
              </w:rPr>
              <w:tab/>
            </w:r>
            <w:r w:rsidRPr="00B5273E">
              <w:rPr>
                <w:rStyle w:val="Hyperlink"/>
                <w:noProof/>
              </w:rPr>
              <w:t>SP_SCO548_POST_JOURNAL_ENTRY_ITEM</w:t>
            </w:r>
            <w:r>
              <w:rPr>
                <w:noProof/>
                <w:webHidden/>
              </w:rPr>
              <w:tab/>
            </w:r>
            <w:r>
              <w:rPr>
                <w:noProof/>
                <w:webHidden/>
              </w:rPr>
              <w:fldChar w:fldCharType="begin"/>
            </w:r>
            <w:r>
              <w:rPr>
                <w:noProof/>
                <w:webHidden/>
              </w:rPr>
              <w:instrText xml:space="preserve"> PAGEREF _Toc338154996 \h </w:instrText>
            </w:r>
            <w:r>
              <w:rPr>
                <w:noProof/>
                <w:webHidden/>
              </w:rPr>
            </w:r>
            <w:r>
              <w:rPr>
                <w:noProof/>
                <w:webHidden/>
              </w:rPr>
              <w:fldChar w:fldCharType="separate"/>
            </w:r>
            <w:r>
              <w:rPr>
                <w:noProof/>
                <w:webHidden/>
              </w:rPr>
              <w:t>588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4997" w:history="1">
            <w:r w:rsidRPr="00B5273E">
              <w:rPr>
                <w:rStyle w:val="Hyperlink"/>
                <w:noProof/>
              </w:rPr>
              <w:t>340.1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_Toc338154997 \h </w:instrText>
            </w:r>
            <w:r>
              <w:rPr>
                <w:noProof/>
                <w:webHidden/>
              </w:rPr>
            </w:r>
            <w:r>
              <w:rPr>
                <w:noProof/>
                <w:webHidden/>
              </w:rPr>
              <w:fldChar w:fldCharType="separate"/>
            </w:r>
            <w:r>
              <w:rPr>
                <w:noProof/>
                <w:webHidden/>
              </w:rPr>
              <w:t>588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98" w:history="1">
            <w:r w:rsidRPr="00B5273E">
              <w:rPr>
                <w:rStyle w:val="Hyperlink"/>
                <w:noProof/>
              </w:rPr>
              <w:t>340.1.1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_Toc338154998 \h </w:instrText>
            </w:r>
            <w:r>
              <w:rPr>
                <w:noProof/>
                <w:webHidden/>
              </w:rPr>
            </w:r>
            <w:r>
              <w:rPr>
                <w:noProof/>
                <w:webHidden/>
              </w:rPr>
              <w:fldChar w:fldCharType="separate"/>
            </w:r>
            <w:r>
              <w:rPr>
                <w:noProof/>
                <w:webHidden/>
              </w:rPr>
              <w:t>588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4999" w:history="1">
            <w:r w:rsidRPr="00B5273E">
              <w:rPr>
                <w:rStyle w:val="Hyperlink"/>
                <w:noProof/>
              </w:rPr>
              <w:t>340.1.2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_Toc338154999 \h </w:instrText>
            </w:r>
            <w:r>
              <w:rPr>
                <w:noProof/>
                <w:webHidden/>
              </w:rPr>
            </w:r>
            <w:r>
              <w:rPr>
                <w:noProof/>
                <w:webHidden/>
              </w:rPr>
              <w:fldChar w:fldCharType="separate"/>
            </w:r>
            <w:r>
              <w:rPr>
                <w:noProof/>
                <w:webHidden/>
              </w:rPr>
              <w:t>589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00" w:history="1">
            <w:r w:rsidRPr="00B5273E">
              <w:rPr>
                <w:rStyle w:val="Hyperlink"/>
                <w:caps/>
                <w:noProof/>
              </w:rPr>
              <w:t>341</w:t>
            </w:r>
            <w:r>
              <w:rPr>
                <w:rFonts w:eastAsiaTheme="minorEastAsia"/>
                <w:noProof/>
              </w:rPr>
              <w:tab/>
            </w:r>
            <w:r w:rsidRPr="00B5273E">
              <w:rPr>
                <w:rStyle w:val="Hyperlink"/>
                <w:noProof/>
              </w:rPr>
              <w:t>SP_SCO548_PUBLISH_JOURNAL_ENTRIES_DRAFT_FORM</w:t>
            </w:r>
            <w:r>
              <w:rPr>
                <w:noProof/>
                <w:webHidden/>
              </w:rPr>
              <w:tab/>
            </w:r>
            <w:r>
              <w:rPr>
                <w:noProof/>
                <w:webHidden/>
              </w:rPr>
              <w:fldChar w:fldCharType="begin"/>
            </w:r>
            <w:r>
              <w:rPr>
                <w:noProof/>
                <w:webHidden/>
              </w:rPr>
              <w:instrText xml:space="preserve"> PAGEREF _Toc338155000 \h </w:instrText>
            </w:r>
            <w:r>
              <w:rPr>
                <w:noProof/>
                <w:webHidden/>
              </w:rPr>
            </w:r>
            <w:r>
              <w:rPr>
                <w:noProof/>
                <w:webHidden/>
              </w:rPr>
              <w:fldChar w:fldCharType="separate"/>
            </w:r>
            <w:r>
              <w:rPr>
                <w:noProof/>
                <w:webHidden/>
              </w:rPr>
              <w:t>589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01" w:history="1">
            <w:r w:rsidRPr="00B5273E">
              <w:rPr>
                <w:rStyle w:val="Hyperlink"/>
                <w:noProof/>
              </w:rPr>
              <w:t>341.1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_Toc338155001 \h </w:instrText>
            </w:r>
            <w:r>
              <w:rPr>
                <w:noProof/>
                <w:webHidden/>
              </w:rPr>
            </w:r>
            <w:r>
              <w:rPr>
                <w:noProof/>
                <w:webHidden/>
              </w:rPr>
              <w:fldChar w:fldCharType="separate"/>
            </w:r>
            <w:r>
              <w:rPr>
                <w:noProof/>
                <w:webHidden/>
              </w:rPr>
              <w:t>589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02" w:history="1">
            <w:r w:rsidRPr="00B5273E">
              <w:rPr>
                <w:rStyle w:val="Hyperlink"/>
                <w:noProof/>
              </w:rPr>
              <w:t>341.1.1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_Toc338155002 \h </w:instrText>
            </w:r>
            <w:r>
              <w:rPr>
                <w:noProof/>
                <w:webHidden/>
              </w:rPr>
            </w:r>
            <w:r>
              <w:rPr>
                <w:noProof/>
                <w:webHidden/>
              </w:rPr>
              <w:fldChar w:fldCharType="separate"/>
            </w:r>
            <w:r>
              <w:rPr>
                <w:noProof/>
                <w:webHidden/>
              </w:rPr>
              <w:t>590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03" w:history="1">
            <w:r w:rsidRPr="00B5273E">
              <w:rPr>
                <w:rStyle w:val="Hyperlink"/>
                <w:noProof/>
              </w:rPr>
              <w:t>341.1.2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_Toc338155003 \h </w:instrText>
            </w:r>
            <w:r>
              <w:rPr>
                <w:noProof/>
                <w:webHidden/>
              </w:rPr>
            </w:r>
            <w:r>
              <w:rPr>
                <w:noProof/>
                <w:webHidden/>
              </w:rPr>
              <w:fldChar w:fldCharType="separate"/>
            </w:r>
            <w:r>
              <w:rPr>
                <w:noProof/>
                <w:webHidden/>
              </w:rPr>
              <w:t>591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04" w:history="1">
            <w:r w:rsidRPr="00B5273E">
              <w:rPr>
                <w:rStyle w:val="Hyperlink"/>
                <w:caps/>
                <w:noProof/>
              </w:rPr>
              <w:t>342</w:t>
            </w:r>
            <w:r>
              <w:rPr>
                <w:rFonts w:eastAsiaTheme="minorEastAsia"/>
                <w:noProof/>
              </w:rPr>
              <w:tab/>
            </w:r>
            <w:r w:rsidRPr="00B5273E">
              <w:rPr>
                <w:rStyle w:val="Hyperlink"/>
                <w:noProof/>
              </w:rPr>
              <w:t>SP_SCO548_PUBLISH_JOURNAL_ENTRIES_SCO531_FORM</w:t>
            </w:r>
            <w:r>
              <w:rPr>
                <w:noProof/>
                <w:webHidden/>
              </w:rPr>
              <w:tab/>
            </w:r>
            <w:r>
              <w:rPr>
                <w:noProof/>
                <w:webHidden/>
              </w:rPr>
              <w:fldChar w:fldCharType="begin"/>
            </w:r>
            <w:r>
              <w:rPr>
                <w:noProof/>
                <w:webHidden/>
              </w:rPr>
              <w:instrText xml:space="preserve"> PAGEREF _Toc338155004 \h </w:instrText>
            </w:r>
            <w:r>
              <w:rPr>
                <w:noProof/>
                <w:webHidden/>
              </w:rPr>
            </w:r>
            <w:r>
              <w:rPr>
                <w:noProof/>
                <w:webHidden/>
              </w:rPr>
              <w:fldChar w:fldCharType="separate"/>
            </w:r>
            <w:r>
              <w:rPr>
                <w:noProof/>
                <w:webHidden/>
              </w:rPr>
              <w:t>592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05" w:history="1">
            <w:r w:rsidRPr="00B5273E">
              <w:rPr>
                <w:rStyle w:val="Hyperlink"/>
                <w:noProof/>
              </w:rPr>
              <w:t>342.1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_Toc338155005 \h </w:instrText>
            </w:r>
            <w:r>
              <w:rPr>
                <w:noProof/>
                <w:webHidden/>
              </w:rPr>
            </w:r>
            <w:r>
              <w:rPr>
                <w:noProof/>
                <w:webHidden/>
              </w:rPr>
              <w:fldChar w:fldCharType="separate"/>
            </w:r>
            <w:r>
              <w:rPr>
                <w:noProof/>
                <w:webHidden/>
              </w:rPr>
              <w:t>592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06" w:history="1">
            <w:r w:rsidRPr="00B5273E">
              <w:rPr>
                <w:rStyle w:val="Hyperlink"/>
                <w:noProof/>
              </w:rPr>
              <w:t>342.1.1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_Toc338155006 \h </w:instrText>
            </w:r>
            <w:r>
              <w:rPr>
                <w:noProof/>
                <w:webHidden/>
              </w:rPr>
            </w:r>
            <w:r>
              <w:rPr>
                <w:noProof/>
                <w:webHidden/>
              </w:rPr>
              <w:fldChar w:fldCharType="separate"/>
            </w:r>
            <w:r>
              <w:rPr>
                <w:noProof/>
                <w:webHidden/>
              </w:rPr>
              <w:t>592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07" w:history="1">
            <w:r w:rsidRPr="00B5273E">
              <w:rPr>
                <w:rStyle w:val="Hyperlink"/>
                <w:noProof/>
              </w:rPr>
              <w:t>342.1.2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_Toc338155007 \h </w:instrText>
            </w:r>
            <w:r>
              <w:rPr>
                <w:noProof/>
                <w:webHidden/>
              </w:rPr>
            </w:r>
            <w:r>
              <w:rPr>
                <w:noProof/>
                <w:webHidden/>
              </w:rPr>
              <w:fldChar w:fldCharType="separate"/>
            </w:r>
            <w:r>
              <w:rPr>
                <w:noProof/>
                <w:webHidden/>
              </w:rPr>
              <w:t>593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08" w:history="1">
            <w:r w:rsidRPr="00B5273E">
              <w:rPr>
                <w:rStyle w:val="Hyperlink"/>
                <w:caps/>
                <w:noProof/>
              </w:rPr>
              <w:t>343</w:t>
            </w:r>
            <w:r>
              <w:rPr>
                <w:rFonts w:eastAsiaTheme="minorEastAsia"/>
                <w:noProof/>
              </w:rPr>
              <w:tab/>
            </w:r>
            <w:r w:rsidRPr="00B5273E">
              <w:rPr>
                <w:rStyle w:val="Hyperlink"/>
                <w:noProof/>
              </w:rPr>
              <w:t>SP_SCO548_PUBLISH_JOURNAL_ENTRY_ITEM</w:t>
            </w:r>
            <w:r>
              <w:rPr>
                <w:noProof/>
                <w:webHidden/>
              </w:rPr>
              <w:tab/>
            </w:r>
            <w:r>
              <w:rPr>
                <w:noProof/>
                <w:webHidden/>
              </w:rPr>
              <w:fldChar w:fldCharType="begin"/>
            </w:r>
            <w:r>
              <w:rPr>
                <w:noProof/>
                <w:webHidden/>
              </w:rPr>
              <w:instrText xml:space="preserve"> PAGEREF _Toc338155008 \h </w:instrText>
            </w:r>
            <w:r>
              <w:rPr>
                <w:noProof/>
                <w:webHidden/>
              </w:rPr>
            </w:r>
            <w:r>
              <w:rPr>
                <w:noProof/>
                <w:webHidden/>
              </w:rPr>
              <w:fldChar w:fldCharType="separate"/>
            </w:r>
            <w:r>
              <w:rPr>
                <w:noProof/>
                <w:webHidden/>
              </w:rPr>
              <w:t>593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09" w:history="1">
            <w:r w:rsidRPr="00B5273E">
              <w:rPr>
                <w:rStyle w:val="Hyperlink"/>
                <w:noProof/>
              </w:rPr>
              <w:t>343.1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_Toc338155009 \h </w:instrText>
            </w:r>
            <w:r>
              <w:rPr>
                <w:noProof/>
                <w:webHidden/>
              </w:rPr>
            </w:r>
            <w:r>
              <w:rPr>
                <w:noProof/>
                <w:webHidden/>
              </w:rPr>
              <w:fldChar w:fldCharType="separate"/>
            </w:r>
            <w:r>
              <w:rPr>
                <w:noProof/>
                <w:webHidden/>
              </w:rPr>
              <w:t>593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10" w:history="1">
            <w:r w:rsidRPr="00B5273E">
              <w:rPr>
                <w:rStyle w:val="Hyperlink"/>
                <w:noProof/>
              </w:rPr>
              <w:t>343.1.1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_Toc338155010 \h </w:instrText>
            </w:r>
            <w:r>
              <w:rPr>
                <w:noProof/>
                <w:webHidden/>
              </w:rPr>
            </w:r>
            <w:r>
              <w:rPr>
                <w:noProof/>
                <w:webHidden/>
              </w:rPr>
              <w:fldChar w:fldCharType="separate"/>
            </w:r>
            <w:r>
              <w:rPr>
                <w:noProof/>
                <w:webHidden/>
              </w:rPr>
              <w:t>594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11" w:history="1">
            <w:r w:rsidRPr="00B5273E">
              <w:rPr>
                <w:rStyle w:val="Hyperlink"/>
                <w:noProof/>
              </w:rPr>
              <w:t>343.1.2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_Toc338155011 \h </w:instrText>
            </w:r>
            <w:r>
              <w:rPr>
                <w:noProof/>
                <w:webHidden/>
              </w:rPr>
            </w:r>
            <w:r>
              <w:rPr>
                <w:noProof/>
                <w:webHidden/>
              </w:rPr>
              <w:fldChar w:fldCharType="separate"/>
            </w:r>
            <w:r>
              <w:rPr>
                <w:noProof/>
                <w:webHidden/>
              </w:rPr>
              <w:t>595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12" w:history="1">
            <w:r w:rsidRPr="00B5273E">
              <w:rPr>
                <w:rStyle w:val="Hyperlink"/>
                <w:caps/>
                <w:noProof/>
              </w:rPr>
              <w:t>344</w:t>
            </w:r>
            <w:r>
              <w:rPr>
                <w:rFonts w:eastAsiaTheme="minorEastAsia"/>
                <w:noProof/>
              </w:rPr>
              <w:tab/>
            </w:r>
            <w:r w:rsidRPr="00B5273E">
              <w:rPr>
                <w:rStyle w:val="Hyperlink"/>
                <w:noProof/>
              </w:rPr>
              <w:t>SP_SCO548_REVERSE_JOURNAL_ENTRY</w:t>
            </w:r>
            <w:r>
              <w:rPr>
                <w:noProof/>
                <w:webHidden/>
              </w:rPr>
              <w:tab/>
            </w:r>
            <w:r>
              <w:rPr>
                <w:noProof/>
                <w:webHidden/>
              </w:rPr>
              <w:fldChar w:fldCharType="begin"/>
            </w:r>
            <w:r>
              <w:rPr>
                <w:noProof/>
                <w:webHidden/>
              </w:rPr>
              <w:instrText xml:space="preserve"> PAGEREF _Toc338155012 \h </w:instrText>
            </w:r>
            <w:r>
              <w:rPr>
                <w:noProof/>
                <w:webHidden/>
              </w:rPr>
            </w:r>
            <w:r>
              <w:rPr>
                <w:noProof/>
                <w:webHidden/>
              </w:rPr>
              <w:fldChar w:fldCharType="separate"/>
            </w:r>
            <w:r>
              <w:rPr>
                <w:noProof/>
                <w:webHidden/>
              </w:rPr>
              <w:t>595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13" w:history="1">
            <w:r w:rsidRPr="00B5273E">
              <w:rPr>
                <w:rStyle w:val="Hyperlink"/>
                <w:noProof/>
              </w:rPr>
              <w:t>344.1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_Toc338155013 \h </w:instrText>
            </w:r>
            <w:r>
              <w:rPr>
                <w:noProof/>
                <w:webHidden/>
              </w:rPr>
            </w:r>
            <w:r>
              <w:rPr>
                <w:noProof/>
                <w:webHidden/>
              </w:rPr>
              <w:fldChar w:fldCharType="separate"/>
            </w:r>
            <w:r>
              <w:rPr>
                <w:noProof/>
                <w:webHidden/>
              </w:rPr>
              <w:t>595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14" w:history="1">
            <w:r w:rsidRPr="00B5273E">
              <w:rPr>
                <w:rStyle w:val="Hyperlink"/>
                <w:noProof/>
              </w:rPr>
              <w:t>344.1.1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_Toc338155014 \h </w:instrText>
            </w:r>
            <w:r>
              <w:rPr>
                <w:noProof/>
                <w:webHidden/>
              </w:rPr>
            </w:r>
            <w:r>
              <w:rPr>
                <w:noProof/>
                <w:webHidden/>
              </w:rPr>
              <w:fldChar w:fldCharType="separate"/>
            </w:r>
            <w:r>
              <w:rPr>
                <w:noProof/>
                <w:webHidden/>
              </w:rPr>
              <w:t>595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15" w:history="1">
            <w:r w:rsidRPr="00B5273E">
              <w:rPr>
                <w:rStyle w:val="Hyperlink"/>
                <w:noProof/>
              </w:rPr>
              <w:t>344.1.2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_Toc338155015 \h </w:instrText>
            </w:r>
            <w:r>
              <w:rPr>
                <w:noProof/>
                <w:webHidden/>
              </w:rPr>
            </w:r>
            <w:r>
              <w:rPr>
                <w:noProof/>
                <w:webHidden/>
              </w:rPr>
              <w:fldChar w:fldCharType="separate"/>
            </w:r>
            <w:r>
              <w:rPr>
                <w:noProof/>
                <w:webHidden/>
              </w:rPr>
              <w:t>596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16" w:history="1">
            <w:r w:rsidRPr="00B5273E">
              <w:rPr>
                <w:rStyle w:val="Hyperlink"/>
                <w:caps/>
                <w:noProof/>
              </w:rPr>
              <w:t>345</w:t>
            </w:r>
            <w:r>
              <w:rPr>
                <w:rFonts w:eastAsiaTheme="minorEastAsia"/>
                <w:noProof/>
              </w:rPr>
              <w:tab/>
            </w:r>
            <w:r w:rsidRPr="00B5273E">
              <w:rPr>
                <w:rStyle w:val="Hyperlink"/>
                <w:noProof/>
              </w:rPr>
              <w:t>SP_SCO548_TOGGLE_LOCK_JOURNAL_ENTRIES_DRAFT_FORM</w:t>
            </w:r>
            <w:r>
              <w:rPr>
                <w:noProof/>
                <w:webHidden/>
              </w:rPr>
              <w:tab/>
            </w:r>
            <w:r>
              <w:rPr>
                <w:noProof/>
                <w:webHidden/>
              </w:rPr>
              <w:fldChar w:fldCharType="begin"/>
            </w:r>
            <w:r>
              <w:rPr>
                <w:noProof/>
                <w:webHidden/>
              </w:rPr>
              <w:instrText xml:space="preserve"> PAGEREF _Toc338155016 \h </w:instrText>
            </w:r>
            <w:r>
              <w:rPr>
                <w:noProof/>
                <w:webHidden/>
              </w:rPr>
            </w:r>
            <w:r>
              <w:rPr>
                <w:noProof/>
                <w:webHidden/>
              </w:rPr>
              <w:fldChar w:fldCharType="separate"/>
            </w:r>
            <w:r>
              <w:rPr>
                <w:noProof/>
                <w:webHidden/>
              </w:rPr>
              <w:t>596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17" w:history="1">
            <w:r w:rsidRPr="00B5273E">
              <w:rPr>
                <w:rStyle w:val="Hyperlink"/>
                <w:noProof/>
              </w:rPr>
              <w:t>345.1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_Toc338155017 \h </w:instrText>
            </w:r>
            <w:r>
              <w:rPr>
                <w:noProof/>
                <w:webHidden/>
              </w:rPr>
            </w:r>
            <w:r>
              <w:rPr>
                <w:noProof/>
                <w:webHidden/>
              </w:rPr>
              <w:fldChar w:fldCharType="separate"/>
            </w:r>
            <w:r>
              <w:rPr>
                <w:noProof/>
                <w:webHidden/>
              </w:rPr>
              <w:t>596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18" w:history="1">
            <w:r w:rsidRPr="00B5273E">
              <w:rPr>
                <w:rStyle w:val="Hyperlink"/>
                <w:noProof/>
              </w:rPr>
              <w:t>345.1.1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_Toc338155018 \h </w:instrText>
            </w:r>
            <w:r>
              <w:rPr>
                <w:noProof/>
                <w:webHidden/>
              </w:rPr>
            </w:r>
            <w:r>
              <w:rPr>
                <w:noProof/>
                <w:webHidden/>
              </w:rPr>
              <w:fldChar w:fldCharType="separate"/>
            </w:r>
            <w:r>
              <w:rPr>
                <w:noProof/>
                <w:webHidden/>
              </w:rPr>
              <w:t>596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19" w:history="1">
            <w:r w:rsidRPr="00B5273E">
              <w:rPr>
                <w:rStyle w:val="Hyperlink"/>
                <w:noProof/>
              </w:rPr>
              <w:t>345.1.2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_Toc338155019 \h </w:instrText>
            </w:r>
            <w:r>
              <w:rPr>
                <w:noProof/>
                <w:webHidden/>
              </w:rPr>
            </w:r>
            <w:r>
              <w:rPr>
                <w:noProof/>
                <w:webHidden/>
              </w:rPr>
              <w:fldChar w:fldCharType="separate"/>
            </w:r>
            <w:r>
              <w:rPr>
                <w:noProof/>
                <w:webHidden/>
              </w:rPr>
              <w:t>597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20" w:history="1">
            <w:r w:rsidRPr="00B5273E">
              <w:rPr>
                <w:rStyle w:val="Hyperlink"/>
                <w:caps/>
                <w:noProof/>
              </w:rPr>
              <w:t>346</w:t>
            </w:r>
            <w:r>
              <w:rPr>
                <w:rFonts w:eastAsiaTheme="minorEastAsia"/>
                <w:noProof/>
              </w:rPr>
              <w:tab/>
            </w:r>
            <w:r w:rsidRPr="00B5273E">
              <w:rPr>
                <w:rStyle w:val="Hyperlink"/>
                <w:noProof/>
              </w:rPr>
              <w:t>SP_SCO548_TRANSACTION_GROUP_ENUMERATE</w:t>
            </w:r>
            <w:r>
              <w:rPr>
                <w:noProof/>
                <w:webHidden/>
              </w:rPr>
              <w:tab/>
            </w:r>
            <w:r>
              <w:rPr>
                <w:noProof/>
                <w:webHidden/>
              </w:rPr>
              <w:fldChar w:fldCharType="begin"/>
            </w:r>
            <w:r>
              <w:rPr>
                <w:noProof/>
                <w:webHidden/>
              </w:rPr>
              <w:instrText xml:space="preserve"> PAGEREF _Toc338155020 \h </w:instrText>
            </w:r>
            <w:r>
              <w:rPr>
                <w:noProof/>
                <w:webHidden/>
              </w:rPr>
            </w:r>
            <w:r>
              <w:rPr>
                <w:noProof/>
                <w:webHidden/>
              </w:rPr>
              <w:fldChar w:fldCharType="separate"/>
            </w:r>
            <w:r>
              <w:rPr>
                <w:noProof/>
                <w:webHidden/>
              </w:rPr>
              <w:t>597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21" w:history="1">
            <w:r w:rsidRPr="00B5273E">
              <w:rPr>
                <w:rStyle w:val="Hyperlink"/>
                <w:noProof/>
              </w:rPr>
              <w:t>346.1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_Toc338155021 \h </w:instrText>
            </w:r>
            <w:r>
              <w:rPr>
                <w:noProof/>
                <w:webHidden/>
              </w:rPr>
            </w:r>
            <w:r>
              <w:rPr>
                <w:noProof/>
                <w:webHidden/>
              </w:rPr>
              <w:fldChar w:fldCharType="separate"/>
            </w:r>
            <w:r>
              <w:rPr>
                <w:noProof/>
                <w:webHidden/>
              </w:rPr>
              <w:t>597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22" w:history="1">
            <w:r w:rsidRPr="00B5273E">
              <w:rPr>
                <w:rStyle w:val="Hyperlink"/>
                <w:noProof/>
              </w:rPr>
              <w:t>346.1.1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_Toc338155022 \h </w:instrText>
            </w:r>
            <w:r>
              <w:rPr>
                <w:noProof/>
                <w:webHidden/>
              </w:rPr>
            </w:r>
            <w:r>
              <w:rPr>
                <w:noProof/>
                <w:webHidden/>
              </w:rPr>
              <w:fldChar w:fldCharType="separate"/>
            </w:r>
            <w:r>
              <w:rPr>
                <w:noProof/>
                <w:webHidden/>
              </w:rPr>
              <w:t>597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23" w:history="1">
            <w:r w:rsidRPr="00B5273E">
              <w:rPr>
                <w:rStyle w:val="Hyperlink"/>
                <w:noProof/>
              </w:rPr>
              <w:t>346.1.2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_Toc338155023 \h </w:instrText>
            </w:r>
            <w:r>
              <w:rPr>
                <w:noProof/>
                <w:webHidden/>
              </w:rPr>
            </w:r>
            <w:r>
              <w:rPr>
                <w:noProof/>
                <w:webHidden/>
              </w:rPr>
              <w:fldChar w:fldCharType="separate"/>
            </w:r>
            <w:r>
              <w:rPr>
                <w:noProof/>
                <w:webHidden/>
              </w:rPr>
              <w:t>598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24" w:history="1">
            <w:r w:rsidRPr="00B5273E">
              <w:rPr>
                <w:rStyle w:val="Hyperlink"/>
                <w:caps/>
                <w:noProof/>
              </w:rPr>
              <w:t>347</w:t>
            </w:r>
            <w:r>
              <w:rPr>
                <w:rFonts w:eastAsiaTheme="minorEastAsia"/>
                <w:noProof/>
              </w:rPr>
              <w:tab/>
            </w:r>
            <w:r w:rsidRPr="00B5273E">
              <w:rPr>
                <w:rStyle w:val="Hyperlink"/>
                <w:noProof/>
              </w:rPr>
              <w:t>SP_SCO549_DETAILS_ADD</w:t>
            </w:r>
            <w:r>
              <w:rPr>
                <w:noProof/>
                <w:webHidden/>
              </w:rPr>
              <w:tab/>
            </w:r>
            <w:r>
              <w:rPr>
                <w:noProof/>
                <w:webHidden/>
              </w:rPr>
              <w:fldChar w:fldCharType="begin"/>
            </w:r>
            <w:r>
              <w:rPr>
                <w:noProof/>
                <w:webHidden/>
              </w:rPr>
              <w:instrText xml:space="preserve"> PAGEREF _Toc338155024 \h </w:instrText>
            </w:r>
            <w:r>
              <w:rPr>
                <w:noProof/>
                <w:webHidden/>
              </w:rPr>
            </w:r>
            <w:r>
              <w:rPr>
                <w:noProof/>
                <w:webHidden/>
              </w:rPr>
              <w:fldChar w:fldCharType="separate"/>
            </w:r>
            <w:r>
              <w:rPr>
                <w:noProof/>
                <w:webHidden/>
              </w:rPr>
              <w:t>598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25" w:history="1">
            <w:r w:rsidRPr="00B5273E">
              <w:rPr>
                <w:rStyle w:val="Hyperlink"/>
                <w:noProof/>
              </w:rPr>
              <w:t>347.1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_Toc338155025 \h </w:instrText>
            </w:r>
            <w:r>
              <w:rPr>
                <w:noProof/>
                <w:webHidden/>
              </w:rPr>
            </w:r>
            <w:r>
              <w:rPr>
                <w:noProof/>
                <w:webHidden/>
              </w:rPr>
              <w:fldChar w:fldCharType="separate"/>
            </w:r>
            <w:r>
              <w:rPr>
                <w:noProof/>
                <w:webHidden/>
              </w:rPr>
              <w:t>598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26" w:history="1">
            <w:r w:rsidRPr="00B5273E">
              <w:rPr>
                <w:rStyle w:val="Hyperlink"/>
                <w:noProof/>
              </w:rPr>
              <w:t>347.1.1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_Toc338155026 \h </w:instrText>
            </w:r>
            <w:r>
              <w:rPr>
                <w:noProof/>
                <w:webHidden/>
              </w:rPr>
            </w:r>
            <w:r>
              <w:rPr>
                <w:noProof/>
                <w:webHidden/>
              </w:rPr>
              <w:fldChar w:fldCharType="separate"/>
            </w:r>
            <w:r>
              <w:rPr>
                <w:noProof/>
                <w:webHidden/>
              </w:rPr>
              <w:t>598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27" w:history="1">
            <w:r w:rsidRPr="00B5273E">
              <w:rPr>
                <w:rStyle w:val="Hyperlink"/>
                <w:noProof/>
              </w:rPr>
              <w:t>347.1.2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_Toc338155027 \h </w:instrText>
            </w:r>
            <w:r>
              <w:rPr>
                <w:noProof/>
                <w:webHidden/>
              </w:rPr>
            </w:r>
            <w:r>
              <w:rPr>
                <w:noProof/>
                <w:webHidden/>
              </w:rPr>
              <w:fldChar w:fldCharType="separate"/>
            </w:r>
            <w:r>
              <w:rPr>
                <w:noProof/>
                <w:webHidden/>
              </w:rPr>
              <w:t>599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28" w:history="1">
            <w:r w:rsidRPr="00B5273E">
              <w:rPr>
                <w:rStyle w:val="Hyperlink"/>
                <w:caps/>
                <w:noProof/>
              </w:rPr>
              <w:t>348</w:t>
            </w:r>
            <w:r>
              <w:rPr>
                <w:rFonts w:eastAsiaTheme="minorEastAsia"/>
                <w:noProof/>
              </w:rPr>
              <w:tab/>
            </w:r>
            <w:r w:rsidRPr="00B5273E">
              <w:rPr>
                <w:rStyle w:val="Hyperlink"/>
                <w:noProof/>
              </w:rPr>
              <w:t>SP_SCO549_DETAILS_DELETE</w:t>
            </w:r>
            <w:r>
              <w:rPr>
                <w:noProof/>
                <w:webHidden/>
              </w:rPr>
              <w:tab/>
            </w:r>
            <w:r>
              <w:rPr>
                <w:noProof/>
                <w:webHidden/>
              </w:rPr>
              <w:fldChar w:fldCharType="begin"/>
            </w:r>
            <w:r>
              <w:rPr>
                <w:noProof/>
                <w:webHidden/>
              </w:rPr>
              <w:instrText xml:space="preserve"> PAGEREF _Toc338155028 \h </w:instrText>
            </w:r>
            <w:r>
              <w:rPr>
                <w:noProof/>
                <w:webHidden/>
              </w:rPr>
            </w:r>
            <w:r>
              <w:rPr>
                <w:noProof/>
                <w:webHidden/>
              </w:rPr>
              <w:fldChar w:fldCharType="separate"/>
            </w:r>
            <w:r>
              <w:rPr>
                <w:noProof/>
                <w:webHidden/>
              </w:rPr>
              <w:t>599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29" w:history="1">
            <w:r w:rsidRPr="00B5273E">
              <w:rPr>
                <w:rStyle w:val="Hyperlink"/>
                <w:noProof/>
              </w:rPr>
              <w:t>348.1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_Toc338155029 \h </w:instrText>
            </w:r>
            <w:r>
              <w:rPr>
                <w:noProof/>
                <w:webHidden/>
              </w:rPr>
            </w:r>
            <w:r>
              <w:rPr>
                <w:noProof/>
                <w:webHidden/>
              </w:rPr>
              <w:fldChar w:fldCharType="separate"/>
            </w:r>
            <w:r>
              <w:rPr>
                <w:noProof/>
                <w:webHidden/>
              </w:rPr>
              <w:t>599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30" w:history="1">
            <w:r w:rsidRPr="00B5273E">
              <w:rPr>
                <w:rStyle w:val="Hyperlink"/>
                <w:noProof/>
              </w:rPr>
              <w:t>348.1.1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_Toc338155030 \h </w:instrText>
            </w:r>
            <w:r>
              <w:rPr>
                <w:noProof/>
                <w:webHidden/>
              </w:rPr>
            </w:r>
            <w:r>
              <w:rPr>
                <w:noProof/>
                <w:webHidden/>
              </w:rPr>
              <w:fldChar w:fldCharType="separate"/>
            </w:r>
            <w:r>
              <w:rPr>
                <w:noProof/>
                <w:webHidden/>
              </w:rPr>
              <w:t>599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31" w:history="1">
            <w:r w:rsidRPr="00B5273E">
              <w:rPr>
                <w:rStyle w:val="Hyperlink"/>
                <w:noProof/>
              </w:rPr>
              <w:t>348.1.2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_Toc338155031 \h </w:instrText>
            </w:r>
            <w:r>
              <w:rPr>
                <w:noProof/>
                <w:webHidden/>
              </w:rPr>
            </w:r>
            <w:r>
              <w:rPr>
                <w:noProof/>
                <w:webHidden/>
              </w:rPr>
              <w:fldChar w:fldCharType="separate"/>
            </w:r>
            <w:r>
              <w:rPr>
                <w:noProof/>
                <w:webHidden/>
              </w:rPr>
              <w:t>600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32" w:history="1">
            <w:r w:rsidRPr="00B5273E">
              <w:rPr>
                <w:rStyle w:val="Hyperlink"/>
                <w:caps/>
                <w:noProof/>
              </w:rPr>
              <w:t>349</w:t>
            </w:r>
            <w:r>
              <w:rPr>
                <w:rFonts w:eastAsiaTheme="minorEastAsia"/>
                <w:noProof/>
              </w:rPr>
              <w:tab/>
            </w:r>
            <w:r w:rsidRPr="00B5273E">
              <w:rPr>
                <w:rStyle w:val="Hyperlink"/>
                <w:noProof/>
              </w:rPr>
              <w:t>SP_SCO549_DETAILS_FORM_LOAD</w:t>
            </w:r>
            <w:r>
              <w:rPr>
                <w:noProof/>
                <w:webHidden/>
              </w:rPr>
              <w:tab/>
            </w:r>
            <w:r>
              <w:rPr>
                <w:noProof/>
                <w:webHidden/>
              </w:rPr>
              <w:fldChar w:fldCharType="begin"/>
            </w:r>
            <w:r>
              <w:rPr>
                <w:noProof/>
                <w:webHidden/>
              </w:rPr>
              <w:instrText xml:space="preserve"> PAGEREF _Toc338155032 \h </w:instrText>
            </w:r>
            <w:r>
              <w:rPr>
                <w:noProof/>
                <w:webHidden/>
              </w:rPr>
            </w:r>
            <w:r>
              <w:rPr>
                <w:noProof/>
                <w:webHidden/>
              </w:rPr>
              <w:fldChar w:fldCharType="separate"/>
            </w:r>
            <w:r>
              <w:rPr>
                <w:noProof/>
                <w:webHidden/>
              </w:rPr>
              <w:t>600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33" w:history="1">
            <w:r w:rsidRPr="00B5273E">
              <w:rPr>
                <w:rStyle w:val="Hyperlink"/>
                <w:noProof/>
              </w:rPr>
              <w:t>349.1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_Toc338155033 \h </w:instrText>
            </w:r>
            <w:r>
              <w:rPr>
                <w:noProof/>
                <w:webHidden/>
              </w:rPr>
            </w:r>
            <w:r>
              <w:rPr>
                <w:noProof/>
                <w:webHidden/>
              </w:rPr>
              <w:fldChar w:fldCharType="separate"/>
            </w:r>
            <w:r>
              <w:rPr>
                <w:noProof/>
                <w:webHidden/>
              </w:rPr>
              <w:t>600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34" w:history="1">
            <w:r w:rsidRPr="00B5273E">
              <w:rPr>
                <w:rStyle w:val="Hyperlink"/>
                <w:noProof/>
              </w:rPr>
              <w:t>349.1.1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_Toc338155034 \h </w:instrText>
            </w:r>
            <w:r>
              <w:rPr>
                <w:noProof/>
                <w:webHidden/>
              </w:rPr>
            </w:r>
            <w:r>
              <w:rPr>
                <w:noProof/>
                <w:webHidden/>
              </w:rPr>
              <w:fldChar w:fldCharType="separate"/>
            </w:r>
            <w:r>
              <w:rPr>
                <w:noProof/>
                <w:webHidden/>
              </w:rPr>
              <w:t>600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35" w:history="1">
            <w:r w:rsidRPr="00B5273E">
              <w:rPr>
                <w:rStyle w:val="Hyperlink"/>
                <w:noProof/>
              </w:rPr>
              <w:t>349.1.2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_Toc338155035 \h </w:instrText>
            </w:r>
            <w:r>
              <w:rPr>
                <w:noProof/>
                <w:webHidden/>
              </w:rPr>
            </w:r>
            <w:r>
              <w:rPr>
                <w:noProof/>
                <w:webHidden/>
              </w:rPr>
              <w:fldChar w:fldCharType="separate"/>
            </w:r>
            <w:r>
              <w:rPr>
                <w:noProof/>
                <w:webHidden/>
              </w:rPr>
              <w:t>601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36" w:history="1">
            <w:r w:rsidRPr="00B5273E">
              <w:rPr>
                <w:rStyle w:val="Hyperlink"/>
                <w:caps/>
                <w:noProof/>
              </w:rPr>
              <w:t>350</w:t>
            </w:r>
            <w:r>
              <w:rPr>
                <w:rFonts w:eastAsiaTheme="minorEastAsia"/>
                <w:noProof/>
              </w:rPr>
              <w:tab/>
            </w:r>
            <w:r w:rsidRPr="00B5273E">
              <w:rPr>
                <w:rStyle w:val="Hyperlink"/>
                <w:noProof/>
              </w:rPr>
              <w:t>SP_SCO549_DETAILS_FORM_UPDATE</w:t>
            </w:r>
            <w:r>
              <w:rPr>
                <w:noProof/>
                <w:webHidden/>
              </w:rPr>
              <w:tab/>
            </w:r>
            <w:r>
              <w:rPr>
                <w:noProof/>
                <w:webHidden/>
              </w:rPr>
              <w:fldChar w:fldCharType="begin"/>
            </w:r>
            <w:r>
              <w:rPr>
                <w:noProof/>
                <w:webHidden/>
              </w:rPr>
              <w:instrText xml:space="preserve"> PAGEREF _Toc338155036 \h </w:instrText>
            </w:r>
            <w:r>
              <w:rPr>
                <w:noProof/>
                <w:webHidden/>
              </w:rPr>
            </w:r>
            <w:r>
              <w:rPr>
                <w:noProof/>
                <w:webHidden/>
              </w:rPr>
              <w:fldChar w:fldCharType="separate"/>
            </w:r>
            <w:r>
              <w:rPr>
                <w:noProof/>
                <w:webHidden/>
              </w:rPr>
              <w:t>601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37" w:history="1">
            <w:r w:rsidRPr="00B5273E">
              <w:rPr>
                <w:rStyle w:val="Hyperlink"/>
                <w:noProof/>
              </w:rPr>
              <w:t>350.1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_Toc338155037 \h </w:instrText>
            </w:r>
            <w:r>
              <w:rPr>
                <w:noProof/>
                <w:webHidden/>
              </w:rPr>
            </w:r>
            <w:r>
              <w:rPr>
                <w:noProof/>
                <w:webHidden/>
              </w:rPr>
              <w:fldChar w:fldCharType="separate"/>
            </w:r>
            <w:r>
              <w:rPr>
                <w:noProof/>
                <w:webHidden/>
              </w:rPr>
              <w:t>601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38" w:history="1">
            <w:r w:rsidRPr="00B5273E">
              <w:rPr>
                <w:rStyle w:val="Hyperlink"/>
                <w:noProof/>
              </w:rPr>
              <w:t>350.1.1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_Toc338155038 \h </w:instrText>
            </w:r>
            <w:r>
              <w:rPr>
                <w:noProof/>
                <w:webHidden/>
              </w:rPr>
            </w:r>
            <w:r>
              <w:rPr>
                <w:noProof/>
                <w:webHidden/>
              </w:rPr>
              <w:fldChar w:fldCharType="separate"/>
            </w:r>
            <w:r>
              <w:rPr>
                <w:noProof/>
                <w:webHidden/>
              </w:rPr>
              <w:t>601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39" w:history="1">
            <w:r w:rsidRPr="00B5273E">
              <w:rPr>
                <w:rStyle w:val="Hyperlink"/>
                <w:noProof/>
              </w:rPr>
              <w:t>350.1.2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_Toc338155039 \h </w:instrText>
            </w:r>
            <w:r>
              <w:rPr>
                <w:noProof/>
                <w:webHidden/>
              </w:rPr>
            </w:r>
            <w:r>
              <w:rPr>
                <w:noProof/>
                <w:webHidden/>
              </w:rPr>
              <w:fldChar w:fldCharType="separate"/>
            </w:r>
            <w:r>
              <w:rPr>
                <w:noProof/>
                <w:webHidden/>
              </w:rPr>
              <w:t>602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40" w:history="1">
            <w:r w:rsidRPr="00B5273E">
              <w:rPr>
                <w:rStyle w:val="Hyperlink"/>
                <w:caps/>
                <w:noProof/>
              </w:rPr>
              <w:t>351</w:t>
            </w:r>
            <w:r>
              <w:rPr>
                <w:rFonts w:eastAsiaTheme="minorEastAsia"/>
                <w:noProof/>
              </w:rPr>
              <w:tab/>
            </w:r>
            <w:r w:rsidRPr="00B5273E">
              <w:rPr>
                <w:rStyle w:val="Hyperlink"/>
                <w:noProof/>
              </w:rPr>
              <w:t>SP_SCO549_ENC_DETAILS_FORM_LOAD</w:t>
            </w:r>
            <w:r>
              <w:rPr>
                <w:noProof/>
                <w:webHidden/>
              </w:rPr>
              <w:tab/>
            </w:r>
            <w:r>
              <w:rPr>
                <w:noProof/>
                <w:webHidden/>
              </w:rPr>
              <w:fldChar w:fldCharType="begin"/>
            </w:r>
            <w:r>
              <w:rPr>
                <w:noProof/>
                <w:webHidden/>
              </w:rPr>
              <w:instrText xml:space="preserve"> PAGEREF _Toc338155040 \h </w:instrText>
            </w:r>
            <w:r>
              <w:rPr>
                <w:noProof/>
                <w:webHidden/>
              </w:rPr>
            </w:r>
            <w:r>
              <w:rPr>
                <w:noProof/>
                <w:webHidden/>
              </w:rPr>
              <w:fldChar w:fldCharType="separate"/>
            </w:r>
            <w:r>
              <w:rPr>
                <w:noProof/>
                <w:webHidden/>
              </w:rPr>
              <w:t>602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41" w:history="1">
            <w:r w:rsidRPr="00B5273E">
              <w:rPr>
                <w:rStyle w:val="Hyperlink"/>
                <w:noProof/>
              </w:rPr>
              <w:t>351.1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_Toc338155041 \h </w:instrText>
            </w:r>
            <w:r>
              <w:rPr>
                <w:noProof/>
                <w:webHidden/>
              </w:rPr>
            </w:r>
            <w:r>
              <w:rPr>
                <w:noProof/>
                <w:webHidden/>
              </w:rPr>
              <w:fldChar w:fldCharType="separate"/>
            </w:r>
            <w:r>
              <w:rPr>
                <w:noProof/>
                <w:webHidden/>
              </w:rPr>
              <w:t>602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42" w:history="1">
            <w:r w:rsidRPr="00B5273E">
              <w:rPr>
                <w:rStyle w:val="Hyperlink"/>
                <w:noProof/>
              </w:rPr>
              <w:t>351.1.1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_Toc338155042 \h </w:instrText>
            </w:r>
            <w:r>
              <w:rPr>
                <w:noProof/>
                <w:webHidden/>
              </w:rPr>
            </w:r>
            <w:r>
              <w:rPr>
                <w:noProof/>
                <w:webHidden/>
              </w:rPr>
              <w:fldChar w:fldCharType="separate"/>
            </w:r>
            <w:r>
              <w:rPr>
                <w:noProof/>
                <w:webHidden/>
              </w:rPr>
              <w:t>602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43" w:history="1">
            <w:r w:rsidRPr="00B5273E">
              <w:rPr>
                <w:rStyle w:val="Hyperlink"/>
                <w:noProof/>
              </w:rPr>
              <w:t>351.1.2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_Toc338155043 \h </w:instrText>
            </w:r>
            <w:r>
              <w:rPr>
                <w:noProof/>
                <w:webHidden/>
              </w:rPr>
            </w:r>
            <w:r>
              <w:rPr>
                <w:noProof/>
                <w:webHidden/>
              </w:rPr>
              <w:fldChar w:fldCharType="separate"/>
            </w:r>
            <w:r>
              <w:rPr>
                <w:noProof/>
                <w:webHidden/>
              </w:rPr>
              <w:t>602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44" w:history="1">
            <w:r w:rsidRPr="00B5273E">
              <w:rPr>
                <w:rStyle w:val="Hyperlink"/>
                <w:caps/>
                <w:noProof/>
              </w:rPr>
              <w:t>352</w:t>
            </w:r>
            <w:r>
              <w:rPr>
                <w:rFonts w:eastAsiaTheme="minorEastAsia"/>
                <w:noProof/>
              </w:rPr>
              <w:tab/>
            </w:r>
            <w:r w:rsidRPr="00B5273E">
              <w:rPr>
                <w:rStyle w:val="Hyperlink"/>
                <w:noProof/>
              </w:rPr>
              <w:t>SP_SCO549_ENC_DETAILS_FORM_UPDATE</w:t>
            </w:r>
            <w:r>
              <w:rPr>
                <w:noProof/>
                <w:webHidden/>
              </w:rPr>
              <w:tab/>
            </w:r>
            <w:r>
              <w:rPr>
                <w:noProof/>
                <w:webHidden/>
              </w:rPr>
              <w:fldChar w:fldCharType="begin"/>
            </w:r>
            <w:r>
              <w:rPr>
                <w:noProof/>
                <w:webHidden/>
              </w:rPr>
              <w:instrText xml:space="preserve"> PAGEREF _Toc338155044 \h </w:instrText>
            </w:r>
            <w:r>
              <w:rPr>
                <w:noProof/>
                <w:webHidden/>
              </w:rPr>
            </w:r>
            <w:r>
              <w:rPr>
                <w:noProof/>
                <w:webHidden/>
              </w:rPr>
              <w:fldChar w:fldCharType="separate"/>
            </w:r>
            <w:r>
              <w:rPr>
                <w:noProof/>
                <w:webHidden/>
              </w:rPr>
              <w:t>603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45" w:history="1">
            <w:r w:rsidRPr="00B5273E">
              <w:rPr>
                <w:rStyle w:val="Hyperlink"/>
                <w:noProof/>
              </w:rPr>
              <w:t>352.1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_Toc338155045 \h </w:instrText>
            </w:r>
            <w:r>
              <w:rPr>
                <w:noProof/>
                <w:webHidden/>
              </w:rPr>
            </w:r>
            <w:r>
              <w:rPr>
                <w:noProof/>
                <w:webHidden/>
              </w:rPr>
              <w:fldChar w:fldCharType="separate"/>
            </w:r>
            <w:r>
              <w:rPr>
                <w:noProof/>
                <w:webHidden/>
              </w:rPr>
              <w:t>603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46" w:history="1">
            <w:r w:rsidRPr="00B5273E">
              <w:rPr>
                <w:rStyle w:val="Hyperlink"/>
                <w:noProof/>
              </w:rPr>
              <w:t>352.1.1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_Toc338155046 \h </w:instrText>
            </w:r>
            <w:r>
              <w:rPr>
                <w:noProof/>
                <w:webHidden/>
              </w:rPr>
            </w:r>
            <w:r>
              <w:rPr>
                <w:noProof/>
                <w:webHidden/>
              </w:rPr>
              <w:fldChar w:fldCharType="separate"/>
            </w:r>
            <w:r>
              <w:rPr>
                <w:noProof/>
                <w:webHidden/>
              </w:rPr>
              <w:t>603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47" w:history="1">
            <w:r w:rsidRPr="00B5273E">
              <w:rPr>
                <w:rStyle w:val="Hyperlink"/>
                <w:noProof/>
              </w:rPr>
              <w:t>352.1.2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_Toc338155047 \h </w:instrText>
            </w:r>
            <w:r>
              <w:rPr>
                <w:noProof/>
                <w:webHidden/>
              </w:rPr>
            </w:r>
            <w:r>
              <w:rPr>
                <w:noProof/>
                <w:webHidden/>
              </w:rPr>
              <w:fldChar w:fldCharType="separate"/>
            </w:r>
            <w:r>
              <w:rPr>
                <w:noProof/>
                <w:webHidden/>
              </w:rPr>
              <w:t>604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48" w:history="1">
            <w:r w:rsidRPr="00B5273E">
              <w:rPr>
                <w:rStyle w:val="Hyperlink"/>
                <w:caps/>
                <w:noProof/>
              </w:rPr>
              <w:t>353</w:t>
            </w:r>
            <w:r>
              <w:rPr>
                <w:rFonts w:eastAsiaTheme="minorEastAsia"/>
                <w:noProof/>
              </w:rPr>
              <w:tab/>
            </w:r>
            <w:r w:rsidRPr="00B5273E">
              <w:rPr>
                <w:rStyle w:val="Hyperlink"/>
                <w:noProof/>
              </w:rPr>
              <w:t>SP_SCO549_MASTER_FORM_LOAD</w:t>
            </w:r>
            <w:r>
              <w:rPr>
                <w:noProof/>
                <w:webHidden/>
              </w:rPr>
              <w:tab/>
            </w:r>
            <w:r>
              <w:rPr>
                <w:noProof/>
                <w:webHidden/>
              </w:rPr>
              <w:fldChar w:fldCharType="begin"/>
            </w:r>
            <w:r>
              <w:rPr>
                <w:noProof/>
                <w:webHidden/>
              </w:rPr>
              <w:instrText xml:space="preserve"> PAGEREF _Toc338155048 \h </w:instrText>
            </w:r>
            <w:r>
              <w:rPr>
                <w:noProof/>
                <w:webHidden/>
              </w:rPr>
            </w:r>
            <w:r>
              <w:rPr>
                <w:noProof/>
                <w:webHidden/>
              </w:rPr>
              <w:fldChar w:fldCharType="separate"/>
            </w:r>
            <w:r>
              <w:rPr>
                <w:noProof/>
                <w:webHidden/>
              </w:rPr>
              <w:t>604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49" w:history="1">
            <w:r w:rsidRPr="00B5273E">
              <w:rPr>
                <w:rStyle w:val="Hyperlink"/>
                <w:noProof/>
              </w:rPr>
              <w:t>353.1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_Toc338155049 \h </w:instrText>
            </w:r>
            <w:r>
              <w:rPr>
                <w:noProof/>
                <w:webHidden/>
              </w:rPr>
            </w:r>
            <w:r>
              <w:rPr>
                <w:noProof/>
                <w:webHidden/>
              </w:rPr>
              <w:fldChar w:fldCharType="separate"/>
            </w:r>
            <w:r>
              <w:rPr>
                <w:noProof/>
                <w:webHidden/>
              </w:rPr>
              <w:t>604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50" w:history="1">
            <w:r w:rsidRPr="00B5273E">
              <w:rPr>
                <w:rStyle w:val="Hyperlink"/>
                <w:noProof/>
              </w:rPr>
              <w:t>353.1.1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_Toc338155050 \h </w:instrText>
            </w:r>
            <w:r>
              <w:rPr>
                <w:noProof/>
                <w:webHidden/>
              </w:rPr>
            </w:r>
            <w:r>
              <w:rPr>
                <w:noProof/>
                <w:webHidden/>
              </w:rPr>
              <w:fldChar w:fldCharType="separate"/>
            </w:r>
            <w:r>
              <w:rPr>
                <w:noProof/>
                <w:webHidden/>
              </w:rPr>
              <w:t>604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51" w:history="1">
            <w:r w:rsidRPr="00B5273E">
              <w:rPr>
                <w:rStyle w:val="Hyperlink"/>
                <w:noProof/>
              </w:rPr>
              <w:t>353.1.2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_Toc338155051 \h </w:instrText>
            </w:r>
            <w:r>
              <w:rPr>
                <w:noProof/>
                <w:webHidden/>
              </w:rPr>
            </w:r>
            <w:r>
              <w:rPr>
                <w:noProof/>
                <w:webHidden/>
              </w:rPr>
              <w:fldChar w:fldCharType="separate"/>
            </w:r>
            <w:r>
              <w:rPr>
                <w:noProof/>
                <w:webHidden/>
              </w:rPr>
              <w:t>604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52" w:history="1">
            <w:r w:rsidRPr="00B5273E">
              <w:rPr>
                <w:rStyle w:val="Hyperlink"/>
                <w:caps/>
                <w:noProof/>
              </w:rPr>
              <w:t>354</w:t>
            </w:r>
            <w:r>
              <w:rPr>
                <w:rFonts w:eastAsiaTheme="minorEastAsia"/>
                <w:noProof/>
              </w:rPr>
              <w:tab/>
            </w:r>
            <w:r w:rsidRPr="00B5273E">
              <w:rPr>
                <w:rStyle w:val="Hyperlink"/>
                <w:noProof/>
              </w:rPr>
              <w:t>SP_SCO549_MASTER_FORM_UPDATE</w:t>
            </w:r>
            <w:r>
              <w:rPr>
                <w:noProof/>
                <w:webHidden/>
              </w:rPr>
              <w:tab/>
            </w:r>
            <w:r>
              <w:rPr>
                <w:noProof/>
                <w:webHidden/>
              </w:rPr>
              <w:fldChar w:fldCharType="begin"/>
            </w:r>
            <w:r>
              <w:rPr>
                <w:noProof/>
                <w:webHidden/>
              </w:rPr>
              <w:instrText xml:space="preserve"> PAGEREF _Toc338155052 \h </w:instrText>
            </w:r>
            <w:r>
              <w:rPr>
                <w:noProof/>
                <w:webHidden/>
              </w:rPr>
            </w:r>
            <w:r>
              <w:rPr>
                <w:noProof/>
                <w:webHidden/>
              </w:rPr>
              <w:fldChar w:fldCharType="separate"/>
            </w:r>
            <w:r>
              <w:rPr>
                <w:noProof/>
                <w:webHidden/>
              </w:rPr>
              <w:t>605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53" w:history="1">
            <w:r w:rsidRPr="00B5273E">
              <w:rPr>
                <w:rStyle w:val="Hyperlink"/>
                <w:noProof/>
              </w:rPr>
              <w:t>354.1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_Toc338155053 \h </w:instrText>
            </w:r>
            <w:r>
              <w:rPr>
                <w:noProof/>
                <w:webHidden/>
              </w:rPr>
            </w:r>
            <w:r>
              <w:rPr>
                <w:noProof/>
                <w:webHidden/>
              </w:rPr>
              <w:fldChar w:fldCharType="separate"/>
            </w:r>
            <w:r>
              <w:rPr>
                <w:noProof/>
                <w:webHidden/>
              </w:rPr>
              <w:t>605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54" w:history="1">
            <w:r w:rsidRPr="00B5273E">
              <w:rPr>
                <w:rStyle w:val="Hyperlink"/>
                <w:noProof/>
              </w:rPr>
              <w:t>354.1.1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_Toc338155054 \h </w:instrText>
            </w:r>
            <w:r>
              <w:rPr>
                <w:noProof/>
                <w:webHidden/>
              </w:rPr>
            </w:r>
            <w:r>
              <w:rPr>
                <w:noProof/>
                <w:webHidden/>
              </w:rPr>
              <w:fldChar w:fldCharType="separate"/>
            </w:r>
            <w:r>
              <w:rPr>
                <w:noProof/>
                <w:webHidden/>
              </w:rPr>
              <w:t>605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55" w:history="1">
            <w:r w:rsidRPr="00B5273E">
              <w:rPr>
                <w:rStyle w:val="Hyperlink"/>
                <w:noProof/>
              </w:rPr>
              <w:t>354.1.2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_Toc338155055 \h </w:instrText>
            </w:r>
            <w:r>
              <w:rPr>
                <w:noProof/>
                <w:webHidden/>
              </w:rPr>
            </w:r>
            <w:r>
              <w:rPr>
                <w:noProof/>
                <w:webHidden/>
              </w:rPr>
              <w:fldChar w:fldCharType="separate"/>
            </w:r>
            <w:r>
              <w:rPr>
                <w:noProof/>
                <w:webHidden/>
              </w:rPr>
              <w:t>605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56" w:history="1">
            <w:r w:rsidRPr="00B5273E">
              <w:rPr>
                <w:rStyle w:val="Hyperlink"/>
                <w:caps/>
                <w:noProof/>
              </w:rPr>
              <w:t>355</w:t>
            </w:r>
            <w:r>
              <w:rPr>
                <w:rFonts w:eastAsiaTheme="minorEastAsia"/>
                <w:noProof/>
              </w:rPr>
              <w:tab/>
            </w:r>
            <w:r w:rsidRPr="00B5273E">
              <w:rPr>
                <w:rStyle w:val="Hyperlink"/>
                <w:noProof/>
              </w:rPr>
              <w:t>SP_SCO563_DETAILS_DASHBOARD_LOAD</w:t>
            </w:r>
            <w:r>
              <w:rPr>
                <w:noProof/>
                <w:webHidden/>
              </w:rPr>
              <w:tab/>
            </w:r>
            <w:r>
              <w:rPr>
                <w:noProof/>
                <w:webHidden/>
              </w:rPr>
              <w:fldChar w:fldCharType="begin"/>
            </w:r>
            <w:r>
              <w:rPr>
                <w:noProof/>
                <w:webHidden/>
              </w:rPr>
              <w:instrText xml:space="preserve"> PAGEREF _Toc338155056 \h </w:instrText>
            </w:r>
            <w:r>
              <w:rPr>
                <w:noProof/>
                <w:webHidden/>
              </w:rPr>
            </w:r>
            <w:r>
              <w:rPr>
                <w:noProof/>
                <w:webHidden/>
              </w:rPr>
              <w:fldChar w:fldCharType="separate"/>
            </w:r>
            <w:r>
              <w:rPr>
                <w:noProof/>
                <w:webHidden/>
              </w:rPr>
              <w:t>606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57" w:history="1">
            <w:r w:rsidRPr="00B5273E">
              <w:rPr>
                <w:rStyle w:val="Hyperlink"/>
                <w:noProof/>
              </w:rPr>
              <w:t>355.1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_Toc338155057 \h </w:instrText>
            </w:r>
            <w:r>
              <w:rPr>
                <w:noProof/>
                <w:webHidden/>
              </w:rPr>
            </w:r>
            <w:r>
              <w:rPr>
                <w:noProof/>
                <w:webHidden/>
              </w:rPr>
              <w:fldChar w:fldCharType="separate"/>
            </w:r>
            <w:r>
              <w:rPr>
                <w:noProof/>
                <w:webHidden/>
              </w:rPr>
              <w:t>606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58" w:history="1">
            <w:r w:rsidRPr="00B5273E">
              <w:rPr>
                <w:rStyle w:val="Hyperlink"/>
                <w:noProof/>
              </w:rPr>
              <w:t>355.1.1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_Toc338155058 \h </w:instrText>
            </w:r>
            <w:r>
              <w:rPr>
                <w:noProof/>
                <w:webHidden/>
              </w:rPr>
            </w:r>
            <w:r>
              <w:rPr>
                <w:noProof/>
                <w:webHidden/>
              </w:rPr>
              <w:fldChar w:fldCharType="separate"/>
            </w:r>
            <w:r>
              <w:rPr>
                <w:noProof/>
                <w:webHidden/>
              </w:rPr>
              <w:t>606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59" w:history="1">
            <w:r w:rsidRPr="00B5273E">
              <w:rPr>
                <w:rStyle w:val="Hyperlink"/>
                <w:noProof/>
              </w:rPr>
              <w:t>355.1.2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_Toc338155059 \h </w:instrText>
            </w:r>
            <w:r>
              <w:rPr>
                <w:noProof/>
                <w:webHidden/>
              </w:rPr>
            </w:r>
            <w:r>
              <w:rPr>
                <w:noProof/>
                <w:webHidden/>
              </w:rPr>
              <w:fldChar w:fldCharType="separate"/>
            </w:r>
            <w:r>
              <w:rPr>
                <w:noProof/>
                <w:webHidden/>
              </w:rPr>
              <w:t>606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60" w:history="1">
            <w:r w:rsidRPr="00B5273E">
              <w:rPr>
                <w:rStyle w:val="Hyperlink"/>
                <w:caps/>
                <w:noProof/>
              </w:rPr>
              <w:t>356</w:t>
            </w:r>
            <w:r>
              <w:rPr>
                <w:rFonts w:eastAsiaTheme="minorEastAsia"/>
                <w:noProof/>
              </w:rPr>
              <w:tab/>
            </w:r>
            <w:r w:rsidRPr="00B5273E">
              <w:rPr>
                <w:rStyle w:val="Hyperlink"/>
                <w:noProof/>
              </w:rPr>
              <w:t>SP_SCO563_DETAILS_FORM_LOAD</w:t>
            </w:r>
            <w:r>
              <w:rPr>
                <w:noProof/>
                <w:webHidden/>
              </w:rPr>
              <w:tab/>
            </w:r>
            <w:r>
              <w:rPr>
                <w:noProof/>
                <w:webHidden/>
              </w:rPr>
              <w:fldChar w:fldCharType="begin"/>
            </w:r>
            <w:r>
              <w:rPr>
                <w:noProof/>
                <w:webHidden/>
              </w:rPr>
              <w:instrText xml:space="preserve"> PAGEREF _Toc338155060 \h </w:instrText>
            </w:r>
            <w:r>
              <w:rPr>
                <w:noProof/>
                <w:webHidden/>
              </w:rPr>
            </w:r>
            <w:r>
              <w:rPr>
                <w:noProof/>
                <w:webHidden/>
              </w:rPr>
              <w:fldChar w:fldCharType="separate"/>
            </w:r>
            <w:r>
              <w:rPr>
                <w:noProof/>
                <w:webHidden/>
              </w:rPr>
              <w:t>607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61" w:history="1">
            <w:r w:rsidRPr="00B5273E">
              <w:rPr>
                <w:rStyle w:val="Hyperlink"/>
                <w:noProof/>
              </w:rPr>
              <w:t>356.1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_Toc338155061 \h </w:instrText>
            </w:r>
            <w:r>
              <w:rPr>
                <w:noProof/>
                <w:webHidden/>
              </w:rPr>
            </w:r>
            <w:r>
              <w:rPr>
                <w:noProof/>
                <w:webHidden/>
              </w:rPr>
              <w:fldChar w:fldCharType="separate"/>
            </w:r>
            <w:r>
              <w:rPr>
                <w:noProof/>
                <w:webHidden/>
              </w:rPr>
              <w:t>607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62" w:history="1">
            <w:r w:rsidRPr="00B5273E">
              <w:rPr>
                <w:rStyle w:val="Hyperlink"/>
                <w:noProof/>
              </w:rPr>
              <w:t>356.1.1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_Toc338155062 \h </w:instrText>
            </w:r>
            <w:r>
              <w:rPr>
                <w:noProof/>
                <w:webHidden/>
              </w:rPr>
            </w:r>
            <w:r>
              <w:rPr>
                <w:noProof/>
                <w:webHidden/>
              </w:rPr>
              <w:fldChar w:fldCharType="separate"/>
            </w:r>
            <w:r>
              <w:rPr>
                <w:noProof/>
                <w:webHidden/>
              </w:rPr>
              <w:t>607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63" w:history="1">
            <w:r w:rsidRPr="00B5273E">
              <w:rPr>
                <w:rStyle w:val="Hyperlink"/>
                <w:noProof/>
              </w:rPr>
              <w:t>356.1.2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_Toc338155063 \h </w:instrText>
            </w:r>
            <w:r>
              <w:rPr>
                <w:noProof/>
                <w:webHidden/>
              </w:rPr>
            </w:r>
            <w:r>
              <w:rPr>
                <w:noProof/>
                <w:webHidden/>
              </w:rPr>
              <w:fldChar w:fldCharType="separate"/>
            </w:r>
            <w:r>
              <w:rPr>
                <w:noProof/>
                <w:webHidden/>
              </w:rPr>
              <w:t>607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64" w:history="1">
            <w:r w:rsidRPr="00B5273E">
              <w:rPr>
                <w:rStyle w:val="Hyperlink"/>
                <w:caps/>
                <w:noProof/>
              </w:rPr>
              <w:t>357</w:t>
            </w:r>
            <w:r>
              <w:rPr>
                <w:rFonts w:eastAsiaTheme="minorEastAsia"/>
                <w:noProof/>
              </w:rPr>
              <w:tab/>
            </w:r>
            <w:r w:rsidRPr="00B5273E">
              <w:rPr>
                <w:rStyle w:val="Hyperlink"/>
                <w:noProof/>
              </w:rPr>
              <w:t>SP_SCO563_GRANT_CONTRACT_ANALYSIS_DETAILS</w:t>
            </w:r>
            <w:r>
              <w:rPr>
                <w:noProof/>
                <w:webHidden/>
              </w:rPr>
              <w:tab/>
            </w:r>
            <w:r>
              <w:rPr>
                <w:noProof/>
                <w:webHidden/>
              </w:rPr>
              <w:fldChar w:fldCharType="begin"/>
            </w:r>
            <w:r>
              <w:rPr>
                <w:noProof/>
                <w:webHidden/>
              </w:rPr>
              <w:instrText xml:space="preserve"> PAGEREF _Toc338155064 \h </w:instrText>
            </w:r>
            <w:r>
              <w:rPr>
                <w:noProof/>
                <w:webHidden/>
              </w:rPr>
            </w:r>
            <w:r>
              <w:rPr>
                <w:noProof/>
                <w:webHidden/>
              </w:rPr>
              <w:fldChar w:fldCharType="separate"/>
            </w:r>
            <w:r>
              <w:rPr>
                <w:noProof/>
                <w:webHidden/>
              </w:rPr>
              <w:t>608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65" w:history="1">
            <w:r w:rsidRPr="00B5273E">
              <w:rPr>
                <w:rStyle w:val="Hyperlink"/>
                <w:noProof/>
              </w:rPr>
              <w:t>357.1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_Toc338155065 \h </w:instrText>
            </w:r>
            <w:r>
              <w:rPr>
                <w:noProof/>
                <w:webHidden/>
              </w:rPr>
            </w:r>
            <w:r>
              <w:rPr>
                <w:noProof/>
                <w:webHidden/>
              </w:rPr>
              <w:fldChar w:fldCharType="separate"/>
            </w:r>
            <w:r>
              <w:rPr>
                <w:noProof/>
                <w:webHidden/>
              </w:rPr>
              <w:t>608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66" w:history="1">
            <w:r w:rsidRPr="00B5273E">
              <w:rPr>
                <w:rStyle w:val="Hyperlink"/>
                <w:noProof/>
              </w:rPr>
              <w:t>357.1.1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_Toc338155066 \h </w:instrText>
            </w:r>
            <w:r>
              <w:rPr>
                <w:noProof/>
                <w:webHidden/>
              </w:rPr>
            </w:r>
            <w:r>
              <w:rPr>
                <w:noProof/>
                <w:webHidden/>
              </w:rPr>
              <w:fldChar w:fldCharType="separate"/>
            </w:r>
            <w:r>
              <w:rPr>
                <w:noProof/>
                <w:webHidden/>
              </w:rPr>
              <w:t>608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67" w:history="1">
            <w:r w:rsidRPr="00B5273E">
              <w:rPr>
                <w:rStyle w:val="Hyperlink"/>
                <w:noProof/>
              </w:rPr>
              <w:t>357.1.2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_Toc338155067 \h </w:instrText>
            </w:r>
            <w:r>
              <w:rPr>
                <w:noProof/>
                <w:webHidden/>
              </w:rPr>
            </w:r>
            <w:r>
              <w:rPr>
                <w:noProof/>
                <w:webHidden/>
              </w:rPr>
              <w:fldChar w:fldCharType="separate"/>
            </w:r>
            <w:r>
              <w:rPr>
                <w:noProof/>
                <w:webHidden/>
              </w:rPr>
              <w:t>608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68" w:history="1">
            <w:r w:rsidRPr="00B5273E">
              <w:rPr>
                <w:rStyle w:val="Hyperlink"/>
                <w:caps/>
                <w:noProof/>
              </w:rPr>
              <w:t>358</w:t>
            </w:r>
            <w:r>
              <w:rPr>
                <w:rFonts w:eastAsiaTheme="minorEastAsia"/>
                <w:noProof/>
              </w:rPr>
              <w:tab/>
            </w:r>
            <w:r w:rsidRPr="00B5273E">
              <w:rPr>
                <w:rStyle w:val="Hyperlink"/>
                <w:noProof/>
              </w:rPr>
              <w:t>SP_SCO563_GRANT_CONTRACT_ANALYSIS_UPDATE</w:t>
            </w:r>
            <w:r>
              <w:rPr>
                <w:noProof/>
                <w:webHidden/>
              </w:rPr>
              <w:tab/>
            </w:r>
            <w:r>
              <w:rPr>
                <w:noProof/>
                <w:webHidden/>
              </w:rPr>
              <w:fldChar w:fldCharType="begin"/>
            </w:r>
            <w:r>
              <w:rPr>
                <w:noProof/>
                <w:webHidden/>
              </w:rPr>
              <w:instrText xml:space="preserve"> PAGEREF _Toc338155068 \h </w:instrText>
            </w:r>
            <w:r>
              <w:rPr>
                <w:noProof/>
                <w:webHidden/>
              </w:rPr>
            </w:r>
            <w:r>
              <w:rPr>
                <w:noProof/>
                <w:webHidden/>
              </w:rPr>
              <w:fldChar w:fldCharType="separate"/>
            </w:r>
            <w:r>
              <w:rPr>
                <w:noProof/>
                <w:webHidden/>
              </w:rPr>
              <w:t>608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69" w:history="1">
            <w:r w:rsidRPr="00B5273E">
              <w:rPr>
                <w:rStyle w:val="Hyperlink"/>
                <w:noProof/>
              </w:rPr>
              <w:t>358.1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_Toc338155069 \h </w:instrText>
            </w:r>
            <w:r>
              <w:rPr>
                <w:noProof/>
                <w:webHidden/>
              </w:rPr>
            </w:r>
            <w:r>
              <w:rPr>
                <w:noProof/>
                <w:webHidden/>
              </w:rPr>
              <w:fldChar w:fldCharType="separate"/>
            </w:r>
            <w:r>
              <w:rPr>
                <w:noProof/>
                <w:webHidden/>
              </w:rPr>
              <w:t>608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70" w:history="1">
            <w:r w:rsidRPr="00B5273E">
              <w:rPr>
                <w:rStyle w:val="Hyperlink"/>
                <w:noProof/>
              </w:rPr>
              <w:t>358.1.1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_Toc338155070 \h </w:instrText>
            </w:r>
            <w:r>
              <w:rPr>
                <w:noProof/>
                <w:webHidden/>
              </w:rPr>
            </w:r>
            <w:r>
              <w:rPr>
                <w:noProof/>
                <w:webHidden/>
              </w:rPr>
              <w:fldChar w:fldCharType="separate"/>
            </w:r>
            <w:r>
              <w:rPr>
                <w:noProof/>
                <w:webHidden/>
              </w:rPr>
              <w:t>609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71" w:history="1">
            <w:r w:rsidRPr="00B5273E">
              <w:rPr>
                <w:rStyle w:val="Hyperlink"/>
                <w:noProof/>
              </w:rPr>
              <w:t>358.1.2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_Toc338155071 \h </w:instrText>
            </w:r>
            <w:r>
              <w:rPr>
                <w:noProof/>
                <w:webHidden/>
              </w:rPr>
            </w:r>
            <w:r>
              <w:rPr>
                <w:noProof/>
                <w:webHidden/>
              </w:rPr>
              <w:fldChar w:fldCharType="separate"/>
            </w:r>
            <w:r>
              <w:rPr>
                <w:noProof/>
                <w:webHidden/>
              </w:rPr>
              <w:t>610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72" w:history="1">
            <w:r w:rsidRPr="00B5273E">
              <w:rPr>
                <w:rStyle w:val="Hyperlink"/>
                <w:caps/>
                <w:noProof/>
              </w:rPr>
              <w:t>359</w:t>
            </w:r>
            <w:r>
              <w:rPr>
                <w:rFonts w:eastAsiaTheme="minorEastAsia"/>
                <w:noProof/>
              </w:rPr>
              <w:tab/>
            </w:r>
            <w:r w:rsidRPr="00B5273E">
              <w:rPr>
                <w:rStyle w:val="Hyperlink"/>
                <w:noProof/>
              </w:rPr>
              <w:t>SP_SCO565_DETAILS_AUXILIARY_FORM_LOAD</w:t>
            </w:r>
            <w:r>
              <w:rPr>
                <w:noProof/>
                <w:webHidden/>
              </w:rPr>
              <w:tab/>
            </w:r>
            <w:r>
              <w:rPr>
                <w:noProof/>
                <w:webHidden/>
              </w:rPr>
              <w:fldChar w:fldCharType="begin"/>
            </w:r>
            <w:r>
              <w:rPr>
                <w:noProof/>
                <w:webHidden/>
              </w:rPr>
              <w:instrText xml:space="preserve"> PAGEREF _Toc338155072 \h </w:instrText>
            </w:r>
            <w:r>
              <w:rPr>
                <w:noProof/>
                <w:webHidden/>
              </w:rPr>
            </w:r>
            <w:r>
              <w:rPr>
                <w:noProof/>
                <w:webHidden/>
              </w:rPr>
              <w:fldChar w:fldCharType="separate"/>
            </w:r>
            <w:r>
              <w:rPr>
                <w:noProof/>
                <w:webHidden/>
              </w:rPr>
              <w:t>610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73" w:history="1">
            <w:r w:rsidRPr="00B5273E">
              <w:rPr>
                <w:rStyle w:val="Hyperlink"/>
                <w:noProof/>
              </w:rPr>
              <w:t>359.1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_Toc338155073 \h </w:instrText>
            </w:r>
            <w:r>
              <w:rPr>
                <w:noProof/>
                <w:webHidden/>
              </w:rPr>
            </w:r>
            <w:r>
              <w:rPr>
                <w:noProof/>
                <w:webHidden/>
              </w:rPr>
              <w:fldChar w:fldCharType="separate"/>
            </w:r>
            <w:r>
              <w:rPr>
                <w:noProof/>
                <w:webHidden/>
              </w:rPr>
              <w:t>610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74" w:history="1">
            <w:r w:rsidRPr="00B5273E">
              <w:rPr>
                <w:rStyle w:val="Hyperlink"/>
                <w:noProof/>
              </w:rPr>
              <w:t>359.1.1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_Toc338155074 \h </w:instrText>
            </w:r>
            <w:r>
              <w:rPr>
                <w:noProof/>
                <w:webHidden/>
              </w:rPr>
            </w:r>
            <w:r>
              <w:rPr>
                <w:noProof/>
                <w:webHidden/>
              </w:rPr>
              <w:fldChar w:fldCharType="separate"/>
            </w:r>
            <w:r>
              <w:rPr>
                <w:noProof/>
                <w:webHidden/>
              </w:rPr>
              <w:t>611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75" w:history="1">
            <w:r w:rsidRPr="00B5273E">
              <w:rPr>
                <w:rStyle w:val="Hyperlink"/>
                <w:noProof/>
              </w:rPr>
              <w:t>359.1.2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_Toc338155075 \h </w:instrText>
            </w:r>
            <w:r>
              <w:rPr>
                <w:noProof/>
                <w:webHidden/>
              </w:rPr>
            </w:r>
            <w:r>
              <w:rPr>
                <w:noProof/>
                <w:webHidden/>
              </w:rPr>
              <w:fldChar w:fldCharType="separate"/>
            </w:r>
            <w:r>
              <w:rPr>
                <w:noProof/>
                <w:webHidden/>
              </w:rPr>
              <w:t>611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76" w:history="1">
            <w:r w:rsidRPr="00B5273E">
              <w:rPr>
                <w:rStyle w:val="Hyperlink"/>
                <w:caps/>
                <w:noProof/>
              </w:rPr>
              <w:t>360</w:t>
            </w:r>
            <w:r>
              <w:rPr>
                <w:rFonts w:eastAsiaTheme="minorEastAsia"/>
                <w:noProof/>
              </w:rPr>
              <w:tab/>
            </w:r>
            <w:r w:rsidRPr="00B5273E">
              <w:rPr>
                <w:rStyle w:val="Hyperlink"/>
                <w:noProof/>
              </w:rPr>
              <w:t>SP_SCO565_DETAILS_AUXILIARY_FORM_UPDATE</w:t>
            </w:r>
            <w:r>
              <w:rPr>
                <w:noProof/>
                <w:webHidden/>
              </w:rPr>
              <w:tab/>
            </w:r>
            <w:r>
              <w:rPr>
                <w:noProof/>
                <w:webHidden/>
              </w:rPr>
              <w:fldChar w:fldCharType="begin"/>
            </w:r>
            <w:r>
              <w:rPr>
                <w:noProof/>
                <w:webHidden/>
              </w:rPr>
              <w:instrText xml:space="preserve"> PAGEREF _Toc338155076 \h </w:instrText>
            </w:r>
            <w:r>
              <w:rPr>
                <w:noProof/>
                <w:webHidden/>
              </w:rPr>
            </w:r>
            <w:r>
              <w:rPr>
                <w:noProof/>
                <w:webHidden/>
              </w:rPr>
              <w:fldChar w:fldCharType="separate"/>
            </w:r>
            <w:r>
              <w:rPr>
                <w:noProof/>
                <w:webHidden/>
              </w:rPr>
              <w:t>611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77" w:history="1">
            <w:r w:rsidRPr="00B5273E">
              <w:rPr>
                <w:rStyle w:val="Hyperlink"/>
                <w:noProof/>
              </w:rPr>
              <w:t>360.1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_Toc338155077 \h </w:instrText>
            </w:r>
            <w:r>
              <w:rPr>
                <w:noProof/>
                <w:webHidden/>
              </w:rPr>
            </w:r>
            <w:r>
              <w:rPr>
                <w:noProof/>
                <w:webHidden/>
              </w:rPr>
              <w:fldChar w:fldCharType="separate"/>
            </w:r>
            <w:r>
              <w:rPr>
                <w:noProof/>
                <w:webHidden/>
              </w:rPr>
              <w:t>611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78" w:history="1">
            <w:r w:rsidRPr="00B5273E">
              <w:rPr>
                <w:rStyle w:val="Hyperlink"/>
                <w:noProof/>
              </w:rPr>
              <w:t>360.1.1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_Toc338155078 \h </w:instrText>
            </w:r>
            <w:r>
              <w:rPr>
                <w:noProof/>
                <w:webHidden/>
              </w:rPr>
            </w:r>
            <w:r>
              <w:rPr>
                <w:noProof/>
                <w:webHidden/>
              </w:rPr>
              <w:fldChar w:fldCharType="separate"/>
            </w:r>
            <w:r>
              <w:rPr>
                <w:noProof/>
                <w:webHidden/>
              </w:rPr>
              <w:t>611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79" w:history="1">
            <w:r w:rsidRPr="00B5273E">
              <w:rPr>
                <w:rStyle w:val="Hyperlink"/>
                <w:noProof/>
              </w:rPr>
              <w:t>360.1.2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_Toc338155079 \h </w:instrText>
            </w:r>
            <w:r>
              <w:rPr>
                <w:noProof/>
                <w:webHidden/>
              </w:rPr>
            </w:r>
            <w:r>
              <w:rPr>
                <w:noProof/>
                <w:webHidden/>
              </w:rPr>
              <w:fldChar w:fldCharType="separate"/>
            </w:r>
            <w:r>
              <w:rPr>
                <w:noProof/>
                <w:webHidden/>
              </w:rPr>
              <w:t>612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80" w:history="1">
            <w:r w:rsidRPr="00B5273E">
              <w:rPr>
                <w:rStyle w:val="Hyperlink"/>
                <w:caps/>
                <w:noProof/>
              </w:rPr>
              <w:t>361</w:t>
            </w:r>
            <w:r>
              <w:rPr>
                <w:rFonts w:eastAsiaTheme="minorEastAsia"/>
                <w:noProof/>
              </w:rPr>
              <w:tab/>
            </w:r>
            <w:r w:rsidRPr="00B5273E">
              <w:rPr>
                <w:rStyle w:val="Hyperlink"/>
                <w:noProof/>
              </w:rPr>
              <w:t>SP_SCO565_DETAILS_FORM_ADD</w:t>
            </w:r>
            <w:r>
              <w:rPr>
                <w:noProof/>
                <w:webHidden/>
              </w:rPr>
              <w:tab/>
            </w:r>
            <w:r>
              <w:rPr>
                <w:noProof/>
                <w:webHidden/>
              </w:rPr>
              <w:fldChar w:fldCharType="begin"/>
            </w:r>
            <w:r>
              <w:rPr>
                <w:noProof/>
                <w:webHidden/>
              </w:rPr>
              <w:instrText xml:space="preserve"> PAGEREF _Toc338155080 \h </w:instrText>
            </w:r>
            <w:r>
              <w:rPr>
                <w:noProof/>
                <w:webHidden/>
              </w:rPr>
            </w:r>
            <w:r>
              <w:rPr>
                <w:noProof/>
                <w:webHidden/>
              </w:rPr>
              <w:fldChar w:fldCharType="separate"/>
            </w:r>
            <w:r>
              <w:rPr>
                <w:noProof/>
                <w:webHidden/>
              </w:rPr>
              <w:t>612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81" w:history="1">
            <w:r w:rsidRPr="00B5273E">
              <w:rPr>
                <w:rStyle w:val="Hyperlink"/>
                <w:noProof/>
              </w:rPr>
              <w:t>361.1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_Toc338155081 \h </w:instrText>
            </w:r>
            <w:r>
              <w:rPr>
                <w:noProof/>
                <w:webHidden/>
              </w:rPr>
            </w:r>
            <w:r>
              <w:rPr>
                <w:noProof/>
                <w:webHidden/>
              </w:rPr>
              <w:fldChar w:fldCharType="separate"/>
            </w:r>
            <w:r>
              <w:rPr>
                <w:noProof/>
                <w:webHidden/>
              </w:rPr>
              <w:t>612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82" w:history="1">
            <w:r w:rsidRPr="00B5273E">
              <w:rPr>
                <w:rStyle w:val="Hyperlink"/>
                <w:noProof/>
              </w:rPr>
              <w:t>361.1.1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_Toc338155082 \h </w:instrText>
            </w:r>
            <w:r>
              <w:rPr>
                <w:noProof/>
                <w:webHidden/>
              </w:rPr>
            </w:r>
            <w:r>
              <w:rPr>
                <w:noProof/>
                <w:webHidden/>
              </w:rPr>
              <w:fldChar w:fldCharType="separate"/>
            </w:r>
            <w:r>
              <w:rPr>
                <w:noProof/>
                <w:webHidden/>
              </w:rPr>
              <w:t>612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83" w:history="1">
            <w:r w:rsidRPr="00B5273E">
              <w:rPr>
                <w:rStyle w:val="Hyperlink"/>
                <w:noProof/>
              </w:rPr>
              <w:t>361.1.2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_Toc338155083 \h </w:instrText>
            </w:r>
            <w:r>
              <w:rPr>
                <w:noProof/>
                <w:webHidden/>
              </w:rPr>
            </w:r>
            <w:r>
              <w:rPr>
                <w:noProof/>
                <w:webHidden/>
              </w:rPr>
              <w:fldChar w:fldCharType="separate"/>
            </w:r>
            <w:r>
              <w:rPr>
                <w:noProof/>
                <w:webHidden/>
              </w:rPr>
              <w:t>613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84" w:history="1">
            <w:r w:rsidRPr="00B5273E">
              <w:rPr>
                <w:rStyle w:val="Hyperlink"/>
                <w:caps/>
                <w:noProof/>
              </w:rPr>
              <w:t>362</w:t>
            </w:r>
            <w:r>
              <w:rPr>
                <w:rFonts w:eastAsiaTheme="minorEastAsia"/>
                <w:noProof/>
              </w:rPr>
              <w:tab/>
            </w:r>
            <w:r w:rsidRPr="00B5273E">
              <w:rPr>
                <w:rStyle w:val="Hyperlink"/>
                <w:noProof/>
              </w:rPr>
              <w:t>SP_SCO565_DETAILS_FORM_DELETE</w:t>
            </w:r>
            <w:r>
              <w:rPr>
                <w:noProof/>
                <w:webHidden/>
              </w:rPr>
              <w:tab/>
            </w:r>
            <w:r>
              <w:rPr>
                <w:noProof/>
                <w:webHidden/>
              </w:rPr>
              <w:fldChar w:fldCharType="begin"/>
            </w:r>
            <w:r>
              <w:rPr>
                <w:noProof/>
                <w:webHidden/>
              </w:rPr>
              <w:instrText xml:space="preserve"> PAGEREF _Toc338155084 \h </w:instrText>
            </w:r>
            <w:r>
              <w:rPr>
                <w:noProof/>
                <w:webHidden/>
              </w:rPr>
            </w:r>
            <w:r>
              <w:rPr>
                <w:noProof/>
                <w:webHidden/>
              </w:rPr>
              <w:fldChar w:fldCharType="separate"/>
            </w:r>
            <w:r>
              <w:rPr>
                <w:noProof/>
                <w:webHidden/>
              </w:rPr>
              <w:t>613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85" w:history="1">
            <w:r w:rsidRPr="00B5273E">
              <w:rPr>
                <w:rStyle w:val="Hyperlink"/>
                <w:noProof/>
              </w:rPr>
              <w:t>362.1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_Toc338155085 \h </w:instrText>
            </w:r>
            <w:r>
              <w:rPr>
                <w:noProof/>
                <w:webHidden/>
              </w:rPr>
            </w:r>
            <w:r>
              <w:rPr>
                <w:noProof/>
                <w:webHidden/>
              </w:rPr>
              <w:fldChar w:fldCharType="separate"/>
            </w:r>
            <w:r>
              <w:rPr>
                <w:noProof/>
                <w:webHidden/>
              </w:rPr>
              <w:t>613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86" w:history="1">
            <w:r w:rsidRPr="00B5273E">
              <w:rPr>
                <w:rStyle w:val="Hyperlink"/>
                <w:noProof/>
              </w:rPr>
              <w:t>362.1.1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_Toc338155086 \h </w:instrText>
            </w:r>
            <w:r>
              <w:rPr>
                <w:noProof/>
                <w:webHidden/>
              </w:rPr>
            </w:r>
            <w:r>
              <w:rPr>
                <w:noProof/>
                <w:webHidden/>
              </w:rPr>
              <w:fldChar w:fldCharType="separate"/>
            </w:r>
            <w:r>
              <w:rPr>
                <w:noProof/>
                <w:webHidden/>
              </w:rPr>
              <w:t>613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87" w:history="1">
            <w:r w:rsidRPr="00B5273E">
              <w:rPr>
                <w:rStyle w:val="Hyperlink"/>
                <w:noProof/>
              </w:rPr>
              <w:t>362.1.2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_Toc338155087 \h </w:instrText>
            </w:r>
            <w:r>
              <w:rPr>
                <w:noProof/>
                <w:webHidden/>
              </w:rPr>
            </w:r>
            <w:r>
              <w:rPr>
                <w:noProof/>
                <w:webHidden/>
              </w:rPr>
              <w:fldChar w:fldCharType="separate"/>
            </w:r>
            <w:r>
              <w:rPr>
                <w:noProof/>
                <w:webHidden/>
              </w:rPr>
              <w:t>614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88" w:history="1">
            <w:r w:rsidRPr="00B5273E">
              <w:rPr>
                <w:rStyle w:val="Hyperlink"/>
                <w:caps/>
                <w:noProof/>
              </w:rPr>
              <w:t>363</w:t>
            </w:r>
            <w:r>
              <w:rPr>
                <w:rFonts w:eastAsiaTheme="minorEastAsia"/>
                <w:noProof/>
              </w:rPr>
              <w:tab/>
            </w:r>
            <w:r w:rsidRPr="00B5273E">
              <w:rPr>
                <w:rStyle w:val="Hyperlink"/>
                <w:noProof/>
              </w:rPr>
              <w:t>SP_SCO565_DETAILS_FORM_LOAD</w:t>
            </w:r>
            <w:r>
              <w:rPr>
                <w:noProof/>
                <w:webHidden/>
              </w:rPr>
              <w:tab/>
            </w:r>
            <w:r>
              <w:rPr>
                <w:noProof/>
                <w:webHidden/>
              </w:rPr>
              <w:fldChar w:fldCharType="begin"/>
            </w:r>
            <w:r>
              <w:rPr>
                <w:noProof/>
                <w:webHidden/>
              </w:rPr>
              <w:instrText xml:space="preserve"> PAGEREF _Toc338155088 \h </w:instrText>
            </w:r>
            <w:r>
              <w:rPr>
                <w:noProof/>
                <w:webHidden/>
              </w:rPr>
            </w:r>
            <w:r>
              <w:rPr>
                <w:noProof/>
                <w:webHidden/>
              </w:rPr>
              <w:fldChar w:fldCharType="separate"/>
            </w:r>
            <w:r>
              <w:rPr>
                <w:noProof/>
                <w:webHidden/>
              </w:rPr>
              <w:t>614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89" w:history="1">
            <w:r w:rsidRPr="00B5273E">
              <w:rPr>
                <w:rStyle w:val="Hyperlink"/>
                <w:noProof/>
              </w:rPr>
              <w:t>363.1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_Toc338155089 \h </w:instrText>
            </w:r>
            <w:r>
              <w:rPr>
                <w:noProof/>
                <w:webHidden/>
              </w:rPr>
            </w:r>
            <w:r>
              <w:rPr>
                <w:noProof/>
                <w:webHidden/>
              </w:rPr>
              <w:fldChar w:fldCharType="separate"/>
            </w:r>
            <w:r>
              <w:rPr>
                <w:noProof/>
                <w:webHidden/>
              </w:rPr>
              <w:t>614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90" w:history="1">
            <w:r w:rsidRPr="00B5273E">
              <w:rPr>
                <w:rStyle w:val="Hyperlink"/>
                <w:noProof/>
              </w:rPr>
              <w:t>363.1.1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_Toc338155090 \h </w:instrText>
            </w:r>
            <w:r>
              <w:rPr>
                <w:noProof/>
                <w:webHidden/>
              </w:rPr>
            </w:r>
            <w:r>
              <w:rPr>
                <w:noProof/>
                <w:webHidden/>
              </w:rPr>
              <w:fldChar w:fldCharType="separate"/>
            </w:r>
            <w:r>
              <w:rPr>
                <w:noProof/>
                <w:webHidden/>
              </w:rPr>
              <w:t>614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91" w:history="1">
            <w:r w:rsidRPr="00B5273E">
              <w:rPr>
                <w:rStyle w:val="Hyperlink"/>
                <w:noProof/>
              </w:rPr>
              <w:t>363.1.2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_Toc338155091 \h </w:instrText>
            </w:r>
            <w:r>
              <w:rPr>
                <w:noProof/>
                <w:webHidden/>
              </w:rPr>
            </w:r>
            <w:r>
              <w:rPr>
                <w:noProof/>
                <w:webHidden/>
              </w:rPr>
              <w:fldChar w:fldCharType="separate"/>
            </w:r>
            <w:r>
              <w:rPr>
                <w:noProof/>
                <w:webHidden/>
              </w:rPr>
              <w:t>615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92" w:history="1">
            <w:r w:rsidRPr="00B5273E">
              <w:rPr>
                <w:rStyle w:val="Hyperlink"/>
                <w:caps/>
                <w:noProof/>
              </w:rPr>
              <w:t>364</w:t>
            </w:r>
            <w:r>
              <w:rPr>
                <w:rFonts w:eastAsiaTheme="minorEastAsia"/>
                <w:noProof/>
              </w:rPr>
              <w:tab/>
            </w:r>
            <w:r w:rsidRPr="00B5273E">
              <w:rPr>
                <w:rStyle w:val="Hyperlink"/>
                <w:noProof/>
              </w:rPr>
              <w:t>SP_SCO565_DETAILS_FORM_UPDATE</w:t>
            </w:r>
            <w:r>
              <w:rPr>
                <w:noProof/>
                <w:webHidden/>
              </w:rPr>
              <w:tab/>
            </w:r>
            <w:r>
              <w:rPr>
                <w:noProof/>
                <w:webHidden/>
              </w:rPr>
              <w:fldChar w:fldCharType="begin"/>
            </w:r>
            <w:r>
              <w:rPr>
                <w:noProof/>
                <w:webHidden/>
              </w:rPr>
              <w:instrText xml:space="preserve"> PAGEREF _Toc338155092 \h </w:instrText>
            </w:r>
            <w:r>
              <w:rPr>
                <w:noProof/>
                <w:webHidden/>
              </w:rPr>
            </w:r>
            <w:r>
              <w:rPr>
                <w:noProof/>
                <w:webHidden/>
              </w:rPr>
              <w:fldChar w:fldCharType="separate"/>
            </w:r>
            <w:r>
              <w:rPr>
                <w:noProof/>
                <w:webHidden/>
              </w:rPr>
              <w:t>615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93" w:history="1">
            <w:r w:rsidRPr="00B5273E">
              <w:rPr>
                <w:rStyle w:val="Hyperlink"/>
                <w:noProof/>
              </w:rPr>
              <w:t>364.1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_Toc338155093 \h </w:instrText>
            </w:r>
            <w:r>
              <w:rPr>
                <w:noProof/>
                <w:webHidden/>
              </w:rPr>
            </w:r>
            <w:r>
              <w:rPr>
                <w:noProof/>
                <w:webHidden/>
              </w:rPr>
              <w:fldChar w:fldCharType="separate"/>
            </w:r>
            <w:r>
              <w:rPr>
                <w:noProof/>
                <w:webHidden/>
              </w:rPr>
              <w:t>615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94" w:history="1">
            <w:r w:rsidRPr="00B5273E">
              <w:rPr>
                <w:rStyle w:val="Hyperlink"/>
                <w:noProof/>
              </w:rPr>
              <w:t>364.1.1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_Toc338155094 \h </w:instrText>
            </w:r>
            <w:r>
              <w:rPr>
                <w:noProof/>
                <w:webHidden/>
              </w:rPr>
            </w:r>
            <w:r>
              <w:rPr>
                <w:noProof/>
                <w:webHidden/>
              </w:rPr>
              <w:fldChar w:fldCharType="separate"/>
            </w:r>
            <w:r>
              <w:rPr>
                <w:noProof/>
                <w:webHidden/>
              </w:rPr>
              <w:t>615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95" w:history="1">
            <w:r w:rsidRPr="00B5273E">
              <w:rPr>
                <w:rStyle w:val="Hyperlink"/>
                <w:noProof/>
              </w:rPr>
              <w:t>364.1.2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_Toc338155095 \h </w:instrText>
            </w:r>
            <w:r>
              <w:rPr>
                <w:noProof/>
                <w:webHidden/>
              </w:rPr>
            </w:r>
            <w:r>
              <w:rPr>
                <w:noProof/>
                <w:webHidden/>
              </w:rPr>
              <w:fldChar w:fldCharType="separate"/>
            </w:r>
            <w:r>
              <w:rPr>
                <w:noProof/>
                <w:webHidden/>
              </w:rPr>
              <w:t>616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096" w:history="1">
            <w:r w:rsidRPr="00B5273E">
              <w:rPr>
                <w:rStyle w:val="Hyperlink"/>
                <w:caps/>
                <w:noProof/>
              </w:rPr>
              <w:t>365</w:t>
            </w:r>
            <w:r>
              <w:rPr>
                <w:rFonts w:eastAsiaTheme="minorEastAsia"/>
                <w:noProof/>
              </w:rPr>
              <w:tab/>
            </w:r>
            <w:r w:rsidRPr="00B5273E">
              <w:rPr>
                <w:rStyle w:val="Hyperlink"/>
                <w:noProof/>
              </w:rPr>
              <w:t>SP_SCO565_DETAILS_MATRIX_FORM_LOAD</w:t>
            </w:r>
            <w:r>
              <w:rPr>
                <w:noProof/>
                <w:webHidden/>
              </w:rPr>
              <w:tab/>
            </w:r>
            <w:r>
              <w:rPr>
                <w:noProof/>
                <w:webHidden/>
              </w:rPr>
              <w:fldChar w:fldCharType="begin"/>
            </w:r>
            <w:r>
              <w:rPr>
                <w:noProof/>
                <w:webHidden/>
              </w:rPr>
              <w:instrText xml:space="preserve"> PAGEREF _Toc338155096 \h </w:instrText>
            </w:r>
            <w:r>
              <w:rPr>
                <w:noProof/>
                <w:webHidden/>
              </w:rPr>
            </w:r>
            <w:r>
              <w:rPr>
                <w:noProof/>
                <w:webHidden/>
              </w:rPr>
              <w:fldChar w:fldCharType="separate"/>
            </w:r>
            <w:r>
              <w:rPr>
                <w:noProof/>
                <w:webHidden/>
              </w:rPr>
              <w:t>616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097" w:history="1">
            <w:r w:rsidRPr="00B5273E">
              <w:rPr>
                <w:rStyle w:val="Hyperlink"/>
                <w:noProof/>
              </w:rPr>
              <w:t>365.1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_Toc338155097 \h </w:instrText>
            </w:r>
            <w:r>
              <w:rPr>
                <w:noProof/>
                <w:webHidden/>
              </w:rPr>
            </w:r>
            <w:r>
              <w:rPr>
                <w:noProof/>
                <w:webHidden/>
              </w:rPr>
              <w:fldChar w:fldCharType="separate"/>
            </w:r>
            <w:r>
              <w:rPr>
                <w:noProof/>
                <w:webHidden/>
              </w:rPr>
              <w:t>616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98" w:history="1">
            <w:r w:rsidRPr="00B5273E">
              <w:rPr>
                <w:rStyle w:val="Hyperlink"/>
                <w:noProof/>
              </w:rPr>
              <w:t>365.1.1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_Toc338155098 \h </w:instrText>
            </w:r>
            <w:r>
              <w:rPr>
                <w:noProof/>
                <w:webHidden/>
              </w:rPr>
            </w:r>
            <w:r>
              <w:rPr>
                <w:noProof/>
                <w:webHidden/>
              </w:rPr>
              <w:fldChar w:fldCharType="separate"/>
            </w:r>
            <w:r>
              <w:rPr>
                <w:noProof/>
                <w:webHidden/>
              </w:rPr>
              <w:t>616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099" w:history="1">
            <w:r w:rsidRPr="00B5273E">
              <w:rPr>
                <w:rStyle w:val="Hyperlink"/>
                <w:noProof/>
              </w:rPr>
              <w:t>365.1.2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_Toc338155099 \h </w:instrText>
            </w:r>
            <w:r>
              <w:rPr>
                <w:noProof/>
                <w:webHidden/>
              </w:rPr>
            </w:r>
            <w:r>
              <w:rPr>
                <w:noProof/>
                <w:webHidden/>
              </w:rPr>
              <w:fldChar w:fldCharType="separate"/>
            </w:r>
            <w:r>
              <w:rPr>
                <w:noProof/>
                <w:webHidden/>
              </w:rPr>
              <w:t>617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00" w:history="1">
            <w:r w:rsidRPr="00B5273E">
              <w:rPr>
                <w:rStyle w:val="Hyperlink"/>
                <w:caps/>
                <w:noProof/>
              </w:rPr>
              <w:t>366</w:t>
            </w:r>
            <w:r>
              <w:rPr>
                <w:rFonts w:eastAsiaTheme="minorEastAsia"/>
                <w:noProof/>
              </w:rPr>
              <w:tab/>
            </w:r>
            <w:r w:rsidRPr="00B5273E">
              <w:rPr>
                <w:rStyle w:val="Hyperlink"/>
                <w:noProof/>
              </w:rPr>
              <w:t>SP_SCO567_DETAILS_AUDIT_TRAIL_FORM_ADD</w:t>
            </w:r>
            <w:r>
              <w:rPr>
                <w:noProof/>
                <w:webHidden/>
              </w:rPr>
              <w:tab/>
            </w:r>
            <w:r>
              <w:rPr>
                <w:noProof/>
                <w:webHidden/>
              </w:rPr>
              <w:fldChar w:fldCharType="begin"/>
            </w:r>
            <w:r>
              <w:rPr>
                <w:noProof/>
                <w:webHidden/>
              </w:rPr>
              <w:instrText xml:space="preserve"> PAGEREF _Toc338155100 \h </w:instrText>
            </w:r>
            <w:r>
              <w:rPr>
                <w:noProof/>
                <w:webHidden/>
              </w:rPr>
            </w:r>
            <w:r>
              <w:rPr>
                <w:noProof/>
                <w:webHidden/>
              </w:rPr>
              <w:fldChar w:fldCharType="separate"/>
            </w:r>
            <w:r>
              <w:rPr>
                <w:noProof/>
                <w:webHidden/>
              </w:rPr>
              <w:t>618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01" w:history="1">
            <w:r w:rsidRPr="00B5273E">
              <w:rPr>
                <w:rStyle w:val="Hyperlink"/>
                <w:noProof/>
              </w:rPr>
              <w:t>366.1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_Toc338155101 \h </w:instrText>
            </w:r>
            <w:r>
              <w:rPr>
                <w:noProof/>
                <w:webHidden/>
              </w:rPr>
            </w:r>
            <w:r>
              <w:rPr>
                <w:noProof/>
                <w:webHidden/>
              </w:rPr>
              <w:fldChar w:fldCharType="separate"/>
            </w:r>
            <w:r>
              <w:rPr>
                <w:noProof/>
                <w:webHidden/>
              </w:rPr>
              <w:t>618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02" w:history="1">
            <w:r w:rsidRPr="00B5273E">
              <w:rPr>
                <w:rStyle w:val="Hyperlink"/>
                <w:noProof/>
              </w:rPr>
              <w:t>366.1.1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_Toc338155102 \h </w:instrText>
            </w:r>
            <w:r>
              <w:rPr>
                <w:noProof/>
                <w:webHidden/>
              </w:rPr>
            </w:r>
            <w:r>
              <w:rPr>
                <w:noProof/>
                <w:webHidden/>
              </w:rPr>
              <w:fldChar w:fldCharType="separate"/>
            </w:r>
            <w:r>
              <w:rPr>
                <w:noProof/>
                <w:webHidden/>
              </w:rPr>
              <w:t>618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03" w:history="1">
            <w:r w:rsidRPr="00B5273E">
              <w:rPr>
                <w:rStyle w:val="Hyperlink"/>
                <w:noProof/>
              </w:rPr>
              <w:t>366.1.2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_Toc338155103 \h </w:instrText>
            </w:r>
            <w:r>
              <w:rPr>
                <w:noProof/>
                <w:webHidden/>
              </w:rPr>
            </w:r>
            <w:r>
              <w:rPr>
                <w:noProof/>
                <w:webHidden/>
              </w:rPr>
              <w:fldChar w:fldCharType="separate"/>
            </w:r>
            <w:r>
              <w:rPr>
                <w:noProof/>
                <w:webHidden/>
              </w:rPr>
              <w:t>619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04" w:history="1">
            <w:r w:rsidRPr="00B5273E">
              <w:rPr>
                <w:rStyle w:val="Hyperlink"/>
                <w:caps/>
                <w:noProof/>
              </w:rPr>
              <w:t>367</w:t>
            </w:r>
            <w:r>
              <w:rPr>
                <w:rFonts w:eastAsiaTheme="minorEastAsia"/>
                <w:noProof/>
              </w:rPr>
              <w:tab/>
            </w:r>
            <w:r w:rsidRPr="00B5273E">
              <w:rPr>
                <w:rStyle w:val="Hyperlink"/>
                <w:noProof/>
              </w:rPr>
              <w:t>SP_SCO567_DETAILS_DASHBOARD_LOAD</w:t>
            </w:r>
            <w:r>
              <w:rPr>
                <w:noProof/>
                <w:webHidden/>
              </w:rPr>
              <w:tab/>
            </w:r>
            <w:r>
              <w:rPr>
                <w:noProof/>
                <w:webHidden/>
              </w:rPr>
              <w:fldChar w:fldCharType="begin"/>
            </w:r>
            <w:r>
              <w:rPr>
                <w:noProof/>
                <w:webHidden/>
              </w:rPr>
              <w:instrText xml:space="preserve"> PAGEREF _Toc338155104 \h </w:instrText>
            </w:r>
            <w:r>
              <w:rPr>
                <w:noProof/>
                <w:webHidden/>
              </w:rPr>
            </w:r>
            <w:r>
              <w:rPr>
                <w:noProof/>
                <w:webHidden/>
              </w:rPr>
              <w:fldChar w:fldCharType="separate"/>
            </w:r>
            <w:r>
              <w:rPr>
                <w:noProof/>
                <w:webHidden/>
              </w:rPr>
              <w:t>619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05" w:history="1">
            <w:r w:rsidRPr="00B5273E">
              <w:rPr>
                <w:rStyle w:val="Hyperlink"/>
                <w:noProof/>
              </w:rPr>
              <w:t>367.1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_Toc338155105 \h </w:instrText>
            </w:r>
            <w:r>
              <w:rPr>
                <w:noProof/>
                <w:webHidden/>
              </w:rPr>
            </w:r>
            <w:r>
              <w:rPr>
                <w:noProof/>
                <w:webHidden/>
              </w:rPr>
              <w:fldChar w:fldCharType="separate"/>
            </w:r>
            <w:r>
              <w:rPr>
                <w:noProof/>
                <w:webHidden/>
              </w:rPr>
              <w:t>619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06" w:history="1">
            <w:r w:rsidRPr="00B5273E">
              <w:rPr>
                <w:rStyle w:val="Hyperlink"/>
                <w:noProof/>
              </w:rPr>
              <w:t>367.1.1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_Toc338155106 \h </w:instrText>
            </w:r>
            <w:r>
              <w:rPr>
                <w:noProof/>
                <w:webHidden/>
              </w:rPr>
            </w:r>
            <w:r>
              <w:rPr>
                <w:noProof/>
                <w:webHidden/>
              </w:rPr>
              <w:fldChar w:fldCharType="separate"/>
            </w:r>
            <w:r>
              <w:rPr>
                <w:noProof/>
                <w:webHidden/>
              </w:rPr>
              <w:t>619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07" w:history="1">
            <w:r w:rsidRPr="00B5273E">
              <w:rPr>
                <w:rStyle w:val="Hyperlink"/>
                <w:noProof/>
              </w:rPr>
              <w:t>367.1.2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_Toc338155107 \h </w:instrText>
            </w:r>
            <w:r>
              <w:rPr>
                <w:noProof/>
                <w:webHidden/>
              </w:rPr>
            </w:r>
            <w:r>
              <w:rPr>
                <w:noProof/>
                <w:webHidden/>
              </w:rPr>
              <w:fldChar w:fldCharType="separate"/>
            </w:r>
            <w:r>
              <w:rPr>
                <w:noProof/>
                <w:webHidden/>
              </w:rPr>
              <w:t>619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08" w:history="1">
            <w:r w:rsidRPr="00B5273E">
              <w:rPr>
                <w:rStyle w:val="Hyperlink"/>
                <w:caps/>
                <w:noProof/>
              </w:rPr>
              <w:t>368</w:t>
            </w:r>
            <w:r>
              <w:rPr>
                <w:rFonts w:eastAsiaTheme="minorEastAsia"/>
                <w:noProof/>
              </w:rPr>
              <w:tab/>
            </w:r>
            <w:r w:rsidRPr="00B5273E">
              <w:rPr>
                <w:rStyle w:val="Hyperlink"/>
                <w:noProof/>
              </w:rPr>
              <w:t>SP_SCO567_DETAILS_FORM_ADD</w:t>
            </w:r>
            <w:r>
              <w:rPr>
                <w:noProof/>
                <w:webHidden/>
              </w:rPr>
              <w:tab/>
            </w:r>
            <w:r>
              <w:rPr>
                <w:noProof/>
                <w:webHidden/>
              </w:rPr>
              <w:fldChar w:fldCharType="begin"/>
            </w:r>
            <w:r>
              <w:rPr>
                <w:noProof/>
                <w:webHidden/>
              </w:rPr>
              <w:instrText xml:space="preserve"> PAGEREF _Toc338155108 \h </w:instrText>
            </w:r>
            <w:r>
              <w:rPr>
                <w:noProof/>
                <w:webHidden/>
              </w:rPr>
            </w:r>
            <w:r>
              <w:rPr>
                <w:noProof/>
                <w:webHidden/>
              </w:rPr>
              <w:fldChar w:fldCharType="separate"/>
            </w:r>
            <w:r>
              <w:rPr>
                <w:noProof/>
                <w:webHidden/>
              </w:rPr>
              <w:t>620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09" w:history="1">
            <w:r w:rsidRPr="00B5273E">
              <w:rPr>
                <w:rStyle w:val="Hyperlink"/>
                <w:noProof/>
              </w:rPr>
              <w:t>368.1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_Toc338155109 \h </w:instrText>
            </w:r>
            <w:r>
              <w:rPr>
                <w:noProof/>
                <w:webHidden/>
              </w:rPr>
            </w:r>
            <w:r>
              <w:rPr>
                <w:noProof/>
                <w:webHidden/>
              </w:rPr>
              <w:fldChar w:fldCharType="separate"/>
            </w:r>
            <w:r>
              <w:rPr>
                <w:noProof/>
                <w:webHidden/>
              </w:rPr>
              <w:t>620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10" w:history="1">
            <w:r w:rsidRPr="00B5273E">
              <w:rPr>
                <w:rStyle w:val="Hyperlink"/>
                <w:noProof/>
              </w:rPr>
              <w:t>368.1.1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_Toc338155110 \h </w:instrText>
            </w:r>
            <w:r>
              <w:rPr>
                <w:noProof/>
                <w:webHidden/>
              </w:rPr>
            </w:r>
            <w:r>
              <w:rPr>
                <w:noProof/>
                <w:webHidden/>
              </w:rPr>
              <w:fldChar w:fldCharType="separate"/>
            </w:r>
            <w:r>
              <w:rPr>
                <w:noProof/>
                <w:webHidden/>
              </w:rPr>
              <w:t>620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11" w:history="1">
            <w:r w:rsidRPr="00B5273E">
              <w:rPr>
                <w:rStyle w:val="Hyperlink"/>
                <w:noProof/>
              </w:rPr>
              <w:t>368.1.2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_Toc338155111 \h </w:instrText>
            </w:r>
            <w:r>
              <w:rPr>
                <w:noProof/>
                <w:webHidden/>
              </w:rPr>
            </w:r>
            <w:r>
              <w:rPr>
                <w:noProof/>
                <w:webHidden/>
              </w:rPr>
              <w:fldChar w:fldCharType="separate"/>
            </w:r>
            <w:r>
              <w:rPr>
                <w:noProof/>
                <w:webHidden/>
              </w:rPr>
              <w:t>621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12" w:history="1">
            <w:r w:rsidRPr="00B5273E">
              <w:rPr>
                <w:rStyle w:val="Hyperlink"/>
                <w:caps/>
                <w:noProof/>
              </w:rPr>
              <w:t>369</w:t>
            </w:r>
            <w:r>
              <w:rPr>
                <w:rFonts w:eastAsiaTheme="minorEastAsia"/>
                <w:noProof/>
              </w:rPr>
              <w:tab/>
            </w:r>
            <w:r w:rsidRPr="00B5273E">
              <w:rPr>
                <w:rStyle w:val="Hyperlink"/>
                <w:noProof/>
              </w:rPr>
              <w:t>SP_SCO567_DETAILS_FORM_AGGREGATE_LOAD</w:t>
            </w:r>
            <w:r>
              <w:rPr>
                <w:noProof/>
                <w:webHidden/>
              </w:rPr>
              <w:tab/>
            </w:r>
            <w:r>
              <w:rPr>
                <w:noProof/>
                <w:webHidden/>
              </w:rPr>
              <w:fldChar w:fldCharType="begin"/>
            </w:r>
            <w:r>
              <w:rPr>
                <w:noProof/>
                <w:webHidden/>
              </w:rPr>
              <w:instrText xml:space="preserve"> PAGEREF _Toc338155112 \h </w:instrText>
            </w:r>
            <w:r>
              <w:rPr>
                <w:noProof/>
                <w:webHidden/>
              </w:rPr>
            </w:r>
            <w:r>
              <w:rPr>
                <w:noProof/>
                <w:webHidden/>
              </w:rPr>
              <w:fldChar w:fldCharType="separate"/>
            </w:r>
            <w:r>
              <w:rPr>
                <w:noProof/>
                <w:webHidden/>
              </w:rPr>
              <w:t>621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13" w:history="1">
            <w:r w:rsidRPr="00B5273E">
              <w:rPr>
                <w:rStyle w:val="Hyperlink"/>
                <w:noProof/>
              </w:rPr>
              <w:t>369.1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_Toc338155113 \h </w:instrText>
            </w:r>
            <w:r>
              <w:rPr>
                <w:noProof/>
                <w:webHidden/>
              </w:rPr>
            </w:r>
            <w:r>
              <w:rPr>
                <w:noProof/>
                <w:webHidden/>
              </w:rPr>
              <w:fldChar w:fldCharType="separate"/>
            </w:r>
            <w:r>
              <w:rPr>
                <w:noProof/>
                <w:webHidden/>
              </w:rPr>
              <w:t>621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14" w:history="1">
            <w:r w:rsidRPr="00B5273E">
              <w:rPr>
                <w:rStyle w:val="Hyperlink"/>
                <w:noProof/>
              </w:rPr>
              <w:t>369.1.1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_Toc338155114 \h </w:instrText>
            </w:r>
            <w:r>
              <w:rPr>
                <w:noProof/>
                <w:webHidden/>
              </w:rPr>
            </w:r>
            <w:r>
              <w:rPr>
                <w:noProof/>
                <w:webHidden/>
              </w:rPr>
              <w:fldChar w:fldCharType="separate"/>
            </w:r>
            <w:r>
              <w:rPr>
                <w:noProof/>
                <w:webHidden/>
              </w:rPr>
              <w:t>621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15" w:history="1">
            <w:r w:rsidRPr="00B5273E">
              <w:rPr>
                <w:rStyle w:val="Hyperlink"/>
                <w:noProof/>
              </w:rPr>
              <w:t>369.1.2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_Toc338155115 \h </w:instrText>
            </w:r>
            <w:r>
              <w:rPr>
                <w:noProof/>
                <w:webHidden/>
              </w:rPr>
            </w:r>
            <w:r>
              <w:rPr>
                <w:noProof/>
                <w:webHidden/>
              </w:rPr>
              <w:fldChar w:fldCharType="separate"/>
            </w:r>
            <w:r>
              <w:rPr>
                <w:noProof/>
                <w:webHidden/>
              </w:rPr>
              <w:t>621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16" w:history="1">
            <w:r w:rsidRPr="00B5273E">
              <w:rPr>
                <w:rStyle w:val="Hyperlink"/>
                <w:caps/>
                <w:noProof/>
              </w:rPr>
              <w:t>370</w:t>
            </w:r>
            <w:r>
              <w:rPr>
                <w:rFonts w:eastAsiaTheme="minorEastAsia"/>
                <w:noProof/>
              </w:rPr>
              <w:tab/>
            </w:r>
            <w:r w:rsidRPr="00B5273E">
              <w:rPr>
                <w:rStyle w:val="Hyperlink"/>
                <w:noProof/>
              </w:rPr>
              <w:t>SP_SCO567_DETAILS_FORM_DELETE</w:t>
            </w:r>
            <w:r>
              <w:rPr>
                <w:noProof/>
                <w:webHidden/>
              </w:rPr>
              <w:tab/>
            </w:r>
            <w:r>
              <w:rPr>
                <w:noProof/>
                <w:webHidden/>
              </w:rPr>
              <w:fldChar w:fldCharType="begin"/>
            </w:r>
            <w:r>
              <w:rPr>
                <w:noProof/>
                <w:webHidden/>
              </w:rPr>
              <w:instrText xml:space="preserve"> PAGEREF _Toc338155116 \h </w:instrText>
            </w:r>
            <w:r>
              <w:rPr>
                <w:noProof/>
                <w:webHidden/>
              </w:rPr>
            </w:r>
            <w:r>
              <w:rPr>
                <w:noProof/>
                <w:webHidden/>
              </w:rPr>
              <w:fldChar w:fldCharType="separate"/>
            </w:r>
            <w:r>
              <w:rPr>
                <w:noProof/>
                <w:webHidden/>
              </w:rPr>
              <w:t>622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17" w:history="1">
            <w:r w:rsidRPr="00B5273E">
              <w:rPr>
                <w:rStyle w:val="Hyperlink"/>
                <w:noProof/>
              </w:rPr>
              <w:t>370.1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_Toc338155117 \h </w:instrText>
            </w:r>
            <w:r>
              <w:rPr>
                <w:noProof/>
                <w:webHidden/>
              </w:rPr>
            </w:r>
            <w:r>
              <w:rPr>
                <w:noProof/>
                <w:webHidden/>
              </w:rPr>
              <w:fldChar w:fldCharType="separate"/>
            </w:r>
            <w:r>
              <w:rPr>
                <w:noProof/>
                <w:webHidden/>
              </w:rPr>
              <w:t>622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18" w:history="1">
            <w:r w:rsidRPr="00B5273E">
              <w:rPr>
                <w:rStyle w:val="Hyperlink"/>
                <w:noProof/>
              </w:rPr>
              <w:t>370.1.1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_Toc338155118 \h </w:instrText>
            </w:r>
            <w:r>
              <w:rPr>
                <w:noProof/>
                <w:webHidden/>
              </w:rPr>
            </w:r>
            <w:r>
              <w:rPr>
                <w:noProof/>
                <w:webHidden/>
              </w:rPr>
              <w:fldChar w:fldCharType="separate"/>
            </w:r>
            <w:r>
              <w:rPr>
                <w:noProof/>
                <w:webHidden/>
              </w:rPr>
              <w:t>622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19" w:history="1">
            <w:r w:rsidRPr="00B5273E">
              <w:rPr>
                <w:rStyle w:val="Hyperlink"/>
                <w:noProof/>
              </w:rPr>
              <w:t>370.1.2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_Toc338155119 \h </w:instrText>
            </w:r>
            <w:r>
              <w:rPr>
                <w:noProof/>
                <w:webHidden/>
              </w:rPr>
            </w:r>
            <w:r>
              <w:rPr>
                <w:noProof/>
                <w:webHidden/>
              </w:rPr>
              <w:fldChar w:fldCharType="separate"/>
            </w:r>
            <w:r>
              <w:rPr>
                <w:noProof/>
                <w:webHidden/>
              </w:rPr>
              <w:t>622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20" w:history="1">
            <w:r w:rsidRPr="00B5273E">
              <w:rPr>
                <w:rStyle w:val="Hyperlink"/>
                <w:caps/>
                <w:noProof/>
              </w:rPr>
              <w:t>371</w:t>
            </w:r>
            <w:r>
              <w:rPr>
                <w:rFonts w:eastAsiaTheme="minorEastAsia"/>
                <w:noProof/>
              </w:rPr>
              <w:tab/>
            </w:r>
            <w:r w:rsidRPr="00B5273E">
              <w:rPr>
                <w:rStyle w:val="Hyperlink"/>
                <w:noProof/>
              </w:rPr>
              <w:t>SP_SCO567_DETAILS_FORM_GRANTOR_RESPONSE</w:t>
            </w:r>
            <w:r>
              <w:rPr>
                <w:noProof/>
                <w:webHidden/>
              </w:rPr>
              <w:tab/>
            </w:r>
            <w:r>
              <w:rPr>
                <w:noProof/>
                <w:webHidden/>
              </w:rPr>
              <w:fldChar w:fldCharType="begin"/>
            </w:r>
            <w:r>
              <w:rPr>
                <w:noProof/>
                <w:webHidden/>
              </w:rPr>
              <w:instrText xml:space="preserve"> PAGEREF _Toc338155120 \h </w:instrText>
            </w:r>
            <w:r>
              <w:rPr>
                <w:noProof/>
                <w:webHidden/>
              </w:rPr>
            </w:r>
            <w:r>
              <w:rPr>
                <w:noProof/>
                <w:webHidden/>
              </w:rPr>
              <w:fldChar w:fldCharType="separate"/>
            </w:r>
            <w:r>
              <w:rPr>
                <w:noProof/>
                <w:webHidden/>
              </w:rPr>
              <w:t>623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21" w:history="1">
            <w:r w:rsidRPr="00B5273E">
              <w:rPr>
                <w:rStyle w:val="Hyperlink"/>
                <w:noProof/>
              </w:rPr>
              <w:t>371.1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_Toc338155121 \h </w:instrText>
            </w:r>
            <w:r>
              <w:rPr>
                <w:noProof/>
                <w:webHidden/>
              </w:rPr>
            </w:r>
            <w:r>
              <w:rPr>
                <w:noProof/>
                <w:webHidden/>
              </w:rPr>
              <w:fldChar w:fldCharType="separate"/>
            </w:r>
            <w:r>
              <w:rPr>
                <w:noProof/>
                <w:webHidden/>
              </w:rPr>
              <w:t>623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22" w:history="1">
            <w:r w:rsidRPr="00B5273E">
              <w:rPr>
                <w:rStyle w:val="Hyperlink"/>
                <w:noProof/>
              </w:rPr>
              <w:t>371.1.1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_Toc338155122 \h </w:instrText>
            </w:r>
            <w:r>
              <w:rPr>
                <w:noProof/>
                <w:webHidden/>
              </w:rPr>
            </w:r>
            <w:r>
              <w:rPr>
                <w:noProof/>
                <w:webHidden/>
              </w:rPr>
              <w:fldChar w:fldCharType="separate"/>
            </w:r>
            <w:r>
              <w:rPr>
                <w:noProof/>
                <w:webHidden/>
              </w:rPr>
              <w:t>623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23" w:history="1">
            <w:r w:rsidRPr="00B5273E">
              <w:rPr>
                <w:rStyle w:val="Hyperlink"/>
                <w:noProof/>
              </w:rPr>
              <w:t>371.1.2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_Toc338155123 \h </w:instrText>
            </w:r>
            <w:r>
              <w:rPr>
                <w:noProof/>
                <w:webHidden/>
              </w:rPr>
            </w:r>
            <w:r>
              <w:rPr>
                <w:noProof/>
                <w:webHidden/>
              </w:rPr>
              <w:fldChar w:fldCharType="separate"/>
            </w:r>
            <w:r>
              <w:rPr>
                <w:noProof/>
                <w:webHidden/>
              </w:rPr>
              <w:t>623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24" w:history="1">
            <w:r w:rsidRPr="00B5273E">
              <w:rPr>
                <w:rStyle w:val="Hyperlink"/>
                <w:caps/>
                <w:noProof/>
              </w:rPr>
              <w:t>372</w:t>
            </w:r>
            <w:r>
              <w:rPr>
                <w:rFonts w:eastAsiaTheme="minorEastAsia"/>
                <w:noProof/>
              </w:rPr>
              <w:tab/>
            </w:r>
            <w:r w:rsidRPr="00B5273E">
              <w:rPr>
                <w:rStyle w:val="Hyperlink"/>
                <w:noProof/>
              </w:rPr>
              <w:t>SP_SCO567_DETAILS_FORM_LOAD</w:t>
            </w:r>
            <w:r>
              <w:rPr>
                <w:noProof/>
                <w:webHidden/>
              </w:rPr>
              <w:tab/>
            </w:r>
            <w:r>
              <w:rPr>
                <w:noProof/>
                <w:webHidden/>
              </w:rPr>
              <w:fldChar w:fldCharType="begin"/>
            </w:r>
            <w:r>
              <w:rPr>
                <w:noProof/>
                <w:webHidden/>
              </w:rPr>
              <w:instrText xml:space="preserve"> PAGEREF _Toc338155124 \h </w:instrText>
            </w:r>
            <w:r>
              <w:rPr>
                <w:noProof/>
                <w:webHidden/>
              </w:rPr>
            </w:r>
            <w:r>
              <w:rPr>
                <w:noProof/>
                <w:webHidden/>
              </w:rPr>
              <w:fldChar w:fldCharType="separate"/>
            </w:r>
            <w:r>
              <w:rPr>
                <w:noProof/>
                <w:webHidden/>
              </w:rPr>
              <w:t>624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25" w:history="1">
            <w:r w:rsidRPr="00B5273E">
              <w:rPr>
                <w:rStyle w:val="Hyperlink"/>
                <w:noProof/>
              </w:rPr>
              <w:t>372.1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_Toc338155125 \h </w:instrText>
            </w:r>
            <w:r>
              <w:rPr>
                <w:noProof/>
                <w:webHidden/>
              </w:rPr>
            </w:r>
            <w:r>
              <w:rPr>
                <w:noProof/>
                <w:webHidden/>
              </w:rPr>
              <w:fldChar w:fldCharType="separate"/>
            </w:r>
            <w:r>
              <w:rPr>
                <w:noProof/>
                <w:webHidden/>
              </w:rPr>
              <w:t>624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26" w:history="1">
            <w:r w:rsidRPr="00B5273E">
              <w:rPr>
                <w:rStyle w:val="Hyperlink"/>
                <w:noProof/>
              </w:rPr>
              <w:t>372.1.1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_Toc338155126 \h </w:instrText>
            </w:r>
            <w:r>
              <w:rPr>
                <w:noProof/>
                <w:webHidden/>
              </w:rPr>
            </w:r>
            <w:r>
              <w:rPr>
                <w:noProof/>
                <w:webHidden/>
              </w:rPr>
              <w:fldChar w:fldCharType="separate"/>
            </w:r>
            <w:r>
              <w:rPr>
                <w:noProof/>
                <w:webHidden/>
              </w:rPr>
              <w:t>624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27" w:history="1">
            <w:r w:rsidRPr="00B5273E">
              <w:rPr>
                <w:rStyle w:val="Hyperlink"/>
                <w:noProof/>
              </w:rPr>
              <w:t>372.1.2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_Toc338155127 \h </w:instrText>
            </w:r>
            <w:r>
              <w:rPr>
                <w:noProof/>
                <w:webHidden/>
              </w:rPr>
            </w:r>
            <w:r>
              <w:rPr>
                <w:noProof/>
                <w:webHidden/>
              </w:rPr>
              <w:fldChar w:fldCharType="separate"/>
            </w:r>
            <w:r>
              <w:rPr>
                <w:noProof/>
                <w:webHidden/>
              </w:rPr>
              <w:t>624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28" w:history="1">
            <w:r w:rsidRPr="00B5273E">
              <w:rPr>
                <w:rStyle w:val="Hyperlink"/>
                <w:caps/>
                <w:noProof/>
              </w:rPr>
              <w:t>373</w:t>
            </w:r>
            <w:r>
              <w:rPr>
                <w:rFonts w:eastAsiaTheme="minorEastAsia"/>
                <w:noProof/>
              </w:rPr>
              <w:tab/>
            </w:r>
            <w:r w:rsidRPr="00B5273E">
              <w:rPr>
                <w:rStyle w:val="Hyperlink"/>
                <w:noProof/>
              </w:rPr>
              <w:t>SP_SCO567_DETAILS_FORM_LOAD_EX</w:t>
            </w:r>
            <w:r>
              <w:rPr>
                <w:noProof/>
                <w:webHidden/>
              </w:rPr>
              <w:tab/>
            </w:r>
            <w:r>
              <w:rPr>
                <w:noProof/>
                <w:webHidden/>
              </w:rPr>
              <w:fldChar w:fldCharType="begin"/>
            </w:r>
            <w:r>
              <w:rPr>
                <w:noProof/>
                <w:webHidden/>
              </w:rPr>
              <w:instrText xml:space="preserve"> PAGEREF _Toc338155128 \h </w:instrText>
            </w:r>
            <w:r>
              <w:rPr>
                <w:noProof/>
                <w:webHidden/>
              </w:rPr>
            </w:r>
            <w:r>
              <w:rPr>
                <w:noProof/>
                <w:webHidden/>
              </w:rPr>
              <w:fldChar w:fldCharType="separate"/>
            </w:r>
            <w:r>
              <w:rPr>
                <w:noProof/>
                <w:webHidden/>
              </w:rPr>
              <w:t>625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29" w:history="1">
            <w:r w:rsidRPr="00B5273E">
              <w:rPr>
                <w:rStyle w:val="Hyperlink"/>
                <w:noProof/>
              </w:rPr>
              <w:t>373.1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_Toc338155129 \h </w:instrText>
            </w:r>
            <w:r>
              <w:rPr>
                <w:noProof/>
                <w:webHidden/>
              </w:rPr>
            </w:r>
            <w:r>
              <w:rPr>
                <w:noProof/>
                <w:webHidden/>
              </w:rPr>
              <w:fldChar w:fldCharType="separate"/>
            </w:r>
            <w:r>
              <w:rPr>
                <w:noProof/>
                <w:webHidden/>
              </w:rPr>
              <w:t>625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30" w:history="1">
            <w:r w:rsidRPr="00B5273E">
              <w:rPr>
                <w:rStyle w:val="Hyperlink"/>
                <w:noProof/>
              </w:rPr>
              <w:t>373.1.1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_Toc338155130 \h </w:instrText>
            </w:r>
            <w:r>
              <w:rPr>
                <w:noProof/>
                <w:webHidden/>
              </w:rPr>
            </w:r>
            <w:r>
              <w:rPr>
                <w:noProof/>
                <w:webHidden/>
              </w:rPr>
              <w:fldChar w:fldCharType="separate"/>
            </w:r>
            <w:r>
              <w:rPr>
                <w:noProof/>
                <w:webHidden/>
              </w:rPr>
              <w:t>625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31" w:history="1">
            <w:r w:rsidRPr="00B5273E">
              <w:rPr>
                <w:rStyle w:val="Hyperlink"/>
                <w:noProof/>
              </w:rPr>
              <w:t>373.1.2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_Toc338155131 \h </w:instrText>
            </w:r>
            <w:r>
              <w:rPr>
                <w:noProof/>
                <w:webHidden/>
              </w:rPr>
            </w:r>
            <w:r>
              <w:rPr>
                <w:noProof/>
                <w:webHidden/>
              </w:rPr>
              <w:fldChar w:fldCharType="separate"/>
            </w:r>
            <w:r>
              <w:rPr>
                <w:noProof/>
                <w:webHidden/>
              </w:rPr>
              <w:t>625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32" w:history="1">
            <w:r w:rsidRPr="00B5273E">
              <w:rPr>
                <w:rStyle w:val="Hyperlink"/>
                <w:caps/>
                <w:noProof/>
              </w:rPr>
              <w:t>374</w:t>
            </w:r>
            <w:r>
              <w:rPr>
                <w:rFonts w:eastAsiaTheme="minorEastAsia"/>
                <w:noProof/>
              </w:rPr>
              <w:tab/>
            </w:r>
            <w:r w:rsidRPr="00B5273E">
              <w:rPr>
                <w:rStyle w:val="Hyperlink"/>
                <w:noProof/>
              </w:rPr>
              <w:t>SP_SCO567_DETAILS_FORM_POST_TO_GRANTOR</w:t>
            </w:r>
            <w:r>
              <w:rPr>
                <w:noProof/>
                <w:webHidden/>
              </w:rPr>
              <w:tab/>
            </w:r>
            <w:r>
              <w:rPr>
                <w:noProof/>
                <w:webHidden/>
              </w:rPr>
              <w:fldChar w:fldCharType="begin"/>
            </w:r>
            <w:r>
              <w:rPr>
                <w:noProof/>
                <w:webHidden/>
              </w:rPr>
              <w:instrText xml:space="preserve"> PAGEREF _Toc338155132 \h </w:instrText>
            </w:r>
            <w:r>
              <w:rPr>
                <w:noProof/>
                <w:webHidden/>
              </w:rPr>
            </w:r>
            <w:r>
              <w:rPr>
                <w:noProof/>
                <w:webHidden/>
              </w:rPr>
              <w:fldChar w:fldCharType="separate"/>
            </w:r>
            <w:r>
              <w:rPr>
                <w:noProof/>
                <w:webHidden/>
              </w:rPr>
              <w:t>626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33" w:history="1">
            <w:r w:rsidRPr="00B5273E">
              <w:rPr>
                <w:rStyle w:val="Hyperlink"/>
                <w:noProof/>
              </w:rPr>
              <w:t>374.1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_Toc338155133 \h </w:instrText>
            </w:r>
            <w:r>
              <w:rPr>
                <w:noProof/>
                <w:webHidden/>
              </w:rPr>
            </w:r>
            <w:r>
              <w:rPr>
                <w:noProof/>
                <w:webHidden/>
              </w:rPr>
              <w:fldChar w:fldCharType="separate"/>
            </w:r>
            <w:r>
              <w:rPr>
                <w:noProof/>
                <w:webHidden/>
              </w:rPr>
              <w:t>626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34" w:history="1">
            <w:r w:rsidRPr="00B5273E">
              <w:rPr>
                <w:rStyle w:val="Hyperlink"/>
                <w:noProof/>
              </w:rPr>
              <w:t>374.1.1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_Toc338155134 \h </w:instrText>
            </w:r>
            <w:r>
              <w:rPr>
                <w:noProof/>
                <w:webHidden/>
              </w:rPr>
            </w:r>
            <w:r>
              <w:rPr>
                <w:noProof/>
                <w:webHidden/>
              </w:rPr>
              <w:fldChar w:fldCharType="separate"/>
            </w:r>
            <w:r>
              <w:rPr>
                <w:noProof/>
                <w:webHidden/>
              </w:rPr>
              <w:t>626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35" w:history="1">
            <w:r w:rsidRPr="00B5273E">
              <w:rPr>
                <w:rStyle w:val="Hyperlink"/>
                <w:noProof/>
              </w:rPr>
              <w:t>374.1.2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_Toc338155135 \h </w:instrText>
            </w:r>
            <w:r>
              <w:rPr>
                <w:noProof/>
                <w:webHidden/>
              </w:rPr>
            </w:r>
            <w:r>
              <w:rPr>
                <w:noProof/>
                <w:webHidden/>
              </w:rPr>
              <w:fldChar w:fldCharType="separate"/>
            </w:r>
            <w:r>
              <w:rPr>
                <w:noProof/>
                <w:webHidden/>
              </w:rPr>
              <w:t>626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36" w:history="1">
            <w:r w:rsidRPr="00B5273E">
              <w:rPr>
                <w:rStyle w:val="Hyperlink"/>
                <w:caps/>
                <w:noProof/>
              </w:rPr>
              <w:t>375</w:t>
            </w:r>
            <w:r>
              <w:rPr>
                <w:rFonts w:eastAsiaTheme="minorEastAsia"/>
                <w:noProof/>
              </w:rPr>
              <w:tab/>
            </w:r>
            <w:r w:rsidRPr="00B5273E">
              <w:rPr>
                <w:rStyle w:val="Hyperlink"/>
                <w:noProof/>
              </w:rPr>
              <w:t>SP_SCO567_DETAILS_FORM_SCREEN_COMPLETE</w:t>
            </w:r>
            <w:r>
              <w:rPr>
                <w:noProof/>
                <w:webHidden/>
              </w:rPr>
              <w:tab/>
            </w:r>
            <w:r>
              <w:rPr>
                <w:noProof/>
                <w:webHidden/>
              </w:rPr>
              <w:fldChar w:fldCharType="begin"/>
            </w:r>
            <w:r>
              <w:rPr>
                <w:noProof/>
                <w:webHidden/>
              </w:rPr>
              <w:instrText xml:space="preserve"> PAGEREF _Toc338155136 \h </w:instrText>
            </w:r>
            <w:r>
              <w:rPr>
                <w:noProof/>
                <w:webHidden/>
              </w:rPr>
            </w:r>
            <w:r>
              <w:rPr>
                <w:noProof/>
                <w:webHidden/>
              </w:rPr>
              <w:fldChar w:fldCharType="separate"/>
            </w:r>
            <w:r>
              <w:rPr>
                <w:noProof/>
                <w:webHidden/>
              </w:rPr>
              <w:t>627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37" w:history="1">
            <w:r w:rsidRPr="00B5273E">
              <w:rPr>
                <w:rStyle w:val="Hyperlink"/>
                <w:noProof/>
              </w:rPr>
              <w:t>375.1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_Toc338155137 \h </w:instrText>
            </w:r>
            <w:r>
              <w:rPr>
                <w:noProof/>
                <w:webHidden/>
              </w:rPr>
            </w:r>
            <w:r>
              <w:rPr>
                <w:noProof/>
                <w:webHidden/>
              </w:rPr>
              <w:fldChar w:fldCharType="separate"/>
            </w:r>
            <w:r>
              <w:rPr>
                <w:noProof/>
                <w:webHidden/>
              </w:rPr>
              <w:t>627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38" w:history="1">
            <w:r w:rsidRPr="00B5273E">
              <w:rPr>
                <w:rStyle w:val="Hyperlink"/>
                <w:noProof/>
              </w:rPr>
              <w:t>375.1.1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_Toc338155138 \h </w:instrText>
            </w:r>
            <w:r>
              <w:rPr>
                <w:noProof/>
                <w:webHidden/>
              </w:rPr>
            </w:r>
            <w:r>
              <w:rPr>
                <w:noProof/>
                <w:webHidden/>
              </w:rPr>
              <w:fldChar w:fldCharType="separate"/>
            </w:r>
            <w:r>
              <w:rPr>
                <w:noProof/>
                <w:webHidden/>
              </w:rPr>
              <w:t>627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39" w:history="1">
            <w:r w:rsidRPr="00B5273E">
              <w:rPr>
                <w:rStyle w:val="Hyperlink"/>
                <w:noProof/>
              </w:rPr>
              <w:t>375.1.2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_Toc338155139 \h </w:instrText>
            </w:r>
            <w:r>
              <w:rPr>
                <w:noProof/>
                <w:webHidden/>
              </w:rPr>
            </w:r>
            <w:r>
              <w:rPr>
                <w:noProof/>
                <w:webHidden/>
              </w:rPr>
              <w:fldChar w:fldCharType="separate"/>
            </w:r>
            <w:r>
              <w:rPr>
                <w:noProof/>
                <w:webHidden/>
              </w:rPr>
              <w:t>627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40" w:history="1">
            <w:r w:rsidRPr="00B5273E">
              <w:rPr>
                <w:rStyle w:val="Hyperlink"/>
                <w:caps/>
                <w:noProof/>
              </w:rPr>
              <w:t>376</w:t>
            </w:r>
            <w:r>
              <w:rPr>
                <w:rFonts w:eastAsiaTheme="minorEastAsia"/>
                <w:noProof/>
              </w:rPr>
              <w:tab/>
            </w:r>
            <w:r w:rsidRPr="00B5273E">
              <w:rPr>
                <w:rStyle w:val="Hyperlink"/>
                <w:noProof/>
              </w:rPr>
              <w:t>SP_SCO567_DETAILS_FORM_UPDATE</w:t>
            </w:r>
            <w:r>
              <w:rPr>
                <w:noProof/>
                <w:webHidden/>
              </w:rPr>
              <w:tab/>
            </w:r>
            <w:r>
              <w:rPr>
                <w:noProof/>
                <w:webHidden/>
              </w:rPr>
              <w:fldChar w:fldCharType="begin"/>
            </w:r>
            <w:r>
              <w:rPr>
                <w:noProof/>
                <w:webHidden/>
              </w:rPr>
              <w:instrText xml:space="preserve"> PAGEREF _Toc338155140 \h </w:instrText>
            </w:r>
            <w:r>
              <w:rPr>
                <w:noProof/>
                <w:webHidden/>
              </w:rPr>
            </w:r>
            <w:r>
              <w:rPr>
                <w:noProof/>
                <w:webHidden/>
              </w:rPr>
              <w:fldChar w:fldCharType="separate"/>
            </w:r>
            <w:r>
              <w:rPr>
                <w:noProof/>
                <w:webHidden/>
              </w:rPr>
              <w:t>628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41" w:history="1">
            <w:r w:rsidRPr="00B5273E">
              <w:rPr>
                <w:rStyle w:val="Hyperlink"/>
                <w:noProof/>
              </w:rPr>
              <w:t>376.1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_Toc338155141 \h </w:instrText>
            </w:r>
            <w:r>
              <w:rPr>
                <w:noProof/>
                <w:webHidden/>
              </w:rPr>
            </w:r>
            <w:r>
              <w:rPr>
                <w:noProof/>
                <w:webHidden/>
              </w:rPr>
              <w:fldChar w:fldCharType="separate"/>
            </w:r>
            <w:r>
              <w:rPr>
                <w:noProof/>
                <w:webHidden/>
              </w:rPr>
              <w:t>628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42" w:history="1">
            <w:r w:rsidRPr="00B5273E">
              <w:rPr>
                <w:rStyle w:val="Hyperlink"/>
                <w:noProof/>
              </w:rPr>
              <w:t>376.1.1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_Toc338155142 \h </w:instrText>
            </w:r>
            <w:r>
              <w:rPr>
                <w:noProof/>
                <w:webHidden/>
              </w:rPr>
            </w:r>
            <w:r>
              <w:rPr>
                <w:noProof/>
                <w:webHidden/>
              </w:rPr>
              <w:fldChar w:fldCharType="separate"/>
            </w:r>
            <w:r>
              <w:rPr>
                <w:noProof/>
                <w:webHidden/>
              </w:rPr>
              <w:t>628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43" w:history="1">
            <w:r w:rsidRPr="00B5273E">
              <w:rPr>
                <w:rStyle w:val="Hyperlink"/>
                <w:noProof/>
              </w:rPr>
              <w:t>376.1.2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_Toc338155143 \h </w:instrText>
            </w:r>
            <w:r>
              <w:rPr>
                <w:noProof/>
                <w:webHidden/>
              </w:rPr>
            </w:r>
            <w:r>
              <w:rPr>
                <w:noProof/>
                <w:webHidden/>
              </w:rPr>
              <w:fldChar w:fldCharType="separate"/>
            </w:r>
            <w:r>
              <w:rPr>
                <w:noProof/>
                <w:webHidden/>
              </w:rPr>
              <w:t>629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44" w:history="1">
            <w:r w:rsidRPr="00B5273E">
              <w:rPr>
                <w:rStyle w:val="Hyperlink"/>
                <w:caps/>
                <w:noProof/>
              </w:rPr>
              <w:t>377</w:t>
            </w:r>
            <w:r>
              <w:rPr>
                <w:rFonts w:eastAsiaTheme="minorEastAsia"/>
                <w:noProof/>
              </w:rPr>
              <w:tab/>
            </w:r>
            <w:r w:rsidRPr="00B5273E">
              <w:rPr>
                <w:rStyle w:val="Hyperlink"/>
                <w:noProof/>
              </w:rPr>
              <w:t>SP_SCO567_DETAILS_GROUP_BY_FUND_LOAD</w:t>
            </w:r>
            <w:r>
              <w:rPr>
                <w:noProof/>
                <w:webHidden/>
              </w:rPr>
              <w:tab/>
            </w:r>
            <w:r>
              <w:rPr>
                <w:noProof/>
                <w:webHidden/>
              </w:rPr>
              <w:fldChar w:fldCharType="begin"/>
            </w:r>
            <w:r>
              <w:rPr>
                <w:noProof/>
                <w:webHidden/>
              </w:rPr>
              <w:instrText xml:space="preserve"> PAGEREF _Toc338155144 \h </w:instrText>
            </w:r>
            <w:r>
              <w:rPr>
                <w:noProof/>
                <w:webHidden/>
              </w:rPr>
            </w:r>
            <w:r>
              <w:rPr>
                <w:noProof/>
                <w:webHidden/>
              </w:rPr>
              <w:fldChar w:fldCharType="separate"/>
            </w:r>
            <w:r>
              <w:rPr>
                <w:noProof/>
                <w:webHidden/>
              </w:rPr>
              <w:t>630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45" w:history="1">
            <w:r w:rsidRPr="00B5273E">
              <w:rPr>
                <w:rStyle w:val="Hyperlink"/>
                <w:noProof/>
              </w:rPr>
              <w:t>377.1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_Toc338155145 \h </w:instrText>
            </w:r>
            <w:r>
              <w:rPr>
                <w:noProof/>
                <w:webHidden/>
              </w:rPr>
            </w:r>
            <w:r>
              <w:rPr>
                <w:noProof/>
                <w:webHidden/>
              </w:rPr>
              <w:fldChar w:fldCharType="separate"/>
            </w:r>
            <w:r>
              <w:rPr>
                <w:noProof/>
                <w:webHidden/>
              </w:rPr>
              <w:t>630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46" w:history="1">
            <w:r w:rsidRPr="00B5273E">
              <w:rPr>
                <w:rStyle w:val="Hyperlink"/>
                <w:noProof/>
              </w:rPr>
              <w:t>377.1.1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_Toc338155146 \h </w:instrText>
            </w:r>
            <w:r>
              <w:rPr>
                <w:noProof/>
                <w:webHidden/>
              </w:rPr>
            </w:r>
            <w:r>
              <w:rPr>
                <w:noProof/>
                <w:webHidden/>
              </w:rPr>
              <w:fldChar w:fldCharType="separate"/>
            </w:r>
            <w:r>
              <w:rPr>
                <w:noProof/>
                <w:webHidden/>
              </w:rPr>
              <w:t>630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47" w:history="1">
            <w:r w:rsidRPr="00B5273E">
              <w:rPr>
                <w:rStyle w:val="Hyperlink"/>
                <w:noProof/>
              </w:rPr>
              <w:t>377.1.2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_Toc338155147 \h </w:instrText>
            </w:r>
            <w:r>
              <w:rPr>
                <w:noProof/>
                <w:webHidden/>
              </w:rPr>
            </w:r>
            <w:r>
              <w:rPr>
                <w:noProof/>
                <w:webHidden/>
              </w:rPr>
              <w:fldChar w:fldCharType="separate"/>
            </w:r>
            <w:r>
              <w:rPr>
                <w:noProof/>
                <w:webHidden/>
              </w:rPr>
              <w:t>630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48" w:history="1">
            <w:r w:rsidRPr="00B5273E">
              <w:rPr>
                <w:rStyle w:val="Hyperlink"/>
                <w:caps/>
                <w:noProof/>
              </w:rPr>
              <w:t>378</w:t>
            </w:r>
            <w:r>
              <w:rPr>
                <w:rFonts w:eastAsiaTheme="minorEastAsia"/>
                <w:noProof/>
              </w:rPr>
              <w:tab/>
            </w:r>
            <w:r w:rsidRPr="00B5273E">
              <w:rPr>
                <w:rStyle w:val="Hyperlink"/>
                <w:noProof/>
              </w:rPr>
              <w:t>SP_SCO567_DETAILS_GROUP_BY_FUND_LOAD_ADVANCED</w:t>
            </w:r>
            <w:r>
              <w:rPr>
                <w:noProof/>
                <w:webHidden/>
              </w:rPr>
              <w:tab/>
            </w:r>
            <w:r>
              <w:rPr>
                <w:noProof/>
                <w:webHidden/>
              </w:rPr>
              <w:fldChar w:fldCharType="begin"/>
            </w:r>
            <w:r>
              <w:rPr>
                <w:noProof/>
                <w:webHidden/>
              </w:rPr>
              <w:instrText xml:space="preserve"> PAGEREF _Toc338155148 \h </w:instrText>
            </w:r>
            <w:r>
              <w:rPr>
                <w:noProof/>
                <w:webHidden/>
              </w:rPr>
            </w:r>
            <w:r>
              <w:rPr>
                <w:noProof/>
                <w:webHidden/>
              </w:rPr>
              <w:fldChar w:fldCharType="separate"/>
            </w:r>
            <w:r>
              <w:rPr>
                <w:noProof/>
                <w:webHidden/>
              </w:rPr>
              <w:t>631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49" w:history="1">
            <w:r w:rsidRPr="00B5273E">
              <w:rPr>
                <w:rStyle w:val="Hyperlink"/>
                <w:noProof/>
              </w:rPr>
              <w:t>378.1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_Toc338155149 \h </w:instrText>
            </w:r>
            <w:r>
              <w:rPr>
                <w:noProof/>
                <w:webHidden/>
              </w:rPr>
            </w:r>
            <w:r>
              <w:rPr>
                <w:noProof/>
                <w:webHidden/>
              </w:rPr>
              <w:fldChar w:fldCharType="separate"/>
            </w:r>
            <w:r>
              <w:rPr>
                <w:noProof/>
                <w:webHidden/>
              </w:rPr>
              <w:t>631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50" w:history="1">
            <w:r w:rsidRPr="00B5273E">
              <w:rPr>
                <w:rStyle w:val="Hyperlink"/>
                <w:noProof/>
              </w:rPr>
              <w:t>378.1.1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_Toc338155150 \h </w:instrText>
            </w:r>
            <w:r>
              <w:rPr>
                <w:noProof/>
                <w:webHidden/>
              </w:rPr>
            </w:r>
            <w:r>
              <w:rPr>
                <w:noProof/>
                <w:webHidden/>
              </w:rPr>
              <w:fldChar w:fldCharType="separate"/>
            </w:r>
            <w:r>
              <w:rPr>
                <w:noProof/>
                <w:webHidden/>
              </w:rPr>
              <w:t>631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51" w:history="1">
            <w:r w:rsidRPr="00B5273E">
              <w:rPr>
                <w:rStyle w:val="Hyperlink"/>
                <w:noProof/>
              </w:rPr>
              <w:t>378.1.2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_Toc338155151 \h </w:instrText>
            </w:r>
            <w:r>
              <w:rPr>
                <w:noProof/>
                <w:webHidden/>
              </w:rPr>
            </w:r>
            <w:r>
              <w:rPr>
                <w:noProof/>
                <w:webHidden/>
              </w:rPr>
              <w:fldChar w:fldCharType="separate"/>
            </w:r>
            <w:r>
              <w:rPr>
                <w:noProof/>
                <w:webHidden/>
              </w:rPr>
              <w:t>631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52" w:history="1">
            <w:r w:rsidRPr="00B5273E">
              <w:rPr>
                <w:rStyle w:val="Hyperlink"/>
                <w:caps/>
                <w:noProof/>
              </w:rPr>
              <w:t>379</w:t>
            </w:r>
            <w:r>
              <w:rPr>
                <w:rFonts w:eastAsiaTheme="minorEastAsia"/>
                <w:noProof/>
              </w:rPr>
              <w:tab/>
            </w:r>
            <w:r w:rsidRPr="00B5273E">
              <w:rPr>
                <w:rStyle w:val="Hyperlink"/>
                <w:noProof/>
              </w:rPr>
              <w:t>SP_SCO567_DETAILS_GROUP_BY_FUND_LOAD_EX</w:t>
            </w:r>
            <w:r>
              <w:rPr>
                <w:noProof/>
                <w:webHidden/>
              </w:rPr>
              <w:tab/>
            </w:r>
            <w:r>
              <w:rPr>
                <w:noProof/>
                <w:webHidden/>
              </w:rPr>
              <w:fldChar w:fldCharType="begin"/>
            </w:r>
            <w:r>
              <w:rPr>
                <w:noProof/>
                <w:webHidden/>
              </w:rPr>
              <w:instrText xml:space="preserve"> PAGEREF _Toc338155152 \h </w:instrText>
            </w:r>
            <w:r>
              <w:rPr>
                <w:noProof/>
                <w:webHidden/>
              </w:rPr>
            </w:r>
            <w:r>
              <w:rPr>
                <w:noProof/>
                <w:webHidden/>
              </w:rPr>
              <w:fldChar w:fldCharType="separate"/>
            </w:r>
            <w:r>
              <w:rPr>
                <w:noProof/>
                <w:webHidden/>
              </w:rPr>
              <w:t>632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53" w:history="1">
            <w:r w:rsidRPr="00B5273E">
              <w:rPr>
                <w:rStyle w:val="Hyperlink"/>
                <w:noProof/>
              </w:rPr>
              <w:t>379.1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_Toc338155153 \h </w:instrText>
            </w:r>
            <w:r>
              <w:rPr>
                <w:noProof/>
                <w:webHidden/>
              </w:rPr>
            </w:r>
            <w:r>
              <w:rPr>
                <w:noProof/>
                <w:webHidden/>
              </w:rPr>
              <w:fldChar w:fldCharType="separate"/>
            </w:r>
            <w:r>
              <w:rPr>
                <w:noProof/>
                <w:webHidden/>
              </w:rPr>
              <w:t>632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54" w:history="1">
            <w:r w:rsidRPr="00B5273E">
              <w:rPr>
                <w:rStyle w:val="Hyperlink"/>
                <w:noProof/>
              </w:rPr>
              <w:t>379.1.1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_Toc338155154 \h </w:instrText>
            </w:r>
            <w:r>
              <w:rPr>
                <w:noProof/>
                <w:webHidden/>
              </w:rPr>
            </w:r>
            <w:r>
              <w:rPr>
                <w:noProof/>
                <w:webHidden/>
              </w:rPr>
              <w:fldChar w:fldCharType="separate"/>
            </w:r>
            <w:r>
              <w:rPr>
                <w:noProof/>
                <w:webHidden/>
              </w:rPr>
              <w:t>632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55" w:history="1">
            <w:r w:rsidRPr="00B5273E">
              <w:rPr>
                <w:rStyle w:val="Hyperlink"/>
                <w:noProof/>
              </w:rPr>
              <w:t>379.1.2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_Toc338155155 \h </w:instrText>
            </w:r>
            <w:r>
              <w:rPr>
                <w:noProof/>
                <w:webHidden/>
              </w:rPr>
            </w:r>
            <w:r>
              <w:rPr>
                <w:noProof/>
                <w:webHidden/>
              </w:rPr>
              <w:fldChar w:fldCharType="separate"/>
            </w:r>
            <w:r>
              <w:rPr>
                <w:noProof/>
                <w:webHidden/>
              </w:rPr>
              <w:t>632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56" w:history="1">
            <w:r w:rsidRPr="00B5273E">
              <w:rPr>
                <w:rStyle w:val="Hyperlink"/>
                <w:caps/>
                <w:noProof/>
              </w:rPr>
              <w:t>380</w:t>
            </w:r>
            <w:r>
              <w:rPr>
                <w:rFonts w:eastAsiaTheme="minorEastAsia"/>
                <w:noProof/>
              </w:rPr>
              <w:tab/>
            </w:r>
            <w:r w:rsidRPr="00B5273E">
              <w:rPr>
                <w:rStyle w:val="Hyperlink"/>
                <w:noProof/>
              </w:rPr>
              <w:t>SP_SCO567_DETAILS_MATRIX_POPULATE</w:t>
            </w:r>
            <w:r>
              <w:rPr>
                <w:noProof/>
                <w:webHidden/>
              </w:rPr>
              <w:tab/>
            </w:r>
            <w:r>
              <w:rPr>
                <w:noProof/>
                <w:webHidden/>
              </w:rPr>
              <w:fldChar w:fldCharType="begin"/>
            </w:r>
            <w:r>
              <w:rPr>
                <w:noProof/>
                <w:webHidden/>
              </w:rPr>
              <w:instrText xml:space="preserve"> PAGEREF _Toc338155156 \h </w:instrText>
            </w:r>
            <w:r>
              <w:rPr>
                <w:noProof/>
                <w:webHidden/>
              </w:rPr>
            </w:r>
            <w:r>
              <w:rPr>
                <w:noProof/>
                <w:webHidden/>
              </w:rPr>
              <w:fldChar w:fldCharType="separate"/>
            </w:r>
            <w:r>
              <w:rPr>
                <w:noProof/>
                <w:webHidden/>
              </w:rPr>
              <w:t>633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57" w:history="1">
            <w:r w:rsidRPr="00B5273E">
              <w:rPr>
                <w:rStyle w:val="Hyperlink"/>
                <w:noProof/>
              </w:rPr>
              <w:t>380.1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_Toc338155157 \h </w:instrText>
            </w:r>
            <w:r>
              <w:rPr>
                <w:noProof/>
                <w:webHidden/>
              </w:rPr>
            </w:r>
            <w:r>
              <w:rPr>
                <w:noProof/>
                <w:webHidden/>
              </w:rPr>
              <w:fldChar w:fldCharType="separate"/>
            </w:r>
            <w:r>
              <w:rPr>
                <w:noProof/>
                <w:webHidden/>
              </w:rPr>
              <w:t>633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58" w:history="1">
            <w:r w:rsidRPr="00B5273E">
              <w:rPr>
                <w:rStyle w:val="Hyperlink"/>
                <w:noProof/>
              </w:rPr>
              <w:t>380.1.1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_Toc338155158 \h </w:instrText>
            </w:r>
            <w:r>
              <w:rPr>
                <w:noProof/>
                <w:webHidden/>
              </w:rPr>
            </w:r>
            <w:r>
              <w:rPr>
                <w:noProof/>
                <w:webHidden/>
              </w:rPr>
              <w:fldChar w:fldCharType="separate"/>
            </w:r>
            <w:r>
              <w:rPr>
                <w:noProof/>
                <w:webHidden/>
              </w:rPr>
              <w:t>633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59" w:history="1">
            <w:r w:rsidRPr="00B5273E">
              <w:rPr>
                <w:rStyle w:val="Hyperlink"/>
                <w:noProof/>
              </w:rPr>
              <w:t>380.1.2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_Toc338155159 \h </w:instrText>
            </w:r>
            <w:r>
              <w:rPr>
                <w:noProof/>
                <w:webHidden/>
              </w:rPr>
            </w:r>
            <w:r>
              <w:rPr>
                <w:noProof/>
                <w:webHidden/>
              </w:rPr>
              <w:fldChar w:fldCharType="separate"/>
            </w:r>
            <w:r>
              <w:rPr>
                <w:noProof/>
                <w:webHidden/>
              </w:rPr>
              <w:t>633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60" w:history="1">
            <w:r w:rsidRPr="00B5273E">
              <w:rPr>
                <w:rStyle w:val="Hyperlink"/>
                <w:caps/>
                <w:noProof/>
              </w:rPr>
              <w:t>381</w:t>
            </w:r>
            <w:r>
              <w:rPr>
                <w:rFonts w:eastAsiaTheme="minorEastAsia"/>
                <w:noProof/>
              </w:rPr>
              <w:tab/>
            </w:r>
            <w:r w:rsidRPr="00B5273E">
              <w:rPr>
                <w:rStyle w:val="Hyperlink"/>
                <w:noProof/>
              </w:rPr>
              <w:t>SP_SCO567_DETAILS_SUMMARY_LOAD</w:t>
            </w:r>
            <w:r>
              <w:rPr>
                <w:noProof/>
                <w:webHidden/>
              </w:rPr>
              <w:tab/>
            </w:r>
            <w:r>
              <w:rPr>
                <w:noProof/>
                <w:webHidden/>
              </w:rPr>
              <w:fldChar w:fldCharType="begin"/>
            </w:r>
            <w:r>
              <w:rPr>
                <w:noProof/>
                <w:webHidden/>
              </w:rPr>
              <w:instrText xml:space="preserve"> PAGEREF _Toc338155160 \h </w:instrText>
            </w:r>
            <w:r>
              <w:rPr>
                <w:noProof/>
                <w:webHidden/>
              </w:rPr>
            </w:r>
            <w:r>
              <w:rPr>
                <w:noProof/>
                <w:webHidden/>
              </w:rPr>
              <w:fldChar w:fldCharType="separate"/>
            </w:r>
            <w:r>
              <w:rPr>
                <w:noProof/>
                <w:webHidden/>
              </w:rPr>
              <w:t>634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61" w:history="1">
            <w:r w:rsidRPr="00B5273E">
              <w:rPr>
                <w:rStyle w:val="Hyperlink"/>
                <w:noProof/>
              </w:rPr>
              <w:t>381.1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_Toc338155161 \h </w:instrText>
            </w:r>
            <w:r>
              <w:rPr>
                <w:noProof/>
                <w:webHidden/>
              </w:rPr>
            </w:r>
            <w:r>
              <w:rPr>
                <w:noProof/>
                <w:webHidden/>
              </w:rPr>
              <w:fldChar w:fldCharType="separate"/>
            </w:r>
            <w:r>
              <w:rPr>
                <w:noProof/>
                <w:webHidden/>
              </w:rPr>
              <w:t>634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62" w:history="1">
            <w:r w:rsidRPr="00B5273E">
              <w:rPr>
                <w:rStyle w:val="Hyperlink"/>
                <w:noProof/>
              </w:rPr>
              <w:t>381.1.1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_Toc338155162 \h </w:instrText>
            </w:r>
            <w:r>
              <w:rPr>
                <w:noProof/>
                <w:webHidden/>
              </w:rPr>
            </w:r>
            <w:r>
              <w:rPr>
                <w:noProof/>
                <w:webHidden/>
              </w:rPr>
              <w:fldChar w:fldCharType="separate"/>
            </w:r>
            <w:r>
              <w:rPr>
                <w:noProof/>
                <w:webHidden/>
              </w:rPr>
              <w:t>634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63" w:history="1">
            <w:r w:rsidRPr="00B5273E">
              <w:rPr>
                <w:rStyle w:val="Hyperlink"/>
                <w:noProof/>
              </w:rPr>
              <w:t>381.1.2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_Toc338155163 \h </w:instrText>
            </w:r>
            <w:r>
              <w:rPr>
                <w:noProof/>
                <w:webHidden/>
              </w:rPr>
            </w:r>
            <w:r>
              <w:rPr>
                <w:noProof/>
                <w:webHidden/>
              </w:rPr>
              <w:fldChar w:fldCharType="separate"/>
            </w:r>
            <w:r>
              <w:rPr>
                <w:noProof/>
                <w:webHidden/>
              </w:rPr>
              <w:t>634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64" w:history="1">
            <w:r w:rsidRPr="00B5273E">
              <w:rPr>
                <w:rStyle w:val="Hyperlink"/>
                <w:caps/>
                <w:noProof/>
              </w:rPr>
              <w:t>382</w:t>
            </w:r>
            <w:r>
              <w:rPr>
                <w:rFonts w:eastAsiaTheme="minorEastAsia"/>
                <w:noProof/>
              </w:rPr>
              <w:tab/>
            </w:r>
            <w:r w:rsidRPr="00B5273E">
              <w:rPr>
                <w:rStyle w:val="Hyperlink"/>
                <w:noProof/>
              </w:rPr>
              <w:t>SP_SCO567_DETAILS_SUMMARY_POPULATE</w:t>
            </w:r>
            <w:r>
              <w:rPr>
                <w:noProof/>
                <w:webHidden/>
              </w:rPr>
              <w:tab/>
            </w:r>
            <w:r>
              <w:rPr>
                <w:noProof/>
                <w:webHidden/>
              </w:rPr>
              <w:fldChar w:fldCharType="begin"/>
            </w:r>
            <w:r>
              <w:rPr>
                <w:noProof/>
                <w:webHidden/>
              </w:rPr>
              <w:instrText xml:space="preserve"> PAGEREF _Toc338155164 \h </w:instrText>
            </w:r>
            <w:r>
              <w:rPr>
                <w:noProof/>
                <w:webHidden/>
              </w:rPr>
            </w:r>
            <w:r>
              <w:rPr>
                <w:noProof/>
                <w:webHidden/>
              </w:rPr>
              <w:fldChar w:fldCharType="separate"/>
            </w:r>
            <w:r>
              <w:rPr>
                <w:noProof/>
                <w:webHidden/>
              </w:rPr>
              <w:t>635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65" w:history="1">
            <w:r w:rsidRPr="00B5273E">
              <w:rPr>
                <w:rStyle w:val="Hyperlink"/>
                <w:noProof/>
              </w:rPr>
              <w:t>382.1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_Toc338155165 \h </w:instrText>
            </w:r>
            <w:r>
              <w:rPr>
                <w:noProof/>
                <w:webHidden/>
              </w:rPr>
            </w:r>
            <w:r>
              <w:rPr>
                <w:noProof/>
                <w:webHidden/>
              </w:rPr>
              <w:fldChar w:fldCharType="separate"/>
            </w:r>
            <w:r>
              <w:rPr>
                <w:noProof/>
                <w:webHidden/>
              </w:rPr>
              <w:t>635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66" w:history="1">
            <w:r w:rsidRPr="00B5273E">
              <w:rPr>
                <w:rStyle w:val="Hyperlink"/>
                <w:noProof/>
              </w:rPr>
              <w:t>382.1.1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_Toc338155166 \h </w:instrText>
            </w:r>
            <w:r>
              <w:rPr>
                <w:noProof/>
                <w:webHidden/>
              </w:rPr>
            </w:r>
            <w:r>
              <w:rPr>
                <w:noProof/>
                <w:webHidden/>
              </w:rPr>
              <w:fldChar w:fldCharType="separate"/>
            </w:r>
            <w:r>
              <w:rPr>
                <w:noProof/>
                <w:webHidden/>
              </w:rPr>
              <w:t>635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67" w:history="1">
            <w:r w:rsidRPr="00B5273E">
              <w:rPr>
                <w:rStyle w:val="Hyperlink"/>
                <w:noProof/>
              </w:rPr>
              <w:t>382.1.2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_Toc338155167 \h </w:instrText>
            </w:r>
            <w:r>
              <w:rPr>
                <w:noProof/>
                <w:webHidden/>
              </w:rPr>
            </w:r>
            <w:r>
              <w:rPr>
                <w:noProof/>
                <w:webHidden/>
              </w:rPr>
              <w:fldChar w:fldCharType="separate"/>
            </w:r>
            <w:r>
              <w:rPr>
                <w:noProof/>
                <w:webHidden/>
              </w:rPr>
              <w:t>635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68" w:history="1">
            <w:r w:rsidRPr="00B5273E">
              <w:rPr>
                <w:rStyle w:val="Hyperlink"/>
                <w:caps/>
                <w:noProof/>
              </w:rPr>
              <w:t>383</w:t>
            </w:r>
            <w:r>
              <w:rPr>
                <w:rFonts w:eastAsiaTheme="minorEastAsia"/>
                <w:noProof/>
              </w:rPr>
              <w:tab/>
            </w:r>
            <w:r w:rsidRPr="00B5273E">
              <w:rPr>
                <w:rStyle w:val="Hyperlink"/>
                <w:noProof/>
              </w:rPr>
              <w:t>SP_SCO568_DETAILS_DASHBOARD_LOAD</w:t>
            </w:r>
            <w:r>
              <w:rPr>
                <w:noProof/>
                <w:webHidden/>
              </w:rPr>
              <w:tab/>
            </w:r>
            <w:r>
              <w:rPr>
                <w:noProof/>
                <w:webHidden/>
              </w:rPr>
              <w:fldChar w:fldCharType="begin"/>
            </w:r>
            <w:r>
              <w:rPr>
                <w:noProof/>
                <w:webHidden/>
              </w:rPr>
              <w:instrText xml:space="preserve"> PAGEREF _Toc338155168 \h </w:instrText>
            </w:r>
            <w:r>
              <w:rPr>
                <w:noProof/>
                <w:webHidden/>
              </w:rPr>
            </w:r>
            <w:r>
              <w:rPr>
                <w:noProof/>
                <w:webHidden/>
              </w:rPr>
              <w:fldChar w:fldCharType="separate"/>
            </w:r>
            <w:r>
              <w:rPr>
                <w:noProof/>
                <w:webHidden/>
              </w:rPr>
              <w:t>636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69" w:history="1">
            <w:r w:rsidRPr="00B5273E">
              <w:rPr>
                <w:rStyle w:val="Hyperlink"/>
                <w:noProof/>
              </w:rPr>
              <w:t>383.1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_Toc338155169 \h </w:instrText>
            </w:r>
            <w:r>
              <w:rPr>
                <w:noProof/>
                <w:webHidden/>
              </w:rPr>
            </w:r>
            <w:r>
              <w:rPr>
                <w:noProof/>
                <w:webHidden/>
              </w:rPr>
              <w:fldChar w:fldCharType="separate"/>
            </w:r>
            <w:r>
              <w:rPr>
                <w:noProof/>
                <w:webHidden/>
              </w:rPr>
              <w:t>636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70" w:history="1">
            <w:r w:rsidRPr="00B5273E">
              <w:rPr>
                <w:rStyle w:val="Hyperlink"/>
                <w:noProof/>
              </w:rPr>
              <w:t>383.1.1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_Toc338155170 \h </w:instrText>
            </w:r>
            <w:r>
              <w:rPr>
                <w:noProof/>
                <w:webHidden/>
              </w:rPr>
            </w:r>
            <w:r>
              <w:rPr>
                <w:noProof/>
                <w:webHidden/>
              </w:rPr>
              <w:fldChar w:fldCharType="separate"/>
            </w:r>
            <w:r>
              <w:rPr>
                <w:noProof/>
                <w:webHidden/>
              </w:rPr>
              <w:t>636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71" w:history="1">
            <w:r w:rsidRPr="00B5273E">
              <w:rPr>
                <w:rStyle w:val="Hyperlink"/>
                <w:noProof/>
              </w:rPr>
              <w:t>383.1.2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_Toc338155171 \h </w:instrText>
            </w:r>
            <w:r>
              <w:rPr>
                <w:noProof/>
                <w:webHidden/>
              </w:rPr>
            </w:r>
            <w:r>
              <w:rPr>
                <w:noProof/>
                <w:webHidden/>
              </w:rPr>
              <w:fldChar w:fldCharType="separate"/>
            </w:r>
            <w:r>
              <w:rPr>
                <w:noProof/>
                <w:webHidden/>
              </w:rPr>
              <w:t>636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72" w:history="1">
            <w:r w:rsidRPr="00B5273E">
              <w:rPr>
                <w:rStyle w:val="Hyperlink"/>
                <w:caps/>
                <w:noProof/>
              </w:rPr>
              <w:t>384</w:t>
            </w:r>
            <w:r>
              <w:rPr>
                <w:rFonts w:eastAsiaTheme="minorEastAsia"/>
                <w:noProof/>
              </w:rPr>
              <w:tab/>
            </w:r>
            <w:r w:rsidRPr="00B5273E">
              <w:rPr>
                <w:rStyle w:val="Hyperlink"/>
                <w:noProof/>
              </w:rPr>
              <w:t>SP_SCO568_DETAILS_FORM_LOAD</w:t>
            </w:r>
            <w:r>
              <w:rPr>
                <w:noProof/>
                <w:webHidden/>
              </w:rPr>
              <w:tab/>
            </w:r>
            <w:r>
              <w:rPr>
                <w:noProof/>
                <w:webHidden/>
              </w:rPr>
              <w:fldChar w:fldCharType="begin"/>
            </w:r>
            <w:r>
              <w:rPr>
                <w:noProof/>
                <w:webHidden/>
              </w:rPr>
              <w:instrText xml:space="preserve"> PAGEREF _Toc338155172 \h </w:instrText>
            </w:r>
            <w:r>
              <w:rPr>
                <w:noProof/>
                <w:webHidden/>
              </w:rPr>
            </w:r>
            <w:r>
              <w:rPr>
                <w:noProof/>
                <w:webHidden/>
              </w:rPr>
              <w:fldChar w:fldCharType="separate"/>
            </w:r>
            <w:r>
              <w:rPr>
                <w:noProof/>
                <w:webHidden/>
              </w:rPr>
              <w:t>637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73" w:history="1">
            <w:r w:rsidRPr="00B5273E">
              <w:rPr>
                <w:rStyle w:val="Hyperlink"/>
                <w:noProof/>
              </w:rPr>
              <w:t>384.1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_Toc338155173 \h </w:instrText>
            </w:r>
            <w:r>
              <w:rPr>
                <w:noProof/>
                <w:webHidden/>
              </w:rPr>
            </w:r>
            <w:r>
              <w:rPr>
                <w:noProof/>
                <w:webHidden/>
              </w:rPr>
              <w:fldChar w:fldCharType="separate"/>
            </w:r>
            <w:r>
              <w:rPr>
                <w:noProof/>
                <w:webHidden/>
              </w:rPr>
              <w:t>637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74" w:history="1">
            <w:r w:rsidRPr="00B5273E">
              <w:rPr>
                <w:rStyle w:val="Hyperlink"/>
                <w:noProof/>
              </w:rPr>
              <w:t>384.1.1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_Toc338155174 \h </w:instrText>
            </w:r>
            <w:r>
              <w:rPr>
                <w:noProof/>
                <w:webHidden/>
              </w:rPr>
            </w:r>
            <w:r>
              <w:rPr>
                <w:noProof/>
                <w:webHidden/>
              </w:rPr>
              <w:fldChar w:fldCharType="separate"/>
            </w:r>
            <w:r>
              <w:rPr>
                <w:noProof/>
                <w:webHidden/>
              </w:rPr>
              <w:t>637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75" w:history="1">
            <w:r w:rsidRPr="00B5273E">
              <w:rPr>
                <w:rStyle w:val="Hyperlink"/>
                <w:noProof/>
              </w:rPr>
              <w:t>384.1.2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_Toc338155175 \h </w:instrText>
            </w:r>
            <w:r>
              <w:rPr>
                <w:noProof/>
                <w:webHidden/>
              </w:rPr>
            </w:r>
            <w:r>
              <w:rPr>
                <w:noProof/>
                <w:webHidden/>
              </w:rPr>
              <w:fldChar w:fldCharType="separate"/>
            </w:r>
            <w:r>
              <w:rPr>
                <w:noProof/>
                <w:webHidden/>
              </w:rPr>
              <w:t>637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76" w:history="1">
            <w:r w:rsidRPr="00B5273E">
              <w:rPr>
                <w:rStyle w:val="Hyperlink"/>
                <w:caps/>
                <w:noProof/>
              </w:rPr>
              <w:t>385</w:t>
            </w:r>
            <w:r>
              <w:rPr>
                <w:rFonts w:eastAsiaTheme="minorEastAsia"/>
                <w:noProof/>
              </w:rPr>
              <w:tab/>
            </w:r>
            <w:r w:rsidRPr="00B5273E">
              <w:rPr>
                <w:rStyle w:val="Hyperlink"/>
                <w:noProof/>
              </w:rPr>
              <w:t>SP_SCO568_DETAILS_GROUP_BY_FUND_LOAD</w:t>
            </w:r>
            <w:r>
              <w:rPr>
                <w:noProof/>
                <w:webHidden/>
              </w:rPr>
              <w:tab/>
            </w:r>
            <w:r>
              <w:rPr>
                <w:noProof/>
                <w:webHidden/>
              </w:rPr>
              <w:fldChar w:fldCharType="begin"/>
            </w:r>
            <w:r>
              <w:rPr>
                <w:noProof/>
                <w:webHidden/>
              </w:rPr>
              <w:instrText xml:space="preserve"> PAGEREF _Toc338155176 \h </w:instrText>
            </w:r>
            <w:r>
              <w:rPr>
                <w:noProof/>
                <w:webHidden/>
              </w:rPr>
            </w:r>
            <w:r>
              <w:rPr>
                <w:noProof/>
                <w:webHidden/>
              </w:rPr>
              <w:fldChar w:fldCharType="separate"/>
            </w:r>
            <w:r>
              <w:rPr>
                <w:noProof/>
                <w:webHidden/>
              </w:rPr>
              <w:t>638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77" w:history="1">
            <w:r w:rsidRPr="00B5273E">
              <w:rPr>
                <w:rStyle w:val="Hyperlink"/>
                <w:noProof/>
              </w:rPr>
              <w:t>385.1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_Toc338155177 \h </w:instrText>
            </w:r>
            <w:r>
              <w:rPr>
                <w:noProof/>
                <w:webHidden/>
              </w:rPr>
            </w:r>
            <w:r>
              <w:rPr>
                <w:noProof/>
                <w:webHidden/>
              </w:rPr>
              <w:fldChar w:fldCharType="separate"/>
            </w:r>
            <w:r>
              <w:rPr>
                <w:noProof/>
                <w:webHidden/>
              </w:rPr>
              <w:t>638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78" w:history="1">
            <w:r w:rsidRPr="00B5273E">
              <w:rPr>
                <w:rStyle w:val="Hyperlink"/>
                <w:noProof/>
              </w:rPr>
              <w:t>385.1.1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_Toc338155178 \h </w:instrText>
            </w:r>
            <w:r>
              <w:rPr>
                <w:noProof/>
                <w:webHidden/>
              </w:rPr>
            </w:r>
            <w:r>
              <w:rPr>
                <w:noProof/>
                <w:webHidden/>
              </w:rPr>
              <w:fldChar w:fldCharType="separate"/>
            </w:r>
            <w:r>
              <w:rPr>
                <w:noProof/>
                <w:webHidden/>
              </w:rPr>
              <w:t>638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79" w:history="1">
            <w:r w:rsidRPr="00B5273E">
              <w:rPr>
                <w:rStyle w:val="Hyperlink"/>
                <w:noProof/>
              </w:rPr>
              <w:t>385.1.2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_Toc338155179 \h </w:instrText>
            </w:r>
            <w:r>
              <w:rPr>
                <w:noProof/>
                <w:webHidden/>
              </w:rPr>
            </w:r>
            <w:r>
              <w:rPr>
                <w:noProof/>
                <w:webHidden/>
              </w:rPr>
              <w:fldChar w:fldCharType="separate"/>
            </w:r>
            <w:r>
              <w:rPr>
                <w:noProof/>
                <w:webHidden/>
              </w:rPr>
              <w:t>638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80" w:history="1">
            <w:r w:rsidRPr="00B5273E">
              <w:rPr>
                <w:rStyle w:val="Hyperlink"/>
                <w:caps/>
                <w:noProof/>
              </w:rPr>
              <w:t>386</w:t>
            </w:r>
            <w:r>
              <w:rPr>
                <w:rFonts w:eastAsiaTheme="minorEastAsia"/>
                <w:noProof/>
              </w:rPr>
              <w:tab/>
            </w:r>
            <w:r w:rsidRPr="00B5273E">
              <w:rPr>
                <w:rStyle w:val="Hyperlink"/>
                <w:noProof/>
              </w:rPr>
              <w:t>SP_SCO568_DETAILS_GROUP_BY_FUND_LOAD_EX</w:t>
            </w:r>
            <w:r>
              <w:rPr>
                <w:noProof/>
                <w:webHidden/>
              </w:rPr>
              <w:tab/>
            </w:r>
            <w:r>
              <w:rPr>
                <w:noProof/>
                <w:webHidden/>
              </w:rPr>
              <w:fldChar w:fldCharType="begin"/>
            </w:r>
            <w:r>
              <w:rPr>
                <w:noProof/>
                <w:webHidden/>
              </w:rPr>
              <w:instrText xml:space="preserve"> PAGEREF _Toc338155180 \h </w:instrText>
            </w:r>
            <w:r>
              <w:rPr>
                <w:noProof/>
                <w:webHidden/>
              </w:rPr>
            </w:r>
            <w:r>
              <w:rPr>
                <w:noProof/>
                <w:webHidden/>
              </w:rPr>
              <w:fldChar w:fldCharType="separate"/>
            </w:r>
            <w:r>
              <w:rPr>
                <w:noProof/>
                <w:webHidden/>
              </w:rPr>
              <w:t>639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81" w:history="1">
            <w:r w:rsidRPr="00B5273E">
              <w:rPr>
                <w:rStyle w:val="Hyperlink"/>
                <w:noProof/>
              </w:rPr>
              <w:t>386.1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_Toc338155181 \h </w:instrText>
            </w:r>
            <w:r>
              <w:rPr>
                <w:noProof/>
                <w:webHidden/>
              </w:rPr>
            </w:r>
            <w:r>
              <w:rPr>
                <w:noProof/>
                <w:webHidden/>
              </w:rPr>
              <w:fldChar w:fldCharType="separate"/>
            </w:r>
            <w:r>
              <w:rPr>
                <w:noProof/>
                <w:webHidden/>
              </w:rPr>
              <w:t>639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82" w:history="1">
            <w:r w:rsidRPr="00B5273E">
              <w:rPr>
                <w:rStyle w:val="Hyperlink"/>
                <w:noProof/>
              </w:rPr>
              <w:t>386.1.1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_Toc338155182 \h </w:instrText>
            </w:r>
            <w:r>
              <w:rPr>
                <w:noProof/>
                <w:webHidden/>
              </w:rPr>
            </w:r>
            <w:r>
              <w:rPr>
                <w:noProof/>
                <w:webHidden/>
              </w:rPr>
              <w:fldChar w:fldCharType="separate"/>
            </w:r>
            <w:r>
              <w:rPr>
                <w:noProof/>
                <w:webHidden/>
              </w:rPr>
              <w:t>639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83" w:history="1">
            <w:r w:rsidRPr="00B5273E">
              <w:rPr>
                <w:rStyle w:val="Hyperlink"/>
                <w:noProof/>
              </w:rPr>
              <w:t>386.1.2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_Toc338155183 \h </w:instrText>
            </w:r>
            <w:r>
              <w:rPr>
                <w:noProof/>
                <w:webHidden/>
              </w:rPr>
            </w:r>
            <w:r>
              <w:rPr>
                <w:noProof/>
                <w:webHidden/>
              </w:rPr>
              <w:fldChar w:fldCharType="separate"/>
            </w:r>
            <w:r>
              <w:rPr>
                <w:noProof/>
                <w:webHidden/>
              </w:rPr>
              <w:t>639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84" w:history="1">
            <w:r w:rsidRPr="00B5273E">
              <w:rPr>
                <w:rStyle w:val="Hyperlink"/>
                <w:caps/>
                <w:noProof/>
              </w:rPr>
              <w:t>387</w:t>
            </w:r>
            <w:r>
              <w:rPr>
                <w:rFonts w:eastAsiaTheme="minorEastAsia"/>
                <w:noProof/>
              </w:rPr>
              <w:tab/>
            </w:r>
            <w:r w:rsidRPr="00B5273E">
              <w:rPr>
                <w:rStyle w:val="Hyperlink"/>
                <w:noProof/>
              </w:rPr>
              <w:t>SP_SCO568_DETAILS_SUMMARY_LOAD</w:t>
            </w:r>
            <w:r>
              <w:rPr>
                <w:noProof/>
                <w:webHidden/>
              </w:rPr>
              <w:tab/>
            </w:r>
            <w:r>
              <w:rPr>
                <w:noProof/>
                <w:webHidden/>
              </w:rPr>
              <w:fldChar w:fldCharType="begin"/>
            </w:r>
            <w:r>
              <w:rPr>
                <w:noProof/>
                <w:webHidden/>
              </w:rPr>
              <w:instrText xml:space="preserve"> PAGEREF _Toc338155184 \h </w:instrText>
            </w:r>
            <w:r>
              <w:rPr>
                <w:noProof/>
                <w:webHidden/>
              </w:rPr>
            </w:r>
            <w:r>
              <w:rPr>
                <w:noProof/>
                <w:webHidden/>
              </w:rPr>
              <w:fldChar w:fldCharType="separate"/>
            </w:r>
            <w:r>
              <w:rPr>
                <w:noProof/>
                <w:webHidden/>
              </w:rPr>
              <w:t>640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85" w:history="1">
            <w:r w:rsidRPr="00B5273E">
              <w:rPr>
                <w:rStyle w:val="Hyperlink"/>
                <w:noProof/>
              </w:rPr>
              <w:t>387.1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_Toc338155185 \h </w:instrText>
            </w:r>
            <w:r>
              <w:rPr>
                <w:noProof/>
                <w:webHidden/>
              </w:rPr>
            </w:r>
            <w:r>
              <w:rPr>
                <w:noProof/>
                <w:webHidden/>
              </w:rPr>
              <w:fldChar w:fldCharType="separate"/>
            </w:r>
            <w:r>
              <w:rPr>
                <w:noProof/>
                <w:webHidden/>
              </w:rPr>
              <w:t>640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86" w:history="1">
            <w:r w:rsidRPr="00B5273E">
              <w:rPr>
                <w:rStyle w:val="Hyperlink"/>
                <w:noProof/>
              </w:rPr>
              <w:t>387.1.1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_Toc338155186 \h </w:instrText>
            </w:r>
            <w:r>
              <w:rPr>
                <w:noProof/>
                <w:webHidden/>
              </w:rPr>
            </w:r>
            <w:r>
              <w:rPr>
                <w:noProof/>
                <w:webHidden/>
              </w:rPr>
              <w:fldChar w:fldCharType="separate"/>
            </w:r>
            <w:r>
              <w:rPr>
                <w:noProof/>
                <w:webHidden/>
              </w:rPr>
              <w:t>640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87" w:history="1">
            <w:r w:rsidRPr="00B5273E">
              <w:rPr>
                <w:rStyle w:val="Hyperlink"/>
                <w:noProof/>
              </w:rPr>
              <w:t>387.1.2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_Toc338155187 \h </w:instrText>
            </w:r>
            <w:r>
              <w:rPr>
                <w:noProof/>
                <w:webHidden/>
              </w:rPr>
            </w:r>
            <w:r>
              <w:rPr>
                <w:noProof/>
                <w:webHidden/>
              </w:rPr>
              <w:fldChar w:fldCharType="separate"/>
            </w:r>
            <w:r>
              <w:rPr>
                <w:noProof/>
                <w:webHidden/>
              </w:rPr>
              <w:t>640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88" w:history="1">
            <w:r w:rsidRPr="00B5273E">
              <w:rPr>
                <w:rStyle w:val="Hyperlink"/>
                <w:caps/>
                <w:noProof/>
              </w:rPr>
              <w:t>388</w:t>
            </w:r>
            <w:r>
              <w:rPr>
                <w:rFonts w:eastAsiaTheme="minorEastAsia"/>
                <w:noProof/>
              </w:rPr>
              <w:tab/>
            </w:r>
            <w:r w:rsidRPr="00B5273E">
              <w:rPr>
                <w:rStyle w:val="Hyperlink"/>
                <w:noProof/>
              </w:rPr>
              <w:t>SP_SCO568_DETAILS_SUMMARY_POPULATE</w:t>
            </w:r>
            <w:r>
              <w:rPr>
                <w:noProof/>
                <w:webHidden/>
              </w:rPr>
              <w:tab/>
            </w:r>
            <w:r>
              <w:rPr>
                <w:noProof/>
                <w:webHidden/>
              </w:rPr>
              <w:fldChar w:fldCharType="begin"/>
            </w:r>
            <w:r>
              <w:rPr>
                <w:noProof/>
                <w:webHidden/>
              </w:rPr>
              <w:instrText xml:space="preserve"> PAGEREF _Toc338155188 \h </w:instrText>
            </w:r>
            <w:r>
              <w:rPr>
                <w:noProof/>
                <w:webHidden/>
              </w:rPr>
            </w:r>
            <w:r>
              <w:rPr>
                <w:noProof/>
                <w:webHidden/>
              </w:rPr>
              <w:fldChar w:fldCharType="separate"/>
            </w:r>
            <w:r>
              <w:rPr>
                <w:noProof/>
                <w:webHidden/>
              </w:rPr>
              <w:t>640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89" w:history="1">
            <w:r w:rsidRPr="00B5273E">
              <w:rPr>
                <w:rStyle w:val="Hyperlink"/>
                <w:noProof/>
              </w:rPr>
              <w:t>388.1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_Toc338155189 \h </w:instrText>
            </w:r>
            <w:r>
              <w:rPr>
                <w:noProof/>
                <w:webHidden/>
              </w:rPr>
            </w:r>
            <w:r>
              <w:rPr>
                <w:noProof/>
                <w:webHidden/>
              </w:rPr>
              <w:fldChar w:fldCharType="separate"/>
            </w:r>
            <w:r>
              <w:rPr>
                <w:noProof/>
                <w:webHidden/>
              </w:rPr>
              <w:t>640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90" w:history="1">
            <w:r w:rsidRPr="00B5273E">
              <w:rPr>
                <w:rStyle w:val="Hyperlink"/>
                <w:noProof/>
              </w:rPr>
              <w:t>388.1.1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_Toc338155190 \h </w:instrText>
            </w:r>
            <w:r>
              <w:rPr>
                <w:noProof/>
                <w:webHidden/>
              </w:rPr>
            </w:r>
            <w:r>
              <w:rPr>
                <w:noProof/>
                <w:webHidden/>
              </w:rPr>
              <w:fldChar w:fldCharType="separate"/>
            </w:r>
            <w:r>
              <w:rPr>
                <w:noProof/>
                <w:webHidden/>
              </w:rPr>
              <w:t>641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91" w:history="1">
            <w:r w:rsidRPr="00B5273E">
              <w:rPr>
                <w:rStyle w:val="Hyperlink"/>
                <w:noProof/>
              </w:rPr>
              <w:t>388.1.2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_Toc338155191 \h </w:instrText>
            </w:r>
            <w:r>
              <w:rPr>
                <w:noProof/>
                <w:webHidden/>
              </w:rPr>
            </w:r>
            <w:r>
              <w:rPr>
                <w:noProof/>
                <w:webHidden/>
              </w:rPr>
              <w:fldChar w:fldCharType="separate"/>
            </w:r>
            <w:r>
              <w:rPr>
                <w:noProof/>
                <w:webHidden/>
              </w:rPr>
              <w:t>641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92" w:history="1">
            <w:r w:rsidRPr="00B5273E">
              <w:rPr>
                <w:rStyle w:val="Hyperlink"/>
                <w:caps/>
                <w:noProof/>
              </w:rPr>
              <w:t>389</w:t>
            </w:r>
            <w:r>
              <w:rPr>
                <w:rFonts w:eastAsiaTheme="minorEastAsia"/>
                <w:noProof/>
              </w:rPr>
              <w:tab/>
            </w:r>
            <w:r w:rsidRPr="00B5273E">
              <w:rPr>
                <w:rStyle w:val="Hyperlink"/>
                <w:noProof/>
              </w:rPr>
              <w:t>SP_SCO577_DETAILS_FORM_LOAD</w:t>
            </w:r>
            <w:r>
              <w:rPr>
                <w:noProof/>
                <w:webHidden/>
              </w:rPr>
              <w:tab/>
            </w:r>
            <w:r>
              <w:rPr>
                <w:noProof/>
                <w:webHidden/>
              </w:rPr>
              <w:fldChar w:fldCharType="begin"/>
            </w:r>
            <w:r>
              <w:rPr>
                <w:noProof/>
                <w:webHidden/>
              </w:rPr>
              <w:instrText xml:space="preserve"> PAGEREF _Toc338155192 \h </w:instrText>
            </w:r>
            <w:r>
              <w:rPr>
                <w:noProof/>
                <w:webHidden/>
              </w:rPr>
            </w:r>
            <w:r>
              <w:rPr>
                <w:noProof/>
                <w:webHidden/>
              </w:rPr>
              <w:fldChar w:fldCharType="separate"/>
            </w:r>
            <w:r>
              <w:rPr>
                <w:noProof/>
                <w:webHidden/>
              </w:rPr>
              <w:t>641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93" w:history="1">
            <w:r w:rsidRPr="00B5273E">
              <w:rPr>
                <w:rStyle w:val="Hyperlink"/>
                <w:noProof/>
              </w:rPr>
              <w:t>389.1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_Toc338155193 \h </w:instrText>
            </w:r>
            <w:r>
              <w:rPr>
                <w:noProof/>
                <w:webHidden/>
              </w:rPr>
            </w:r>
            <w:r>
              <w:rPr>
                <w:noProof/>
                <w:webHidden/>
              </w:rPr>
              <w:fldChar w:fldCharType="separate"/>
            </w:r>
            <w:r>
              <w:rPr>
                <w:noProof/>
                <w:webHidden/>
              </w:rPr>
              <w:t>641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94" w:history="1">
            <w:r w:rsidRPr="00B5273E">
              <w:rPr>
                <w:rStyle w:val="Hyperlink"/>
                <w:noProof/>
              </w:rPr>
              <w:t>389.1.1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_Toc338155194 \h </w:instrText>
            </w:r>
            <w:r>
              <w:rPr>
                <w:noProof/>
                <w:webHidden/>
              </w:rPr>
            </w:r>
            <w:r>
              <w:rPr>
                <w:noProof/>
                <w:webHidden/>
              </w:rPr>
              <w:fldChar w:fldCharType="separate"/>
            </w:r>
            <w:r>
              <w:rPr>
                <w:noProof/>
                <w:webHidden/>
              </w:rPr>
              <w:t>642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95" w:history="1">
            <w:r w:rsidRPr="00B5273E">
              <w:rPr>
                <w:rStyle w:val="Hyperlink"/>
                <w:noProof/>
              </w:rPr>
              <w:t>389.1.2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_Toc338155195 \h </w:instrText>
            </w:r>
            <w:r>
              <w:rPr>
                <w:noProof/>
                <w:webHidden/>
              </w:rPr>
            </w:r>
            <w:r>
              <w:rPr>
                <w:noProof/>
                <w:webHidden/>
              </w:rPr>
              <w:fldChar w:fldCharType="separate"/>
            </w:r>
            <w:r>
              <w:rPr>
                <w:noProof/>
                <w:webHidden/>
              </w:rPr>
              <w:t>642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196" w:history="1">
            <w:r w:rsidRPr="00B5273E">
              <w:rPr>
                <w:rStyle w:val="Hyperlink"/>
                <w:caps/>
                <w:noProof/>
              </w:rPr>
              <w:t>390</w:t>
            </w:r>
            <w:r>
              <w:rPr>
                <w:rFonts w:eastAsiaTheme="minorEastAsia"/>
                <w:noProof/>
              </w:rPr>
              <w:tab/>
            </w:r>
            <w:r w:rsidRPr="00B5273E">
              <w:rPr>
                <w:rStyle w:val="Hyperlink"/>
                <w:noProof/>
              </w:rPr>
              <w:t>SP_SCO577_DETAILS_FORM_UPDATE</w:t>
            </w:r>
            <w:r>
              <w:rPr>
                <w:noProof/>
                <w:webHidden/>
              </w:rPr>
              <w:tab/>
            </w:r>
            <w:r>
              <w:rPr>
                <w:noProof/>
                <w:webHidden/>
              </w:rPr>
              <w:fldChar w:fldCharType="begin"/>
            </w:r>
            <w:r>
              <w:rPr>
                <w:noProof/>
                <w:webHidden/>
              </w:rPr>
              <w:instrText xml:space="preserve"> PAGEREF _Toc338155196 \h </w:instrText>
            </w:r>
            <w:r>
              <w:rPr>
                <w:noProof/>
                <w:webHidden/>
              </w:rPr>
            </w:r>
            <w:r>
              <w:rPr>
                <w:noProof/>
                <w:webHidden/>
              </w:rPr>
              <w:fldChar w:fldCharType="separate"/>
            </w:r>
            <w:r>
              <w:rPr>
                <w:noProof/>
                <w:webHidden/>
              </w:rPr>
              <w:t>642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197" w:history="1">
            <w:r w:rsidRPr="00B5273E">
              <w:rPr>
                <w:rStyle w:val="Hyperlink"/>
                <w:noProof/>
              </w:rPr>
              <w:t>390.1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_Toc338155197 \h </w:instrText>
            </w:r>
            <w:r>
              <w:rPr>
                <w:noProof/>
                <w:webHidden/>
              </w:rPr>
            </w:r>
            <w:r>
              <w:rPr>
                <w:noProof/>
                <w:webHidden/>
              </w:rPr>
              <w:fldChar w:fldCharType="separate"/>
            </w:r>
            <w:r>
              <w:rPr>
                <w:noProof/>
                <w:webHidden/>
              </w:rPr>
              <w:t>642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98" w:history="1">
            <w:r w:rsidRPr="00B5273E">
              <w:rPr>
                <w:rStyle w:val="Hyperlink"/>
                <w:noProof/>
              </w:rPr>
              <w:t>390.1.1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_Toc338155198 \h </w:instrText>
            </w:r>
            <w:r>
              <w:rPr>
                <w:noProof/>
                <w:webHidden/>
              </w:rPr>
            </w:r>
            <w:r>
              <w:rPr>
                <w:noProof/>
                <w:webHidden/>
              </w:rPr>
              <w:fldChar w:fldCharType="separate"/>
            </w:r>
            <w:r>
              <w:rPr>
                <w:noProof/>
                <w:webHidden/>
              </w:rPr>
              <w:t>642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199" w:history="1">
            <w:r w:rsidRPr="00B5273E">
              <w:rPr>
                <w:rStyle w:val="Hyperlink"/>
                <w:noProof/>
              </w:rPr>
              <w:t>390.1.2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_Toc338155199 \h </w:instrText>
            </w:r>
            <w:r>
              <w:rPr>
                <w:noProof/>
                <w:webHidden/>
              </w:rPr>
            </w:r>
            <w:r>
              <w:rPr>
                <w:noProof/>
                <w:webHidden/>
              </w:rPr>
              <w:fldChar w:fldCharType="separate"/>
            </w:r>
            <w:r>
              <w:rPr>
                <w:noProof/>
                <w:webHidden/>
              </w:rPr>
              <w:t>643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00" w:history="1">
            <w:r w:rsidRPr="00B5273E">
              <w:rPr>
                <w:rStyle w:val="Hyperlink"/>
                <w:caps/>
                <w:noProof/>
              </w:rPr>
              <w:t>391</w:t>
            </w:r>
            <w:r>
              <w:rPr>
                <w:rFonts w:eastAsiaTheme="minorEastAsia"/>
                <w:noProof/>
              </w:rPr>
              <w:tab/>
            </w:r>
            <w:r w:rsidRPr="00B5273E">
              <w:rPr>
                <w:rStyle w:val="Hyperlink"/>
                <w:noProof/>
              </w:rPr>
              <w:t>SP_SCO578_DETAILS_FORM_LOAD</w:t>
            </w:r>
            <w:r>
              <w:rPr>
                <w:noProof/>
                <w:webHidden/>
              </w:rPr>
              <w:tab/>
            </w:r>
            <w:r>
              <w:rPr>
                <w:noProof/>
                <w:webHidden/>
              </w:rPr>
              <w:fldChar w:fldCharType="begin"/>
            </w:r>
            <w:r>
              <w:rPr>
                <w:noProof/>
                <w:webHidden/>
              </w:rPr>
              <w:instrText xml:space="preserve"> PAGEREF _Toc338155200 \h </w:instrText>
            </w:r>
            <w:r>
              <w:rPr>
                <w:noProof/>
                <w:webHidden/>
              </w:rPr>
            </w:r>
            <w:r>
              <w:rPr>
                <w:noProof/>
                <w:webHidden/>
              </w:rPr>
              <w:fldChar w:fldCharType="separate"/>
            </w:r>
            <w:r>
              <w:rPr>
                <w:noProof/>
                <w:webHidden/>
              </w:rPr>
              <w:t>643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01" w:history="1">
            <w:r w:rsidRPr="00B5273E">
              <w:rPr>
                <w:rStyle w:val="Hyperlink"/>
                <w:noProof/>
              </w:rPr>
              <w:t>391.1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_Toc338155201 \h </w:instrText>
            </w:r>
            <w:r>
              <w:rPr>
                <w:noProof/>
                <w:webHidden/>
              </w:rPr>
            </w:r>
            <w:r>
              <w:rPr>
                <w:noProof/>
                <w:webHidden/>
              </w:rPr>
              <w:fldChar w:fldCharType="separate"/>
            </w:r>
            <w:r>
              <w:rPr>
                <w:noProof/>
                <w:webHidden/>
              </w:rPr>
              <w:t>643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02" w:history="1">
            <w:r w:rsidRPr="00B5273E">
              <w:rPr>
                <w:rStyle w:val="Hyperlink"/>
                <w:noProof/>
              </w:rPr>
              <w:t>391.1.1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_Toc338155202 \h </w:instrText>
            </w:r>
            <w:r>
              <w:rPr>
                <w:noProof/>
                <w:webHidden/>
              </w:rPr>
            </w:r>
            <w:r>
              <w:rPr>
                <w:noProof/>
                <w:webHidden/>
              </w:rPr>
              <w:fldChar w:fldCharType="separate"/>
            </w:r>
            <w:r>
              <w:rPr>
                <w:noProof/>
                <w:webHidden/>
              </w:rPr>
              <w:t>643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03" w:history="1">
            <w:r w:rsidRPr="00B5273E">
              <w:rPr>
                <w:rStyle w:val="Hyperlink"/>
                <w:noProof/>
              </w:rPr>
              <w:t>391.1.2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_Toc338155203 \h </w:instrText>
            </w:r>
            <w:r>
              <w:rPr>
                <w:noProof/>
                <w:webHidden/>
              </w:rPr>
            </w:r>
            <w:r>
              <w:rPr>
                <w:noProof/>
                <w:webHidden/>
              </w:rPr>
              <w:fldChar w:fldCharType="separate"/>
            </w:r>
            <w:r>
              <w:rPr>
                <w:noProof/>
                <w:webHidden/>
              </w:rPr>
              <w:t>644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04" w:history="1">
            <w:r w:rsidRPr="00B5273E">
              <w:rPr>
                <w:rStyle w:val="Hyperlink"/>
                <w:caps/>
                <w:noProof/>
              </w:rPr>
              <w:t>392</w:t>
            </w:r>
            <w:r>
              <w:rPr>
                <w:rFonts w:eastAsiaTheme="minorEastAsia"/>
                <w:noProof/>
              </w:rPr>
              <w:tab/>
            </w:r>
            <w:r w:rsidRPr="00B5273E">
              <w:rPr>
                <w:rStyle w:val="Hyperlink"/>
                <w:noProof/>
              </w:rPr>
              <w:t>SP_SCO578_DETAILS_FORM_UPDATE</w:t>
            </w:r>
            <w:r>
              <w:rPr>
                <w:noProof/>
                <w:webHidden/>
              </w:rPr>
              <w:tab/>
            </w:r>
            <w:r>
              <w:rPr>
                <w:noProof/>
                <w:webHidden/>
              </w:rPr>
              <w:fldChar w:fldCharType="begin"/>
            </w:r>
            <w:r>
              <w:rPr>
                <w:noProof/>
                <w:webHidden/>
              </w:rPr>
              <w:instrText xml:space="preserve"> PAGEREF _Toc338155204 \h </w:instrText>
            </w:r>
            <w:r>
              <w:rPr>
                <w:noProof/>
                <w:webHidden/>
              </w:rPr>
            </w:r>
            <w:r>
              <w:rPr>
                <w:noProof/>
                <w:webHidden/>
              </w:rPr>
              <w:fldChar w:fldCharType="separate"/>
            </w:r>
            <w:r>
              <w:rPr>
                <w:noProof/>
                <w:webHidden/>
              </w:rPr>
              <w:t>644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05" w:history="1">
            <w:r w:rsidRPr="00B5273E">
              <w:rPr>
                <w:rStyle w:val="Hyperlink"/>
                <w:noProof/>
              </w:rPr>
              <w:t>392.1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_Toc338155205 \h </w:instrText>
            </w:r>
            <w:r>
              <w:rPr>
                <w:noProof/>
                <w:webHidden/>
              </w:rPr>
            </w:r>
            <w:r>
              <w:rPr>
                <w:noProof/>
                <w:webHidden/>
              </w:rPr>
              <w:fldChar w:fldCharType="separate"/>
            </w:r>
            <w:r>
              <w:rPr>
                <w:noProof/>
                <w:webHidden/>
              </w:rPr>
              <w:t>644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06" w:history="1">
            <w:r w:rsidRPr="00B5273E">
              <w:rPr>
                <w:rStyle w:val="Hyperlink"/>
                <w:noProof/>
              </w:rPr>
              <w:t>392.1.1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_Toc338155206 \h </w:instrText>
            </w:r>
            <w:r>
              <w:rPr>
                <w:noProof/>
                <w:webHidden/>
              </w:rPr>
            </w:r>
            <w:r>
              <w:rPr>
                <w:noProof/>
                <w:webHidden/>
              </w:rPr>
              <w:fldChar w:fldCharType="separate"/>
            </w:r>
            <w:r>
              <w:rPr>
                <w:noProof/>
                <w:webHidden/>
              </w:rPr>
              <w:t>644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07" w:history="1">
            <w:r w:rsidRPr="00B5273E">
              <w:rPr>
                <w:rStyle w:val="Hyperlink"/>
                <w:noProof/>
              </w:rPr>
              <w:t>392.1.2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_Toc338155207 \h </w:instrText>
            </w:r>
            <w:r>
              <w:rPr>
                <w:noProof/>
                <w:webHidden/>
              </w:rPr>
            </w:r>
            <w:r>
              <w:rPr>
                <w:noProof/>
                <w:webHidden/>
              </w:rPr>
              <w:fldChar w:fldCharType="separate"/>
            </w:r>
            <w:r>
              <w:rPr>
                <w:noProof/>
                <w:webHidden/>
              </w:rPr>
              <w:t>645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08" w:history="1">
            <w:r w:rsidRPr="00B5273E">
              <w:rPr>
                <w:rStyle w:val="Hyperlink"/>
                <w:caps/>
                <w:noProof/>
              </w:rPr>
              <w:t>393</w:t>
            </w:r>
            <w:r>
              <w:rPr>
                <w:rFonts w:eastAsiaTheme="minorEastAsia"/>
                <w:noProof/>
              </w:rPr>
              <w:tab/>
            </w:r>
            <w:r w:rsidRPr="00B5273E">
              <w:rPr>
                <w:rStyle w:val="Hyperlink"/>
                <w:noProof/>
              </w:rPr>
              <w:t>SP_SCO578_MASTER_FORM_LOAD</w:t>
            </w:r>
            <w:r>
              <w:rPr>
                <w:noProof/>
                <w:webHidden/>
              </w:rPr>
              <w:tab/>
            </w:r>
            <w:r>
              <w:rPr>
                <w:noProof/>
                <w:webHidden/>
              </w:rPr>
              <w:fldChar w:fldCharType="begin"/>
            </w:r>
            <w:r>
              <w:rPr>
                <w:noProof/>
                <w:webHidden/>
              </w:rPr>
              <w:instrText xml:space="preserve"> PAGEREF _Toc338155208 \h </w:instrText>
            </w:r>
            <w:r>
              <w:rPr>
                <w:noProof/>
                <w:webHidden/>
              </w:rPr>
            </w:r>
            <w:r>
              <w:rPr>
                <w:noProof/>
                <w:webHidden/>
              </w:rPr>
              <w:fldChar w:fldCharType="separate"/>
            </w:r>
            <w:r>
              <w:rPr>
                <w:noProof/>
                <w:webHidden/>
              </w:rPr>
              <w:t>645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09" w:history="1">
            <w:r w:rsidRPr="00B5273E">
              <w:rPr>
                <w:rStyle w:val="Hyperlink"/>
                <w:noProof/>
              </w:rPr>
              <w:t>393.1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_Toc338155209 \h </w:instrText>
            </w:r>
            <w:r>
              <w:rPr>
                <w:noProof/>
                <w:webHidden/>
              </w:rPr>
            </w:r>
            <w:r>
              <w:rPr>
                <w:noProof/>
                <w:webHidden/>
              </w:rPr>
              <w:fldChar w:fldCharType="separate"/>
            </w:r>
            <w:r>
              <w:rPr>
                <w:noProof/>
                <w:webHidden/>
              </w:rPr>
              <w:t>645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10" w:history="1">
            <w:r w:rsidRPr="00B5273E">
              <w:rPr>
                <w:rStyle w:val="Hyperlink"/>
                <w:noProof/>
              </w:rPr>
              <w:t>393.1.1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_Toc338155210 \h </w:instrText>
            </w:r>
            <w:r>
              <w:rPr>
                <w:noProof/>
                <w:webHidden/>
              </w:rPr>
            </w:r>
            <w:r>
              <w:rPr>
                <w:noProof/>
                <w:webHidden/>
              </w:rPr>
              <w:fldChar w:fldCharType="separate"/>
            </w:r>
            <w:r>
              <w:rPr>
                <w:noProof/>
                <w:webHidden/>
              </w:rPr>
              <w:t>645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11" w:history="1">
            <w:r w:rsidRPr="00B5273E">
              <w:rPr>
                <w:rStyle w:val="Hyperlink"/>
                <w:noProof/>
              </w:rPr>
              <w:t>393.1.2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_Toc338155211 \h </w:instrText>
            </w:r>
            <w:r>
              <w:rPr>
                <w:noProof/>
                <w:webHidden/>
              </w:rPr>
            </w:r>
            <w:r>
              <w:rPr>
                <w:noProof/>
                <w:webHidden/>
              </w:rPr>
              <w:fldChar w:fldCharType="separate"/>
            </w:r>
            <w:r>
              <w:rPr>
                <w:noProof/>
                <w:webHidden/>
              </w:rPr>
              <w:t>646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12" w:history="1">
            <w:r w:rsidRPr="00B5273E">
              <w:rPr>
                <w:rStyle w:val="Hyperlink"/>
                <w:caps/>
                <w:noProof/>
              </w:rPr>
              <w:t>394</w:t>
            </w:r>
            <w:r>
              <w:rPr>
                <w:rFonts w:eastAsiaTheme="minorEastAsia"/>
                <w:noProof/>
              </w:rPr>
              <w:tab/>
            </w:r>
            <w:r w:rsidRPr="00B5273E">
              <w:rPr>
                <w:rStyle w:val="Hyperlink"/>
                <w:noProof/>
              </w:rPr>
              <w:t>SP_SCO578_MASTER_FORM_UPDATE</w:t>
            </w:r>
            <w:r>
              <w:rPr>
                <w:noProof/>
                <w:webHidden/>
              </w:rPr>
              <w:tab/>
            </w:r>
            <w:r>
              <w:rPr>
                <w:noProof/>
                <w:webHidden/>
              </w:rPr>
              <w:fldChar w:fldCharType="begin"/>
            </w:r>
            <w:r>
              <w:rPr>
                <w:noProof/>
                <w:webHidden/>
              </w:rPr>
              <w:instrText xml:space="preserve"> PAGEREF _Toc338155212 \h </w:instrText>
            </w:r>
            <w:r>
              <w:rPr>
                <w:noProof/>
                <w:webHidden/>
              </w:rPr>
            </w:r>
            <w:r>
              <w:rPr>
                <w:noProof/>
                <w:webHidden/>
              </w:rPr>
              <w:fldChar w:fldCharType="separate"/>
            </w:r>
            <w:r>
              <w:rPr>
                <w:noProof/>
                <w:webHidden/>
              </w:rPr>
              <w:t>646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13" w:history="1">
            <w:r w:rsidRPr="00B5273E">
              <w:rPr>
                <w:rStyle w:val="Hyperlink"/>
                <w:noProof/>
              </w:rPr>
              <w:t>394.1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_Toc338155213 \h </w:instrText>
            </w:r>
            <w:r>
              <w:rPr>
                <w:noProof/>
                <w:webHidden/>
              </w:rPr>
            </w:r>
            <w:r>
              <w:rPr>
                <w:noProof/>
                <w:webHidden/>
              </w:rPr>
              <w:fldChar w:fldCharType="separate"/>
            </w:r>
            <w:r>
              <w:rPr>
                <w:noProof/>
                <w:webHidden/>
              </w:rPr>
              <w:t>646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14" w:history="1">
            <w:r w:rsidRPr="00B5273E">
              <w:rPr>
                <w:rStyle w:val="Hyperlink"/>
                <w:noProof/>
              </w:rPr>
              <w:t>394.1.1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_Toc338155214 \h </w:instrText>
            </w:r>
            <w:r>
              <w:rPr>
                <w:noProof/>
                <w:webHidden/>
              </w:rPr>
            </w:r>
            <w:r>
              <w:rPr>
                <w:noProof/>
                <w:webHidden/>
              </w:rPr>
              <w:fldChar w:fldCharType="separate"/>
            </w:r>
            <w:r>
              <w:rPr>
                <w:noProof/>
                <w:webHidden/>
              </w:rPr>
              <w:t>646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15" w:history="1">
            <w:r w:rsidRPr="00B5273E">
              <w:rPr>
                <w:rStyle w:val="Hyperlink"/>
                <w:noProof/>
              </w:rPr>
              <w:t>394.1.2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_Toc338155215 \h </w:instrText>
            </w:r>
            <w:r>
              <w:rPr>
                <w:noProof/>
                <w:webHidden/>
              </w:rPr>
            </w:r>
            <w:r>
              <w:rPr>
                <w:noProof/>
                <w:webHidden/>
              </w:rPr>
              <w:fldChar w:fldCharType="separate"/>
            </w:r>
            <w:r>
              <w:rPr>
                <w:noProof/>
                <w:webHidden/>
              </w:rPr>
              <w:t>647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16" w:history="1">
            <w:r w:rsidRPr="00B5273E">
              <w:rPr>
                <w:rStyle w:val="Hyperlink"/>
                <w:caps/>
                <w:noProof/>
              </w:rPr>
              <w:t>395</w:t>
            </w:r>
            <w:r>
              <w:rPr>
                <w:rFonts w:eastAsiaTheme="minorEastAsia"/>
                <w:noProof/>
              </w:rPr>
              <w:tab/>
            </w:r>
            <w:r w:rsidRPr="00B5273E">
              <w:rPr>
                <w:rStyle w:val="Hyperlink"/>
                <w:noProof/>
              </w:rPr>
              <w:t>SP_SECURITY_LOAD_USER_CAPABILITY</w:t>
            </w:r>
            <w:r>
              <w:rPr>
                <w:noProof/>
                <w:webHidden/>
              </w:rPr>
              <w:tab/>
            </w:r>
            <w:r>
              <w:rPr>
                <w:noProof/>
                <w:webHidden/>
              </w:rPr>
              <w:fldChar w:fldCharType="begin"/>
            </w:r>
            <w:r>
              <w:rPr>
                <w:noProof/>
                <w:webHidden/>
              </w:rPr>
              <w:instrText xml:space="preserve"> PAGEREF _Toc338155216 \h </w:instrText>
            </w:r>
            <w:r>
              <w:rPr>
                <w:noProof/>
                <w:webHidden/>
              </w:rPr>
            </w:r>
            <w:r>
              <w:rPr>
                <w:noProof/>
                <w:webHidden/>
              </w:rPr>
              <w:fldChar w:fldCharType="separate"/>
            </w:r>
            <w:r>
              <w:rPr>
                <w:noProof/>
                <w:webHidden/>
              </w:rPr>
              <w:t>647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17" w:history="1">
            <w:r w:rsidRPr="00B5273E">
              <w:rPr>
                <w:rStyle w:val="Hyperlink"/>
                <w:noProof/>
              </w:rPr>
              <w:t>395.1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_Toc338155217 \h </w:instrText>
            </w:r>
            <w:r>
              <w:rPr>
                <w:noProof/>
                <w:webHidden/>
              </w:rPr>
            </w:r>
            <w:r>
              <w:rPr>
                <w:noProof/>
                <w:webHidden/>
              </w:rPr>
              <w:fldChar w:fldCharType="separate"/>
            </w:r>
            <w:r>
              <w:rPr>
                <w:noProof/>
                <w:webHidden/>
              </w:rPr>
              <w:t>647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18" w:history="1">
            <w:r w:rsidRPr="00B5273E">
              <w:rPr>
                <w:rStyle w:val="Hyperlink"/>
                <w:noProof/>
              </w:rPr>
              <w:t>395.1.1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_Toc338155218 \h </w:instrText>
            </w:r>
            <w:r>
              <w:rPr>
                <w:noProof/>
                <w:webHidden/>
              </w:rPr>
            </w:r>
            <w:r>
              <w:rPr>
                <w:noProof/>
                <w:webHidden/>
              </w:rPr>
              <w:fldChar w:fldCharType="separate"/>
            </w:r>
            <w:r>
              <w:rPr>
                <w:noProof/>
                <w:webHidden/>
              </w:rPr>
              <w:t>647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19" w:history="1">
            <w:r w:rsidRPr="00B5273E">
              <w:rPr>
                <w:rStyle w:val="Hyperlink"/>
                <w:noProof/>
              </w:rPr>
              <w:t>395.1.2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_Toc338155219 \h </w:instrText>
            </w:r>
            <w:r>
              <w:rPr>
                <w:noProof/>
                <w:webHidden/>
              </w:rPr>
            </w:r>
            <w:r>
              <w:rPr>
                <w:noProof/>
                <w:webHidden/>
              </w:rPr>
              <w:fldChar w:fldCharType="separate"/>
            </w:r>
            <w:r>
              <w:rPr>
                <w:noProof/>
                <w:webHidden/>
              </w:rPr>
              <w:t>648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20" w:history="1">
            <w:r w:rsidRPr="00B5273E">
              <w:rPr>
                <w:rStyle w:val="Hyperlink"/>
                <w:caps/>
                <w:noProof/>
              </w:rPr>
              <w:t>396</w:t>
            </w:r>
            <w:r>
              <w:rPr>
                <w:rFonts w:eastAsiaTheme="minorEastAsia"/>
                <w:noProof/>
              </w:rPr>
              <w:tab/>
            </w:r>
            <w:r w:rsidRPr="00B5273E">
              <w:rPr>
                <w:rStyle w:val="Hyperlink"/>
                <w:noProof/>
              </w:rPr>
              <w:t>SP_SECURITY_LOAD_USER_CAPABILITY_MAX_PRIVILAGE</w:t>
            </w:r>
            <w:r>
              <w:rPr>
                <w:noProof/>
                <w:webHidden/>
              </w:rPr>
              <w:tab/>
            </w:r>
            <w:r>
              <w:rPr>
                <w:noProof/>
                <w:webHidden/>
              </w:rPr>
              <w:fldChar w:fldCharType="begin"/>
            </w:r>
            <w:r>
              <w:rPr>
                <w:noProof/>
                <w:webHidden/>
              </w:rPr>
              <w:instrText xml:space="preserve"> PAGEREF _Toc338155220 \h </w:instrText>
            </w:r>
            <w:r>
              <w:rPr>
                <w:noProof/>
                <w:webHidden/>
              </w:rPr>
            </w:r>
            <w:r>
              <w:rPr>
                <w:noProof/>
                <w:webHidden/>
              </w:rPr>
              <w:fldChar w:fldCharType="separate"/>
            </w:r>
            <w:r>
              <w:rPr>
                <w:noProof/>
                <w:webHidden/>
              </w:rPr>
              <w:t>648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21" w:history="1">
            <w:r w:rsidRPr="00B5273E">
              <w:rPr>
                <w:rStyle w:val="Hyperlink"/>
                <w:noProof/>
              </w:rPr>
              <w:t>396.1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_Toc338155221 \h </w:instrText>
            </w:r>
            <w:r>
              <w:rPr>
                <w:noProof/>
                <w:webHidden/>
              </w:rPr>
            </w:r>
            <w:r>
              <w:rPr>
                <w:noProof/>
                <w:webHidden/>
              </w:rPr>
              <w:fldChar w:fldCharType="separate"/>
            </w:r>
            <w:r>
              <w:rPr>
                <w:noProof/>
                <w:webHidden/>
              </w:rPr>
              <w:t>648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22" w:history="1">
            <w:r w:rsidRPr="00B5273E">
              <w:rPr>
                <w:rStyle w:val="Hyperlink"/>
                <w:noProof/>
              </w:rPr>
              <w:t>396.1.1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_Toc338155222 \h </w:instrText>
            </w:r>
            <w:r>
              <w:rPr>
                <w:noProof/>
                <w:webHidden/>
              </w:rPr>
            </w:r>
            <w:r>
              <w:rPr>
                <w:noProof/>
                <w:webHidden/>
              </w:rPr>
              <w:fldChar w:fldCharType="separate"/>
            </w:r>
            <w:r>
              <w:rPr>
                <w:noProof/>
                <w:webHidden/>
              </w:rPr>
              <w:t>648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23" w:history="1">
            <w:r w:rsidRPr="00B5273E">
              <w:rPr>
                <w:rStyle w:val="Hyperlink"/>
                <w:noProof/>
              </w:rPr>
              <w:t>396.1.2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_Toc338155223 \h </w:instrText>
            </w:r>
            <w:r>
              <w:rPr>
                <w:noProof/>
                <w:webHidden/>
              </w:rPr>
            </w:r>
            <w:r>
              <w:rPr>
                <w:noProof/>
                <w:webHidden/>
              </w:rPr>
              <w:fldChar w:fldCharType="separate"/>
            </w:r>
            <w:r>
              <w:rPr>
                <w:noProof/>
                <w:webHidden/>
              </w:rPr>
              <w:t>649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24" w:history="1">
            <w:r w:rsidRPr="00B5273E">
              <w:rPr>
                <w:rStyle w:val="Hyperlink"/>
                <w:caps/>
                <w:noProof/>
              </w:rPr>
              <w:t>397</w:t>
            </w:r>
            <w:r>
              <w:rPr>
                <w:rFonts w:eastAsiaTheme="minorEastAsia"/>
                <w:noProof/>
              </w:rPr>
              <w:tab/>
            </w:r>
            <w:r w:rsidRPr="00B5273E">
              <w:rPr>
                <w:rStyle w:val="Hyperlink"/>
                <w:noProof/>
              </w:rPr>
              <w:t>sp_send_dbmail</w:t>
            </w:r>
            <w:r>
              <w:rPr>
                <w:noProof/>
                <w:webHidden/>
              </w:rPr>
              <w:tab/>
            </w:r>
            <w:r>
              <w:rPr>
                <w:noProof/>
                <w:webHidden/>
              </w:rPr>
              <w:fldChar w:fldCharType="begin"/>
            </w:r>
            <w:r>
              <w:rPr>
                <w:noProof/>
                <w:webHidden/>
              </w:rPr>
              <w:instrText xml:space="preserve"> PAGEREF _Toc338155224 \h </w:instrText>
            </w:r>
            <w:r>
              <w:rPr>
                <w:noProof/>
                <w:webHidden/>
              </w:rPr>
            </w:r>
            <w:r>
              <w:rPr>
                <w:noProof/>
                <w:webHidden/>
              </w:rPr>
              <w:fldChar w:fldCharType="separate"/>
            </w:r>
            <w:r>
              <w:rPr>
                <w:noProof/>
                <w:webHidden/>
              </w:rPr>
              <w:t>649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25" w:history="1">
            <w:r w:rsidRPr="00B5273E">
              <w:rPr>
                <w:rStyle w:val="Hyperlink"/>
                <w:noProof/>
              </w:rPr>
              <w:t>397.1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_Toc338155225 \h </w:instrText>
            </w:r>
            <w:r>
              <w:rPr>
                <w:noProof/>
                <w:webHidden/>
              </w:rPr>
            </w:r>
            <w:r>
              <w:rPr>
                <w:noProof/>
                <w:webHidden/>
              </w:rPr>
              <w:fldChar w:fldCharType="separate"/>
            </w:r>
            <w:r>
              <w:rPr>
                <w:noProof/>
                <w:webHidden/>
              </w:rPr>
              <w:t>649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26" w:history="1">
            <w:r w:rsidRPr="00B5273E">
              <w:rPr>
                <w:rStyle w:val="Hyperlink"/>
                <w:noProof/>
              </w:rPr>
              <w:t>397.1.1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_Toc338155226 \h </w:instrText>
            </w:r>
            <w:r>
              <w:rPr>
                <w:noProof/>
                <w:webHidden/>
              </w:rPr>
            </w:r>
            <w:r>
              <w:rPr>
                <w:noProof/>
                <w:webHidden/>
              </w:rPr>
              <w:fldChar w:fldCharType="separate"/>
            </w:r>
            <w:r>
              <w:rPr>
                <w:noProof/>
                <w:webHidden/>
              </w:rPr>
              <w:t>650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27" w:history="1">
            <w:r w:rsidRPr="00B5273E">
              <w:rPr>
                <w:rStyle w:val="Hyperlink"/>
                <w:noProof/>
              </w:rPr>
              <w:t>397.1.2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_Toc338155227 \h </w:instrText>
            </w:r>
            <w:r>
              <w:rPr>
                <w:noProof/>
                <w:webHidden/>
              </w:rPr>
            </w:r>
            <w:r>
              <w:rPr>
                <w:noProof/>
                <w:webHidden/>
              </w:rPr>
              <w:fldChar w:fldCharType="separate"/>
            </w:r>
            <w:r>
              <w:rPr>
                <w:noProof/>
                <w:webHidden/>
              </w:rPr>
              <w:t>650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28" w:history="1">
            <w:r w:rsidRPr="00B5273E">
              <w:rPr>
                <w:rStyle w:val="Hyperlink"/>
                <w:caps/>
                <w:noProof/>
              </w:rPr>
              <w:t>398</w:t>
            </w:r>
            <w:r>
              <w:rPr>
                <w:rFonts w:eastAsiaTheme="minorEastAsia"/>
                <w:noProof/>
              </w:rPr>
              <w:tab/>
            </w:r>
            <w:r w:rsidRPr="00B5273E">
              <w:rPr>
                <w:rStyle w:val="Hyperlink"/>
                <w:noProof/>
              </w:rPr>
              <w:t>sp_upgraddiagrams</w:t>
            </w:r>
            <w:r>
              <w:rPr>
                <w:noProof/>
                <w:webHidden/>
              </w:rPr>
              <w:tab/>
            </w:r>
            <w:r>
              <w:rPr>
                <w:noProof/>
                <w:webHidden/>
              </w:rPr>
              <w:fldChar w:fldCharType="begin"/>
            </w:r>
            <w:r>
              <w:rPr>
                <w:noProof/>
                <w:webHidden/>
              </w:rPr>
              <w:instrText xml:space="preserve"> PAGEREF _Toc338155228 \h </w:instrText>
            </w:r>
            <w:r>
              <w:rPr>
                <w:noProof/>
                <w:webHidden/>
              </w:rPr>
            </w:r>
            <w:r>
              <w:rPr>
                <w:noProof/>
                <w:webHidden/>
              </w:rPr>
              <w:fldChar w:fldCharType="separate"/>
            </w:r>
            <w:r>
              <w:rPr>
                <w:noProof/>
                <w:webHidden/>
              </w:rPr>
              <w:t>650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29" w:history="1">
            <w:r w:rsidRPr="00B5273E">
              <w:rPr>
                <w:rStyle w:val="Hyperlink"/>
                <w:noProof/>
              </w:rPr>
              <w:t>398.1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_Toc338155229 \h </w:instrText>
            </w:r>
            <w:r>
              <w:rPr>
                <w:noProof/>
                <w:webHidden/>
              </w:rPr>
            </w:r>
            <w:r>
              <w:rPr>
                <w:noProof/>
                <w:webHidden/>
              </w:rPr>
              <w:fldChar w:fldCharType="separate"/>
            </w:r>
            <w:r>
              <w:rPr>
                <w:noProof/>
                <w:webHidden/>
              </w:rPr>
              <w:t>650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30" w:history="1">
            <w:r w:rsidRPr="00B5273E">
              <w:rPr>
                <w:rStyle w:val="Hyperlink"/>
                <w:noProof/>
              </w:rPr>
              <w:t>398.1.1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_Toc338155230 \h </w:instrText>
            </w:r>
            <w:r>
              <w:rPr>
                <w:noProof/>
                <w:webHidden/>
              </w:rPr>
            </w:r>
            <w:r>
              <w:rPr>
                <w:noProof/>
                <w:webHidden/>
              </w:rPr>
              <w:fldChar w:fldCharType="separate"/>
            </w:r>
            <w:r>
              <w:rPr>
                <w:noProof/>
                <w:webHidden/>
              </w:rPr>
              <w:t>650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31" w:history="1">
            <w:r w:rsidRPr="00B5273E">
              <w:rPr>
                <w:rStyle w:val="Hyperlink"/>
                <w:noProof/>
              </w:rPr>
              <w:t>398.1.2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_Toc338155231 \h </w:instrText>
            </w:r>
            <w:r>
              <w:rPr>
                <w:noProof/>
                <w:webHidden/>
              </w:rPr>
            </w:r>
            <w:r>
              <w:rPr>
                <w:noProof/>
                <w:webHidden/>
              </w:rPr>
              <w:fldChar w:fldCharType="separate"/>
            </w:r>
            <w:r>
              <w:rPr>
                <w:noProof/>
                <w:webHidden/>
              </w:rPr>
              <w:t>650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32" w:history="1">
            <w:r w:rsidRPr="00B5273E">
              <w:rPr>
                <w:rStyle w:val="Hyperlink"/>
                <w:caps/>
                <w:noProof/>
              </w:rPr>
              <w:t>399</w:t>
            </w:r>
            <w:r>
              <w:rPr>
                <w:rFonts w:eastAsiaTheme="minorEastAsia"/>
                <w:noProof/>
              </w:rPr>
              <w:tab/>
            </w:r>
            <w:r w:rsidRPr="00B5273E">
              <w:rPr>
                <w:rStyle w:val="Hyperlink"/>
                <w:noProof/>
              </w:rPr>
              <w:t>SP_UTIL_GAAP_ACCOUNT_CHANGES_RATIONALE</w:t>
            </w:r>
            <w:r>
              <w:rPr>
                <w:noProof/>
                <w:webHidden/>
              </w:rPr>
              <w:tab/>
            </w:r>
            <w:r>
              <w:rPr>
                <w:noProof/>
                <w:webHidden/>
              </w:rPr>
              <w:fldChar w:fldCharType="begin"/>
            </w:r>
            <w:r>
              <w:rPr>
                <w:noProof/>
                <w:webHidden/>
              </w:rPr>
              <w:instrText xml:space="preserve"> PAGEREF _Toc338155232 \h </w:instrText>
            </w:r>
            <w:r>
              <w:rPr>
                <w:noProof/>
                <w:webHidden/>
              </w:rPr>
            </w:r>
            <w:r>
              <w:rPr>
                <w:noProof/>
                <w:webHidden/>
              </w:rPr>
              <w:fldChar w:fldCharType="separate"/>
            </w:r>
            <w:r>
              <w:rPr>
                <w:noProof/>
                <w:webHidden/>
              </w:rPr>
              <w:t>650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33" w:history="1">
            <w:r w:rsidRPr="00B5273E">
              <w:rPr>
                <w:rStyle w:val="Hyperlink"/>
                <w:noProof/>
              </w:rPr>
              <w:t>399.1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_Toc338155233 \h </w:instrText>
            </w:r>
            <w:r>
              <w:rPr>
                <w:noProof/>
                <w:webHidden/>
              </w:rPr>
            </w:r>
            <w:r>
              <w:rPr>
                <w:noProof/>
                <w:webHidden/>
              </w:rPr>
              <w:fldChar w:fldCharType="separate"/>
            </w:r>
            <w:r>
              <w:rPr>
                <w:noProof/>
                <w:webHidden/>
              </w:rPr>
              <w:t>650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34" w:history="1">
            <w:r w:rsidRPr="00B5273E">
              <w:rPr>
                <w:rStyle w:val="Hyperlink"/>
                <w:noProof/>
              </w:rPr>
              <w:t>399.1.1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_Toc338155234 \h </w:instrText>
            </w:r>
            <w:r>
              <w:rPr>
                <w:noProof/>
                <w:webHidden/>
              </w:rPr>
            </w:r>
            <w:r>
              <w:rPr>
                <w:noProof/>
                <w:webHidden/>
              </w:rPr>
              <w:fldChar w:fldCharType="separate"/>
            </w:r>
            <w:r>
              <w:rPr>
                <w:noProof/>
                <w:webHidden/>
              </w:rPr>
              <w:t>651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35" w:history="1">
            <w:r w:rsidRPr="00B5273E">
              <w:rPr>
                <w:rStyle w:val="Hyperlink"/>
                <w:noProof/>
              </w:rPr>
              <w:t>399.1.2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_Toc338155235 \h </w:instrText>
            </w:r>
            <w:r>
              <w:rPr>
                <w:noProof/>
                <w:webHidden/>
              </w:rPr>
            </w:r>
            <w:r>
              <w:rPr>
                <w:noProof/>
                <w:webHidden/>
              </w:rPr>
              <w:fldChar w:fldCharType="separate"/>
            </w:r>
            <w:r>
              <w:rPr>
                <w:noProof/>
                <w:webHidden/>
              </w:rPr>
              <w:t>651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36" w:history="1">
            <w:r w:rsidRPr="00B5273E">
              <w:rPr>
                <w:rStyle w:val="Hyperlink"/>
                <w:caps/>
                <w:noProof/>
              </w:rPr>
              <w:t>400</w:t>
            </w:r>
            <w:r>
              <w:rPr>
                <w:rFonts w:eastAsiaTheme="minorEastAsia"/>
                <w:noProof/>
              </w:rPr>
              <w:tab/>
            </w:r>
            <w:r w:rsidRPr="00B5273E">
              <w:rPr>
                <w:rStyle w:val="Hyperlink"/>
                <w:noProof/>
              </w:rPr>
              <w:t>SP_UTIL_LOAD_ACCOUNT_INFORMATION</w:t>
            </w:r>
            <w:r>
              <w:rPr>
                <w:noProof/>
                <w:webHidden/>
              </w:rPr>
              <w:tab/>
            </w:r>
            <w:r>
              <w:rPr>
                <w:noProof/>
                <w:webHidden/>
              </w:rPr>
              <w:fldChar w:fldCharType="begin"/>
            </w:r>
            <w:r>
              <w:rPr>
                <w:noProof/>
                <w:webHidden/>
              </w:rPr>
              <w:instrText xml:space="preserve"> PAGEREF _Toc338155236 \h </w:instrText>
            </w:r>
            <w:r>
              <w:rPr>
                <w:noProof/>
                <w:webHidden/>
              </w:rPr>
            </w:r>
            <w:r>
              <w:rPr>
                <w:noProof/>
                <w:webHidden/>
              </w:rPr>
              <w:fldChar w:fldCharType="separate"/>
            </w:r>
            <w:r>
              <w:rPr>
                <w:noProof/>
                <w:webHidden/>
              </w:rPr>
              <w:t>651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37" w:history="1">
            <w:r w:rsidRPr="00B5273E">
              <w:rPr>
                <w:rStyle w:val="Hyperlink"/>
                <w:noProof/>
              </w:rPr>
              <w:t>400.1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_Toc338155237 \h </w:instrText>
            </w:r>
            <w:r>
              <w:rPr>
                <w:noProof/>
                <w:webHidden/>
              </w:rPr>
            </w:r>
            <w:r>
              <w:rPr>
                <w:noProof/>
                <w:webHidden/>
              </w:rPr>
              <w:fldChar w:fldCharType="separate"/>
            </w:r>
            <w:r>
              <w:rPr>
                <w:noProof/>
                <w:webHidden/>
              </w:rPr>
              <w:t>651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38" w:history="1">
            <w:r w:rsidRPr="00B5273E">
              <w:rPr>
                <w:rStyle w:val="Hyperlink"/>
                <w:noProof/>
              </w:rPr>
              <w:t>400.1.1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_Toc338155238 \h </w:instrText>
            </w:r>
            <w:r>
              <w:rPr>
                <w:noProof/>
                <w:webHidden/>
              </w:rPr>
            </w:r>
            <w:r>
              <w:rPr>
                <w:noProof/>
                <w:webHidden/>
              </w:rPr>
              <w:fldChar w:fldCharType="separate"/>
            </w:r>
            <w:r>
              <w:rPr>
                <w:noProof/>
                <w:webHidden/>
              </w:rPr>
              <w:t>651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39" w:history="1">
            <w:r w:rsidRPr="00B5273E">
              <w:rPr>
                <w:rStyle w:val="Hyperlink"/>
                <w:noProof/>
              </w:rPr>
              <w:t>400.1.2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_Toc338155239 \h </w:instrText>
            </w:r>
            <w:r>
              <w:rPr>
                <w:noProof/>
                <w:webHidden/>
              </w:rPr>
            </w:r>
            <w:r>
              <w:rPr>
                <w:noProof/>
                <w:webHidden/>
              </w:rPr>
              <w:fldChar w:fldCharType="separate"/>
            </w:r>
            <w:r>
              <w:rPr>
                <w:noProof/>
                <w:webHidden/>
              </w:rPr>
              <w:t>652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40" w:history="1">
            <w:r w:rsidRPr="00B5273E">
              <w:rPr>
                <w:rStyle w:val="Hyperlink"/>
                <w:caps/>
                <w:noProof/>
              </w:rPr>
              <w:t>401</w:t>
            </w:r>
            <w:r>
              <w:rPr>
                <w:rFonts w:eastAsiaTheme="minorEastAsia"/>
                <w:noProof/>
              </w:rPr>
              <w:tab/>
            </w:r>
            <w:r w:rsidRPr="00B5273E">
              <w:rPr>
                <w:rStyle w:val="Hyperlink"/>
                <w:noProof/>
              </w:rPr>
              <w:t>SP_UTIL_LOAD_ACCOUNT_LIST</w:t>
            </w:r>
            <w:r>
              <w:rPr>
                <w:noProof/>
                <w:webHidden/>
              </w:rPr>
              <w:tab/>
            </w:r>
            <w:r>
              <w:rPr>
                <w:noProof/>
                <w:webHidden/>
              </w:rPr>
              <w:fldChar w:fldCharType="begin"/>
            </w:r>
            <w:r>
              <w:rPr>
                <w:noProof/>
                <w:webHidden/>
              </w:rPr>
              <w:instrText xml:space="preserve"> PAGEREF _Toc338155240 \h </w:instrText>
            </w:r>
            <w:r>
              <w:rPr>
                <w:noProof/>
                <w:webHidden/>
              </w:rPr>
            </w:r>
            <w:r>
              <w:rPr>
                <w:noProof/>
                <w:webHidden/>
              </w:rPr>
              <w:fldChar w:fldCharType="separate"/>
            </w:r>
            <w:r>
              <w:rPr>
                <w:noProof/>
                <w:webHidden/>
              </w:rPr>
              <w:t>652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41" w:history="1">
            <w:r w:rsidRPr="00B5273E">
              <w:rPr>
                <w:rStyle w:val="Hyperlink"/>
                <w:noProof/>
              </w:rPr>
              <w:t>401.1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_Toc338155241 \h </w:instrText>
            </w:r>
            <w:r>
              <w:rPr>
                <w:noProof/>
                <w:webHidden/>
              </w:rPr>
            </w:r>
            <w:r>
              <w:rPr>
                <w:noProof/>
                <w:webHidden/>
              </w:rPr>
              <w:fldChar w:fldCharType="separate"/>
            </w:r>
            <w:r>
              <w:rPr>
                <w:noProof/>
                <w:webHidden/>
              </w:rPr>
              <w:t>652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42" w:history="1">
            <w:r w:rsidRPr="00B5273E">
              <w:rPr>
                <w:rStyle w:val="Hyperlink"/>
                <w:noProof/>
              </w:rPr>
              <w:t>401.1.1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_Toc338155242 \h </w:instrText>
            </w:r>
            <w:r>
              <w:rPr>
                <w:noProof/>
                <w:webHidden/>
              </w:rPr>
            </w:r>
            <w:r>
              <w:rPr>
                <w:noProof/>
                <w:webHidden/>
              </w:rPr>
              <w:fldChar w:fldCharType="separate"/>
            </w:r>
            <w:r>
              <w:rPr>
                <w:noProof/>
                <w:webHidden/>
              </w:rPr>
              <w:t>652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43" w:history="1">
            <w:r w:rsidRPr="00B5273E">
              <w:rPr>
                <w:rStyle w:val="Hyperlink"/>
                <w:noProof/>
              </w:rPr>
              <w:t>401.1.2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_Toc338155243 \h </w:instrText>
            </w:r>
            <w:r>
              <w:rPr>
                <w:noProof/>
                <w:webHidden/>
              </w:rPr>
            </w:r>
            <w:r>
              <w:rPr>
                <w:noProof/>
                <w:webHidden/>
              </w:rPr>
              <w:fldChar w:fldCharType="separate"/>
            </w:r>
            <w:r>
              <w:rPr>
                <w:noProof/>
                <w:webHidden/>
              </w:rPr>
              <w:t>652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44" w:history="1">
            <w:r w:rsidRPr="00B5273E">
              <w:rPr>
                <w:rStyle w:val="Hyperlink"/>
                <w:caps/>
                <w:noProof/>
              </w:rPr>
              <w:t>402</w:t>
            </w:r>
            <w:r>
              <w:rPr>
                <w:rFonts w:eastAsiaTheme="minorEastAsia"/>
                <w:noProof/>
              </w:rPr>
              <w:tab/>
            </w:r>
            <w:r w:rsidRPr="00B5273E">
              <w:rPr>
                <w:rStyle w:val="Hyperlink"/>
                <w:noProof/>
              </w:rPr>
              <w:t>SP_UTIL_LOAD_AGENCY_FUND_ACCOUNT_LIST</w:t>
            </w:r>
            <w:r>
              <w:rPr>
                <w:noProof/>
                <w:webHidden/>
              </w:rPr>
              <w:tab/>
            </w:r>
            <w:r>
              <w:rPr>
                <w:noProof/>
                <w:webHidden/>
              </w:rPr>
              <w:fldChar w:fldCharType="begin"/>
            </w:r>
            <w:r>
              <w:rPr>
                <w:noProof/>
                <w:webHidden/>
              </w:rPr>
              <w:instrText xml:space="preserve"> PAGEREF _Toc338155244 \h </w:instrText>
            </w:r>
            <w:r>
              <w:rPr>
                <w:noProof/>
                <w:webHidden/>
              </w:rPr>
            </w:r>
            <w:r>
              <w:rPr>
                <w:noProof/>
                <w:webHidden/>
              </w:rPr>
              <w:fldChar w:fldCharType="separate"/>
            </w:r>
            <w:r>
              <w:rPr>
                <w:noProof/>
                <w:webHidden/>
              </w:rPr>
              <w:t>653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45" w:history="1">
            <w:r w:rsidRPr="00B5273E">
              <w:rPr>
                <w:rStyle w:val="Hyperlink"/>
                <w:noProof/>
              </w:rPr>
              <w:t>402.1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_Toc338155245 \h </w:instrText>
            </w:r>
            <w:r>
              <w:rPr>
                <w:noProof/>
                <w:webHidden/>
              </w:rPr>
            </w:r>
            <w:r>
              <w:rPr>
                <w:noProof/>
                <w:webHidden/>
              </w:rPr>
              <w:fldChar w:fldCharType="separate"/>
            </w:r>
            <w:r>
              <w:rPr>
                <w:noProof/>
                <w:webHidden/>
              </w:rPr>
              <w:t>653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46" w:history="1">
            <w:r w:rsidRPr="00B5273E">
              <w:rPr>
                <w:rStyle w:val="Hyperlink"/>
                <w:noProof/>
              </w:rPr>
              <w:t>402.1.1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_Toc338155246 \h </w:instrText>
            </w:r>
            <w:r>
              <w:rPr>
                <w:noProof/>
                <w:webHidden/>
              </w:rPr>
            </w:r>
            <w:r>
              <w:rPr>
                <w:noProof/>
                <w:webHidden/>
              </w:rPr>
              <w:fldChar w:fldCharType="separate"/>
            </w:r>
            <w:r>
              <w:rPr>
                <w:noProof/>
                <w:webHidden/>
              </w:rPr>
              <w:t>653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47" w:history="1">
            <w:r w:rsidRPr="00B5273E">
              <w:rPr>
                <w:rStyle w:val="Hyperlink"/>
                <w:noProof/>
              </w:rPr>
              <w:t>402.1.2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_Toc338155247 \h </w:instrText>
            </w:r>
            <w:r>
              <w:rPr>
                <w:noProof/>
                <w:webHidden/>
              </w:rPr>
            </w:r>
            <w:r>
              <w:rPr>
                <w:noProof/>
                <w:webHidden/>
              </w:rPr>
              <w:fldChar w:fldCharType="separate"/>
            </w:r>
            <w:r>
              <w:rPr>
                <w:noProof/>
                <w:webHidden/>
              </w:rPr>
              <w:t>653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48" w:history="1">
            <w:r w:rsidRPr="00B5273E">
              <w:rPr>
                <w:rStyle w:val="Hyperlink"/>
                <w:caps/>
                <w:noProof/>
              </w:rPr>
              <w:t>403</w:t>
            </w:r>
            <w:r>
              <w:rPr>
                <w:rFonts w:eastAsiaTheme="minorEastAsia"/>
                <w:noProof/>
              </w:rPr>
              <w:tab/>
            </w:r>
            <w:r w:rsidRPr="00B5273E">
              <w:rPr>
                <w:rStyle w:val="Hyperlink"/>
                <w:noProof/>
              </w:rPr>
              <w:t>SP_UTIL_LOAD_AGENCY_FUND_LIST</w:t>
            </w:r>
            <w:r>
              <w:rPr>
                <w:noProof/>
                <w:webHidden/>
              </w:rPr>
              <w:tab/>
            </w:r>
            <w:r>
              <w:rPr>
                <w:noProof/>
                <w:webHidden/>
              </w:rPr>
              <w:fldChar w:fldCharType="begin"/>
            </w:r>
            <w:r>
              <w:rPr>
                <w:noProof/>
                <w:webHidden/>
              </w:rPr>
              <w:instrText xml:space="preserve"> PAGEREF _Toc338155248 \h </w:instrText>
            </w:r>
            <w:r>
              <w:rPr>
                <w:noProof/>
                <w:webHidden/>
              </w:rPr>
            </w:r>
            <w:r>
              <w:rPr>
                <w:noProof/>
                <w:webHidden/>
              </w:rPr>
              <w:fldChar w:fldCharType="separate"/>
            </w:r>
            <w:r>
              <w:rPr>
                <w:noProof/>
                <w:webHidden/>
              </w:rPr>
              <w:t>653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49" w:history="1">
            <w:r w:rsidRPr="00B5273E">
              <w:rPr>
                <w:rStyle w:val="Hyperlink"/>
                <w:noProof/>
              </w:rPr>
              <w:t>403.1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_Toc338155249 \h </w:instrText>
            </w:r>
            <w:r>
              <w:rPr>
                <w:noProof/>
                <w:webHidden/>
              </w:rPr>
            </w:r>
            <w:r>
              <w:rPr>
                <w:noProof/>
                <w:webHidden/>
              </w:rPr>
              <w:fldChar w:fldCharType="separate"/>
            </w:r>
            <w:r>
              <w:rPr>
                <w:noProof/>
                <w:webHidden/>
              </w:rPr>
              <w:t>653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50" w:history="1">
            <w:r w:rsidRPr="00B5273E">
              <w:rPr>
                <w:rStyle w:val="Hyperlink"/>
                <w:noProof/>
              </w:rPr>
              <w:t>403.1.1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_Toc338155250 \h </w:instrText>
            </w:r>
            <w:r>
              <w:rPr>
                <w:noProof/>
                <w:webHidden/>
              </w:rPr>
            </w:r>
            <w:r>
              <w:rPr>
                <w:noProof/>
                <w:webHidden/>
              </w:rPr>
              <w:fldChar w:fldCharType="separate"/>
            </w:r>
            <w:r>
              <w:rPr>
                <w:noProof/>
                <w:webHidden/>
              </w:rPr>
              <w:t>654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51" w:history="1">
            <w:r w:rsidRPr="00B5273E">
              <w:rPr>
                <w:rStyle w:val="Hyperlink"/>
                <w:noProof/>
              </w:rPr>
              <w:t>403.1.2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_Toc338155251 \h </w:instrText>
            </w:r>
            <w:r>
              <w:rPr>
                <w:noProof/>
                <w:webHidden/>
              </w:rPr>
            </w:r>
            <w:r>
              <w:rPr>
                <w:noProof/>
                <w:webHidden/>
              </w:rPr>
              <w:fldChar w:fldCharType="separate"/>
            </w:r>
            <w:r>
              <w:rPr>
                <w:noProof/>
                <w:webHidden/>
              </w:rPr>
              <w:t>654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52" w:history="1">
            <w:r w:rsidRPr="00B5273E">
              <w:rPr>
                <w:rStyle w:val="Hyperlink"/>
                <w:caps/>
                <w:noProof/>
              </w:rPr>
              <w:t>404</w:t>
            </w:r>
            <w:r>
              <w:rPr>
                <w:rFonts w:eastAsiaTheme="minorEastAsia"/>
                <w:noProof/>
              </w:rPr>
              <w:tab/>
            </w:r>
            <w:r w:rsidRPr="00B5273E">
              <w:rPr>
                <w:rStyle w:val="Hyperlink"/>
                <w:noProof/>
              </w:rPr>
              <w:t>SP_UTIL_LOAD_AGENCY_LIST</w:t>
            </w:r>
            <w:r>
              <w:rPr>
                <w:noProof/>
                <w:webHidden/>
              </w:rPr>
              <w:tab/>
            </w:r>
            <w:r>
              <w:rPr>
                <w:noProof/>
                <w:webHidden/>
              </w:rPr>
              <w:fldChar w:fldCharType="begin"/>
            </w:r>
            <w:r>
              <w:rPr>
                <w:noProof/>
                <w:webHidden/>
              </w:rPr>
              <w:instrText xml:space="preserve"> PAGEREF _Toc338155252 \h </w:instrText>
            </w:r>
            <w:r>
              <w:rPr>
                <w:noProof/>
                <w:webHidden/>
              </w:rPr>
            </w:r>
            <w:r>
              <w:rPr>
                <w:noProof/>
                <w:webHidden/>
              </w:rPr>
              <w:fldChar w:fldCharType="separate"/>
            </w:r>
            <w:r>
              <w:rPr>
                <w:noProof/>
                <w:webHidden/>
              </w:rPr>
              <w:t>654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53" w:history="1">
            <w:r w:rsidRPr="00B5273E">
              <w:rPr>
                <w:rStyle w:val="Hyperlink"/>
                <w:noProof/>
              </w:rPr>
              <w:t>404.1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_Toc338155253 \h </w:instrText>
            </w:r>
            <w:r>
              <w:rPr>
                <w:noProof/>
                <w:webHidden/>
              </w:rPr>
            </w:r>
            <w:r>
              <w:rPr>
                <w:noProof/>
                <w:webHidden/>
              </w:rPr>
              <w:fldChar w:fldCharType="separate"/>
            </w:r>
            <w:r>
              <w:rPr>
                <w:noProof/>
                <w:webHidden/>
              </w:rPr>
              <w:t>654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54" w:history="1">
            <w:r w:rsidRPr="00B5273E">
              <w:rPr>
                <w:rStyle w:val="Hyperlink"/>
                <w:noProof/>
              </w:rPr>
              <w:t>404.1.1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_Toc338155254 \h </w:instrText>
            </w:r>
            <w:r>
              <w:rPr>
                <w:noProof/>
                <w:webHidden/>
              </w:rPr>
            </w:r>
            <w:r>
              <w:rPr>
                <w:noProof/>
                <w:webHidden/>
              </w:rPr>
              <w:fldChar w:fldCharType="separate"/>
            </w:r>
            <w:r>
              <w:rPr>
                <w:noProof/>
                <w:webHidden/>
              </w:rPr>
              <w:t>654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55" w:history="1">
            <w:r w:rsidRPr="00B5273E">
              <w:rPr>
                <w:rStyle w:val="Hyperlink"/>
                <w:noProof/>
              </w:rPr>
              <w:t>404.1.2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_Toc338155255 \h </w:instrText>
            </w:r>
            <w:r>
              <w:rPr>
                <w:noProof/>
                <w:webHidden/>
              </w:rPr>
            </w:r>
            <w:r>
              <w:rPr>
                <w:noProof/>
                <w:webHidden/>
              </w:rPr>
              <w:fldChar w:fldCharType="separate"/>
            </w:r>
            <w:r>
              <w:rPr>
                <w:noProof/>
                <w:webHidden/>
              </w:rPr>
              <w:t>655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56" w:history="1">
            <w:r w:rsidRPr="00B5273E">
              <w:rPr>
                <w:rStyle w:val="Hyperlink"/>
                <w:caps/>
                <w:noProof/>
              </w:rPr>
              <w:t>405</w:t>
            </w:r>
            <w:r>
              <w:rPr>
                <w:rFonts w:eastAsiaTheme="minorEastAsia"/>
                <w:noProof/>
              </w:rPr>
              <w:tab/>
            </w:r>
            <w:r w:rsidRPr="00B5273E">
              <w:rPr>
                <w:rStyle w:val="Hyperlink"/>
                <w:noProof/>
              </w:rPr>
              <w:t>SP_UTIL_LOAD_AGENCY_LIST_AUTHENTICATED</w:t>
            </w:r>
            <w:r>
              <w:rPr>
                <w:noProof/>
                <w:webHidden/>
              </w:rPr>
              <w:tab/>
            </w:r>
            <w:r>
              <w:rPr>
                <w:noProof/>
                <w:webHidden/>
              </w:rPr>
              <w:fldChar w:fldCharType="begin"/>
            </w:r>
            <w:r>
              <w:rPr>
                <w:noProof/>
                <w:webHidden/>
              </w:rPr>
              <w:instrText xml:space="preserve"> PAGEREF _Toc338155256 \h </w:instrText>
            </w:r>
            <w:r>
              <w:rPr>
                <w:noProof/>
                <w:webHidden/>
              </w:rPr>
            </w:r>
            <w:r>
              <w:rPr>
                <w:noProof/>
                <w:webHidden/>
              </w:rPr>
              <w:fldChar w:fldCharType="separate"/>
            </w:r>
            <w:r>
              <w:rPr>
                <w:noProof/>
                <w:webHidden/>
              </w:rPr>
              <w:t>655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57" w:history="1">
            <w:r w:rsidRPr="00B5273E">
              <w:rPr>
                <w:rStyle w:val="Hyperlink"/>
                <w:noProof/>
              </w:rPr>
              <w:t>405.1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_Toc338155257 \h </w:instrText>
            </w:r>
            <w:r>
              <w:rPr>
                <w:noProof/>
                <w:webHidden/>
              </w:rPr>
            </w:r>
            <w:r>
              <w:rPr>
                <w:noProof/>
                <w:webHidden/>
              </w:rPr>
              <w:fldChar w:fldCharType="separate"/>
            </w:r>
            <w:r>
              <w:rPr>
                <w:noProof/>
                <w:webHidden/>
              </w:rPr>
              <w:t>655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58" w:history="1">
            <w:r w:rsidRPr="00B5273E">
              <w:rPr>
                <w:rStyle w:val="Hyperlink"/>
                <w:noProof/>
              </w:rPr>
              <w:t>405.1.1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_Toc338155258 \h </w:instrText>
            </w:r>
            <w:r>
              <w:rPr>
                <w:noProof/>
                <w:webHidden/>
              </w:rPr>
            </w:r>
            <w:r>
              <w:rPr>
                <w:noProof/>
                <w:webHidden/>
              </w:rPr>
              <w:fldChar w:fldCharType="separate"/>
            </w:r>
            <w:r>
              <w:rPr>
                <w:noProof/>
                <w:webHidden/>
              </w:rPr>
              <w:t>655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59" w:history="1">
            <w:r w:rsidRPr="00B5273E">
              <w:rPr>
                <w:rStyle w:val="Hyperlink"/>
                <w:noProof/>
              </w:rPr>
              <w:t>405.1.2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_Toc338155259 \h </w:instrText>
            </w:r>
            <w:r>
              <w:rPr>
                <w:noProof/>
                <w:webHidden/>
              </w:rPr>
            </w:r>
            <w:r>
              <w:rPr>
                <w:noProof/>
                <w:webHidden/>
              </w:rPr>
              <w:fldChar w:fldCharType="separate"/>
            </w:r>
            <w:r>
              <w:rPr>
                <w:noProof/>
                <w:webHidden/>
              </w:rPr>
              <w:t>656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60" w:history="1">
            <w:r w:rsidRPr="00B5273E">
              <w:rPr>
                <w:rStyle w:val="Hyperlink"/>
                <w:caps/>
                <w:noProof/>
              </w:rPr>
              <w:t>406</w:t>
            </w:r>
            <w:r>
              <w:rPr>
                <w:rFonts w:eastAsiaTheme="minorEastAsia"/>
                <w:noProof/>
              </w:rPr>
              <w:tab/>
            </w:r>
            <w:r w:rsidRPr="00B5273E">
              <w:rPr>
                <w:rStyle w:val="Hyperlink"/>
                <w:noProof/>
              </w:rPr>
              <w:t>SP_UTIL_LOAD_GRANTOR_LIST</w:t>
            </w:r>
            <w:r>
              <w:rPr>
                <w:noProof/>
                <w:webHidden/>
              </w:rPr>
              <w:tab/>
            </w:r>
            <w:r>
              <w:rPr>
                <w:noProof/>
                <w:webHidden/>
              </w:rPr>
              <w:fldChar w:fldCharType="begin"/>
            </w:r>
            <w:r>
              <w:rPr>
                <w:noProof/>
                <w:webHidden/>
              </w:rPr>
              <w:instrText xml:space="preserve"> PAGEREF _Toc338155260 \h </w:instrText>
            </w:r>
            <w:r>
              <w:rPr>
                <w:noProof/>
                <w:webHidden/>
              </w:rPr>
            </w:r>
            <w:r>
              <w:rPr>
                <w:noProof/>
                <w:webHidden/>
              </w:rPr>
              <w:fldChar w:fldCharType="separate"/>
            </w:r>
            <w:r>
              <w:rPr>
                <w:noProof/>
                <w:webHidden/>
              </w:rPr>
              <w:t>656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61" w:history="1">
            <w:r w:rsidRPr="00B5273E">
              <w:rPr>
                <w:rStyle w:val="Hyperlink"/>
                <w:noProof/>
              </w:rPr>
              <w:t>406.1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_Toc338155261 \h </w:instrText>
            </w:r>
            <w:r>
              <w:rPr>
                <w:noProof/>
                <w:webHidden/>
              </w:rPr>
            </w:r>
            <w:r>
              <w:rPr>
                <w:noProof/>
                <w:webHidden/>
              </w:rPr>
              <w:fldChar w:fldCharType="separate"/>
            </w:r>
            <w:r>
              <w:rPr>
                <w:noProof/>
                <w:webHidden/>
              </w:rPr>
              <w:t>656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62" w:history="1">
            <w:r w:rsidRPr="00B5273E">
              <w:rPr>
                <w:rStyle w:val="Hyperlink"/>
                <w:noProof/>
              </w:rPr>
              <w:t>406.1.1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_Toc338155262 \h </w:instrText>
            </w:r>
            <w:r>
              <w:rPr>
                <w:noProof/>
                <w:webHidden/>
              </w:rPr>
            </w:r>
            <w:r>
              <w:rPr>
                <w:noProof/>
                <w:webHidden/>
              </w:rPr>
              <w:fldChar w:fldCharType="separate"/>
            </w:r>
            <w:r>
              <w:rPr>
                <w:noProof/>
                <w:webHidden/>
              </w:rPr>
              <w:t>656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63" w:history="1">
            <w:r w:rsidRPr="00B5273E">
              <w:rPr>
                <w:rStyle w:val="Hyperlink"/>
                <w:noProof/>
              </w:rPr>
              <w:t>406.1.2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_Toc338155263 \h </w:instrText>
            </w:r>
            <w:r>
              <w:rPr>
                <w:noProof/>
                <w:webHidden/>
              </w:rPr>
            </w:r>
            <w:r>
              <w:rPr>
                <w:noProof/>
                <w:webHidden/>
              </w:rPr>
              <w:fldChar w:fldCharType="separate"/>
            </w:r>
            <w:r>
              <w:rPr>
                <w:noProof/>
                <w:webHidden/>
              </w:rPr>
              <w:t>657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64" w:history="1">
            <w:r w:rsidRPr="00B5273E">
              <w:rPr>
                <w:rStyle w:val="Hyperlink"/>
                <w:caps/>
                <w:noProof/>
              </w:rPr>
              <w:t>407</w:t>
            </w:r>
            <w:r>
              <w:rPr>
                <w:rFonts w:eastAsiaTheme="minorEastAsia"/>
                <w:noProof/>
              </w:rPr>
              <w:tab/>
            </w:r>
            <w:r w:rsidRPr="00B5273E">
              <w:rPr>
                <w:rStyle w:val="Hyperlink"/>
                <w:noProof/>
              </w:rPr>
              <w:t>SP_UTIL_LOAD_JOURNAL_ENTRY_ACCOUNT_LIST</w:t>
            </w:r>
            <w:r>
              <w:rPr>
                <w:noProof/>
                <w:webHidden/>
              </w:rPr>
              <w:tab/>
            </w:r>
            <w:r>
              <w:rPr>
                <w:noProof/>
                <w:webHidden/>
              </w:rPr>
              <w:fldChar w:fldCharType="begin"/>
            </w:r>
            <w:r>
              <w:rPr>
                <w:noProof/>
                <w:webHidden/>
              </w:rPr>
              <w:instrText xml:space="preserve"> PAGEREF _Toc338155264 \h </w:instrText>
            </w:r>
            <w:r>
              <w:rPr>
                <w:noProof/>
                <w:webHidden/>
              </w:rPr>
            </w:r>
            <w:r>
              <w:rPr>
                <w:noProof/>
                <w:webHidden/>
              </w:rPr>
              <w:fldChar w:fldCharType="separate"/>
            </w:r>
            <w:r>
              <w:rPr>
                <w:noProof/>
                <w:webHidden/>
              </w:rPr>
              <w:t>657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65" w:history="1">
            <w:r w:rsidRPr="00B5273E">
              <w:rPr>
                <w:rStyle w:val="Hyperlink"/>
                <w:noProof/>
              </w:rPr>
              <w:t>407.1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_Toc338155265 \h </w:instrText>
            </w:r>
            <w:r>
              <w:rPr>
                <w:noProof/>
                <w:webHidden/>
              </w:rPr>
            </w:r>
            <w:r>
              <w:rPr>
                <w:noProof/>
                <w:webHidden/>
              </w:rPr>
              <w:fldChar w:fldCharType="separate"/>
            </w:r>
            <w:r>
              <w:rPr>
                <w:noProof/>
                <w:webHidden/>
              </w:rPr>
              <w:t>657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66" w:history="1">
            <w:r w:rsidRPr="00B5273E">
              <w:rPr>
                <w:rStyle w:val="Hyperlink"/>
                <w:noProof/>
              </w:rPr>
              <w:t>407.1.1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_Toc338155266 \h </w:instrText>
            </w:r>
            <w:r>
              <w:rPr>
                <w:noProof/>
                <w:webHidden/>
              </w:rPr>
            </w:r>
            <w:r>
              <w:rPr>
                <w:noProof/>
                <w:webHidden/>
              </w:rPr>
              <w:fldChar w:fldCharType="separate"/>
            </w:r>
            <w:r>
              <w:rPr>
                <w:noProof/>
                <w:webHidden/>
              </w:rPr>
              <w:t>657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67" w:history="1">
            <w:r w:rsidRPr="00B5273E">
              <w:rPr>
                <w:rStyle w:val="Hyperlink"/>
                <w:noProof/>
              </w:rPr>
              <w:t>407.1.2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_Toc338155267 \h </w:instrText>
            </w:r>
            <w:r>
              <w:rPr>
                <w:noProof/>
                <w:webHidden/>
              </w:rPr>
            </w:r>
            <w:r>
              <w:rPr>
                <w:noProof/>
                <w:webHidden/>
              </w:rPr>
              <w:fldChar w:fldCharType="separate"/>
            </w:r>
            <w:r>
              <w:rPr>
                <w:noProof/>
                <w:webHidden/>
              </w:rPr>
              <w:t>658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68" w:history="1">
            <w:r w:rsidRPr="00B5273E">
              <w:rPr>
                <w:rStyle w:val="Hyperlink"/>
                <w:caps/>
                <w:noProof/>
              </w:rPr>
              <w:t>408</w:t>
            </w:r>
            <w:r>
              <w:rPr>
                <w:rFonts w:eastAsiaTheme="minorEastAsia"/>
                <w:noProof/>
              </w:rPr>
              <w:tab/>
            </w:r>
            <w:r w:rsidRPr="00B5273E">
              <w:rPr>
                <w:rStyle w:val="Hyperlink"/>
                <w:noProof/>
              </w:rPr>
              <w:t>SP_UTIL_REVENUE_SOURCE_LOAD_LIST</w:t>
            </w:r>
            <w:r>
              <w:rPr>
                <w:noProof/>
                <w:webHidden/>
              </w:rPr>
              <w:tab/>
            </w:r>
            <w:r>
              <w:rPr>
                <w:noProof/>
                <w:webHidden/>
              </w:rPr>
              <w:fldChar w:fldCharType="begin"/>
            </w:r>
            <w:r>
              <w:rPr>
                <w:noProof/>
                <w:webHidden/>
              </w:rPr>
              <w:instrText xml:space="preserve"> PAGEREF _Toc338155268 \h </w:instrText>
            </w:r>
            <w:r>
              <w:rPr>
                <w:noProof/>
                <w:webHidden/>
              </w:rPr>
            </w:r>
            <w:r>
              <w:rPr>
                <w:noProof/>
                <w:webHidden/>
              </w:rPr>
              <w:fldChar w:fldCharType="separate"/>
            </w:r>
            <w:r>
              <w:rPr>
                <w:noProof/>
                <w:webHidden/>
              </w:rPr>
              <w:t>658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69" w:history="1">
            <w:r w:rsidRPr="00B5273E">
              <w:rPr>
                <w:rStyle w:val="Hyperlink"/>
                <w:noProof/>
              </w:rPr>
              <w:t>408.1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_Toc338155269 \h </w:instrText>
            </w:r>
            <w:r>
              <w:rPr>
                <w:noProof/>
                <w:webHidden/>
              </w:rPr>
            </w:r>
            <w:r>
              <w:rPr>
                <w:noProof/>
                <w:webHidden/>
              </w:rPr>
              <w:fldChar w:fldCharType="separate"/>
            </w:r>
            <w:r>
              <w:rPr>
                <w:noProof/>
                <w:webHidden/>
              </w:rPr>
              <w:t>658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70" w:history="1">
            <w:r w:rsidRPr="00B5273E">
              <w:rPr>
                <w:rStyle w:val="Hyperlink"/>
                <w:noProof/>
              </w:rPr>
              <w:t>408.1.1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_Toc338155270 \h </w:instrText>
            </w:r>
            <w:r>
              <w:rPr>
                <w:noProof/>
                <w:webHidden/>
              </w:rPr>
            </w:r>
            <w:r>
              <w:rPr>
                <w:noProof/>
                <w:webHidden/>
              </w:rPr>
              <w:fldChar w:fldCharType="separate"/>
            </w:r>
            <w:r>
              <w:rPr>
                <w:noProof/>
                <w:webHidden/>
              </w:rPr>
              <w:t>658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71" w:history="1">
            <w:r w:rsidRPr="00B5273E">
              <w:rPr>
                <w:rStyle w:val="Hyperlink"/>
                <w:noProof/>
              </w:rPr>
              <w:t>408.1.2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_Toc338155271 \h </w:instrText>
            </w:r>
            <w:r>
              <w:rPr>
                <w:noProof/>
                <w:webHidden/>
              </w:rPr>
            </w:r>
            <w:r>
              <w:rPr>
                <w:noProof/>
                <w:webHidden/>
              </w:rPr>
              <w:fldChar w:fldCharType="separate"/>
            </w:r>
            <w:r>
              <w:rPr>
                <w:noProof/>
                <w:webHidden/>
              </w:rPr>
              <w:t>658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72" w:history="1">
            <w:r w:rsidRPr="00B5273E">
              <w:rPr>
                <w:rStyle w:val="Hyperlink"/>
                <w:caps/>
                <w:noProof/>
              </w:rPr>
              <w:t>409</w:t>
            </w:r>
            <w:r>
              <w:rPr>
                <w:rFonts w:eastAsiaTheme="minorEastAsia"/>
                <w:noProof/>
              </w:rPr>
              <w:tab/>
            </w:r>
            <w:r w:rsidRPr="00B5273E">
              <w:rPr>
                <w:rStyle w:val="Hyperlink"/>
                <w:noProof/>
              </w:rPr>
              <w:t>SP_VALIDATE_ACTIVE_DIRECTORY_USER</w:t>
            </w:r>
            <w:r>
              <w:rPr>
                <w:noProof/>
                <w:webHidden/>
              </w:rPr>
              <w:tab/>
            </w:r>
            <w:r>
              <w:rPr>
                <w:noProof/>
                <w:webHidden/>
              </w:rPr>
              <w:fldChar w:fldCharType="begin"/>
            </w:r>
            <w:r>
              <w:rPr>
                <w:noProof/>
                <w:webHidden/>
              </w:rPr>
              <w:instrText xml:space="preserve"> PAGEREF _Toc338155272 \h </w:instrText>
            </w:r>
            <w:r>
              <w:rPr>
                <w:noProof/>
                <w:webHidden/>
              </w:rPr>
            </w:r>
            <w:r>
              <w:rPr>
                <w:noProof/>
                <w:webHidden/>
              </w:rPr>
              <w:fldChar w:fldCharType="separate"/>
            </w:r>
            <w:r>
              <w:rPr>
                <w:noProof/>
                <w:webHidden/>
              </w:rPr>
              <w:t>658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73" w:history="1">
            <w:r w:rsidRPr="00B5273E">
              <w:rPr>
                <w:rStyle w:val="Hyperlink"/>
                <w:noProof/>
              </w:rPr>
              <w:t>409.1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_Toc338155273 \h </w:instrText>
            </w:r>
            <w:r>
              <w:rPr>
                <w:noProof/>
                <w:webHidden/>
              </w:rPr>
            </w:r>
            <w:r>
              <w:rPr>
                <w:noProof/>
                <w:webHidden/>
              </w:rPr>
              <w:fldChar w:fldCharType="separate"/>
            </w:r>
            <w:r>
              <w:rPr>
                <w:noProof/>
                <w:webHidden/>
              </w:rPr>
              <w:t>658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74" w:history="1">
            <w:r w:rsidRPr="00B5273E">
              <w:rPr>
                <w:rStyle w:val="Hyperlink"/>
                <w:noProof/>
              </w:rPr>
              <w:t>409.1.1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_Toc338155274 \h </w:instrText>
            </w:r>
            <w:r>
              <w:rPr>
                <w:noProof/>
                <w:webHidden/>
              </w:rPr>
            </w:r>
            <w:r>
              <w:rPr>
                <w:noProof/>
                <w:webHidden/>
              </w:rPr>
              <w:fldChar w:fldCharType="separate"/>
            </w:r>
            <w:r>
              <w:rPr>
                <w:noProof/>
                <w:webHidden/>
              </w:rPr>
              <w:t>659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75" w:history="1">
            <w:r w:rsidRPr="00B5273E">
              <w:rPr>
                <w:rStyle w:val="Hyperlink"/>
                <w:noProof/>
              </w:rPr>
              <w:t>409.1.2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_Toc338155275 \h </w:instrText>
            </w:r>
            <w:r>
              <w:rPr>
                <w:noProof/>
                <w:webHidden/>
              </w:rPr>
            </w:r>
            <w:r>
              <w:rPr>
                <w:noProof/>
                <w:webHidden/>
              </w:rPr>
              <w:fldChar w:fldCharType="separate"/>
            </w:r>
            <w:r>
              <w:rPr>
                <w:noProof/>
                <w:webHidden/>
              </w:rPr>
              <w:t>659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76" w:history="1">
            <w:r w:rsidRPr="00B5273E">
              <w:rPr>
                <w:rStyle w:val="Hyperlink"/>
                <w:caps/>
                <w:noProof/>
              </w:rPr>
              <w:t>410</w:t>
            </w:r>
            <w:r>
              <w:rPr>
                <w:rFonts w:eastAsiaTheme="minorEastAsia"/>
                <w:noProof/>
              </w:rPr>
              <w:tab/>
            </w:r>
            <w:r w:rsidRPr="00B5273E">
              <w:rPr>
                <w:rStyle w:val="Hyperlink"/>
                <w:noProof/>
              </w:rPr>
              <w:t>SP_WEDGE_APPLICATION_CONFIGURATION_LOAD</w:t>
            </w:r>
            <w:r>
              <w:rPr>
                <w:noProof/>
                <w:webHidden/>
              </w:rPr>
              <w:tab/>
            </w:r>
            <w:r>
              <w:rPr>
                <w:noProof/>
                <w:webHidden/>
              </w:rPr>
              <w:fldChar w:fldCharType="begin"/>
            </w:r>
            <w:r>
              <w:rPr>
                <w:noProof/>
                <w:webHidden/>
              </w:rPr>
              <w:instrText xml:space="preserve"> PAGEREF _Toc338155276 \h </w:instrText>
            </w:r>
            <w:r>
              <w:rPr>
                <w:noProof/>
                <w:webHidden/>
              </w:rPr>
            </w:r>
            <w:r>
              <w:rPr>
                <w:noProof/>
                <w:webHidden/>
              </w:rPr>
              <w:fldChar w:fldCharType="separate"/>
            </w:r>
            <w:r>
              <w:rPr>
                <w:noProof/>
                <w:webHidden/>
              </w:rPr>
              <w:t>659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77" w:history="1">
            <w:r w:rsidRPr="00B5273E">
              <w:rPr>
                <w:rStyle w:val="Hyperlink"/>
                <w:noProof/>
              </w:rPr>
              <w:t>410.1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_Toc338155277 \h </w:instrText>
            </w:r>
            <w:r>
              <w:rPr>
                <w:noProof/>
                <w:webHidden/>
              </w:rPr>
            </w:r>
            <w:r>
              <w:rPr>
                <w:noProof/>
                <w:webHidden/>
              </w:rPr>
              <w:fldChar w:fldCharType="separate"/>
            </w:r>
            <w:r>
              <w:rPr>
                <w:noProof/>
                <w:webHidden/>
              </w:rPr>
              <w:t>659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78" w:history="1">
            <w:r w:rsidRPr="00B5273E">
              <w:rPr>
                <w:rStyle w:val="Hyperlink"/>
                <w:noProof/>
              </w:rPr>
              <w:t>410.1.1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_Toc338155278 \h </w:instrText>
            </w:r>
            <w:r>
              <w:rPr>
                <w:noProof/>
                <w:webHidden/>
              </w:rPr>
            </w:r>
            <w:r>
              <w:rPr>
                <w:noProof/>
                <w:webHidden/>
              </w:rPr>
              <w:fldChar w:fldCharType="separate"/>
            </w:r>
            <w:r>
              <w:rPr>
                <w:noProof/>
                <w:webHidden/>
              </w:rPr>
              <w:t>659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79" w:history="1">
            <w:r w:rsidRPr="00B5273E">
              <w:rPr>
                <w:rStyle w:val="Hyperlink"/>
                <w:noProof/>
              </w:rPr>
              <w:t>410.1.2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_Toc338155279 \h </w:instrText>
            </w:r>
            <w:r>
              <w:rPr>
                <w:noProof/>
                <w:webHidden/>
              </w:rPr>
            </w:r>
            <w:r>
              <w:rPr>
                <w:noProof/>
                <w:webHidden/>
              </w:rPr>
              <w:fldChar w:fldCharType="separate"/>
            </w:r>
            <w:r>
              <w:rPr>
                <w:noProof/>
                <w:webHidden/>
              </w:rPr>
              <w:t>659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80" w:history="1">
            <w:r w:rsidRPr="00B5273E">
              <w:rPr>
                <w:rStyle w:val="Hyperlink"/>
                <w:caps/>
                <w:noProof/>
              </w:rPr>
              <w:t>411</w:t>
            </w:r>
            <w:r>
              <w:rPr>
                <w:rFonts w:eastAsiaTheme="minorEastAsia"/>
                <w:noProof/>
              </w:rPr>
              <w:tab/>
            </w:r>
            <w:r w:rsidRPr="00B5273E">
              <w:rPr>
                <w:rStyle w:val="Hyperlink"/>
                <w:noProof/>
              </w:rPr>
              <w:t>fn_GetAccountCorrectiveDeltaDifference</w:t>
            </w:r>
            <w:r>
              <w:rPr>
                <w:noProof/>
                <w:webHidden/>
              </w:rPr>
              <w:tab/>
            </w:r>
            <w:r>
              <w:rPr>
                <w:noProof/>
                <w:webHidden/>
              </w:rPr>
              <w:fldChar w:fldCharType="begin"/>
            </w:r>
            <w:r>
              <w:rPr>
                <w:noProof/>
                <w:webHidden/>
              </w:rPr>
              <w:instrText xml:space="preserve"> PAGEREF _Toc338155280 \h </w:instrText>
            </w:r>
            <w:r>
              <w:rPr>
                <w:noProof/>
                <w:webHidden/>
              </w:rPr>
            </w:r>
            <w:r>
              <w:rPr>
                <w:noProof/>
                <w:webHidden/>
              </w:rPr>
              <w:fldChar w:fldCharType="separate"/>
            </w:r>
            <w:r>
              <w:rPr>
                <w:noProof/>
                <w:webHidden/>
              </w:rPr>
              <w:t>660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81" w:history="1">
            <w:r w:rsidRPr="00B5273E">
              <w:rPr>
                <w:rStyle w:val="Hyperlink"/>
                <w:noProof/>
              </w:rPr>
              <w:t>411.1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_Toc338155281 \h </w:instrText>
            </w:r>
            <w:r>
              <w:rPr>
                <w:noProof/>
                <w:webHidden/>
              </w:rPr>
            </w:r>
            <w:r>
              <w:rPr>
                <w:noProof/>
                <w:webHidden/>
              </w:rPr>
              <w:fldChar w:fldCharType="separate"/>
            </w:r>
            <w:r>
              <w:rPr>
                <w:noProof/>
                <w:webHidden/>
              </w:rPr>
              <w:t>660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82" w:history="1">
            <w:r w:rsidRPr="00B5273E">
              <w:rPr>
                <w:rStyle w:val="Hyperlink"/>
                <w:noProof/>
              </w:rPr>
              <w:t>411.1.1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_Toc338155282 \h </w:instrText>
            </w:r>
            <w:r>
              <w:rPr>
                <w:noProof/>
                <w:webHidden/>
              </w:rPr>
            </w:r>
            <w:r>
              <w:rPr>
                <w:noProof/>
                <w:webHidden/>
              </w:rPr>
              <w:fldChar w:fldCharType="separate"/>
            </w:r>
            <w:r>
              <w:rPr>
                <w:noProof/>
                <w:webHidden/>
              </w:rPr>
              <w:t>660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83" w:history="1">
            <w:r w:rsidRPr="00B5273E">
              <w:rPr>
                <w:rStyle w:val="Hyperlink"/>
                <w:noProof/>
              </w:rPr>
              <w:t>411.1.2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_Toc338155283 \h </w:instrText>
            </w:r>
            <w:r>
              <w:rPr>
                <w:noProof/>
                <w:webHidden/>
              </w:rPr>
            </w:r>
            <w:r>
              <w:rPr>
                <w:noProof/>
                <w:webHidden/>
              </w:rPr>
              <w:fldChar w:fldCharType="separate"/>
            </w:r>
            <w:r>
              <w:rPr>
                <w:noProof/>
                <w:webHidden/>
              </w:rPr>
              <w:t>660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84" w:history="1">
            <w:r w:rsidRPr="00B5273E">
              <w:rPr>
                <w:rStyle w:val="Hyperlink"/>
                <w:caps/>
                <w:noProof/>
              </w:rPr>
              <w:t>412</w:t>
            </w:r>
            <w:r>
              <w:rPr>
                <w:rFonts w:eastAsiaTheme="minorEastAsia"/>
                <w:noProof/>
              </w:rPr>
              <w:tab/>
            </w:r>
            <w:r w:rsidRPr="00B5273E">
              <w:rPr>
                <w:rStyle w:val="Hyperlink"/>
                <w:noProof/>
              </w:rPr>
              <w:t>fn_GetAccountCorrectiveDeltaDifferencePriorRecordType</w:t>
            </w:r>
            <w:r>
              <w:rPr>
                <w:noProof/>
                <w:webHidden/>
              </w:rPr>
              <w:tab/>
            </w:r>
            <w:r>
              <w:rPr>
                <w:noProof/>
                <w:webHidden/>
              </w:rPr>
              <w:fldChar w:fldCharType="begin"/>
            </w:r>
            <w:r>
              <w:rPr>
                <w:noProof/>
                <w:webHidden/>
              </w:rPr>
              <w:instrText xml:space="preserve"> PAGEREF _Toc338155284 \h </w:instrText>
            </w:r>
            <w:r>
              <w:rPr>
                <w:noProof/>
                <w:webHidden/>
              </w:rPr>
            </w:r>
            <w:r>
              <w:rPr>
                <w:noProof/>
                <w:webHidden/>
              </w:rPr>
              <w:fldChar w:fldCharType="separate"/>
            </w:r>
            <w:r>
              <w:rPr>
                <w:noProof/>
                <w:webHidden/>
              </w:rPr>
              <w:t>661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85" w:history="1">
            <w:r w:rsidRPr="00B5273E">
              <w:rPr>
                <w:rStyle w:val="Hyperlink"/>
                <w:noProof/>
              </w:rPr>
              <w:t>412.1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_Toc338155285 \h </w:instrText>
            </w:r>
            <w:r>
              <w:rPr>
                <w:noProof/>
                <w:webHidden/>
              </w:rPr>
            </w:r>
            <w:r>
              <w:rPr>
                <w:noProof/>
                <w:webHidden/>
              </w:rPr>
              <w:fldChar w:fldCharType="separate"/>
            </w:r>
            <w:r>
              <w:rPr>
                <w:noProof/>
                <w:webHidden/>
              </w:rPr>
              <w:t>661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86" w:history="1">
            <w:r w:rsidRPr="00B5273E">
              <w:rPr>
                <w:rStyle w:val="Hyperlink"/>
                <w:noProof/>
              </w:rPr>
              <w:t>412.1.1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_Toc338155286 \h </w:instrText>
            </w:r>
            <w:r>
              <w:rPr>
                <w:noProof/>
                <w:webHidden/>
              </w:rPr>
            </w:r>
            <w:r>
              <w:rPr>
                <w:noProof/>
                <w:webHidden/>
              </w:rPr>
              <w:fldChar w:fldCharType="separate"/>
            </w:r>
            <w:r>
              <w:rPr>
                <w:noProof/>
                <w:webHidden/>
              </w:rPr>
              <w:t>661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87" w:history="1">
            <w:r w:rsidRPr="00B5273E">
              <w:rPr>
                <w:rStyle w:val="Hyperlink"/>
                <w:noProof/>
              </w:rPr>
              <w:t>412.1.2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_Toc338155287 \h </w:instrText>
            </w:r>
            <w:r>
              <w:rPr>
                <w:noProof/>
                <w:webHidden/>
              </w:rPr>
            </w:r>
            <w:r>
              <w:rPr>
                <w:noProof/>
                <w:webHidden/>
              </w:rPr>
              <w:fldChar w:fldCharType="separate"/>
            </w:r>
            <w:r>
              <w:rPr>
                <w:noProof/>
                <w:webHidden/>
              </w:rPr>
              <w:t>661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88" w:history="1">
            <w:r w:rsidRPr="00B5273E">
              <w:rPr>
                <w:rStyle w:val="Hyperlink"/>
                <w:caps/>
                <w:noProof/>
              </w:rPr>
              <w:t>413</w:t>
            </w:r>
            <w:r>
              <w:rPr>
                <w:rFonts w:eastAsiaTheme="minorEastAsia"/>
                <w:noProof/>
              </w:rPr>
              <w:tab/>
            </w:r>
            <w:r w:rsidRPr="00B5273E">
              <w:rPr>
                <w:rStyle w:val="Hyperlink"/>
                <w:noProof/>
              </w:rPr>
              <w:t>fn_GetAccountName</w:t>
            </w:r>
            <w:r>
              <w:rPr>
                <w:noProof/>
                <w:webHidden/>
              </w:rPr>
              <w:tab/>
            </w:r>
            <w:r>
              <w:rPr>
                <w:noProof/>
                <w:webHidden/>
              </w:rPr>
              <w:fldChar w:fldCharType="begin"/>
            </w:r>
            <w:r>
              <w:rPr>
                <w:noProof/>
                <w:webHidden/>
              </w:rPr>
              <w:instrText xml:space="preserve"> PAGEREF _Toc338155288 \h </w:instrText>
            </w:r>
            <w:r>
              <w:rPr>
                <w:noProof/>
                <w:webHidden/>
              </w:rPr>
            </w:r>
            <w:r>
              <w:rPr>
                <w:noProof/>
                <w:webHidden/>
              </w:rPr>
              <w:fldChar w:fldCharType="separate"/>
            </w:r>
            <w:r>
              <w:rPr>
                <w:noProof/>
                <w:webHidden/>
              </w:rPr>
              <w:t>662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89" w:history="1">
            <w:r w:rsidRPr="00B5273E">
              <w:rPr>
                <w:rStyle w:val="Hyperlink"/>
                <w:noProof/>
              </w:rPr>
              <w:t>413.1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_Toc338155289 \h </w:instrText>
            </w:r>
            <w:r>
              <w:rPr>
                <w:noProof/>
                <w:webHidden/>
              </w:rPr>
            </w:r>
            <w:r>
              <w:rPr>
                <w:noProof/>
                <w:webHidden/>
              </w:rPr>
              <w:fldChar w:fldCharType="separate"/>
            </w:r>
            <w:r>
              <w:rPr>
                <w:noProof/>
                <w:webHidden/>
              </w:rPr>
              <w:t>662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90" w:history="1">
            <w:r w:rsidRPr="00B5273E">
              <w:rPr>
                <w:rStyle w:val="Hyperlink"/>
                <w:noProof/>
              </w:rPr>
              <w:t>413.1.1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_Toc338155290 \h </w:instrText>
            </w:r>
            <w:r>
              <w:rPr>
                <w:noProof/>
                <w:webHidden/>
              </w:rPr>
            </w:r>
            <w:r>
              <w:rPr>
                <w:noProof/>
                <w:webHidden/>
              </w:rPr>
              <w:fldChar w:fldCharType="separate"/>
            </w:r>
            <w:r>
              <w:rPr>
                <w:noProof/>
                <w:webHidden/>
              </w:rPr>
              <w:t>662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91" w:history="1">
            <w:r w:rsidRPr="00B5273E">
              <w:rPr>
                <w:rStyle w:val="Hyperlink"/>
                <w:noProof/>
              </w:rPr>
              <w:t>413.1.2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_Toc338155291 \h </w:instrText>
            </w:r>
            <w:r>
              <w:rPr>
                <w:noProof/>
                <w:webHidden/>
              </w:rPr>
            </w:r>
            <w:r>
              <w:rPr>
                <w:noProof/>
                <w:webHidden/>
              </w:rPr>
              <w:fldChar w:fldCharType="separate"/>
            </w:r>
            <w:r>
              <w:rPr>
                <w:noProof/>
                <w:webHidden/>
              </w:rPr>
              <w:t>662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92" w:history="1">
            <w:r w:rsidRPr="00B5273E">
              <w:rPr>
                <w:rStyle w:val="Hyperlink"/>
                <w:caps/>
                <w:noProof/>
              </w:rPr>
              <w:t>414</w:t>
            </w:r>
            <w:r>
              <w:rPr>
                <w:rFonts w:eastAsiaTheme="minorEastAsia"/>
                <w:noProof/>
              </w:rPr>
              <w:tab/>
            </w:r>
            <w:r w:rsidRPr="00B5273E">
              <w:rPr>
                <w:rStyle w:val="Hyperlink"/>
                <w:noProof/>
              </w:rPr>
              <w:t>fn_GetAccountNormalValueMultiplier</w:t>
            </w:r>
            <w:r>
              <w:rPr>
                <w:noProof/>
                <w:webHidden/>
              </w:rPr>
              <w:tab/>
            </w:r>
            <w:r>
              <w:rPr>
                <w:noProof/>
                <w:webHidden/>
              </w:rPr>
              <w:fldChar w:fldCharType="begin"/>
            </w:r>
            <w:r>
              <w:rPr>
                <w:noProof/>
                <w:webHidden/>
              </w:rPr>
              <w:instrText xml:space="preserve"> PAGEREF _Toc338155292 \h </w:instrText>
            </w:r>
            <w:r>
              <w:rPr>
                <w:noProof/>
                <w:webHidden/>
              </w:rPr>
            </w:r>
            <w:r>
              <w:rPr>
                <w:noProof/>
                <w:webHidden/>
              </w:rPr>
              <w:fldChar w:fldCharType="separate"/>
            </w:r>
            <w:r>
              <w:rPr>
                <w:noProof/>
                <w:webHidden/>
              </w:rPr>
              <w:t>663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93" w:history="1">
            <w:r w:rsidRPr="00B5273E">
              <w:rPr>
                <w:rStyle w:val="Hyperlink"/>
                <w:noProof/>
              </w:rPr>
              <w:t>414.1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_Toc338155293 \h </w:instrText>
            </w:r>
            <w:r>
              <w:rPr>
                <w:noProof/>
                <w:webHidden/>
              </w:rPr>
            </w:r>
            <w:r>
              <w:rPr>
                <w:noProof/>
                <w:webHidden/>
              </w:rPr>
              <w:fldChar w:fldCharType="separate"/>
            </w:r>
            <w:r>
              <w:rPr>
                <w:noProof/>
                <w:webHidden/>
              </w:rPr>
              <w:t>663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94" w:history="1">
            <w:r w:rsidRPr="00B5273E">
              <w:rPr>
                <w:rStyle w:val="Hyperlink"/>
                <w:noProof/>
              </w:rPr>
              <w:t>414.1.1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_Toc338155294 \h </w:instrText>
            </w:r>
            <w:r>
              <w:rPr>
                <w:noProof/>
                <w:webHidden/>
              </w:rPr>
            </w:r>
            <w:r>
              <w:rPr>
                <w:noProof/>
                <w:webHidden/>
              </w:rPr>
              <w:fldChar w:fldCharType="separate"/>
            </w:r>
            <w:r>
              <w:rPr>
                <w:noProof/>
                <w:webHidden/>
              </w:rPr>
              <w:t>663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95" w:history="1">
            <w:r w:rsidRPr="00B5273E">
              <w:rPr>
                <w:rStyle w:val="Hyperlink"/>
                <w:noProof/>
              </w:rPr>
              <w:t>414.1.2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_Toc338155295 \h </w:instrText>
            </w:r>
            <w:r>
              <w:rPr>
                <w:noProof/>
                <w:webHidden/>
              </w:rPr>
            </w:r>
            <w:r>
              <w:rPr>
                <w:noProof/>
                <w:webHidden/>
              </w:rPr>
              <w:fldChar w:fldCharType="separate"/>
            </w:r>
            <w:r>
              <w:rPr>
                <w:noProof/>
                <w:webHidden/>
              </w:rPr>
              <w:t>663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296" w:history="1">
            <w:r w:rsidRPr="00B5273E">
              <w:rPr>
                <w:rStyle w:val="Hyperlink"/>
                <w:caps/>
                <w:noProof/>
              </w:rPr>
              <w:t>415</w:t>
            </w:r>
            <w:r>
              <w:rPr>
                <w:rFonts w:eastAsiaTheme="minorEastAsia"/>
                <w:noProof/>
              </w:rPr>
              <w:tab/>
            </w:r>
            <w:r w:rsidRPr="00B5273E">
              <w:rPr>
                <w:rStyle w:val="Hyperlink"/>
                <w:noProof/>
              </w:rPr>
              <w:t>fn_GetAccountStatementType</w:t>
            </w:r>
            <w:r>
              <w:rPr>
                <w:noProof/>
                <w:webHidden/>
              </w:rPr>
              <w:tab/>
            </w:r>
            <w:r>
              <w:rPr>
                <w:noProof/>
                <w:webHidden/>
              </w:rPr>
              <w:fldChar w:fldCharType="begin"/>
            </w:r>
            <w:r>
              <w:rPr>
                <w:noProof/>
                <w:webHidden/>
              </w:rPr>
              <w:instrText xml:space="preserve"> PAGEREF _Toc338155296 \h </w:instrText>
            </w:r>
            <w:r>
              <w:rPr>
                <w:noProof/>
                <w:webHidden/>
              </w:rPr>
            </w:r>
            <w:r>
              <w:rPr>
                <w:noProof/>
                <w:webHidden/>
              </w:rPr>
              <w:fldChar w:fldCharType="separate"/>
            </w:r>
            <w:r>
              <w:rPr>
                <w:noProof/>
                <w:webHidden/>
              </w:rPr>
              <w:t>663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297" w:history="1">
            <w:r w:rsidRPr="00B5273E">
              <w:rPr>
                <w:rStyle w:val="Hyperlink"/>
                <w:noProof/>
              </w:rPr>
              <w:t>415.1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_Toc338155297 \h </w:instrText>
            </w:r>
            <w:r>
              <w:rPr>
                <w:noProof/>
                <w:webHidden/>
              </w:rPr>
            </w:r>
            <w:r>
              <w:rPr>
                <w:noProof/>
                <w:webHidden/>
              </w:rPr>
              <w:fldChar w:fldCharType="separate"/>
            </w:r>
            <w:r>
              <w:rPr>
                <w:noProof/>
                <w:webHidden/>
              </w:rPr>
              <w:t>663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98" w:history="1">
            <w:r w:rsidRPr="00B5273E">
              <w:rPr>
                <w:rStyle w:val="Hyperlink"/>
                <w:noProof/>
              </w:rPr>
              <w:t>415.1.1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_Toc338155298 \h </w:instrText>
            </w:r>
            <w:r>
              <w:rPr>
                <w:noProof/>
                <w:webHidden/>
              </w:rPr>
            </w:r>
            <w:r>
              <w:rPr>
                <w:noProof/>
                <w:webHidden/>
              </w:rPr>
              <w:fldChar w:fldCharType="separate"/>
            </w:r>
            <w:r>
              <w:rPr>
                <w:noProof/>
                <w:webHidden/>
              </w:rPr>
              <w:t>664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299" w:history="1">
            <w:r w:rsidRPr="00B5273E">
              <w:rPr>
                <w:rStyle w:val="Hyperlink"/>
                <w:noProof/>
              </w:rPr>
              <w:t>415.1.2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_Toc338155299 \h </w:instrText>
            </w:r>
            <w:r>
              <w:rPr>
                <w:noProof/>
                <w:webHidden/>
              </w:rPr>
            </w:r>
            <w:r>
              <w:rPr>
                <w:noProof/>
                <w:webHidden/>
              </w:rPr>
              <w:fldChar w:fldCharType="separate"/>
            </w:r>
            <w:r>
              <w:rPr>
                <w:noProof/>
                <w:webHidden/>
              </w:rPr>
              <w:t>664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00" w:history="1">
            <w:r w:rsidRPr="00B5273E">
              <w:rPr>
                <w:rStyle w:val="Hyperlink"/>
                <w:caps/>
                <w:noProof/>
              </w:rPr>
              <w:t>416</w:t>
            </w:r>
            <w:r>
              <w:rPr>
                <w:rFonts w:eastAsiaTheme="minorEastAsia"/>
                <w:noProof/>
              </w:rPr>
              <w:tab/>
            </w:r>
            <w:r w:rsidRPr="00B5273E">
              <w:rPr>
                <w:rStyle w:val="Hyperlink"/>
                <w:noProof/>
              </w:rPr>
              <w:t>fn_GetAccountSubType</w:t>
            </w:r>
            <w:r>
              <w:rPr>
                <w:noProof/>
                <w:webHidden/>
              </w:rPr>
              <w:tab/>
            </w:r>
            <w:r>
              <w:rPr>
                <w:noProof/>
                <w:webHidden/>
              </w:rPr>
              <w:fldChar w:fldCharType="begin"/>
            </w:r>
            <w:r>
              <w:rPr>
                <w:noProof/>
                <w:webHidden/>
              </w:rPr>
              <w:instrText xml:space="preserve"> PAGEREF _Toc338155300 \h </w:instrText>
            </w:r>
            <w:r>
              <w:rPr>
                <w:noProof/>
                <w:webHidden/>
              </w:rPr>
            </w:r>
            <w:r>
              <w:rPr>
                <w:noProof/>
                <w:webHidden/>
              </w:rPr>
              <w:fldChar w:fldCharType="separate"/>
            </w:r>
            <w:r>
              <w:rPr>
                <w:noProof/>
                <w:webHidden/>
              </w:rPr>
              <w:t>664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01" w:history="1">
            <w:r w:rsidRPr="00B5273E">
              <w:rPr>
                <w:rStyle w:val="Hyperlink"/>
                <w:noProof/>
              </w:rPr>
              <w:t>416.1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_Toc338155301 \h </w:instrText>
            </w:r>
            <w:r>
              <w:rPr>
                <w:noProof/>
                <w:webHidden/>
              </w:rPr>
            </w:r>
            <w:r>
              <w:rPr>
                <w:noProof/>
                <w:webHidden/>
              </w:rPr>
              <w:fldChar w:fldCharType="separate"/>
            </w:r>
            <w:r>
              <w:rPr>
                <w:noProof/>
                <w:webHidden/>
              </w:rPr>
              <w:t>664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02" w:history="1">
            <w:r w:rsidRPr="00B5273E">
              <w:rPr>
                <w:rStyle w:val="Hyperlink"/>
                <w:noProof/>
              </w:rPr>
              <w:t>416.1.1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_Toc338155302 \h </w:instrText>
            </w:r>
            <w:r>
              <w:rPr>
                <w:noProof/>
                <w:webHidden/>
              </w:rPr>
            </w:r>
            <w:r>
              <w:rPr>
                <w:noProof/>
                <w:webHidden/>
              </w:rPr>
              <w:fldChar w:fldCharType="separate"/>
            </w:r>
            <w:r>
              <w:rPr>
                <w:noProof/>
                <w:webHidden/>
              </w:rPr>
              <w:t>664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03" w:history="1">
            <w:r w:rsidRPr="00B5273E">
              <w:rPr>
                <w:rStyle w:val="Hyperlink"/>
                <w:noProof/>
              </w:rPr>
              <w:t>416.1.2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_Toc338155303 \h </w:instrText>
            </w:r>
            <w:r>
              <w:rPr>
                <w:noProof/>
                <w:webHidden/>
              </w:rPr>
            </w:r>
            <w:r>
              <w:rPr>
                <w:noProof/>
                <w:webHidden/>
              </w:rPr>
              <w:fldChar w:fldCharType="separate"/>
            </w:r>
            <w:r>
              <w:rPr>
                <w:noProof/>
                <w:webHidden/>
              </w:rPr>
              <w:t>665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04" w:history="1">
            <w:r w:rsidRPr="00B5273E">
              <w:rPr>
                <w:rStyle w:val="Hyperlink"/>
                <w:caps/>
                <w:noProof/>
              </w:rPr>
              <w:t>417</w:t>
            </w:r>
            <w:r>
              <w:rPr>
                <w:rFonts w:eastAsiaTheme="minorEastAsia"/>
                <w:noProof/>
              </w:rPr>
              <w:tab/>
            </w:r>
            <w:r w:rsidRPr="00B5273E">
              <w:rPr>
                <w:rStyle w:val="Hyperlink"/>
                <w:noProof/>
              </w:rPr>
              <w:t>fn_GetAccountSubTypeEx</w:t>
            </w:r>
            <w:r>
              <w:rPr>
                <w:noProof/>
                <w:webHidden/>
              </w:rPr>
              <w:tab/>
            </w:r>
            <w:r>
              <w:rPr>
                <w:noProof/>
                <w:webHidden/>
              </w:rPr>
              <w:fldChar w:fldCharType="begin"/>
            </w:r>
            <w:r>
              <w:rPr>
                <w:noProof/>
                <w:webHidden/>
              </w:rPr>
              <w:instrText xml:space="preserve"> PAGEREF _Toc338155304 \h </w:instrText>
            </w:r>
            <w:r>
              <w:rPr>
                <w:noProof/>
                <w:webHidden/>
              </w:rPr>
            </w:r>
            <w:r>
              <w:rPr>
                <w:noProof/>
                <w:webHidden/>
              </w:rPr>
              <w:fldChar w:fldCharType="separate"/>
            </w:r>
            <w:r>
              <w:rPr>
                <w:noProof/>
                <w:webHidden/>
              </w:rPr>
              <w:t>665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05" w:history="1">
            <w:r w:rsidRPr="00B5273E">
              <w:rPr>
                <w:rStyle w:val="Hyperlink"/>
                <w:noProof/>
              </w:rPr>
              <w:t>417.1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_Toc338155305 \h </w:instrText>
            </w:r>
            <w:r>
              <w:rPr>
                <w:noProof/>
                <w:webHidden/>
              </w:rPr>
            </w:r>
            <w:r>
              <w:rPr>
                <w:noProof/>
                <w:webHidden/>
              </w:rPr>
              <w:fldChar w:fldCharType="separate"/>
            </w:r>
            <w:r>
              <w:rPr>
                <w:noProof/>
                <w:webHidden/>
              </w:rPr>
              <w:t>665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06" w:history="1">
            <w:r w:rsidRPr="00B5273E">
              <w:rPr>
                <w:rStyle w:val="Hyperlink"/>
                <w:noProof/>
              </w:rPr>
              <w:t>417.1.1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_Toc338155306 \h </w:instrText>
            </w:r>
            <w:r>
              <w:rPr>
                <w:noProof/>
                <w:webHidden/>
              </w:rPr>
            </w:r>
            <w:r>
              <w:rPr>
                <w:noProof/>
                <w:webHidden/>
              </w:rPr>
              <w:fldChar w:fldCharType="separate"/>
            </w:r>
            <w:r>
              <w:rPr>
                <w:noProof/>
                <w:webHidden/>
              </w:rPr>
              <w:t>665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07" w:history="1">
            <w:r w:rsidRPr="00B5273E">
              <w:rPr>
                <w:rStyle w:val="Hyperlink"/>
                <w:noProof/>
              </w:rPr>
              <w:t>417.1.2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_Toc338155307 \h </w:instrText>
            </w:r>
            <w:r>
              <w:rPr>
                <w:noProof/>
                <w:webHidden/>
              </w:rPr>
            </w:r>
            <w:r>
              <w:rPr>
                <w:noProof/>
                <w:webHidden/>
              </w:rPr>
              <w:fldChar w:fldCharType="separate"/>
            </w:r>
            <w:r>
              <w:rPr>
                <w:noProof/>
                <w:webHidden/>
              </w:rPr>
              <w:t>665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08" w:history="1">
            <w:r w:rsidRPr="00B5273E">
              <w:rPr>
                <w:rStyle w:val="Hyperlink"/>
                <w:caps/>
                <w:noProof/>
              </w:rPr>
              <w:t>418</w:t>
            </w:r>
            <w:r>
              <w:rPr>
                <w:rFonts w:eastAsiaTheme="minorEastAsia"/>
                <w:noProof/>
              </w:rPr>
              <w:tab/>
            </w:r>
            <w:r w:rsidRPr="00B5273E">
              <w:rPr>
                <w:rStyle w:val="Hyperlink"/>
                <w:noProof/>
              </w:rPr>
              <w:t>fn_GetAccountSummary</w:t>
            </w:r>
            <w:r>
              <w:rPr>
                <w:noProof/>
                <w:webHidden/>
              </w:rPr>
              <w:tab/>
            </w:r>
            <w:r>
              <w:rPr>
                <w:noProof/>
                <w:webHidden/>
              </w:rPr>
              <w:fldChar w:fldCharType="begin"/>
            </w:r>
            <w:r>
              <w:rPr>
                <w:noProof/>
                <w:webHidden/>
              </w:rPr>
              <w:instrText xml:space="preserve"> PAGEREF _Toc338155308 \h </w:instrText>
            </w:r>
            <w:r>
              <w:rPr>
                <w:noProof/>
                <w:webHidden/>
              </w:rPr>
            </w:r>
            <w:r>
              <w:rPr>
                <w:noProof/>
                <w:webHidden/>
              </w:rPr>
              <w:fldChar w:fldCharType="separate"/>
            </w:r>
            <w:r>
              <w:rPr>
                <w:noProof/>
                <w:webHidden/>
              </w:rPr>
              <w:t>666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09" w:history="1">
            <w:r w:rsidRPr="00B5273E">
              <w:rPr>
                <w:rStyle w:val="Hyperlink"/>
                <w:noProof/>
              </w:rPr>
              <w:t>418.1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_Toc338155309 \h </w:instrText>
            </w:r>
            <w:r>
              <w:rPr>
                <w:noProof/>
                <w:webHidden/>
              </w:rPr>
            </w:r>
            <w:r>
              <w:rPr>
                <w:noProof/>
                <w:webHidden/>
              </w:rPr>
              <w:fldChar w:fldCharType="separate"/>
            </w:r>
            <w:r>
              <w:rPr>
                <w:noProof/>
                <w:webHidden/>
              </w:rPr>
              <w:t>666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10" w:history="1">
            <w:r w:rsidRPr="00B5273E">
              <w:rPr>
                <w:rStyle w:val="Hyperlink"/>
                <w:noProof/>
              </w:rPr>
              <w:t>418.1.1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_Toc338155310 \h </w:instrText>
            </w:r>
            <w:r>
              <w:rPr>
                <w:noProof/>
                <w:webHidden/>
              </w:rPr>
            </w:r>
            <w:r>
              <w:rPr>
                <w:noProof/>
                <w:webHidden/>
              </w:rPr>
              <w:fldChar w:fldCharType="separate"/>
            </w:r>
            <w:r>
              <w:rPr>
                <w:noProof/>
                <w:webHidden/>
              </w:rPr>
              <w:t>666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11" w:history="1">
            <w:r w:rsidRPr="00B5273E">
              <w:rPr>
                <w:rStyle w:val="Hyperlink"/>
                <w:noProof/>
              </w:rPr>
              <w:t>418.1.2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_Toc338155311 \h </w:instrText>
            </w:r>
            <w:r>
              <w:rPr>
                <w:noProof/>
                <w:webHidden/>
              </w:rPr>
            </w:r>
            <w:r>
              <w:rPr>
                <w:noProof/>
                <w:webHidden/>
              </w:rPr>
              <w:fldChar w:fldCharType="separate"/>
            </w:r>
            <w:r>
              <w:rPr>
                <w:noProof/>
                <w:webHidden/>
              </w:rPr>
              <w:t>666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12" w:history="1">
            <w:r w:rsidRPr="00B5273E">
              <w:rPr>
                <w:rStyle w:val="Hyperlink"/>
                <w:caps/>
                <w:noProof/>
              </w:rPr>
              <w:t>419</w:t>
            </w:r>
            <w:r>
              <w:rPr>
                <w:rFonts w:eastAsiaTheme="minorEastAsia"/>
                <w:noProof/>
              </w:rPr>
              <w:tab/>
            </w:r>
            <w:r w:rsidRPr="00B5273E">
              <w:rPr>
                <w:rStyle w:val="Hyperlink"/>
                <w:noProof/>
              </w:rPr>
              <w:t>fn_GetAccountSummaryAccountNumber</w:t>
            </w:r>
            <w:r>
              <w:rPr>
                <w:noProof/>
                <w:webHidden/>
              </w:rPr>
              <w:tab/>
            </w:r>
            <w:r>
              <w:rPr>
                <w:noProof/>
                <w:webHidden/>
              </w:rPr>
              <w:fldChar w:fldCharType="begin"/>
            </w:r>
            <w:r>
              <w:rPr>
                <w:noProof/>
                <w:webHidden/>
              </w:rPr>
              <w:instrText xml:space="preserve"> PAGEREF _Toc338155312 \h </w:instrText>
            </w:r>
            <w:r>
              <w:rPr>
                <w:noProof/>
                <w:webHidden/>
              </w:rPr>
            </w:r>
            <w:r>
              <w:rPr>
                <w:noProof/>
                <w:webHidden/>
              </w:rPr>
              <w:fldChar w:fldCharType="separate"/>
            </w:r>
            <w:r>
              <w:rPr>
                <w:noProof/>
                <w:webHidden/>
              </w:rPr>
              <w:t>666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13" w:history="1">
            <w:r w:rsidRPr="00B5273E">
              <w:rPr>
                <w:rStyle w:val="Hyperlink"/>
                <w:noProof/>
              </w:rPr>
              <w:t>419.1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_Toc338155313 \h </w:instrText>
            </w:r>
            <w:r>
              <w:rPr>
                <w:noProof/>
                <w:webHidden/>
              </w:rPr>
            </w:r>
            <w:r>
              <w:rPr>
                <w:noProof/>
                <w:webHidden/>
              </w:rPr>
              <w:fldChar w:fldCharType="separate"/>
            </w:r>
            <w:r>
              <w:rPr>
                <w:noProof/>
                <w:webHidden/>
              </w:rPr>
              <w:t>666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14" w:history="1">
            <w:r w:rsidRPr="00B5273E">
              <w:rPr>
                <w:rStyle w:val="Hyperlink"/>
                <w:noProof/>
              </w:rPr>
              <w:t>419.1.1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_Toc338155314 \h </w:instrText>
            </w:r>
            <w:r>
              <w:rPr>
                <w:noProof/>
                <w:webHidden/>
              </w:rPr>
            </w:r>
            <w:r>
              <w:rPr>
                <w:noProof/>
                <w:webHidden/>
              </w:rPr>
              <w:fldChar w:fldCharType="separate"/>
            </w:r>
            <w:r>
              <w:rPr>
                <w:noProof/>
                <w:webHidden/>
              </w:rPr>
              <w:t>667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15" w:history="1">
            <w:r w:rsidRPr="00B5273E">
              <w:rPr>
                <w:rStyle w:val="Hyperlink"/>
                <w:noProof/>
              </w:rPr>
              <w:t>419.1.2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_Toc338155315 \h </w:instrText>
            </w:r>
            <w:r>
              <w:rPr>
                <w:noProof/>
                <w:webHidden/>
              </w:rPr>
            </w:r>
            <w:r>
              <w:rPr>
                <w:noProof/>
                <w:webHidden/>
              </w:rPr>
              <w:fldChar w:fldCharType="separate"/>
            </w:r>
            <w:r>
              <w:rPr>
                <w:noProof/>
                <w:webHidden/>
              </w:rPr>
              <w:t>667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16" w:history="1">
            <w:r w:rsidRPr="00B5273E">
              <w:rPr>
                <w:rStyle w:val="Hyperlink"/>
                <w:caps/>
                <w:noProof/>
              </w:rPr>
              <w:t>420</w:t>
            </w:r>
            <w:r>
              <w:rPr>
                <w:rFonts w:eastAsiaTheme="minorEastAsia"/>
                <w:noProof/>
              </w:rPr>
              <w:tab/>
            </w:r>
            <w:r w:rsidRPr="00B5273E">
              <w:rPr>
                <w:rStyle w:val="Hyperlink"/>
                <w:noProof/>
              </w:rPr>
              <w:t>fn_GetAccountTrialBalance</w:t>
            </w:r>
            <w:r>
              <w:rPr>
                <w:noProof/>
                <w:webHidden/>
              </w:rPr>
              <w:tab/>
            </w:r>
            <w:r>
              <w:rPr>
                <w:noProof/>
                <w:webHidden/>
              </w:rPr>
              <w:fldChar w:fldCharType="begin"/>
            </w:r>
            <w:r>
              <w:rPr>
                <w:noProof/>
                <w:webHidden/>
              </w:rPr>
              <w:instrText xml:space="preserve"> PAGEREF _Toc338155316 \h </w:instrText>
            </w:r>
            <w:r>
              <w:rPr>
                <w:noProof/>
                <w:webHidden/>
              </w:rPr>
            </w:r>
            <w:r>
              <w:rPr>
                <w:noProof/>
                <w:webHidden/>
              </w:rPr>
              <w:fldChar w:fldCharType="separate"/>
            </w:r>
            <w:r>
              <w:rPr>
                <w:noProof/>
                <w:webHidden/>
              </w:rPr>
              <w:t>667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17" w:history="1">
            <w:r w:rsidRPr="00B5273E">
              <w:rPr>
                <w:rStyle w:val="Hyperlink"/>
                <w:noProof/>
              </w:rPr>
              <w:t>420.1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_Toc338155317 \h </w:instrText>
            </w:r>
            <w:r>
              <w:rPr>
                <w:noProof/>
                <w:webHidden/>
              </w:rPr>
            </w:r>
            <w:r>
              <w:rPr>
                <w:noProof/>
                <w:webHidden/>
              </w:rPr>
              <w:fldChar w:fldCharType="separate"/>
            </w:r>
            <w:r>
              <w:rPr>
                <w:noProof/>
                <w:webHidden/>
              </w:rPr>
              <w:t>667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18" w:history="1">
            <w:r w:rsidRPr="00B5273E">
              <w:rPr>
                <w:rStyle w:val="Hyperlink"/>
                <w:noProof/>
              </w:rPr>
              <w:t>420.1.1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_Toc338155318 \h </w:instrText>
            </w:r>
            <w:r>
              <w:rPr>
                <w:noProof/>
                <w:webHidden/>
              </w:rPr>
            </w:r>
            <w:r>
              <w:rPr>
                <w:noProof/>
                <w:webHidden/>
              </w:rPr>
              <w:fldChar w:fldCharType="separate"/>
            </w:r>
            <w:r>
              <w:rPr>
                <w:noProof/>
                <w:webHidden/>
              </w:rPr>
              <w:t>667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19" w:history="1">
            <w:r w:rsidRPr="00B5273E">
              <w:rPr>
                <w:rStyle w:val="Hyperlink"/>
                <w:noProof/>
              </w:rPr>
              <w:t>420.1.2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_Toc338155319 \h </w:instrText>
            </w:r>
            <w:r>
              <w:rPr>
                <w:noProof/>
                <w:webHidden/>
              </w:rPr>
            </w:r>
            <w:r>
              <w:rPr>
                <w:noProof/>
                <w:webHidden/>
              </w:rPr>
              <w:fldChar w:fldCharType="separate"/>
            </w:r>
            <w:r>
              <w:rPr>
                <w:noProof/>
                <w:webHidden/>
              </w:rPr>
              <w:t>668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20" w:history="1">
            <w:r w:rsidRPr="00B5273E">
              <w:rPr>
                <w:rStyle w:val="Hyperlink"/>
                <w:caps/>
                <w:noProof/>
              </w:rPr>
              <w:t>421</w:t>
            </w:r>
            <w:r>
              <w:rPr>
                <w:rFonts w:eastAsiaTheme="minorEastAsia"/>
                <w:noProof/>
              </w:rPr>
              <w:tab/>
            </w:r>
            <w:r w:rsidRPr="00B5273E">
              <w:rPr>
                <w:rStyle w:val="Hyperlink"/>
                <w:noProof/>
              </w:rPr>
              <w:t>fn_GetAccountTrialBalanceForSummaryAccount</w:t>
            </w:r>
            <w:r>
              <w:rPr>
                <w:noProof/>
                <w:webHidden/>
              </w:rPr>
              <w:tab/>
            </w:r>
            <w:r>
              <w:rPr>
                <w:noProof/>
                <w:webHidden/>
              </w:rPr>
              <w:fldChar w:fldCharType="begin"/>
            </w:r>
            <w:r>
              <w:rPr>
                <w:noProof/>
                <w:webHidden/>
              </w:rPr>
              <w:instrText xml:space="preserve"> PAGEREF _Toc338155320 \h </w:instrText>
            </w:r>
            <w:r>
              <w:rPr>
                <w:noProof/>
                <w:webHidden/>
              </w:rPr>
            </w:r>
            <w:r>
              <w:rPr>
                <w:noProof/>
                <w:webHidden/>
              </w:rPr>
              <w:fldChar w:fldCharType="separate"/>
            </w:r>
            <w:r>
              <w:rPr>
                <w:noProof/>
                <w:webHidden/>
              </w:rPr>
              <w:t>668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21" w:history="1">
            <w:r w:rsidRPr="00B5273E">
              <w:rPr>
                <w:rStyle w:val="Hyperlink"/>
                <w:noProof/>
              </w:rPr>
              <w:t>421.1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_Toc338155321 \h </w:instrText>
            </w:r>
            <w:r>
              <w:rPr>
                <w:noProof/>
                <w:webHidden/>
              </w:rPr>
            </w:r>
            <w:r>
              <w:rPr>
                <w:noProof/>
                <w:webHidden/>
              </w:rPr>
              <w:fldChar w:fldCharType="separate"/>
            </w:r>
            <w:r>
              <w:rPr>
                <w:noProof/>
                <w:webHidden/>
              </w:rPr>
              <w:t>668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22" w:history="1">
            <w:r w:rsidRPr="00B5273E">
              <w:rPr>
                <w:rStyle w:val="Hyperlink"/>
                <w:noProof/>
              </w:rPr>
              <w:t>421.1.1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_Toc338155322 \h </w:instrText>
            </w:r>
            <w:r>
              <w:rPr>
                <w:noProof/>
                <w:webHidden/>
              </w:rPr>
            </w:r>
            <w:r>
              <w:rPr>
                <w:noProof/>
                <w:webHidden/>
              </w:rPr>
              <w:fldChar w:fldCharType="separate"/>
            </w:r>
            <w:r>
              <w:rPr>
                <w:noProof/>
                <w:webHidden/>
              </w:rPr>
              <w:t>668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23" w:history="1">
            <w:r w:rsidRPr="00B5273E">
              <w:rPr>
                <w:rStyle w:val="Hyperlink"/>
                <w:noProof/>
              </w:rPr>
              <w:t>421.1.2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_Toc338155323 \h </w:instrText>
            </w:r>
            <w:r>
              <w:rPr>
                <w:noProof/>
                <w:webHidden/>
              </w:rPr>
            </w:r>
            <w:r>
              <w:rPr>
                <w:noProof/>
                <w:webHidden/>
              </w:rPr>
              <w:fldChar w:fldCharType="separate"/>
            </w:r>
            <w:r>
              <w:rPr>
                <w:noProof/>
                <w:webHidden/>
              </w:rPr>
              <w:t>669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24" w:history="1">
            <w:r w:rsidRPr="00B5273E">
              <w:rPr>
                <w:rStyle w:val="Hyperlink"/>
                <w:caps/>
                <w:noProof/>
              </w:rPr>
              <w:t>422</w:t>
            </w:r>
            <w:r>
              <w:rPr>
                <w:rFonts w:eastAsiaTheme="minorEastAsia"/>
                <w:noProof/>
              </w:rPr>
              <w:tab/>
            </w:r>
            <w:r w:rsidRPr="00B5273E">
              <w:rPr>
                <w:rStyle w:val="Hyperlink"/>
                <w:noProof/>
              </w:rPr>
              <w:t>fn_GetAccountType</w:t>
            </w:r>
            <w:r>
              <w:rPr>
                <w:noProof/>
                <w:webHidden/>
              </w:rPr>
              <w:tab/>
            </w:r>
            <w:r>
              <w:rPr>
                <w:noProof/>
                <w:webHidden/>
              </w:rPr>
              <w:fldChar w:fldCharType="begin"/>
            </w:r>
            <w:r>
              <w:rPr>
                <w:noProof/>
                <w:webHidden/>
              </w:rPr>
              <w:instrText xml:space="preserve"> PAGEREF _Toc338155324 \h </w:instrText>
            </w:r>
            <w:r>
              <w:rPr>
                <w:noProof/>
                <w:webHidden/>
              </w:rPr>
            </w:r>
            <w:r>
              <w:rPr>
                <w:noProof/>
                <w:webHidden/>
              </w:rPr>
              <w:fldChar w:fldCharType="separate"/>
            </w:r>
            <w:r>
              <w:rPr>
                <w:noProof/>
                <w:webHidden/>
              </w:rPr>
              <w:t>669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25" w:history="1">
            <w:r w:rsidRPr="00B5273E">
              <w:rPr>
                <w:rStyle w:val="Hyperlink"/>
                <w:noProof/>
              </w:rPr>
              <w:t>422.1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_Toc338155325 \h </w:instrText>
            </w:r>
            <w:r>
              <w:rPr>
                <w:noProof/>
                <w:webHidden/>
              </w:rPr>
            </w:r>
            <w:r>
              <w:rPr>
                <w:noProof/>
                <w:webHidden/>
              </w:rPr>
              <w:fldChar w:fldCharType="separate"/>
            </w:r>
            <w:r>
              <w:rPr>
                <w:noProof/>
                <w:webHidden/>
              </w:rPr>
              <w:t>669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26" w:history="1">
            <w:r w:rsidRPr="00B5273E">
              <w:rPr>
                <w:rStyle w:val="Hyperlink"/>
                <w:noProof/>
              </w:rPr>
              <w:t>422.1.1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_Toc338155326 \h </w:instrText>
            </w:r>
            <w:r>
              <w:rPr>
                <w:noProof/>
                <w:webHidden/>
              </w:rPr>
            </w:r>
            <w:r>
              <w:rPr>
                <w:noProof/>
                <w:webHidden/>
              </w:rPr>
              <w:fldChar w:fldCharType="separate"/>
            </w:r>
            <w:r>
              <w:rPr>
                <w:noProof/>
                <w:webHidden/>
              </w:rPr>
              <w:t>669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27" w:history="1">
            <w:r w:rsidRPr="00B5273E">
              <w:rPr>
                <w:rStyle w:val="Hyperlink"/>
                <w:noProof/>
              </w:rPr>
              <w:t>422.1.2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_Toc338155327 \h </w:instrText>
            </w:r>
            <w:r>
              <w:rPr>
                <w:noProof/>
                <w:webHidden/>
              </w:rPr>
            </w:r>
            <w:r>
              <w:rPr>
                <w:noProof/>
                <w:webHidden/>
              </w:rPr>
              <w:fldChar w:fldCharType="separate"/>
            </w:r>
            <w:r>
              <w:rPr>
                <w:noProof/>
                <w:webHidden/>
              </w:rPr>
              <w:t>669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28" w:history="1">
            <w:r w:rsidRPr="00B5273E">
              <w:rPr>
                <w:rStyle w:val="Hyperlink"/>
                <w:caps/>
                <w:noProof/>
              </w:rPr>
              <w:t>423</w:t>
            </w:r>
            <w:r>
              <w:rPr>
                <w:rFonts w:eastAsiaTheme="minorEastAsia"/>
                <w:noProof/>
              </w:rPr>
              <w:tab/>
            </w:r>
            <w:r w:rsidRPr="00B5273E">
              <w:rPr>
                <w:rStyle w:val="Hyperlink"/>
                <w:noProof/>
              </w:rPr>
              <w:t>fn_GetAccountTypeSequence</w:t>
            </w:r>
            <w:r>
              <w:rPr>
                <w:noProof/>
                <w:webHidden/>
              </w:rPr>
              <w:tab/>
            </w:r>
            <w:r>
              <w:rPr>
                <w:noProof/>
                <w:webHidden/>
              </w:rPr>
              <w:fldChar w:fldCharType="begin"/>
            </w:r>
            <w:r>
              <w:rPr>
                <w:noProof/>
                <w:webHidden/>
              </w:rPr>
              <w:instrText xml:space="preserve"> PAGEREF _Toc338155328 \h </w:instrText>
            </w:r>
            <w:r>
              <w:rPr>
                <w:noProof/>
                <w:webHidden/>
              </w:rPr>
            </w:r>
            <w:r>
              <w:rPr>
                <w:noProof/>
                <w:webHidden/>
              </w:rPr>
              <w:fldChar w:fldCharType="separate"/>
            </w:r>
            <w:r>
              <w:rPr>
                <w:noProof/>
                <w:webHidden/>
              </w:rPr>
              <w:t>670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29" w:history="1">
            <w:r w:rsidRPr="00B5273E">
              <w:rPr>
                <w:rStyle w:val="Hyperlink"/>
                <w:noProof/>
              </w:rPr>
              <w:t>423.1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_Toc338155329 \h </w:instrText>
            </w:r>
            <w:r>
              <w:rPr>
                <w:noProof/>
                <w:webHidden/>
              </w:rPr>
            </w:r>
            <w:r>
              <w:rPr>
                <w:noProof/>
                <w:webHidden/>
              </w:rPr>
              <w:fldChar w:fldCharType="separate"/>
            </w:r>
            <w:r>
              <w:rPr>
                <w:noProof/>
                <w:webHidden/>
              </w:rPr>
              <w:t>670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30" w:history="1">
            <w:r w:rsidRPr="00B5273E">
              <w:rPr>
                <w:rStyle w:val="Hyperlink"/>
                <w:noProof/>
              </w:rPr>
              <w:t>423.1.1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_Toc338155330 \h </w:instrText>
            </w:r>
            <w:r>
              <w:rPr>
                <w:noProof/>
                <w:webHidden/>
              </w:rPr>
            </w:r>
            <w:r>
              <w:rPr>
                <w:noProof/>
                <w:webHidden/>
              </w:rPr>
              <w:fldChar w:fldCharType="separate"/>
            </w:r>
            <w:r>
              <w:rPr>
                <w:noProof/>
                <w:webHidden/>
              </w:rPr>
              <w:t>670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31" w:history="1">
            <w:r w:rsidRPr="00B5273E">
              <w:rPr>
                <w:rStyle w:val="Hyperlink"/>
                <w:noProof/>
              </w:rPr>
              <w:t>423.1.2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_Toc338155331 \h </w:instrText>
            </w:r>
            <w:r>
              <w:rPr>
                <w:noProof/>
                <w:webHidden/>
              </w:rPr>
            </w:r>
            <w:r>
              <w:rPr>
                <w:noProof/>
                <w:webHidden/>
              </w:rPr>
              <w:fldChar w:fldCharType="separate"/>
            </w:r>
            <w:r>
              <w:rPr>
                <w:noProof/>
                <w:webHidden/>
              </w:rPr>
              <w:t>670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32" w:history="1">
            <w:r w:rsidRPr="00B5273E">
              <w:rPr>
                <w:rStyle w:val="Hyperlink"/>
                <w:caps/>
                <w:noProof/>
              </w:rPr>
              <w:t>424</w:t>
            </w:r>
            <w:r>
              <w:rPr>
                <w:rFonts w:eastAsiaTheme="minorEastAsia"/>
                <w:noProof/>
              </w:rPr>
              <w:tab/>
            </w:r>
            <w:r w:rsidRPr="00B5273E">
              <w:rPr>
                <w:rStyle w:val="Hyperlink"/>
                <w:noProof/>
              </w:rPr>
              <w:t>fn_GetAgencyClassificationCode</w:t>
            </w:r>
            <w:r>
              <w:rPr>
                <w:noProof/>
                <w:webHidden/>
              </w:rPr>
              <w:tab/>
            </w:r>
            <w:r>
              <w:rPr>
                <w:noProof/>
                <w:webHidden/>
              </w:rPr>
              <w:fldChar w:fldCharType="begin"/>
            </w:r>
            <w:r>
              <w:rPr>
                <w:noProof/>
                <w:webHidden/>
              </w:rPr>
              <w:instrText xml:space="preserve"> PAGEREF _Toc338155332 \h </w:instrText>
            </w:r>
            <w:r>
              <w:rPr>
                <w:noProof/>
                <w:webHidden/>
              </w:rPr>
            </w:r>
            <w:r>
              <w:rPr>
                <w:noProof/>
                <w:webHidden/>
              </w:rPr>
              <w:fldChar w:fldCharType="separate"/>
            </w:r>
            <w:r>
              <w:rPr>
                <w:noProof/>
                <w:webHidden/>
              </w:rPr>
              <w:t>670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33" w:history="1">
            <w:r w:rsidRPr="00B5273E">
              <w:rPr>
                <w:rStyle w:val="Hyperlink"/>
                <w:noProof/>
              </w:rPr>
              <w:t>424.1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_Toc338155333 \h </w:instrText>
            </w:r>
            <w:r>
              <w:rPr>
                <w:noProof/>
                <w:webHidden/>
              </w:rPr>
            </w:r>
            <w:r>
              <w:rPr>
                <w:noProof/>
                <w:webHidden/>
              </w:rPr>
              <w:fldChar w:fldCharType="separate"/>
            </w:r>
            <w:r>
              <w:rPr>
                <w:noProof/>
                <w:webHidden/>
              </w:rPr>
              <w:t>670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34" w:history="1">
            <w:r w:rsidRPr="00B5273E">
              <w:rPr>
                <w:rStyle w:val="Hyperlink"/>
                <w:noProof/>
              </w:rPr>
              <w:t>424.1.1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_Toc338155334 \h </w:instrText>
            </w:r>
            <w:r>
              <w:rPr>
                <w:noProof/>
                <w:webHidden/>
              </w:rPr>
            </w:r>
            <w:r>
              <w:rPr>
                <w:noProof/>
                <w:webHidden/>
              </w:rPr>
              <w:fldChar w:fldCharType="separate"/>
            </w:r>
            <w:r>
              <w:rPr>
                <w:noProof/>
                <w:webHidden/>
              </w:rPr>
              <w:t>670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35" w:history="1">
            <w:r w:rsidRPr="00B5273E">
              <w:rPr>
                <w:rStyle w:val="Hyperlink"/>
                <w:noProof/>
              </w:rPr>
              <w:t>424.1.2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_Toc338155335 \h </w:instrText>
            </w:r>
            <w:r>
              <w:rPr>
                <w:noProof/>
                <w:webHidden/>
              </w:rPr>
            </w:r>
            <w:r>
              <w:rPr>
                <w:noProof/>
                <w:webHidden/>
              </w:rPr>
              <w:fldChar w:fldCharType="separate"/>
            </w:r>
            <w:r>
              <w:rPr>
                <w:noProof/>
                <w:webHidden/>
              </w:rPr>
              <w:t>671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36" w:history="1">
            <w:r w:rsidRPr="00B5273E">
              <w:rPr>
                <w:rStyle w:val="Hyperlink"/>
                <w:caps/>
                <w:noProof/>
              </w:rPr>
              <w:t>425</w:t>
            </w:r>
            <w:r>
              <w:rPr>
                <w:rFonts w:eastAsiaTheme="minorEastAsia"/>
                <w:noProof/>
              </w:rPr>
              <w:tab/>
            </w:r>
            <w:r w:rsidRPr="00B5273E">
              <w:rPr>
                <w:rStyle w:val="Hyperlink"/>
                <w:noProof/>
              </w:rPr>
              <w:t>fn_GetAgencyFundAccountTypeStatistics</w:t>
            </w:r>
            <w:r>
              <w:rPr>
                <w:noProof/>
                <w:webHidden/>
              </w:rPr>
              <w:tab/>
            </w:r>
            <w:r>
              <w:rPr>
                <w:noProof/>
                <w:webHidden/>
              </w:rPr>
              <w:fldChar w:fldCharType="begin"/>
            </w:r>
            <w:r>
              <w:rPr>
                <w:noProof/>
                <w:webHidden/>
              </w:rPr>
              <w:instrText xml:space="preserve"> PAGEREF _Toc338155336 \h </w:instrText>
            </w:r>
            <w:r>
              <w:rPr>
                <w:noProof/>
                <w:webHidden/>
              </w:rPr>
            </w:r>
            <w:r>
              <w:rPr>
                <w:noProof/>
                <w:webHidden/>
              </w:rPr>
              <w:fldChar w:fldCharType="separate"/>
            </w:r>
            <w:r>
              <w:rPr>
                <w:noProof/>
                <w:webHidden/>
              </w:rPr>
              <w:t>671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37" w:history="1">
            <w:r w:rsidRPr="00B5273E">
              <w:rPr>
                <w:rStyle w:val="Hyperlink"/>
                <w:noProof/>
              </w:rPr>
              <w:t>425.1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_Toc338155337 \h </w:instrText>
            </w:r>
            <w:r>
              <w:rPr>
                <w:noProof/>
                <w:webHidden/>
              </w:rPr>
            </w:r>
            <w:r>
              <w:rPr>
                <w:noProof/>
                <w:webHidden/>
              </w:rPr>
              <w:fldChar w:fldCharType="separate"/>
            </w:r>
            <w:r>
              <w:rPr>
                <w:noProof/>
                <w:webHidden/>
              </w:rPr>
              <w:t>671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38" w:history="1">
            <w:r w:rsidRPr="00B5273E">
              <w:rPr>
                <w:rStyle w:val="Hyperlink"/>
                <w:noProof/>
              </w:rPr>
              <w:t>425.1.1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_Toc338155338 \h </w:instrText>
            </w:r>
            <w:r>
              <w:rPr>
                <w:noProof/>
                <w:webHidden/>
              </w:rPr>
            </w:r>
            <w:r>
              <w:rPr>
                <w:noProof/>
                <w:webHidden/>
              </w:rPr>
              <w:fldChar w:fldCharType="separate"/>
            </w:r>
            <w:r>
              <w:rPr>
                <w:noProof/>
                <w:webHidden/>
              </w:rPr>
              <w:t>671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39" w:history="1">
            <w:r w:rsidRPr="00B5273E">
              <w:rPr>
                <w:rStyle w:val="Hyperlink"/>
                <w:noProof/>
              </w:rPr>
              <w:t>425.1.2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_Toc338155339 \h </w:instrText>
            </w:r>
            <w:r>
              <w:rPr>
                <w:noProof/>
                <w:webHidden/>
              </w:rPr>
            </w:r>
            <w:r>
              <w:rPr>
                <w:noProof/>
                <w:webHidden/>
              </w:rPr>
              <w:fldChar w:fldCharType="separate"/>
            </w:r>
            <w:r>
              <w:rPr>
                <w:noProof/>
                <w:webHidden/>
              </w:rPr>
              <w:t>671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40" w:history="1">
            <w:r w:rsidRPr="00B5273E">
              <w:rPr>
                <w:rStyle w:val="Hyperlink"/>
                <w:caps/>
                <w:noProof/>
              </w:rPr>
              <w:t>426</w:t>
            </w:r>
            <w:r>
              <w:rPr>
                <w:rFonts w:eastAsiaTheme="minorEastAsia"/>
                <w:noProof/>
              </w:rPr>
              <w:tab/>
            </w:r>
            <w:r w:rsidRPr="00B5273E">
              <w:rPr>
                <w:rStyle w:val="Hyperlink"/>
                <w:noProof/>
              </w:rPr>
              <w:t>fn_GetAgencyFundAdminsteringAgencyNumber</w:t>
            </w:r>
            <w:r>
              <w:rPr>
                <w:noProof/>
                <w:webHidden/>
              </w:rPr>
              <w:tab/>
            </w:r>
            <w:r>
              <w:rPr>
                <w:noProof/>
                <w:webHidden/>
              </w:rPr>
              <w:fldChar w:fldCharType="begin"/>
            </w:r>
            <w:r>
              <w:rPr>
                <w:noProof/>
                <w:webHidden/>
              </w:rPr>
              <w:instrText xml:space="preserve"> PAGEREF _Toc338155340 \h </w:instrText>
            </w:r>
            <w:r>
              <w:rPr>
                <w:noProof/>
                <w:webHidden/>
              </w:rPr>
            </w:r>
            <w:r>
              <w:rPr>
                <w:noProof/>
                <w:webHidden/>
              </w:rPr>
              <w:fldChar w:fldCharType="separate"/>
            </w:r>
            <w:r>
              <w:rPr>
                <w:noProof/>
                <w:webHidden/>
              </w:rPr>
              <w:t>672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41" w:history="1">
            <w:r w:rsidRPr="00B5273E">
              <w:rPr>
                <w:rStyle w:val="Hyperlink"/>
                <w:noProof/>
              </w:rPr>
              <w:t>426.1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_Toc338155341 \h </w:instrText>
            </w:r>
            <w:r>
              <w:rPr>
                <w:noProof/>
                <w:webHidden/>
              </w:rPr>
            </w:r>
            <w:r>
              <w:rPr>
                <w:noProof/>
                <w:webHidden/>
              </w:rPr>
              <w:fldChar w:fldCharType="separate"/>
            </w:r>
            <w:r>
              <w:rPr>
                <w:noProof/>
                <w:webHidden/>
              </w:rPr>
              <w:t>672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42" w:history="1">
            <w:r w:rsidRPr="00B5273E">
              <w:rPr>
                <w:rStyle w:val="Hyperlink"/>
                <w:noProof/>
              </w:rPr>
              <w:t>426.1.1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_Toc338155342 \h </w:instrText>
            </w:r>
            <w:r>
              <w:rPr>
                <w:noProof/>
                <w:webHidden/>
              </w:rPr>
            </w:r>
            <w:r>
              <w:rPr>
                <w:noProof/>
                <w:webHidden/>
              </w:rPr>
              <w:fldChar w:fldCharType="separate"/>
            </w:r>
            <w:r>
              <w:rPr>
                <w:noProof/>
                <w:webHidden/>
              </w:rPr>
              <w:t>672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43" w:history="1">
            <w:r w:rsidRPr="00B5273E">
              <w:rPr>
                <w:rStyle w:val="Hyperlink"/>
                <w:noProof/>
              </w:rPr>
              <w:t>426.1.2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_Toc338155343 \h </w:instrText>
            </w:r>
            <w:r>
              <w:rPr>
                <w:noProof/>
                <w:webHidden/>
              </w:rPr>
            </w:r>
            <w:r>
              <w:rPr>
                <w:noProof/>
                <w:webHidden/>
              </w:rPr>
              <w:fldChar w:fldCharType="separate"/>
            </w:r>
            <w:r>
              <w:rPr>
                <w:noProof/>
                <w:webHidden/>
              </w:rPr>
              <w:t>672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44" w:history="1">
            <w:r w:rsidRPr="00B5273E">
              <w:rPr>
                <w:rStyle w:val="Hyperlink"/>
                <w:caps/>
                <w:noProof/>
              </w:rPr>
              <w:t>427</w:t>
            </w:r>
            <w:r>
              <w:rPr>
                <w:rFonts w:eastAsiaTheme="minorEastAsia"/>
                <w:noProof/>
              </w:rPr>
              <w:tab/>
            </w:r>
            <w:r w:rsidRPr="00B5273E">
              <w:rPr>
                <w:rStyle w:val="Hyperlink"/>
                <w:noProof/>
              </w:rPr>
              <w:t>fn_GetAgencyFundAdminsteringAgencyNumberRecursive</w:t>
            </w:r>
            <w:r>
              <w:rPr>
                <w:noProof/>
                <w:webHidden/>
              </w:rPr>
              <w:tab/>
            </w:r>
            <w:r>
              <w:rPr>
                <w:noProof/>
                <w:webHidden/>
              </w:rPr>
              <w:fldChar w:fldCharType="begin"/>
            </w:r>
            <w:r>
              <w:rPr>
                <w:noProof/>
                <w:webHidden/>
              </w:rPr>
              <w:instrText xml:space="preserve"> PAGEREF _Toc338155344 \h </w:instrText>
            </w:r>
            <w:r>
              <w:rPr>
                <w:noProof/>
                <w:webHidden/>
              </w:rPr>
            </w:r>
            <w:r>
              <w:rPr>
                <w:noProof/>
                <w:webHidden/>
              </w:rPr>
              <w:fldChar w:fldCharType="separate"/>
            </w:r>
            <w:r>
              <w:rPr>
                <w:noProof/>
                <w:webHidden/>
              </w:rPr>
              <w:t>672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45" w:history="1">
            <w:r w:rsidRPr="00B5273E">
              <w:rPr>
                <w:rStyle w:val="Hyperlink"/>
                <w:noProof/>
              </w:rPr>
              <w:t>427.1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_Toc338155345 \h </w:instrText>
            </w:r>
            <w:r>
              <w:rPr>
                <w:noProof/>
                <w:webHidden/>
              </w:rPr>
            </w:r>
            <w:r>
              <w:rPr>
                <w:noProof/>
                <w:webHidden/>
              </w:rPr>
              <w:fldChar w:fldCharType="separate"/>
            </w:r>
            <w:r>
              <w:rPr>
                <w:noProof/>
                <w:webHidden/>
              </w:rPr>
              <w:t>672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46" w:history="1">
            <w:r w:rsidRPr="00B5273E">
              <w:rPr>
                <w:rStyle w:val="Hyperlink"/>
                <w:noProof/>
              </w:rPr>
              <w:t>427.1.1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_Toc338155346 \h </w:instrText>
            </w:r>
            <w:r>
              <w:rPr>
                <w:noProof/>
                <w:webHidden/>
              </w:rPr>
            </w:r>
            <w:r>
              <w:rPr>
                <w:noProof/>
                <w:webHidden/>
              </w:rPr>
              <w:fldChar w:fldCharType="separate"/>
            </w:r>
            <w:r>
              <w:rPr>
                <w:noProof/>
                <w:webHidden/>
              </w:rPr>
              <w:t>672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47" w:history="1">
            <w:r w:rsidRPr="00B5273E">
              <w:rPr>
                <w:rStyle w:val="Hyperlink"/>
                <w:noProof/>
              </w:rPr>
              <w:t>427.1.2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_Toc338155347 \h </w:instrText>
            </w:r>
            <w:r>
              <w:rPr>
                <w:noProof/>
                <w:webHidden/>
              </w:rPr>
            </w:r>
            <w:r>
              <w:rPr>
                <w:noProof/>
                <w:webHidden/>
              </w:rPr>
              <w:fldChar w:fldCharType="separate"/>
            </w:r>
            <w:r>
              <w:rPr>
                <w:noProof/>
                <w:webHidden/>
              </w:rPr>
              <w:t>673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48" w:history="1">
            <w:r w:rsidRPr="00B5273E">
              <w:rPr>
                <w:rStyle w:val="Hyperlink"/>
                <w:caps/>
                <w:noProof/>
              </w:rPr>
              <w:t>428</w:t>
            </w:r>
            <w:r>
              <w:rPr>
                <w:rFonts w:eastAsiaTheme="minorEastAsia"/>
                <w:noProof/>
              </w:rPr>
              <w:tab/>
            </w:r>
            <w:r w:rsidRPr="00B5273E">
              <w:rPr>
                <w:rStyle w:val="Hyperlink"/>
                <w:noProof/>
              </w:rPr>
              <w:t>fn_GetAgencyFundAmountStatistics</w:t>
            </w:r>
            <w:r>
              <w:rPr>
                <w:noProof/>
                <w:webHidden/>
              </w:rPr>
              <w:tab/>
            </w:r>
            <w:r>
              <w:rPr>
                <w:noProof/>
                <w:webHidden/>
              </w:rPr>
              <w:fldChar w:fldCharType="begin"/>
            </w:r>
            <w:r>
              <w:rPr>
                <w:noProof/>
                <w:webHidden/>
              </w:rPr>
              <w:instrText xml:space="preserve"> PAGEREF _Toc338155348 \h </w:instrText>
            </w:r>
            <w:r>
              <w:rPr>
                <w:noProof/>
                <w:webHidden/>
              </w:rPr>
            </w:r>
            <w:r>
              <w:rPr>
                <w:noProof/>
                <w:webHidden/>
              </w:rPr>
              <w:fldChar w:fldCharType="separate"/>
            </w:r>
            <w:r>
              <w:rPr>
                <w:noProof/>
                <w:webHidden/>
              </w:rPr>
              <w:t>673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49" w:history="1">
            <w:r w:rsidRPr="00B5273E">
              <w:rPr>
                <w:rStyle w:val="Hyperlink"/>
                <w:noProof/>
              </w:rPr>
              <w:t>428.1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_Toc338155349 \h </w:instrText>
            </w:r>
            <w:r>
              <w:rPr>
                <w:noProof/>
                <w:webHidden/>
              </w:rPr>
            </w:r>
            <w:r>
              <w:rPr>
                <w:noProof/>
                <w:webHidden/>
              </w:rPr>
              <w:fldChar w:fldCharType="separate"/>
            </w:r>
            <w:r>
              <w:rPr>
                <w:noProof/>
                <w:webHidden/>
              </w:rPr>
              <w:t>673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50" w:history="1">
            <w:r w:rsidRPr="00B5273E">
              <w:rPr>
                <w:rStyle w:val="Hyperlink"/>
                <w:noProof/>
              </w:rPr>
              <w:t>428.1.1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_Toc338155350 \h </w:instrText>
            </w:r>
            <w:r>
              <w:rPr>
                <w:noProof/>
                <w:webHidden/>
              </w:rPr>
            </w:r>
            <w:r>
              <w:rPr>
                <w:noProof/>
                <w:webHidden/>
              </w:rPr>
              <w:fldChar w:fldCharType="separate"/>
            </w:r>
            <w:r>
              <w:rPr>
                <w:noProof/>
                <w:webHidden/>
              </w:rPr>
              <w:t>673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51" w:history="1">
            <w:r w:rsidRPr="00B5273E">
              <w:rPr>
                <w:rStyle w:val="Hyperlink"/>
                <w:noProof/>
              </w:rPr>
              <w:t>428.1.2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_Toc338155351 \h </w:instrText>
            </w:r>
            <w:r>
              <w:rPr>
                <w:noProof/>
                <w:webHidden/>
              </w:rPr>
            </w:r>
            <w:r>
              <w:rPr>
                <w:noProof/>
                <w:webHidden/>
              </w:rPr>
              <w:fldChar w:fldCharType="separate"/>
            </w:r>
            <w:r>
              <w:rPr>
                <w:noProof/>
                <w:webHidden/>
              </w:rPr>
              <w:t>674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52" w:history="1">
            <w:r w:rsidRPr="00B5273E">
              <w:rPr>
                <w:rStyle w:val="Hyperlink"/>
                <w:caps/>
                <w:noProof/>
              </w:rPr>
              <w:t>429</w:t>
            </w:r>
            <w:r>
              <w:rPr>
                <w:rFonts w:eastAsiaTheme="minorEastAsia"/>
                <w:noProof/>
              </w:rPr>
              <w:tab/>
            </w:r>
            <w:r w:rsidRPr="00B5273E">
              <w:rPr>
                <w:rStyle w:val="Hyperlink"/>
                <w:noProof/>
              </w:rPr>
              <w:t>fn_GetAgencyFundPackageLifecycleAttribute</w:t>
            </w:r>
            <w:r>
              <w:rPr>
                <w:noProof/>
                <w:webHidden/>
              </w:rPr>
              <w:tab/>
            </w:r>
            <w:r>
              <w:rPr>
                <w:noProof/>
                <w:webHidden/>
              </w:rPr>
              <w:fldChar w:fldCharType="begin"/>
            </w:r>
            <w:r>
              <w:rPr>
                <w:noProof/>
                <w:webHidden/>
              </w:rPr>
              <w:instrText xml:space="preserve"> PAGEREF _Toc338155352 \h </w:instrText>
            </w:r>
            <w:r>
              <w:rPr>
                <w:noProof/>
                <w:webHidden/>
              </w:rPr>
            </w:r>
            <w:r>
              <w:rPr>
                <w:noProof/>
                <w:webHidden/>
              </w:rPr>
              <w:fldChar w:fldCharType="separate"/>
            </w:r>
            <w:r>
              <w:rPr>
                <w:noProof/>
                <w:webHidden/>
              </w:rPr>
              <w:t>674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53" w:history="1">
            <w:r w:rsidRPr="00B5273E">
              <w:rPr>
                <w:rStyle w:val="Hyperlink"/>
                <w:noProof/>
              </w:rPr>
              <w:t>429.1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_Toc338155353 \h </w:instrText>
            </w:r>
            <w:r>
              <w:rPr>
                <w:noProof/>
                <w:webHidden/>
              </w:rPr>
            </w:r>
            <w:r>
              <w:rPr>
                <w:noProof/>
                <w:webHidden/>
              </w:rPr>
              <w:fldChar w:fldCharType="separate"/>
            </w:r>
            <w:r>
              <w:rPr>
                <w:noProof/>
                <w:webHidden/>
              </w:rPr>
              <w:t>674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54" w:history="1">
            <w:r w:rsidRPr="00B5273E">
              <w:rPr>
                <w:rStyle w:val="Hyperlink"/>
                <w:noProof/>
              </w:rPr>
              <w:t>429.1.1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_Toc338155354 \h </w:instrText>
            </w:r>
            <w:r>
              <w:rPr>
                <w:noProof/>
                <w:webHidden/>
              </w:rPr>
            </w:r>
            <w:r>
              <w:rPr>
                <w:noProof/>
                <w:webHidden/>
              </w:rPr>
              <w:fldChar w:fldCharType="separate"/>
            </w:r>
            <w:r>
              <w:rPr>
                <w:noProof/>
                <w:webHidden/>
              </w:rPr>
              <w:t>674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55" w:history="1">
            <w:r w:rsidRPr="00B5273E">
              <w:rPr>
                <w:rStyle w:val="Hyperlink"/>
                <w:noProof/>
              </w:rPr>
              <w:t>429.1.2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_Toc338155355 \h </w:instrText>
            </w:r>
            <w:r>
              <w:rPr>
                <w:noProof/>
                <w:webHidden/>
              </w:rPr>
            </w:r>
            <w:r>
              <w:rPr>
                <w:noProof/>
                <w:webHidden/>
              </w:rPr>
              <w:fldChar w:fldCharType="separate"/>
            </w:r>
            <w:r>
              <w:rPr>
                <w:noProof/>
                <w:webHidden/>
              </w:rPr>
              <w:t>674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56" w:history="1">
            <w:r w:rsidRPr="00B5273E">
              <w:rPr>
                <w:rStyle w:val="Hyperlink"/>
                <w:caps/>
                <w:noProof/>
              </w:rPr>
              <w:t>430</w:t>
            </w:r>
            <w:r>
              <w:rPr>
                <w:rFonts w:eastAsiaTheme="minorEastAsia"/>
                <w:noProof/>
              </w:rPr>
              <w:tab/>
            </w:r>
            <w:r w:rsidRPr="00B5273E">
              <w:rPr>
                <w:rStyle w:val="Hyperlink"/>
                <w:noProof/>
              </w:rPr>
              <w:t>fn_GetAgencyGroupAttribute</w:t>
            </w:r>
            <w:r>
              <w:rPr>
                <w:noProof/>
                <w:webHidden/>
              </w:rPr>
              <w:tab/>
            </w:r>
            <w:r>
              <w:rPr>
                <w:noProof/>
                <w:webHidden/>
              </w:rPr>
              <w:fldChar w:fldCharType="begin"/>
            </w:r>
            <w:r>
              <w:rPr>
                <w:noProof/>
                <w:webHidden/>
              </w:rPr>
              <w:instrText xml:space="preserve"> PAGEREF _Toc338155356 \h </w:instrText>
            </w:r>
            <w:r>
              <w:rPr>
                <w:noProof/>
                <w:webHidden/>
              </w:rPr>
            </w:r>
            <w:r>
              <w:rPr>
                <w:noProof/>
                <w:webHidden/>
              </w:rPr>
              <w:fldChar w:fldCharType="separate"/>
            </w:r>
            <w:r>
              <w:rPr>
                <w:noProof/>
                <w:webHidden/>
              </w:rPr>
              <w:t>675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57" w:history="1">
            <w:r w:rsidRPr="00B5273E">
              <w:rPr>
                <w:rStyle w:val="Hyperlink"/>
                <w:noProof/>
              </w:rPr>
              <w:t>430.1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_Toc338155357 \h </w:instrText>
            </w:r>
            <w:r>
              <w:rPr>
                <w:noProof/>
                <w:webHidden/>
              </w:rPr>
            </w:r>
            <w:r>
              <w:rPr>
                <w:noProof/>
                <w:webHidden/>
              </w:rPr>
              <w:fldChar w:fldCharType="separate"/>
            </w:r>
            <w:r>
              <w:rPr>
                <w:noProof/>
                <w:webHidden/>
              </w:rPr>
              <w:t>675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58" w:history="1">
            <w:r w:rsidRPr="00B5273E">
              <w:rPr>
                <w:rStyle w:val="Hyperlink"/>
                <w:noProof/>
              </w:rPr>
              <w:t>430.1.1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_Toc338155358 \h </w:instrText>
            </w:r>
            <w:r>
              <w:rPr>
                <w:noProof/>
                <w:webHidden/>
              </w:rPr>
            </w:r>
            <w:r>
              <w:rPr>
                <w:noProof/>
                <w:webHidden/>
              </w:rPr>
              <w:fldChar w:fldCharType="separate"/>
            </w:r>
            <w:r>
              <w:rPr>
                <w:noProof/>
                <w:webHidden/>
              </w:rPr>
              <w:t>675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59" w:history="1">
            <w:r w:rsidRPr="00B5273E">
              <w:rPr>
                <w:rStyle w:val="Hyperlink"/>
                <w:noProof/>
              </w:rPr>
              <w:t>430.1.2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_Toc338155359 \h </w:instrText>
            </w:r>
            <w:r>
              <w:rPr>
                <w:noProof/>
                <w:webHidden/>
              </w:rPr>
            </w:r>
            <w:r>
              <w:rPr>
                <w:noProof/>
                <w:webHidden/>
              </w:rPr>
              <w:fldChar w:fldCharType="separate"/>
            </w:r>
            <w:r>
              <w:rPr>
                <w:noProof/>
                <w:webHidden/>
              </w:rPr>
              <w:t>675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60" w:history="1">
            <w:r w:rsidRPr="00B5273E">
              <w:rPr>
                <w:rStyle w:val="Hyperlink"/>
                <w:caps/>
                <w:noProof/>
              </w:rPr>
              <w:t>431</w:t>
            </w:r>
            <w:r>
              <w:rPr>
                <w:rFonts w:eastAsiaTheme="minorEastAsia"/>
                <w:noProof/>
              </w:rPr>
              <w:tab/>
            </w:r>
            <w:r w:rsidRPr="00B5273E">
              <w:rPr>
                <w:rStyle w:val="Hyperlink"/>
                <w:noProof/>
              </w:rPr>
              <w:t>fn_GetAgencyGroupName</w:t>
            </w:r>
            <w:r>
              <w:rPr>
                <w:noProof/>
                <w:webHidden/>
              </w:rPr>
              <w:tab/>
            </w:r>
            <w:r>
              <w:rPr>
                <w:noProof/>
                <w:webHidden/>
              </w:rPr>
              <w:fldChar w:fldCharType="begin"/>
            </w:r>
            <w:r>
              <w:rPr>
                <w:noProof/>
                <w:webHidden/>
              </w:rPr>
              <w:instrText xml:space="preserve"> PAGEREF _Toc338155360 \h </w:instrText>
            </w:r>
            <w:r>
              <w:rPr>
                <w:noProof/>
                <w:webHidden/>
              </w:rPr>
            </w:r>
            <w:r>
              <w:rPr>
                <w:noProof/>
                <w:webHidden/>
              </w:rPr>
              <w:fldChar w:fldCharType="separate"/>
            </w:r>
            <w:r>
              <w:rPr>
                <w:noProof/>
                <w:webHidden/>
              </w:rPr>
              <w:t>675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61" w:history="1">
            <w:r w:rsidRPr="00B5273E">
              <w:rPr>
                <w:rStyle w:val="Hyperlink"/>
                <w:noProof/>
              </w:rPr>
              <w:t>431.1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_Toc338155361 \h </w:instrText>
            </w:r>
            <w:r>
              <w:rPr>
                <w:noProof/>
                <w:webHidden/>
              </w:rPr>
            </w:r>
            <w:r>
              <w:rPr>
                <w:noProof/>
                <w:webHidden/>
              </w:rPr>
              <w:fldChar w:fldCharType="separate"/>
            </w:r>
            <w:r>
              <w:rPr>
                <w:noProof/>
                <w:webHidden/>
              </w:rPr>
              <w:t>675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62" w:history="1">
            <w:r w:rsidRPr="00B5273E">
              <w:rPr>
                <w:rStyle w:val="Hyperlink"/>
                <w:noProof/>
              </w:rPr>
              <w:t>431.1.1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_Toc338155362 \h </w:instrText>
            </w:r>
            <w:r>
              <w:rPr>
                <w:noProof/>
                <w:webHidden/>
              </w:rPr>
            </w:r>
            <w:r>
              <w:rPr>
                <w:noProof/>
                <w:webHidden/>
              </w:rPr>
              <w:fldChar w:fldCharType="separate"/>
            </w:r>
            <w:r>
              <w:rPr>
                <w:noProof/>
                <w:webHidden/>
              </w:rPr>
              <w:t>676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63" w:history="1">
            <w:r w:rsidRPr="00B5273E">
              <w:rPr>
                <w:rStyle w:val="Hyperlink"/>
                <w:noProof/>
              </w:rPr>
              <w:t>431.1.2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_Toc338155363 \h </w:instrText>
            </w:r>
            <w:r>
              <w:rPr>
                <w:noProof/>
                <w:webHidden/>
              </w:rPr>
            </w:r>
            <w:r>
              <w:rPr>
                <w:noProof/>
                <w:webHidden/>
              </w:rPr>
              <w:fldChar w:fldCharType="separate"/>
            </w:r>
            <w:r>
              <w:rPr>
                <w:noProof/>
                <w:webHidden/>
              </w:rPr>
              <w:t>676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64" w:history="1">
            <w:r w:rsidRPr="00B5273E">
              <w:rPr>
                <w:rStyle w:val="Hyperlink"/>
                <w:caps/>
                <w:noProof/>
              </w:rPr>
              <w:t>432</w:t>
            </w:r>
            <w:r>
              <w:rPr>
                <w:rFonts w:eastAsiaTheme="minorEastAsia"/>
                <w:noProof/>
              </w:rPr>
              <w:tab/>
            </w:r>
            <w:r w:rsidRPr="00B5273E">
              <w:rPr>
                <w:rStyle w:val="Hyperlink"/>
                <w:noProof/>
              </w:rPr>
              <w:t>fn_GetAgencyManager</w:t>
            </w:r>
            <w:r>
              <w:rPr>
                <w:noProof/>
                <w:webHidden/>
              </w:rPr>
              <w:tab/>
            </w:r>
            <w:r>
              <w:rPr>
                <w:noProof/>
                <w:webHidden/>
              </w:rPr>
              <w:fldChar w:fldCharType="begin"/>
            </w:r>
            <w:r>
              <w:rPr>
                <w:noProof/>
                <w:webHidden/>
              </w:rPr>
              <w:instrText xml:space="preserve"> PAGEREF _Toc338155364 \h </w:instrText>
            </w:r>
            <w:r>
              <w:rPr>
                <w:noProof/>
                <w:webHidden/>
              </w:rPr>
            </w:r>
            <w:r>
              <w:rPr>
                <w:noProof/>
                <w:webHidden/>
              </w:rPr>
              <w:fldChar w:fldCharType="separate"/>
            </w:r>
            <w:r>
              <w:rPr>
                <w:noProof/>
                <w:webHidden/>
              </w:rPr>
              <w:t>676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65" w:history="1">
            <w:r w:rsidRPr="00B5273E">
              <w:rPr>
                <w:rStyle w:val="Hyperlink"/>
                <w:noProof/>
              </w:rPr>
              <w:t>432.1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_Toc338155365 \h </w:instrText>
            </w:r>
            <w:r>
              <w:rPr>
                <w:noProof/>
                <w:webHidden/>
              </w:rPr>
            </w:r>
            <w:r>
              <w:rPr>
                <w:noProof/>
                <w:webHidden/>
              </w:rPr>
              <w:fldChar w:fldCharType="separate"/>
            </w:r>
            <w:r>
              <w:rPr>
                <w:noProof/>
                <w:webHidden/>
              </w:rPr>
              <w:t>676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66" w:history="1">
            <w:r w:rsidRPr="00B5273E">
              <w:rPr>
                <w:rStyle w:val="Hyperlink"/>
                <w:noProof/>
              </w:rPr>
              <w:t>432.1.1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_Toc338155366 \h </w:instrText>
            </w:r>
            <w:r>
              <w:rPr>
                <w:noProof/>
                <w:webHidden/>
              </w:rPr>
            </w:r>
            <w:r>
              <w:rPr>
                <w:noProof/>
                <w:webHidden/>
              </w:rPr>
              <w:fldChar w:fldCharType="separate"/>
            </w:r>
            <w:r>
              <w:rPr>
                <w:noProof/>
                <w:webHidden/>
              </w:rPr>
              <w:t>676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67" w:history="1">
            <w:r w:rsidRPr="00B5273E">
              <w:rPr>
                <w:rStyle w:val="Hyperlink"/>
                <w:noProof/>
              </w:rPr>
              <w:t>432.1.2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_Toc338155367 \h </w:instrText>
            </w:r>
            <w:r>
              <w:rPr>
                <w:noProof/>
                <w:webHidden/>
              </w:rPr>
            </w:r>
            <w:r>
              <w:rPr>
                <w:noProof/>
                <w:webHidden/>
              </w:rPr>
              <w:fldChar w:fldCharType="separate"/>
            </w:r>
            <w:r>
              <w:rPr>
                <w:noProof/>
                <w:webHidden/>
              </w:rPr>
              <w:t>676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68" w:history="1">
            <w:r w:rsidRPr="00B5273E">
              <w:rPr>
                <w:rStyle w:val="Hyperlink"/>
                <w:caps/>
                <w:noProof/>
              </w:rPr>
              <w:t>433</w:t>
            </w:r>
            <w:r>
              <w:rPr>
                <w:rFonts w:eastAsiaTheme="minorEastAsia"/>
                <w:noProof/>
              </w:rPr>
              <w:tab/>
            </w:r>
            <w:r w:rsidRPr="00B5273E">
              <w:rPr>
                <w:rStyle w:val="Hyperlink"/>
                <w:noProof/>
              </w:rPr>
              <w:t>fn_GetAgencyName</w:t>
            </w:r>
            <w:r>
              <w:rPr>
                <w:noProof/>
                <w:webHidden/>
              </w:rPr>
              <w:tab/>
            </w:r>
            <w:r>
              <w:rPr>
                <w:noProof/>
                <w:webHidden/>
              </w:rPr>
              <w:fldChar w:fldCharType="begin"/>
            </w:r>
            <w:r>
              <w:rPr>
                <w:noProof/>
                <w:webHidden/>
              </w:rPr>
              <w:instrText xml:space="preserve"> PAGEREF _Toc338155368 \h </w:instrText>
            </w:r>
            <w:r>
              <w:rPr>
                <w:noProof/>
                <w:webHidden/>
              </w:rPr>
            </w:r>
            <w:r>
              <w:rPr>
                <w:noProof/>
                <w:webHidden/>
              </w:rPr>
              <w:fldChar w:fldCharType="separate"/>
            </w:r>
            <w:r>
              <w:rPr>
                <w:noProof/>
                <w:webHidden/>
              </w:rPr>
              <w:t>676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69" w:history="1">
            <w:r w:rsidRPr="00B5273E">
              <w:rPr>
                <w:rStyle w:val="Hyperlink"/>
                <w:noProof/>
              </w:rPr>
              <w:t>433.1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_Toc338155369 \h </w:instrText>
            </w:r>
            <w:r>
              <w:rPr>
                <w:noProof/>
                <w:webHidden/>
              </w:rPr>
            </w:r>
            <w:r>
              <w:rPr>
                <w:noProof/>
                <w:webHidden/>
              </w:rPr>
              <w:fldChar w:fldCharType="separate"/>
            </w:r>
            <w:r>
              <w:rPr>
                <w:noProof/>
                <w:webHidden/>
              </w:rPr>
              <w:t>676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70" w:history="1">
            <w:r w:rsidRPr="00B5273E">
              <w:rPr>
                <w:rStyle w:val="Hyperlink"/>
                <w:noProof/>
              </w:rPr>
              <w:t>433.1.1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_Toc338155370 \h </w:instrText>
            </w:r>
            <w:r>
              <w:rPr>
                <w:noProof/>
                <w:webHidden/>
              </w:rPr>
            </w:r>
            <w:r>
              <w:rPr>
                <w:noProof/>
                <w:webHidden/>
              </w:rPr>
              <w:fldChar w:fldCharType="separate"/>
            </w:r>
            <w:r>
              <w:rPr>
                <w:noProof/>
                <w:webHidden/>
              </w:rPr>
              <w:t>677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71" w:history="1">
            <w:r w:rsidRPr="00B5273E">
              <w:rPr>
                <w:rStyle w:val="Hyperlink"/>
                <w:noProof/>
              </w:rPr>
              <w:t>433.1.2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_Toc338155371 \h </w:instrText>
            </w:r>
            <w:r>
              <w:rPr>
                <w:noProof/>
                <w:webHidden/>
              </w:rPr>
            </w:r>
            <w:r>
              <w:rPr>
                <w:noProof/>
                <w:webHidden/>
              </w:rPr>
              <w:fldChar w:fldCharType="separate"/>
            </w:r>
            <w:r>
              <w:rPr>
                <w:noProof/>
                <w:webHidden/>
              </w:rPr>
              <w:t>677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72" w:history="1">
            <w:r w:rsidRPr="00B5273E">
              <w:rPr>
                <w:rStyle w:val="Hyperlink"/>
                <w:caps/>
                <w:noProof/>
              </w:rPr>
              <w:t>434</w:t>
            </w:r>
            <w:r>
              <w:rPr>
                <w:rFonts w:eastAsiaTheme="minorEastAsia"/>
                <w:noProof/>
              </w:rPr>
              <w:tab/>
            </w:r>
            <w:r w:rsidRPr="00B5273E">
              <w:rPr>
                <w:rStyle w:val="Hyperlink"/>
                <w:noProof/>
              </w:rPr>
              <w:t>fn_GetApplicationConfigurationValue</w:t>
            </w:r>
            <w:r>
              <w:rPr>
                <w:noProof/>
                <w:webHidden/>
              </w:rPr>
              <w:tab/>
            </w:r>
            <w:r>
              <w:rPr>
                <w:noProof/>
                <w:webHidden/>
              </w:rPr>
              <w:fldChar w:fldCharType="begin"/>
            </w:r>
            <w:r>
              <w:rPr>
                <w:noProof/>
                <w:webHidden/>
              </w:rPr>
              <w:instrText xml:space="preserve"> PAGEREF _Toc338155372 \h </w:instrText>
            </w:r>
            <w:r>
              <w:rPr>
                <w:noProof/>
                <w:webHidden/>
              </w:rPr>
            </w:r>
            <w:r>
              <w:rPr>
                <w:noProof/>
                <w:webHidden/>
              </w:rPr>
              <w:fldChar w:fldCharType="separate"/>
            </w:r>
            <w:r>
              <w:rPr>
                <w:noProof/>
                <w:webHidden/>
              </w:rPr>
              <w:t>677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73" w:history="1">
            <w:r w:rsidRPr="00B5273E">
              <w:rPr>
                <w:rStyle w:val="Hyperlink"/>
                <w:noProof/>
              </w:rPr>
              <w:t>434.1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_Toc338155373 \h </w:instrText>
            </w:r>
            <w:r>
              <w:rPr>
                <w:noProof/>
                <w:webHidden/>
              </w:rPr>
            </w:r>
            <w:r>
              <w:rPr>
                <w:noProof/>
                <w:webHidden/>
              </w:rPr>
              <w:fldChar w:fldCharType="separate"/>
            </w:r>
            <w:r>
              <w:rPr>
                <w:noProof/>
                <w:webHidden/>
              </w:rPr>
              <w:t>677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74" w:history="1">
            <w:r w:rsidRPr="00B5273E">
              <w:rPr>
                <w:rStyle w:val="Hyperlink"/>
                <w:noProof/>
              </w:rPr>
              <w:t>434.1.1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_Toc338155374 \h </w:instrText>
            </w:r>
            <w:r>
              <w:rPr>
                <w:noProof/>
                <w:webHidden/>
              </w:rPr>
            </w:r>
            <w:r>
              <w:rPr>
                <w:noProof/>
                <w:webHidden/>
              </w:rPr>
              <w:fldChar w:fldCharType="separate"/>
            </w:r>
            <w:r>
              <w:rPr>
                <w:noProof/>
                <w:webHidden/>
              </w:rPr>
              <w:t>677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75" w:history="1">
            <w:r w:rsidRPr="00B5273E">
              <w:rPr>
                <w:rStyle w:val="Hyperlink"/>
                <w:noProof/>
              </w:rPr>
              <w:t>434.1.2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_Toc338155375 \h </w:instrText>
            </w:r>
            <w:r>
              <w:rPr>
                <w:noProof/>
                <w:webHidden/>
              </w:rPr>
            </w:r>
            <w:r>
              <w:rPr>
                <w:noProof/>
                <w:webHidden/>
              </w:rPr>
              <w:fldChar w:fldCharType="separate"/>
            </w:r>
            <w:r>
              <w:rPr>
                <w:noProof/>
                <w:webHidden/>
              </w:rPr>
              <w:t>677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76" w:history="1">
            <w:r w:rsidRPr="00B5273E">
              <w:rPr>
                <w:rStyle w:val="Hyperlink"/>
                <w:caps/>
                <w:noProof/>
              </w:rPr>
              <w:t>435</w:t>
            </w:r>
            <w:r>
              <w:rPr>
                <w:rFonts w:eastAsiaTheme="minorEastAsia"/>
                <w:noProof/>
              </w:rPr>
              <w:tab/>
            </w:r>
            <w:r w:rsidRPr="00B5273E">
              <w:rPr>
                <w:rStyle w:val="Hyperlink"/>
                <w:noProof/>
              </w:rPr>
              <w:t>fn_GetAssetDescription</w:t>
            </w:r>
            <w:r>
              <w:rPr>
                <w:noProof/>
                <w:webHidden/>
              </w:rPr>
              <w:tab/>
            </w:r>
            <w:r>
              <w:rPr>
                <w:noProof/>
                <w:webHidden/>
              </w:rPr>
              <w:fldChar w:fldCharType="begin"/>
            </w:r>
            <w:r>
              <w:rPr>
                <w:noProof/>
                <w:webHidden/>
              </w:rPr>
              <w:instrText xml:space="preserve"> PAGEREF _Toc338155376 \h </w:instrText>
            </w:r>
            <w:r>
              <w:rPr>
                <w:noProof/>
                <w:webHidden/>
              </w:rPr>
            </w:r>
            <w:r>
              <w:rPr>
                <w:noProof/>
                <w:webHidden/>
              </w:rPr>
              <w:fldChar w:fldCharType="separate"/>
            </w:r>
            <w:r>
              <w:rPr>
                <w:noProof/>
                <w:webHidden/>
              </w:rPr>
              <w:t>678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77" w:history="1">
            <w:r w:rsidRPr="00B5273E">
              <w:rPr>
                <w:rStyle w:val="Hyperlink"/>
                <w:noProof/>
              </w:rPr>
              <w:t>435.1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_Toc338155377 \h </w:instrText>
            </w:r>
            <w:r>
              <w:rPr>
                <w:noProof/>
                <w:webHidden/>
              </w:rPr>
            </w:r>
            <w:r>
              <w:rPr>
                <w:noProof/>
                <w:webHidden/>
              </w:rPr>
              <w:fldChar w:fldCharType="separate"/>
            </w:r>
            <w:r>
              <w:rPr>
                <w:noProof/>
                <w:webHidden/>
              </w:rPr>
              <w:t>678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78" w:history="1">
            <w:r w:rsidRPr="00B5273E">
              <w:rPr>
                <w:rStyle w:val="Hyperlink"/>
                <w:noProof/>
              </w:rPr>
              <w:t>435.1.1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_Toc338155378 \h </w:instrText>
            </w:r>
            <w:r>
              <w:rPr>
                <w:noProof/>
                <w:webHidden/>
              </w:rPr>
            </w:r>
            <w:r>
              <w:rPr>
                <w:noProof/>
                <w:webHidden/>
              </w:rPr>
              <w:fldChar w:fldCharType="separate"/>
            </w:r>
            <w:r>
              <w:rPr>
                <w:noProof/>
                <w:webHidden/>
              </w:rPr>
              <w:t>678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79" w:history="1">
            <w:r w:rsidRPr="00B5273E">
              <w:rPr>
                <w:rStyle w:val="Hyperlink"/>
                <w:noProof/>
              </w:rPr>
              <w:t>435.1.2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_Toc338155379 \h </w:instrText>
            </w:r>
            <w:r>
              <w:rPr>
                <w:noProof/>
                <w:webHidden/>
              </w:rPr>
            </w:r>
            <w:r>
              <w:rPr>
                <w:noProof/>
                <w:webHidden/>
              </w:rPr>
              <w:fldChar w:fldCharType="separate"/>
            </w:r>
            <w:r>
              <w:rPr>
                <w:noProof/>
                <w:webHidden/>
              </w:rPr>
              <w:t>678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80" w:history="1">
            <w:r w:rsidRPr="00B5273E">
              <w:rPr>
                <w:rStyle w:val="Hyperlink"/>
                <w:caps/>
                <w:noProof/>
              </w:rPr>
              <w:t>436</w:t>
            </w:r>
            <w:r>
              <w:rPr>
                <w:rFonts w:eastAsiaTheme="minorEastAsia"/>
                <w:noProof/>
              </w:rPr>
              <w:tab/>
            </w:r>
            <w:r w:rsidRPr="00B5273E">
              <w:rPr>
                <w:rStyle w:val="Hyperlink"/>
                <w:noProof/>
              </w:rPr>
              <w:t>fn_GetBalancePriorYearNonsharedFundsCashReconciliation</w:t>
            </w:r>
            <w:r>
              <w:rPr>
                <w:noProof/>
                <w:webHidden/>
              </w:rPr>
              <w:tab/>
            </w:r>
            <w:r>
              <w:rPr>
                <w:noProof/>
                <w:webHidden/>
              </w:rPr>
              <w:fldChar w:fldCharType="begin"/>
            </w:r>
            <w:r>
              <w:rPr>
                <w:noProof/>
                <w:webHidden/>
              </w:rPr>
              <w:instrText xml:space="preserve"> PAGEREF _Toc338155380 \h </w:instrText>
            </w:r>
            <w:r>
              <w:rPr>
                <w:noProof/>
                <w:webHidden/>
              </w:rPr>
            </w:r>
            <w:r>
              <w:rPr>
                <w:noProof/>
                <w:webHidden/>
              </w:rPr>
              <w:fldChar w:fldCharType="separate"/>
            </w:r>
            <w:r>
              <w:rPr>
                <w:noProof/>
                <w:webHidden/>
              </w:rPr>
              <w:t>678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81" w:history="1">
            <w:r w:rsidRPr="00B5273E">
              <w:rPr>
                <w:rStyle w:val="Hyperlink"/>
                <w:noProof/>
              </w:rPr>
              <w:t>436.1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_Toc338155381 \h </w:instrText>
            </w:r>
            <w:r>
              <w:rPr>
                <w:noProof/>
                <w:webHidden/>
              </w:rPr>
            </w:r>
            <w:r>
              <w:rPr>
                <w:noProof/>
                <w:webHidden/>
              </w:rPr>
              <w:fldChar w:fldCharType="separate"/>
            </w:r>
            <w:r>
              <w:rPr>
                <w:noProof/>
                <w:webHidden/>
              </w:rPr>
              <w:t>678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82" w:history="1">
            <w:r w:rsidRPr="00B5273E">
              <w:rPr>
                <w:rStyle w:val="Hyperlink"/>
                <w:noProof/>
              </w:rPr>
              <w:t>436.1.1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_Toc338155382 \h </w:instrText>
            </w:r>
            <w:r>
              <w:rPr>
                <w:noProof/>
                <w:webHidden/>
              </w:rPr>
            </w:r>
            <w:r>
              <w:rPr>
                <w:noProof/>
                <w:webHidden/>
              </w:rPr>
              <w:fldChar w:fldCharType="separate"/>
            </w:r>
            <w:r>
              <w:rPr>
                <w:noProof/>
                <w:webHidden/>
              </w:rPr>
              <w:t>678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83" w:history="1">
            <w:r w:rsidRPr="00B5273E">
              <w:rPr>
                <w:rStyle w:val="Hyperlink"/>
                <w:noProof/>
              </w:rPr>
              <w:t>436.1.2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_Toc338155383 \h </w:instrText>
            </w:r>
            <w:r>
              <w:rPr>
                <w:noProof/>
                <w:webHidden/>
              </w:rPr>
            </w:r>
            <w:r>
              <w:rPr>
                <w:noProof/>
                <w:webHidden/>
              </w:rPr>
              <w:fldChar w:fldCharType="separate"/>
            </w:r>
            <w:r>
              <w:rPr>
                <w:noProof/>
                <w:webHidden/>
              </w:rPr>
              <w:t>679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84" w:history="1">
            <w:r w:rsidRPr="00B5273E">
              <w:rPr>
                <w:rStyle w:val="Hyperlink"/>
                <w:caps/>
                <w:noProof/>
              </w:rPr>
              <w:t>437</w:t>
            </w:r>
            <w:r>
              <w:rPr>
                <w:rFonts w:eastAsiaTheme="minorEastAsia"/>
                <w:noProof/>
              </w:rPr>
              <w:tab/>
            </w:r>
            <w:r w:rsidRPr="00B5273E">
              <w:rPr>
                <w:rStyle w:val="Hyperlink"/>
                <w:noProof/>
              </w:rPr>
              <w:t>fn_GetBalancePriorYearNonsharedFundsCashReconciliationNoRolledUp</w:t>
            </w:r>
            <w:r>
              <w:rPr>
                <w:noProof/>
                <w:webHidden/>
              </w:rPr>
              <w:tab/>
            </w:r>
            <w:r>
              <w:rPr>
                <w:noProof/>
                <w:webHidden/>
              </w:rPr>
              <w:fldChar w:fldCharType="begin"/>
            </w:r>
            <w:r>
              <w:rPr>
                <w:noProof/>
                <w:webHidden/>
              </w:rPr>
              <w:instrText xml:space="preserve"> PAGEREF _Toc338155384 \h </w:instrText>
            </w:r>
            <w:r>
              <w:rPr>
                <w:noProof/>
                <w:webHidden/>
              </w:rPr>
            </w:r>
            <w:r>
              <w:rPr>
                <w:noProof/>
                <w:webHidden/>
              </w:rPr>
              <w:fldChar w:fldCharType="separate"/>
            </w:r>
            <w:r>
              <w:rPr>
                <w:noProof/>
                <w:webHidden/>
              </w:rPr>
              <w:t>679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85" w:history="1">
            <w:r w:rsidRPr="00B5273E">
              <w:rPr>
                <w:rStyle w:val="Hyperlink"/>
                <w:noProof/>
              </w:rPr>
              <w:t>437.1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_Toc338155385 \h </w:instrText>
            </w:r>
            <w:r>
              <w:rPr>
                <w:noProof/>
                <w:webHidden/>
              </w:rPr>
            </w:r>
            <w:r>
              <w:rPr>
                <w:noProof/>
                <w:webHidden/>
              </w:rPr>
              <w:fldChar w:fldCharType="separate"/>
            </w:r>
            <w:r>
              <w:rPr>
                <w:noProof/>
                <w:webHidden/>
              </w:rPr>
              <w:t>679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86" w:history="1">
            <w:r w:rsidRPr="00B5273E">
              <w:rPr>
                <w:rStyle w:val="Hyperlink"/>
                <w:noProof/>
              </w:rPr>
              <w:t>437.1.1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_Toc338155386 \h </w:instrText>
            </w:r>
            <w:r>
              <w:rPr>
                <w:noProof/>
                <w:webHidden/>
              </w:rPr>
            </w:r>
            <w:r>
              <w:rPr>
                <w:noProof/>
                <w:webHidden/>
              </w:rPr>
              <w:fldChar w:fldCharType="separate"/>
            </w:r>
            <w:r>
              <w:rPr>
                <w:noProof/>
                <w:webHidden/>
              </w:rPr>
              <w:t>679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87" w:history="1">
            <w:r w:rsidRPr="00B5273E">
              <w:rPr>
                <w:rStyle w:val="Hyperlink"/>
                <w:noProof/>
              </w:rPr>
              <w:t>437.1.2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_Toc338155387 \h </w:instrText>
            </w:r>
            <w:r>
              <w:rPr>
                <w:noProof/>
                <w:webHidden/>
              </w:rPr>
            </w:r>
            <w:r>
              <w:rPr>
                <w:noProof/>
                <w:webHidden/>
              </w:rPr>
              <w:fldChar w:fldCharType="separate"/>
            </w:r>
            <w:r>
              <w:rPr>
                <w:noProof/>
                <w:webHidden/>
              </w:rPr>
              <w:t>680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88" w:history="1">
            <w:r w:rsidRPr="00B5273E">
              <w:rPr>
                <w:rStyle w:val="Hyperlink"/>
                <w:caps/>
                <w:noProof/>
              </w:rPr>
              <w:t>438</w:t>
            </w:r>
            <w:r>
              <w:rPr>
                <w:rFonts w:eastAsiaTheme="minorEastAsia"/>
                <w:noProof/>
              </w:rPr>
              <w:tab/>
            </w:r>
            <w:r w:rsidRPr="00B5273E">
              <w:rPr>
                <w:rStyle w:val="Hyperlink"/>
                <w:noProof/>
              </w:rPr>
              <w:t>fn_GetBalancePriorYearNonsharedFundsCashReconciliationRolledUp</w:t>
            </w:r>
            <w:r>
              <w:rPr>
                <w:noProof/>
                <w:webHidden/>
              </w:rPr>
              <w:tab/>
            </w:r>
            <w:r>
              <w:rPr>
                <w:noProof/>
                <w:webHidden/>
              </w:rPr>
              <w:fldChar w:fldCharType="begin"/>
            </w:r>
            <w:r>
              <w:rPr>
                <w:noProof/>
                <w:webHidden/>
              </w:rPr>
              <w:instrText xml:space="preserve"> PAGEREF _Toc338155388 \h </w:instrText>
            </w:r>
            <w:r>
              <w:rPr>
                <w:noProof/>
                <w:webHidden/>
              </w:rPr>
            </w:r>
            <w:r>
              <w:rPr>
                <w:noProof/>
                <w:webHidden/>
              </w:rPr>
              <w:fldChar w:fldCharType="separate"/>
            </w:r>
            <w:r>
              <w:rPr>
                <w:noProof/>
                <w:webHidden/>
              </w:rPr>
              <w:t>680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89" w:history="1">
            <w:r w:rsidRPr="00B5273E">
              <w:rPr>
                <w:rStyle w:val="Hyperlink"/>
                <w:noProof/>
              </w:rPr>
              <w:t>438.1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_Toc338155389 \h </w:instrText>
            </w:r>
            <w:r>
              <w:rPr>
                <w:noProof/>
                <w:webHidden/>
              </w:rPr>
            </w:r>
            <w:r>
              <w:rPr>
                <w:noProof/>
                <w:webHidden/>
              </w:rPr>
              <w:fldChar w:fldCharType="separate"/>
            </w:r>
            <w:r>
              <w:rPr>
                <w:noProof/>
                <w:webHidden/>
              </w:rPr>
              <w:t>680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90" w:history="1">
            <w:r w:rsidRPr="00B5273E">
              <w:rPr>
                <w:rStyle w:val="Hyperlink"/>
                <w:noProof/>
              </w:rPr>
              <w:t>438.1.1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_Toc338155390 \h </w:instrText>
            </w:r>
            <w:r>
              <w:rPr>
                <w:noProof/>
                <w:webHidden/>
              </w:rPr>
            </w:r>
            <w:r>
              <w:rPr>
                <w:noProof/>
                <w:webHidden/>
              </w:rPr>
              <w:fldChar w:fldCharType="separate"/>
            </w:r>
            <w:r>
              <w:rPr>
                <w:noProof/>
                <w:webHidden/>
              </w:rPr>
              <w:t>680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91" w:history="1">
            <w:r w:rsidRPr="00B5273E">
              <w:rPr>
                <w:rStyle w:val="Hyperlink"/>
                <w:noProof/>
              </w:rPr>
              <w:t>438.1.2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_Toc338155391 \h </w:instrText>
            </w:r>
            <w:r>
              <w:rPr>
                <w:noProof/>
                <w:webHidden/>
              </w:rPr>
            </w:r>
            <w:r>
              <w:rPr>
                <w:noProof/>
                <w:webHidden/>
              </w:rPr>
              <w:fldChar w:fldCharType="separate"/>
            </w:r>
            <w:r>
              <w:rPr>
                <w:noProof/>
                <w:webHidden/>
              </w:rPr>
              <w:t>681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92" w:history="1">
            <w:r w:rsidRPr="00B5273E">
              <w:rPr>
                <w:rStyle w:val="Hyperlink"/>
                <w:caps/>
                <w:noProof/>
              </w:rPr>
              <w:t>439</w:t>
            </w:r>
            <w:r>
              <w:rPr>
                <w:rFonts w:eastAsiaTheme="minorEastAsia"/>
                <w:noProof/>
              </w:rPr>
              <w:tab/>
            </w:r>
            <w:r w:rsidRPr="00B5273E">
              <w:rPr>
                <w:rStyle w:val="Hyperlink"/>
                <w:noProof/>
              </w:rPr>
              <w:t>fn_GetDeltaDifference</w:t>
            </w:r>
            <w:r>
              <w:rPr>
                <w:noProof/>
                <w:webHidden/>
              </w:rPr>
              <w:tab/>
            </w:r>
            <w:r>
              <w:rPr>
                <w:noProof/>
                <w:webHidden/>
              </w:rPr>
              <w:fldChar w:fldCharType="begin"/>
            </w:r>
            <w:r>
              <w:rPr>
                <w:noProof/>
                <w:webHidden/>
              </w:rPr>
              <w:instrText xml:space="preserve"> PAGEREF _Toc338155392 \h </w:instrText>
            </w:r>
            <w:r>
              <w:rPr>
                <w:noProof/>
                <w:webHidden/>
              </w:rPr>
            </w:r>
            <w:r>
              <w:rPr>
                <w:noProof/>
                <w:webHidden/>
              </w:rPr>
              <w:fldChar w:fldCharType="separate"/>
            </w:r>
            <w:r>
              <w:rPr>
                <w:noProof/>
                <w:webHidden/>
              </w:rPr>
              <w:t>681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93" w:history="1">
            <w:r w:rsidRPr="00B5273E">
              <w:rPr>
                <w:rStyle w:val="Hyperlink"/>
                <w:noProof/>
              </w:rPr>
              <w:t>439.1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_Toc338155393 \h </w:instrText>
            </w:r>
            <w:r>
              <w:rPr>
                <w:noProof/>
                <w:webHidden/>
              </w:rPr>
            </w:r>
            <w:r>
              <w:rPr>
                <w:noProof/>
                <w:webHidden/>
              </w:rPr>
              <w:fldChar w:fldCharType="separate"/>
            </w:r>
            <w:r>
              <w:rPr>
                <w:noProof/>
                <w:webHidden/>
              </w:rPr>
              <w:t>681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94" w:history="1">
            <w:r w:rsidRPr="00B5273E">
              <w:rPr>
                <w:rStyle w:val="Hyperlink"/>
                <w:noProof/>
              </w:rPr>
              <w:t>439.1.1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_Toc338155394 \h </w:instrText>
            </w:r>
            <w:r>
              <w:rPr>
                <w:noProof/>
                <w:webHidden/>
              </w:rPr>
            </w:r>
            <w:r>
              <w:rPr>
                <w:noProof/>
                <w:webHidden/>
              </w:rPr>
              <w:fldChar w:fldCharType="separate"/>
            </w:r>
            <w:r>
              <w:rPr>
                <w:noProof/>
                <w:webHidden/>
              </w:rPr>
              <w:t>681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95" w:history="1">
            <w:r w:rsidRPr="00B5273E">
              <w:rPr>
                <w:rStyle w:val="Hyperlink"/>
                <w:noProof/>
              </w:rPr>
              <w:t>439.1.2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_Toc338155395 \h </w:instrText>
            </w:r>
            <w:r>
              <w:rPr>
                <w:noProof/>
                <w:webHidden/>
              </w:rPr>
            </w:r>
            <w:r>
              <w:rPr>
                <w:noProof/>
                <w:webHidden/>
              </w:rPr>
              <w:fldChar w:fldCharType="separate"/>
            </w:r>
            <w:r>
              <w:rPr>
                <w:noProof/>
                <w:webHidden/>
              </w:rPr>
              <w:t>681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396" w:history="1">
            <w:r w:rsidRPr="00B5273E">
              <w:rPr>
                <w:rStyle w:val="Hyperlink"/>
                <w:caps/>
                <w:noProof/>
              </w:rPr>
              <w:t>440</w:t>
            </w:r>
            <w:r>
              <w:rPr>
                <w:rFonts w:eastAsiaTheme="minorEastAsia"/>
                <w:noProof/>
              </w:rPr>
              <w:tab/>
            </w:r>
            <w:r w:rsidRPr="00B5273E">
              <w:rPr>
                <w:rStyle w:val="Hyperlink"/>
                <w:noProof/>
              </w:rPr>
              <w:t>fn_GetDraftAdjustingEntrySumGuid</w:t>
            </w:r>
            <w:r>
              <w:rPr>
                <w:noProof/>
                <w:webHidden/>
              </w:rPr>
              <w:tab/>
            </w:r>
            <w:r>
              <w:rPr>
                <w:noProof/>
                <w:webHidden/>
              </w:rPr>
              <w:fldChar w:fldCharType="begin"/>
            </w:r>
            <w:r>
              <w:rPr>
                <w:noProof/>
                <w:webHidden/>
              </w:rPr>
              <w:instrText xml:space="preserve"> PAGEREF _Toc338155396 \h </w:instrText>
            </w:r>
            <w:r>
              <w:rPr>
                <w:noProof/>
                <w:webHidden/>
              </w:rPr>
            </w:r>
            <w:r>
              <w:rPr>
                <w:noProof/>
                <w:webHidden/>
              </w:rPr>
              <w:fldChar w:fldCharType="separate"/>
            </w:r>
            <w:r>
              <w:rPr>
                <w:noProof/>
                <w:webHidden/>
              </w:rPr>
              <w:t>681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397" w:history="1">
            <w:r w:rsidRPr="00B5273E">
              <w:rPr>
                <w:rStyle w:val="Hyperlink"/>
                <w:noProof/>
              </w:rPr>
              <w:t>440.1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_Toc338155397 \h </w:instrText>
            </w:r>
            <w:r>
              <w:rPr>
                <w:noProof/>
                <w:webHidden/>
              </w:rPr>
            </w:r>
            <w:r>
              <w:rPr>
                <w:noProof/>
                <w:webHidden/>
              </w:rPr>
              <w:fldChar w:fldCharType="separate"/>
            </w:r>
            <w:r>
              <w:rPr>
                <w:noProof/>
                <w:webHidden/>
              </w:rPr>
              <w:t>681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98" w:history="1">
            <w:r w:rsidRPr="00B5273E">
              <w:rPr>
                <w:rStyle w:val="Hyperlink"/>
                <w:noProof/>
              </w:rPr>
              <w:t>440.1.1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_Toc338155398 \h </w:instrText>
            </w:r>
            <w:r>
              <w:rPr>
                <w:noProof/>
                <w:webHidden/>
              </w:rPr>
            </w:r>
            <w:r>
              <w:rPr>
                <w:noProof/>
                <w:webHidden/>
              </w:rPr>
              <w:fldChar w:fldCharType="separate"/>
            </w:r>
            <w:r>
              <w:rPr>
                <w:noProof/>
                <w:webHidden/>
              </w:rPr>
              <w:t>682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399" w:history="1">
            <w:r w:rsidRPr="00B5273E">
              <w:rPr>
                <w:rStyle w:val="Hyperlink"/>
                <w:noProof/>
              </w:rPr>
              <w:t>440.1.2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_Toc338155399 \h </w:instrText>
            </w:r>
            <w:r>
              <w:rPr>
                <w:noProof/>
                <w:webHidden/>
              </w:rPr>
            </w:r>
            <w:r>
              <w:rPr>
                <w:noProof/>
                <w:webHidden/>
              </w:rPr>
              <w:fldChar w:fldCharType="separate"/>
            </w:r>
            <w:r>
              <w:rPr>
                <w:noProof/>
                <w:webHidden/>
              </w:rPr>
              <w:t>682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00" w:history="1">
            <w:r w:rsidRPr="00B5273E">
              <w:rPr>
                <w:rStyle w:val="Hyperlink"/>
                <w:caps/>
                <w:noProof/>
              </w:rPr>
              <w:t>441</w:t>
            </w:r>
            <w:r>
              <w:rPr>
                <w:rFonts w:eastAsiaTheme="minorEastAsia"/>
                <w:noProof/>
              </w:rPr>
              <w:tab/>
            </w:r>
            <w:r w:rsidRPr="00B5273E">
              <w:rPr>
                <w:rStyle w:val="Hyperlink"/>
                <w:noProof/>
              </w:rPr>
              <w:t>fn_GetDraftAdjustingJournalAccountEntrySum</w:t>
            </w:r>
            <w:r>
              <w:rPr>
                <w:noProof/>
                <w:webHidden/>
              </w:rPr>
              <w:tab/>
            </w:r>
            <w:r>
              <w:rPr>
                <w:noProof/>
                <w:webHidden/>
              </w:rPr>
              <w:fldChar w:fldCharType="begin"/>
            </w:r>
            <w:r>
              <w:rPr>
                <w:noProof/>
                <w:webHidden/>
              </w:rPr>
              <w:instrText xml:space="preserve"> PAGEREF _Toc338155400 \h </w:instrText>
            </w:r>
            <w:r>
              <w:rPr>
                <w:noProof/>
                <w:webHidden/>
              </w:rPr>
            </w:r>
            <w:r>
              <w:rPr>
                <w:noProof/>
                <w:webHidden/>
              </w:rPr>
              <w:fldChar w:fldCharType="separate"/>
            </w:r>
            <w:r>
              <w:rPr>
                <w:noProof/>
                <w:webHidden/>
              </w:rPr>
              <w:t>682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01" w:history="1">
            <w:r w:rsidRPr="00B5273E">
              <w:rPr>
                <w:rStyle w:val="Hyperlink"/>
                <w:noProof/>
              </w:rPr>
              <w:t>441.1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_Toc338155401 \h </w:instrText>
            </w:r>
            <w:r>
              <w:rPr>
                <w:noProof/>
                <w:webHidden/>
              </w:rPr>
            </w:r>
            <w:r>
              <w:rPr>
                <w:noProof/>
                <w:webHidden/>
              </w:rPr>
              <w:fldChar w:fldCharType="separate"/>
            </w:r>
            <w:r>
              <w:rPr>
                <w:noProof/>
                <w:webHidden/>
              </w:rPr>
              <w:t>682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02" w:history="1">
            <w:r w:rsidRPr="00B5273E">
              <w:rPr>
                <w:rStyle w:val="Hyperlink"/>
                <w:noProof/>
              </w:rPr>
              <w:t>441.1.1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_Toc338155402 \h </w:instrText>
            </w:r>
            <w:r>
              <w:rPr>
                <w:noProof/>
                <w:webHidden/>
              </w:rPr>
            </w:r>
            <w:r>
              <w:rPr>
                <w:noProof/>
                <w:webHidden/>
              </w:rPr>
              <w:fldChar w:fldCharType="separate"/>
            </w:r>
            <w:r>
              <w:rPr>
                <w:noProof/>
                <w:webHidden/>
              </w:rPr>
              <w:t>682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03" w:history="1">
            <w:r w:rsidRPr="00B5273E">
              <w:rPr>
                <w:rStyle w:val="Hyperlink"/>
                <w:noProof/>
              </w:rPr>
              <w:t>441.1.2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_Toc338155403 \h </w:instrText>
            </w:r>
            <w:r>
              <w:rPr>
                <w:noProof/>
                <w:webHidden/>
              </w:rPr>
            </w:r>
            <w:r>
              <w:rPr>
                <w:noProof/>
                <w:webHidden/>
              </w:rPr>
              <w:fldChar w:fldCharType="separate"/>
            </w:r>
            <w:r>
              <w:rPr>
                <w:noProof/>
                <w:webHidden/>
              </w:rPr>
              <w:t>683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04" w:history="1">
            <w:r w:rsidRPr="00B5273E">
              <w:rPr>
                <w:rStyle w:val="Hyperlink"/>
                <w:caps/>
                <w:noProof/>
              </w:rPr>
              <w:t>442</w:t>
            </w:r>
            <w:r>
              <w:rPr>
                <w:rFonts w:eastAsiaTheme="minorEastAsia"/>
                <w:noProof/>
              </w:rPr>
              <w:tab/>
            </w:r>
            <w:r w:rsidRPr="00B5273E">
              <w:rPr>
                <w:rStyle w:val="Hyperlink"/>
                <w:noProof/>
              </w:rPr>
              <w:t>fn_GetDraftAdjustingJournalAccountEntrySumGuid</w:t>
            </w:r>
            <w:r>
              <w:rPr>
                <w:noProof/>
                <w:webHidden/>
              </w:rPr>
              <w:tab/>
            </w:r>
            <w:r>
              <w:rPr>
                <w:noProof/>
                <w:webHidden/>
              </w:rPr>
              <w:fldChar w:fldCharType="begin"/>
            </w:r>
            <w:r>
              <w:rPr>
                <w:noProof/>
                <w:webHidden/>
              </w:rPr>
              <w:instrText xml:space="preserve"> PAGEREF _Toc338155404 \h </w:instrText>
            </w:r>
            <w:r>
              <w:rPr>
                <w:noProof/>
                <w:webHidden/>
              </w:rPr>
            </w:r>
            <w:r>
              <w:rPr>
                <w:noProof/>
                <w:webHidden/>
              </w:rPr>
              <w:fldChar w:fldCharType="separate"/>
            </w:r>
            <w:r>
              <w:rPr>
                <w:noProof/>
                <w:webHidden/>
              </w:rPr>
              <w:t>683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05" w:history="1">
            <w:r w:rsidRPr="00B5273E">
              <w:rPr>
                <w:rStyle w:val="Hyperlink"/>
                <w:noProof/>
              </w:rPr>
              <w:t>442.1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_Toc338155405 \h </w:instrText>
            </w:r>
            <w:r>
              <w:rPr>
                <w:noProof/>
                <w:webHidden/>
              </w:rPr>
            </w:r>
            <w:r>
              <w:rPr>
                <w:noProof/>
                <w:webHidden/>
              </w:rPr>
              <w:fldChar w:fldCharType="separate"/>
            </w:r>
            <w:r>
              <w:rPr>
                <w:noProof/>
                <w:webHidden/>
              </w:rPr>
              <w:t>683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06" w:history="1">
            <w:r w:rsidRPr="00B5273E">
              <w:rPr>
                <w:rStyle w:val="Hyperlink"/>
                <w:noProof/>
              </w:rPr>
              <w:t>442.1.1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_Toc338155406 \h </w:instrText>
            </w:r>
            <w:r>
              <w:rPr>
                <w:noProof/>
                <w:webHidden/>
              </w:rPr>
            </w:r>
            <w:r>
              <w:rPr>
                <w:noProof/>
                <w:webHidden/>
              </w:rPr>
              <w:fldChar w:fldCharType="separate"/>
            </w:r>
            <w:r>
              <w:rPr>
                <w:noProof/>
                <w:webHidden/>
              </w:rPr>
              <w:t>683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07" w:history="1">
            <w:r w:rsidRPr="00B5273E">
              <w:rPr>
                <w:rStyle w:val="Hyperlink"/>
                <w:noProof/>
              </w:rPr>
              <w:t>442.1.2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_Toc338155407 \h </w:instrText>
            </w:r>
            <w:r>
              <w:rPr>
                <w:noProof/>
                <w:webHidden/>
              </w:rPr>
            </w:r>
            <w:r>
              <w:rPr>
                <w:noProof/>
                <w:webHidden/>
              </w:rPr>
              <w:fldChar w:fldCharType="separate"/>
            </w:r>
            <w:r>
              <w:rPr>
                <w:noProof/>
                <w:webHidden/>
              </w:rPr>
              <w:t>684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08" w:history="1">
            <w:r w:rsidRPr="00B5273E">
              <w:rPr>
                <w:rStyle w:val="Hyperlink"/>
                <w:caps/>
                <w:noProof/>
              </w:rPr>
              <w:t>443</w:t>
            </w:r>
            <w:r>
              <w:rPr>
                <w:rFonts w:eastAsiaTheme="minorEastAsia"/>
                <w:noProof/>
              </w:rPr>
              <w:tab/>
            </w:r>
            <w:r w:rsidRPr="00B5273E">
              <w:rPr>
                <w:rStyle w:val="Hyperlink"/>
                <w:noProof/>
              </w:rPr>
              <w:t>fn_GetDueAmountDirectionCode</w:t>
            </w:r>
            <w:r>
              <w:rPr>
                <w:noProof/>
                <w:webHidden/>
              </w:rPr>
              <w:tab/>
            </w:r>
            <w:r>
              <w:rPr>
                <w:noProof/>
                <w:webHidden/>
              </w:rPr>
              <w:fldChar w:fldCharType="begin"/>
            </w:r>
            <w:r>
              <w:rPr>
                <w:noProof/>
                <w:webHidden/>
              </w:rPr>
              <w:instrText xml:space="preserve"> PAGEREF _Toc338155408 \h </w:instrText>
            </w:r>
            <w:r>
              <w:rPr>
                <w:noProof/>
                <w:webHidden/>
              </w:rPr>
            </w:r>
            <w:r>
              <w:rPr>
                <w:noProof/>
                <w:webHidden/>
              </w:rPr>
              <w:fldChar w:fldCharType="separate"/>
            </w:r>
            <w:r>
              <w:rPr>
                <w:noProof/>
                <w:webHidden/>
              </w:rPr>
              <w:t>684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09" w:history="1">
            <w:r w:rsidRPr="00B5273E">
              <w:rPr>
                <w:rStyle w:val="Hyperlink"/>
                <w:noProof/>
              </w:rPr>
              <w:t>443.1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_Toc338155409 \h </w:instrText>
            </w:r>
            <w:r>
              <w:rPr>
                <w:noProof/>
                <w:webHidden/>
              </w:rPr>
            </w:r>
            <w:r>
              <w:rPr>
                <w:noProof/>
                <w:webHidden/>
              </w:rPr>
              <w:fldChar w:fldCharType="separate"/>
            </w:r>
            <w:r>
              <w:rPr>
                <w:noProof/>
                <w:webHidden/>
              </w:rPr>
              <w:t>684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10" w:history="1">
            <w:r w:rsidRPr="00B5273E">
              <w:rPr>
                <w:rStyle w:val="Hyperlink"/>
                <w:noProof/>
              </w:rPr>
              <w:t>443.1.1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_Toc338155410 \h </w:instrText>
            </w:r>
            <w:r>
              <w:rPr>
                <w:noProof/>
                <w:webHidden/>
              </w:rPr>
            </w:r>
            <w:r>
              <w:rPr>
                <w:noProof/>
                <w:webHidden/>
              </w:rPr>
              <w:fldChar w:fldCharType="separate"/>
            </w:r>
            <w:r>
              <w:rPr>
                <w:noProof/>
                <w:webHidden/>
              </w:rPr>
              <w:t>684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11" w:history="1">
            <w:r w:rsidRPr="00B5273E">
              <w:rPr>
                <w:rStyle w:val="Hyperlink"/>
                <w:noProof/>
              </w:rPr>
              <w:t>443.1.2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_Toc338155411 \h </w:instrText>
            </w:r>
            <w:r>
              <w:rPr>
                <w:noProof/>
                <w:webHidden/>
              </w:rPr>
            </w:r>
            <w:r>
              <w:rPr>
                <w:noProof/>
                <w:webHidden/>
              </w:rPr>
              <w:fldChar w:fldCharType="separate"/>
            </w:r>
            <w:r>
              <w:rPr>
                <w:noProof/>
                <w:webHidden/>
              </w:rPr>
              <w:t>684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12" w:history="1">
            <w:r w:rsidRPr="00B5273E">
              <w:rPr>
                <w:rStyle w:val="Hyperlink"/>
                <w:caps/>
                <w:noProof/>
              </w:rPr>
              <w:t>444</w:t>
            </w:r>
            <w:r>
              <w:rPr>
                <w:rFonts w:eastAsiaTheme="minorEastAsia"/>
                <w:noProof/>
              </w:rPr>
              <w:tab/>
            </w:r>
            <w:r w:rsidRPr="00B5273E">
              <w:rPr>
                <w:rStyle w:val="Hyperlink"/>
                <w:noProof/>
              </w:rPr>
              <w:t>fn_GetDueAmountDirectionSpecification</w:t>
            </w:r>
            <w:r>
              <w:rPr>
                <w:noProof/>
                <w:webHidden/>
              </w:rPr>
              <w:tab/>
            </w:r>
            <w:r>
              <w:rPr>
                <w:noProof/>
                <w:webHidden/>
              </w:rPr>
              <w:fldChar w:fldCharType="begin"/>
            </w:r>
            <w:r>
              <w:rPr>
                <w:noProof/>
                <w:webHidden/>
              </w:rPr>
              <w:instrText xml:space="preserve"> PAGEREF _Toc338155412 \h </w:instrText>
            </w:r>
            <w:r>
              <w:rPr>
                <w:noProof/>
                <w:webHidden/>
              </w:rPr>
            </w:r>
            <w:r>
              <w:rPr>
                <w:noProof/>
                <w:webHidden/>
              </w:rPr>
              <w:fldChar w:fldCharType="separate"/>
            </w:r>
            <w:r>
              <w:rPr>
                <w:noProof/>
                <w:webHidden/>
              </w:rPr>
              <w:t>685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13" w:history="1">
            <w:r w:rsidRPr="00B5273E">
              <w:rPr>
                <w:rStyle w:val="Hyperlink"/>
                <w:noProof/>
              </w:rPr>
              <w:t>444.1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_Toc338155413 \h </w:instrText>
            </w:r>
            <w:r>
              <w:rPr>
                <w:noProof/>
                <w:webHidden/>
              </w:rPr>
            </w:r>
            <w:r>
              <w:rPr>
                <w:noProof/>
                <w:webHidden/>
              </w:rPr>
              <w:fldChar w:fldCharType="separate"/>
            </w:r>
            <w:r>
              <w:rPr>
                <w:noProof/>
                <w:webHidden/>
              </w:rPr>
              <w:t>685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14" w:history="1">
            <w:r w:rsidRPr="00B5273E">
              <w:rPr>
                <w:rStyle w:val="Hyperlink"/>
                <w:noProof/>
              </w:rPr>
              <w:t>444.1.1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_Toc338155414 \h </w:instrText>
            </w:r>
            <w:r>
              <w:rPr>
                <w:noProof/>
                <w:webHidden/>
              </w:rPr>
            </w:r>
            <w:r>
              <w:rPr>
                <w:noProof/>
                <w:webHidden/>
              </w:rPr>
              <w:fldChar w:fldCharType="separate"/>
            </w:r>
            <w:r>
              <w:rPr>
                <w:noProof/>
                <w:webHidden/>
              </w:rPr>
              <w:t>685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15" w:history="1">
            <w:r w:rsidRPr="00B5273E">
              <w:rPr>
                <w:rStyle w:val="Hyperlink"/>
                <w:noProof/>
              </w:rPr>
              <w:t>444.1.2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_Toc338155415 \h </w:instrText>
            </w:r>
            <w:r>
              <w:rPr>
                <w:noProof/>
                <w:webHidden/>
              </w:rPr>
            </w:r>
            <w:r>
              <w:rPr>
                <w:noProof/>
                <w:webHidden/>
              </w:rPr>
              <w:fldChar w:fldCharType="separate"/>
            </w:r>
            <w:r>
              <w:rPr>
                <w:noProof/>
                <w:webHidden/>
              </w:rPr>
              <w:t>685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16" w:history="1">
            <w:r w:rsidRPr="00B5273E">
              <w:rPr>
                <w:rStyle w:val="Hyperlink"/>
                <w:caps/>
                <w:noProof/>
              </w:rPr>
              <w:t>445</w:t>
            </w:r>
            <w:r>
              <w:rPr>
                <w:rFonts w:eastAsiaTheme="minorEastAsia"/>
                <w:noProof/>
              </w:rPr>
              <w:tab/>
            </w:r>
            <w:r w:rsidRPr="00B5273E">
              <w:rPr>
                <w:rStyle w:val="Hyperlink"/>
                <w:noProof/>
              </w:rPr>
              <w:t>fn_GetDueAmountTargetAccountNumber</w:t>
            </w:r>
            <w:r>
              <w:rPr>
                <w:noProof/>
                <w:webHidden/>
              </w:rPr>
              <w:tab/>
            </w:r>
            <w:r>
              <w:rPr>
                <w:noProof/>
                <w:webHidden/>
              </w:rPr>
              <w:fldChar w:fldCharType="begin"/>
            </w:r>
            <w:r>
              <w:rPr>
                <w:noProof/>
                <w:webHidden/>
              </w:rPr>
              <w:instrText xml:space="preserve"> PAGEREF _Toc338155416 \h </w:instrText>
            </w:r>
            <w:r>
              <w:rPr>
                <w:noProof/>
                <w:webHidden/>
              </w:rPr>
            </w:r>
            <w:r>
              <w:rPr>
                <w:noProof/>
                <w:webHidden/>
              </w:rPr>
              <w:fldChar w:fldCharType="separate"/>
            </w:r>
            <w:r>
              <w:rPr>
                <w:noProof/>
                <w:webHidden/>
              </w:rPr>
              <w:t>685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17" w:history="1">
            <w:r w:rsidRPr="00B5273E">
              <w:rPr>
                <w:rStyle w:val="Hyperlink"/>
                <w:noProof/>
              </w:rPr>
              <w:t>445.1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_Toc338155417 \h </w:instrText>
            </w:r>
            <w:r>
              <w:rPr>
                <w:noProof/>
                <w:webHidden/>
              </w:rPr>
            </w:r>
            <w:r>
              <w:rPr>
                <w:noProof/>
                <w:webHidden/>
              </w:rPr>
              <w:fldChar w:fldCharType="separate"/>
            </w:r>
            <w:r>
              <w:rPr>
                <w:noProof/>
                <w:webHidden/>
              </w:rPr>
              <w:t>685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18" w:history="1">
            <w:r w:rsidRPr="00B5273E">
              <w:rPr>
                <w:rStyle w:val="Hyperlink"/>
                <w:noProof/>
              </w:rPr>
              <w:t>445.1.1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_Toc338155418 \h </w:instrText>
            </w:r>
            <w:r>
              <w:rPr>
                <w:noProof/>
                <w:webHidden/>
              </w:rPr>
            </w:r>
            <w:r>
              <w:rPr>
                <w:noProof/>
                <w:webHidden/>
              </w:rPr>
              <w:fldChar w:fldCharType="separate"/>
            </w:r>
            <w:r>
              <w:rPr>
                <w:noProof/>
                <w:webHidden/>
              </w:rPr>
              <w:t>685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19" w:history="1">
            <w:r w:rsidRPr="00B5273E">
              <w:rPr>
                <w:rStyle w:val="Hyperlink"/>
                <w:noProof/>
              </w:rPr>
              <w:t>445.1.2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_Toc338155419 \h </w:instrText>
            </w:r>
            <w:r>
              <w:rPr>
                <w:noProof/>
                <w:webHidden/>
              </w:rPr>
            </w:r>
            <w:r>
              <w:rPr>
                <w:noProof/>
                <w:webHidden/>
              </w:rPr>
              <w:fldChar w:fldCharType="separate"/>
            </w:r>
            <w:r>
              <w:rPr>
                <w:noProof/>
                <w:webHidden/>
              </w:rPr>
              <w:t>686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20" w:history="1">
            <w:r w:rsidRPr="00B5273E">
              <w:rPr>
                <w:rStyle w:val="Hyperlink"/>
                <w:caps/>
                <w:noProof/>
              </w:rPr>
              <w:t>446</w:t>
            </w:r>
            <w:r>
              <w:rPr>
                <w:rFonts w:eastAsiaTheme="minorEastAsia"/>
                <w:noProof/>
              </w:rPr>
              <w:tab/>
            </w:r>
            <w:r w:rsidRPr="00B5273E">
              <w:rPr>
                <w:rStyle w:val="Hyperlink"/>
                <w:noProof/>
              </w:rPr>
              <w:t>fn_GetFiscalYearAgencyFundAccountBalanceColumnValueExclusive</w:t>
            </w:r>
            <w:r>
              <w:rPr>
                <w:noProof/>
                <w:webHidden/>
              </w:rPr>
              <w:tab/>
            </w:r>
            <w:r>
              <w:rPr>
                <w:noProof/>
                <w:webHidden/>
              </w:rPr>
              <w:fldChar w:fldCharType="begin"/>
            </w:r>
            <w:r>
              <w:rPr>
                <w:noProof/>
                <w:webHidden/>
              </w:rPr>
              <w:instrText xml:space="preserve"> PAGEREF _Toc338155420 \h </w:instrText>
            </w:r>
            <w:r>
              <w:rPr>
                <w:noProof/>
                <w:webHidden/>
              </w:rPr>
            </w:r>
            <w:r>
              <w:rPr>
                <w:noProof/>
                <w:webHidden/>
              </w:rPr>
              <w:fldChar w:fldCharType="separate"/>
            </w:r>
            <w:r>
              <w:rPr>
                <w:noProof/>
                <w:webHidden/>
              </w:rPr>
              <w:t>686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21" w:history="1">
            <w:r w:rsidRPr="00B5273E">
              <w:rPr>
                <w:rStyle w:val="Hyperlink"/>
                <w:noProof/>
              </w:rPr>
              <w:t>446.1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_Toc338155421 \h </w:instrText>
            </w:r>
            <w:r>
              <w:rPr>
                <w:noProof/>
                <w:webHidden/>
              </w:rPr>
            </w:r>
            <w:r>
              <w:rPr>
                <w:noProof/>
                <w:webHidden/>
              </w:rPr>
              <w:fldChar w:fldCharType="separate"/>
            </w:r>
            <w:r>
              <w:rPr>
                <w:noProof/>
                <w:webHidden/>
              </w:rPr>
              <w:t>686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22" w:history="1">
            <w:r w:rsidRPr="00B5273E">
              <w:rPr>
                <w:rStyle w:val="Hyperlink"/>
                <w:noProof/>
              </w:rPr>
              <w:t>446.1.1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_Toc338155422 \h </w:instrText>
            </w:r>
            <w:r>
              <w:rPr>
                <w:noProof/>
                <w:webHidden/>
              </w:rPr>
            </w:r>
            <w:r>
              <w:rPr>
                <w:noProof/>
                <w:webHidden/>
              </w:rPr>
              <w:fldChar w:fldCharType="separate"/>
            </w:r>
            <w:r>
              <w:rPr>
                <w:noProof/>
                <w:webHidden/>
              </w:rPr>
              <w:t>686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23" w:history="1">
            <w:r w:rsidRPr="00B5273E">
              <w:rPr>
                <w:rStyle w:val="Hyperlink"/>
                <w:noProof/>
              </w:rPr>
              <w:t>446.1.2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_Toc338155423 \h </w:instrText>
            </w:r>
            <w:r>
              <w:rPr>
                <w:noProof/>
                <w:webHidden/>
              </w:rPr>
            </w:r>
            <w:r>
              <w:rPr>
                <w:noProof/>
                <w:webHidden/>
              </w:rPr>
              <w:fldChar w:fldCharType="separate"/>
            </w:r>
            <w:r>
              <w:rPr>
                <w:noProof/>
                <w:webHidden/>
              </w:rPr>
              <w:t>686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24" w:history="1">
            <w:r w:rsidRPr="00B5273E">
              <w:rPr>
                <w:rStyle w:val="Hyperlink"/>
                <w:caps/>
                <w:noProof/>
              </w:rPr>
              <w:t>447</w:t>
            </w:r>
            <w:r>
              <w:rPr>
                <w:rFonts w:eastAsiaTheme="minorEastAsia"/>
                <w:noProof/>
              </w:rPr>
              <w:tab/>
            </w:r>
            <w:r w:rsidRPr="00B5273E">
              <w:rPr>
                <w:rStyle w:val="Hyperlink"/>
                <w:noProof/>
              </w:rPr>
              <w:t>fn_GetFiscalYearAgencyFundAccountBalanceColumnValueProgressive</w:t>
            </w:r>
            <w:r>
              <w:rPr>
                <w:noProof/>
                <w:webHidden/>
              </w:rPr>
              <w:tab/>
            </w:r>
            <w:r>
              <w:rPr>
                <w:noProof/>
                <w:webHidden/>
              </w:rPr>
              <w:fldChar w:fldCharType="begin"/>
            </w:r>
            <w:r>
              <w:rPr>
                <w:noProof/>
                <w:webHidden/>
              </w:rPr>
              <w:instrText xml:space="preserve"> PAGEREF _Toc338155424 \h </w:instrText>
            </w:r>
            <w:r>
              <w:rPr>
                <w:noProof/>
                <w:webHidden/>
              </w:rPr>
            </w:r>
            <w:r>
              <w:rPr>
                <w:noProof/>
                <w:webHidden/>
              </w:rPr>
              <w:fldChar w:fldCharType="separate"/>
            </w:r>
            <w:r>
              <w:rPr>
                <w:noProof/>
                <w:webHidden/>
              </w:rPr>
              <w:t>687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25" w:history="1">
            <w:r w:rsidRPr="00B5273E">
              <w:rPr>
                <w:rStyle w:val="Hyperlink"/>
                <w:noProof/>
              </w:rPr>
              <w:t>447.1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_Toc338155425 \h </w:instrText>
            </w:r>
            <w:r>
              <w:rPr>
                <w:noProof/>
                <w:webHidden/>
              </w:rPr>
            </w:r>
            <w:r>
              <w:rPr>
                <w:noProof/>
                <w:webHidden/>
              </w:rPr>
              <w:fldChar w:fldCharType="separate"/>
            </w:r>
            <w:r>
              <w:rPr>
                <w:noProof/>
                <w:webHidden/>
              </w:rPr>
              <w:t>687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26" w:history="1">
            <w:r w:rsidRPr="00B5273E">
              <w:rPr>
                <w:rStyle w:val="Hyperlink"/>
                <w:noProof/>
              </w:rPr>
              <w:t>447.1.1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_Toc338155426 \h </w:instrText>
            </w:r>
            <w:r>
              <w:rPr>
                <w:noProof/>
                <w:webHidden/>
              </w:rPr>
            </w:r>
            <w:r>
              <w:rPr>
                <w:noProof/>
                <w:webHidden/>
              </w:rPr>
              <w:fldChar w:fldCharType="separate"/>
            </w:r>
            <w:r>
              <w:rPr>
                <w:noProof/>
                <w:webHidden/>
              </w:rPr>
              <w:t>687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27" w:history="1">
            <w:r w:rsidRPr="00B5273E">
              <w:rPr>
                <w:rStyle w:val="Hyperlink"/>
                <w:noProof/>
              </w:rPr>
              <w:t>447.1.2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_Toc338155427 \h </w:instrText>
            </w:r>
            <w:r>
              <w:rPr>
                <w:noProof/>
                <w:webHidden/>
              </w:rPr>
            </w:r>
            <w:r>
              <w:rPr>
                <w:noProof/>
                <w:webHidden/>
              </w:rPr>
              <w:fldChar w:fldCharType="separate"/>
            </w:r>
            <w:r>
              <w:rPr>
                <w:noProof/>
                <w:webHidden/>
              </w:rPr>
              <w:t>687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28" w:history="1">
            <w:r w:rsidRPr="00B5273E">
              <w:rPr>
                <w:rStyle w:val="Hyperlink"/>
                <w:caps/>
                <w:noProof/>
              </w:rPr>
              <w:t>448</w:t>
            </w:r>
            <w:r>
              <w:rPr>
                <w:rFonts w:eastAsiaTheme="minorEastAsia"/>
                <w:noProof/>
              </w:rPr>
              <w:tab/>
            </w:r>
            <w:r w:rsidRPr="00B5273E">
              <w:rPr>
                <w:rStyle w:val="Hyperlink"/>
                <w:noProof/>
              </w:rPr>
              <w:t>fn_GetFundAttribute</w:t>
            </w:r>
            <w:r>
              <w:rPr>
                <w:noProof/>
                <w:webHidden/>
              </w:rPr>
              <w:tab/>
            </w:r>
            <w:r>
              <w:rPr>
                <w:noProof/>
                <w:webHidden/>
              </w:rPr>
              <w:fldChar w:fldCharType="begin"/>
            </w:r>
            <w:r>
              <w:rPr>
                <w:noProof/>
                <w:webHidden/>
              </w:rPr>
              <w:instrText xml:space="preserve"> PAGEREF _Toc338155428 \h </w:instrText>
            </w:r>
            <w:r>
              <w:rPr>
                <w:noProof/>
                <w:webHidden/>
              </w:rPr>
            </w:r>
            <w:r>
              <w:rPr>
                <w:noProof/>
                <w:webHidden/>
              </w:rPr>
              <w:fldChar w:fldCharType="separate"/>
            </w:r>
            <w:r>
              <w:rPr>
                <w:noProof/>
                <w:webHidden/>
              </w:rPr>
              <w:t>688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29" w:history="1">
            <w:r w:rsidRPr="00B5273E">
              <w:rPr>
                <w:rStyle w:val="Hyperlink"/>
                <w:noProof/>
              </w:rPr>
              <w:t>448.1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_Toc338155429 \h </w:instrText>
            </w:r>
            <w:r>
              <w:rPr>
                <w:noProof/>
                <w:webHidden/>
              </w:rPr>
            </w:r>
            <w:r>
              <w:rPr>
                <w:noProof/>
                <w:webHidden/>
              </w:rPr>
              <w:fldChar w:fldCharType="separate"/>
            </w:r>
            <w:r>
              <w:rPr>
                <w:noProof/>
                <w:webHidden/>
              </w:rPr>
              <w:t>688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30" w:history="1">
            <w:r w:rsidRPr="00B5273E">
              <w:rPr>
                <w:rStyle w:val="Hyperlink"/>
                <w:noProof/>
              </w:rPr>
              <w:t>448.1.1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_Toc338155430 \h </w:instrText>
            </w:r>
            <w:r>
              <w:rPr>
                <w:noProof/>
                <w:webHidden/>
              </w:rPr>
            </w:r>
            <w:r>
              <w:rPr>
                <w:noProof/>
                <w:webHidden/>
              </w:rPr>
              <w:fldChar w:fldCharType="separate"/>
            </w:r>
            <w:r>
              <w:rPr>
                <w:noProof/>
                <w:webHidden/>
              </w:rPr>
              <w:t>688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31" w:history="1">
            <w:r w:rsidRPr="00B5273E">
              <w:rPr>
                <w:rStyle w:val="Hyperlink"/>
                <w:noProof/>
              </w:rPr>
              <w:t>448.1.2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_Toc338155431 \h </w:instrText>
            </w:r>
            <w:r>
              <w:rPr>
                <w:noProof/>
                <w:webHidden/>
              </w:rPr>
            </w:r>
            <w:r>
              <w:rPr>
                <w:noProof/>
                <w:webHidden/>
              </w:rPr>
              <w:fldChar w:fldCharType="separate"/>
            </w:r>
            <w:r>
              <w:rPr>
                <w:noProof/>
                <w:webHidden/>
              </w:rPr>
              <w:t>688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32" w:history="1">
            <w:r w:rsidRPr="00B5273E">
              <w:rPr>
                <w:rStyle w:val="Hyperlink"/>
                <w:caps/>
                <w:noProof/>
              </w:rPr>
              <w:t>449</w:t>
            </w:r>
            <w:r>
              <w:rPr>
                <w:rFonts w:eastAsiaTheme="minorEastAsia"/>
                <w:noProof/>
              </w:rPr>
              <w:tab/>
            </w:r>
            <w:r w:rsidRPr="00B5273E">
              <w:rPr>
                <w:rStyle w:val="Hyperlink"/>
                <w:noProof/>
              </w:rPr>
              <w:t>fn_GetFundBalancingAgencyNumber</w:t>
            </w:r>
            <w:r>
              <w:rPr>
                <w:noProof/>
                <w:webHidden/>
              </w:rPr>
              <w:tab/>
            </w:r>
            <w:r>
              <w:rPr>
                <w:noProof/>
                <w:webHidden/>
              </w:rPr>
              <w:fldChar w:fldCharType="begin"/>
            </w:r>
            <w:r>
              <w:rPr>
                <w:noProof/>
                <w:webHidden/>
              </w:rPr>
              <w:instrText xml:space="preserve"> PAGEREF _Toc338155432 \h </w:instrText>
            </w:r>
            <w:r>
              <w:rPr>
                <w:noProof/>
                <w:webHidden/>
              </w:rPr>
            </w:r>
            <w:r>
              <w:rPr>
                <w:noProof/>
                <w:webHidden/>
              </w:rPr>
              <w:fldChar w:fldCharType="separate"/>
            </w:r>
            <w:r>
              <w:rPr>
                <w:noProof/>
                <w:webHidden/>
              </w:rPr>
              <w:t>688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33" w:history="1">
            <w:r w:rsidRPr="00B5273E">
              <w:rPr>
                <w:rStyle w:val="Hyperlink"/>
                <w:noProof/>
              </w:rPr>
              <w:t>449.1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_Toc338155433 \h </w:instrText>
            </w:r>
            <w:r>
              <w:rPr>
                <w:noProof/>
                <w:webHidden/>
              </w:rPr>
            </w:r>
            <w:r>
              <w:rPr>
                <w:noProof/>
                <w:webHidden/>
              </w:rPr>
              <w:fldChar w:fldCharType="separate"/>
            </w:r>
            <w:r>
              <w:rPr>
                <w:noProof/>
                <w:webHidden/>
              </w:rPr>
              <w:t>688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34" w:history="1">
            <w:r w:rsidRPr="00B5273E">
              <w:rPr>
                <w:rStyle w:val="Hyperlink"/>
                <w:noProof/>
              </w:rPr>
              <w:t>449.1.1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_Toc338155434 \h </w:instrText>
            </w:r>
            <w:r>
              <w:rPr>
                <w:noProof/>
                <w:webHidden/>
              </w:rPr>
            </w:r>
            <w:r>
              <w:rPr>
                <w:noProof/>
                <w:webHidden/>
              </w:rPr>
              <w:fldChar w:fldCharType="separate"/>
            </w:r>
            <w:r>
              <w:rPr>
                <w:noProof/>
                <w:webHidden/>
              </w:rPr>
              <w:t>688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35" w:history="1">
            <w:r w:rsidRPr="00B5273E">
              <w:rPr>
                <w:rStyle w:val="Hyperlink"/>
                <w:noProof/>
              </w:rPr>
              <w:t>449.1.2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_Toc338155435 \h </w:instrText>
            </w:r>
            <w:r>
              <w:rPr>
                <w:noProof/>
                <w:webHidden/>
              </w:rPr>
            </w:r>
            <w:r>
              <w:rPr>
                <w:noProof/>
                <w:webHidden/>
              </w:rPr>
              <w:fldChar w:fldCharType="separate"/>
            </w:r>
            <w:r>
              <w:rPr>
                <w:noProof/>
                <w:webHidden/>
              </w:rPr>
              <w:t>689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36" w:history="1">
            <w:r w:rsidRPr="00B5273E">
              <w:rPr>
                <w:rStyle w:val="Hyperlink"/>
                <w:caps/>
                <w:noProof/>
              </w:rPr>
              <w:t>450</w:t>
            </w:r>
            <w:r>
              <w:rPr>
                <w:rFonts w:eastAsiaTheme="minorEastAsia"/>
                <w:noProof/>
              </w:rPr>
              <w:tab/>
            </w:r>
            <w:r w:rsidRPr="00B5273E">
              <w:rPr>
                <w:rStyle w:val="Hyperlink"/>
                <w:noProof/>
              </w:rPr>
              <w:t>fn_GetFundGAAPFundType</w:t>
            </w:r>
            <w:r>
              <w:rPr>
                <w:noProof/>
                <w:webHidden/>
              </w:rPr>
              <w:tab/>
            </w:r>
            <w:r>
              <w:rPr>
                <w:noProof/>
                <w:webHidden/>
              </w:rPr>
              <w:fldChar w:fldCharType="begin"/>
            </w:r>
            <w:r>
              <w:rPr>
                <w:noProof/>
                <w:webHidden/>
              </w:rPr>
              <w:instrText xml:space="preserve"> PAGEREF _Toc338155436 \h </w:instrText>
            </w:r>
            <w:r>
              <w:rPr>
                <w:noProof/>
                <w:webHidden/>
              </w:rPr>
            </w:r>
            <w:r>
              <w:rPr>
                <w:noProof/>
                <w:webHidden/>
              </w:rPr>
              <w:fldChar w:fldCharType="separate"/>
            </w:r>
            <w:r>
              <w:rPr>
                <w:noProof/>
                <w:webHidden/>
              </w:rPr>
              <w:t>689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37" w:history="1">
            <w:r w:rsidRPr="00B5273E">
              <w:rPr>
                <w:rStyle w:val="Hyperlink"/>
                <w:noProof/>
              </w:rPr>
              <w:t>450.1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_Toc338155437 \h </w:instrText>
            </w:r>
            <w:r>
              <w:rPr>
                <w:noProof/>
                <w:webHidden/>
              </w:rPr>
            </w:r>
            <w:r>
              <w:rPr>
                <w:noProof/>
                <w:webHidden/>
              </w:rPr>
              <w:fldChar w:fldCharType="separate"/>
            </w:r>
            <w:r>
              <w:rPr>
                <w:noProof/>
                <w:webHidden/>
              </w:rPr>
              <w:t>689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38" w:history="1">
            <w:r w:rsidRPr="00B5273E">
              <w:rPr>
                <w:rStyle w:val="Hyperlink"/>
                <w:noProof/>
              </w:rPr>
              <w:t>450.1.1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_Toc338155438 \h </w:instrText>
            </w:r>
            <w:r>
              <w:rPr>
                <w:noProof/>
                <w:webHidden/>
              </w:rPr>
            </w:r>
            <w:r>
              <w:rPr>
                <w:noProof/>
                <w:webHidden/>
              </w:rPr>
              <w:fldChar w:fldCharType="separate"/>
            </w:r>
            <w:r>
              <w:rPr>
                <w:noProof/>
                <w:webHidden/>
              </w:rPr>
              <w:t>689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39" w:history="1">
            <w:r w:rsidRPr="00B5273E">
              <w:rPr>
                <w:rStyle w:val="Hyperlink"/>
                <w:noProof/>
              </w:rPr>
              <w:t>450.1.2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_Toc338155439 \h </w:instrText>
            </w:r>
            <w:r>
              <w:rPr>
                <w:noProof/>
                <w:webHidden/>
              </w:rPr>
            </w:r>
            <w:r>
              <w:rPr>
                <w:noProof/>
                <w:webHidden/>
              </w:rPr>
              <w:fldChar w:fldCharType="separate"/>
            </w:r>
            <w:r>
              <w:rPr>
                <w:noProof/>
                <w:webHidden/>
              </w:rPr>
              <w:t>689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40" w:history="1">
            <w:r w:rsidRPr="00B5273E">
              <w:rPr>
                <w:rStyle w:val="Hyperlink"/>
                <w:caps/>
                <w:noProof/>
              </w:rPr>
              <w:t>451</w:t>
            </w:r>
            <w:r>
              <w:rPr>
                <w:rFonts w:eastAsiaTheme="minorEastAsia"/>
                <w:noProof/>
              </w:rPr>
              <w:tab/>
            </w:r>
            <w:r w:rsidRPr="00B5273E">
              <w:rPr>
                <w:rStyle w:val="Hyperlink"/>
                <w:noProof/>
              </w:rPr>
              <w:t>fn_GetFundGroupType</w:t>
            </w:r>
            <w:r>
              <w:rPr>
                <w:noProof/>
                <w:webHidden/>
              </w:rPr>
              <w:tab/>
            </w:r>
            <w:r>
              <w:rPr>
                <w:noProof/>
                <w:webHidden/>
              </w:rPr>
              <w:fldChar w:fldCharType="begin"/>
            </w:r>
            <w:r>
              <w:rPr>
                <w:noProof/>
                <w:webHidden/>
              </w:rPr>
              <w:instrText xml:space="preserve"> PAGEREF _Toc338155440 \h </w:instrText>
            </w:r>
            <w:r>
              <w:rPr>
                <w:noProof/>
                <w:webHidden/>
              </w:rPr>
            </w:r>
            <w:r>
              <w:rPr>
                <w:noProof/>
                <w:webHidden/>
              </w:rPr>
              <w:fldChar w:fldCharType="separate"/>
            </w:r>
            <w:r>
              <w:rPr>
                <w:noProof/>
                <w:webHidden/>
              </w:rPr>
              <w:t>689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41" w:history="1">
            <w:r w:rsidRPr="00B5273E">
              <w:rPr>
                <w:rStyle w:val="Hyperlink"/>
                <w:noProof/>
              </w:rPr>
              <w:t>451.1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_Toc338155441 \h </w:instrText>
            </w:r>
            <w:r>
              <w:rPr>
                <w:noProof/>
                <w:webHidden/>
              </w:rPr>
            </w:r>
            <w:r>
              <w:rPr>
                <w:noProof/>
                <w:webHidden/>
              </w:rPr>
              <w:fldChar w:fldCharType="separate"/>
            </w:r>
            <w:r>
              <w:rPr>
                <w:noProof/>
                <w:webHidden/>
              </w:rPr>
              <w:t>689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42" w:history="1">
            <w:r w:rsidRPr="00B5273E">
              <w:rPr>
                <w:rStyle w:val="Hyperlink"/>
                <w:noProof/>
              </w:rPr>
              <w:t>451.1.1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_Toc338155442 \h </w:instrText>
            </w:r>
            <w:r>
              <w:rPr>
                <w:noProof/>
                <w:webHidden/>
              </w:rPr>
            </w:r>
            <w:r>
              <w:rPr>
                <w:noProof/>
                <w:webHidden/>
              </w:rPr>
              <w:fldChar w:fldCharType="separate"/>
            </w:r>
            <w:r>
              <w:rPr>
                <w:noProof/>
                <w:webHidden/>
              </w:rPr>
              <w:t>690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43" w:history="1">
            <w:r w:rsidRPr="00B5273E">
              <w:rPr>
                <w:rStyle w:val="Hyperlink"/>
                <w:noProof/>
              </w:rPr>
              <w:t>451.1.2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_Toc338155443 \h </w:instrText>
            </w:r>
            <w:r>
              <w:rPr>
                <w:noProof/>
                <w:webHidden/>
              </w:rPr>
            </w:r>
            <w:r>
              <w:rPr>
                <w:noProof/>
                <w:webHidden/>
              </w:rPr>
              <w:fldChar w:fldCharType="separate"/>
            </w:r>
            <w:r>
              <w:rPr>
                <w:noProof/>
                <w:webHidden/>
              </w:rPr>
              <w:t>690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44" w:history="1">
            <w:r w:rsidRPr="00B5273E">
              <w:rPr>
                <w:rStyle w:val="Hyperlink"/>
                <w:caps/>
                <w:noProof/>
              </w:rPr>
              <w:t>452</w:t>
            </w:r>
            <w:r>
              <w:rPr>
                <w:rFonts w:eastAsiaTheme="minorEastAsia"/>
                <w:noProof/>
              </w:rPr>
              <w:tab/>
            </w:r>
            <w:r w:rsidRPr="00B5273E">
              <w:rPr>
                <w:rStyle w:val="Hyperlink"/>
                <w:noProof/>
              </w:rPr>
              <w:t>fn_GetFundGroupTypeName</w:t>
            </w:r>
            <w:r>
              <w:rPr>
                <w:noProof/>
                <w:webHidden/>
              </w:rPr>
              <w:tab/>
            </w:r>
            <w:r>
              <w:rPr>
                <w:noProof/>
                <w:webHidden/>
              </w:rPr>
              <w:fldChar w:fldCharType="begin"/>
            </w:r>
            <w:r>
              <w:rPr>
                <w:noProof/>
                <w:webHidden/>
              </w:rPr>
              <w:instrText xml:space="preserve"> PAGEREF _Toc338155444 \h </w:instrText>
            </w:r>
            <w:r>
              <w:rPr>
                <w:noProof/>
                <w:webHidden/>
              </w:rPr>
            </w:r>
            <w:r>
              <w:rPr>
                <w:noProof/>
                <w:webHidden/>
              </w:rPr>
              <w:fldChar w:fldCharType="separate"/>
            </w:r>
            <w:r>
              <w:rPr>
                <w:noProof/>
                <w:webHidden/>
              </w:rPr>
              <w:t>690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45" w:history="1">
            <w:r w:rsidRPr="00B5273E">
              <w:rPr>
                <w:rStyle w:val="Hyperlink"/>
                <w:noProof/>
              </w:rPr>
              <w:t>452.1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_Toc338155445 \h </w:instrText>
            </w:r>
            <w:r>
              <w:rPr>
                <w:noProof/>
                <w:webHidden/>
              </w:rPr>
            </w:r>
            <w:r>
              <w:rPr>
                <w:noProof/>
                <w:webHidden/>
              </w:rPr>
              <w:fldChar w:fldCharType="separate"/>
            </w:r>
            <w:r>
              <w:rPr>
                <w:noProof/>
                <w:webHidden/>
              </w:rPr>
              <w:t>690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46" w:history="1">
            <w:r w:rsidRPr="00B5273E">
              <w:rPr>
                <w:rStyle w:val="Hyperlink"/>
                <w:noProof/>
              </w:rPr>
              <w:t>452.1.1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_Toc338155446 \h </w:instrText>
            </w:r>
            <w:r>
              <w:rPr>
                <w:noProof/>
                <w:webHidden/>
              </w:rPr>
            </w:r>
            <w:r>
              <w:rPr>
                <w:noProof/>
                <w:webHidden/>
              </w:rPr>
              <w:fldChar w:fldCharType="separate"/>
            </w:r>
            <w:r>
              <w:rPr>
                <w:noProof/>
                <w:webHidden/>
              </w:rPr>
              <w:t>690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47" w:history="1">
            <w:r w:rsidRPr="00B5273E">
              <w:rPr>
                <w:rStyle w:val="Hyperlink"/>
                <w:noProof/>
              </w:rPr>
              <w:t>452.1.2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_Toc338155447 \h </w:instrText>
            </w:r>
            <w:r>
              <w:rPr>
                <w:noProof/>
                <w:webHidden/>
              </w:rPr>
            </w:r>
            <w:r>
              <w:rPr>
                <w:noProof/>
                <w:webHidden/>
              </w:rPr>
              <w:fldChar w:fldCharType="separate"/>
            </w:r>
            <w:r>
              <w:rPr>
                <w:noProof/>
                <w:webHidden/>
              </w:rPr>
              <w:t>690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48" w:history="1">
            <w:r w:rsidRPr="00B5273E">
              <w:rPr>
                <w:rStyle w:val="Hyperlink"/>
                <w:caps/>
                <w:noProof/>
              </w:rPr>
              <w:t>453</w:t>
            </w:r>
            <w:r>
              <w:rPr>
                <w:rFonts w:eastAsiaTheme="minorEastAsia"/>
                <w:noProof/>
              </w:rPr>
              <w:tab/>
            </w:r>
            <w:r w:rsidRPr="00B5273E">
              <w:rPr>
                <w:rStyle w:val="Hyperlink"/>
                <w:noProof/>
              </w:rPr>
              <w:t>fn_GetFundName</w:t>
            </w:r>
            <w:r>
              <w:rPr>
                <w:noProof/>
                <w:webHidden/>
              </w:rPr>
              <w:tab/>
            </w:r>
            <w:r>
              <w:rPr>
                <w:noProof/>
                <w:webHidden/>
              </w:rPr>
              <w:fldChar w:fldCharType="begin"/>
            </w:r>
            <w:r>
              <w:rPr>
                <w:noProof/>
                <w:webHidden/>
              </w:rPr>
              <w:instrText xml:space="preserve"> PAGEREF _Toc338155448 \h </w:instrText>
            </w:r>
            <w:r>
              <w:rPr>
                <w:noProof/>
                <w:webHidden/>
              </w:rPr>
            </w:r>
            <w:r>
              <w:rPr>
                <w:noProof/>
                <w:webHidden/>
              </w:rPr>
              <w:fldChar w:fldCharType="separate"/>
            </w:r>
            <w:r>
              <w:rPr>
                <w:noProof/>
                <w:webHidden/>
              </w:rPr>
              <w:t>691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49" w:history="1">
            <w:r w:rsidRPr="00B5273E">
              <w:rPr>
                <w:rStyle w:val="Hyperlink"/>
                <w:noProof/>
              </w:rPr>
              <w:t>453.1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_Toc338155449 \h </w:instrText>
            </w:r>
            <w:r>
              <w:rPr>
                <w:noProof/>
                <w:webHidden/>
              </w:rPr>
            </w:r>
            <w:r>
              <w:rPr>
                <w:noProof/>
                <w:webHidden/>
              </w:rPr>
              <w:fldChar w:fldCharType="separate"/>
            </w:r>
            <w:r>
              <w:rPr>
                <w:noProof/>
                <w:webHidden/>
              </w:rPr>
              <w:t>691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50" w:history="1">
            <w:r w:rsidRPr="00B5273E">
              <w:rPr>
                <w:rStyle w:val="Hyperlink"/>
                <w:noProof/>
              </w:rPr>
              <w:t>453.1.1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_Toc338155450 \h </w:instrText>
            </w:r>
            <w:r>
              <w:rPr>
                <w:noProof/>
                <w:webHidden/>
              </w:rPr>
            </w:r>
            <w:r>
              <w:rPr>
                <w:noProof/>
                <w:webHidden/>
              </w:rPr>
              <w:fldChar w:fldCharType="separate"/>
            </w:r>
            <w:r>
              <w:rPr>
                <w:noProof/>
                <w:webHidden/>
              </w:rPr>
              <w:t>691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51" w:history="1">
            <w:r w:rsidRPr="00B5273E">
              <w:rPr>
                <w:rStyle w:val="Hyperlink"/>
                <w:noProof/>
              </w:rPr>
              <w:t>453.1.2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_Toc338155451 \h </w:instrText>
            </w:r>
            <w:r>
              <w:rPr>
                <w:noProof/>
                <w:webHidden/>
              </w:rPr>
            </w:r>
            <w:r>
              <w:rPr>
                <w:noProof/>
                <w:webHidden/>
              </w:rPr>
              <w:fldChar w:fldCharType="separate"/>
            </w:r>
            <w:r>
              <w:rPr>
                <w:noProof/>
                <w:webHidden/>
              </w:rPr>
              <w:t>691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52" w:history="1">
            <w:r w:rsidRPr="00B5273E">
              <w:rPr>
                <w:rStyle w:val="Hyperlink"/>
                <w:caps/>
                <w:noProof/>
              </w:rPr>
              <w:t>454</w:t>
            </w:r>
            <w:r>
              <w:rPr>
                <w:rFonts w:eastAsiaTheme="minorEastAsia"/>
                <w:noProof/>
              </w:rPr>
              <w:tab/>
            </w:r>
            <w:r w:rsidRPr="00B5273E">
              <w:rPr>
                <w:rStyle w:val="Hyperlink"/>
                <w:noProof/>
              </w:rPr>
              <w:t>fn_GetFundPackageContextLevelCapability</w:t>
            </w:r>
            <w:r>
              <w:rPr>
                <w:noProof/>
                <w:webHidden/>
              </w:rPr>
              <w:tab/>
            </w:r>
            <w:r>
              <w:rPr>
                <w:noProof/>
                <w:webHidden/>
              </w:rPr>
              <w:fldChar w:fldCharType="begin"/>
            </w:r>
            <w:r>
              <w:rPr>
                <w:noProof/>
                <w:webHidden/>
              </w:rPr>
              <w:instrText xml:space="preserve"> PAGEREF _Toc338155452 \h </w:instrText>
            </w:r>
            <w:r>
              <w:rPr>
                <w:noProof/>
                <w:webHidden/>
              </w:rPr>
            </w:r>
            <w:r>
              <w:rPr>
                <w:noProof/>
                <w:webHidden/>
              </w:rPr>
              <w:fldChar w:fldCharType="separate"/>
            </w:r>
            <w:r>
              <w:rPr>
                <w:noProof/>
                <w:webHidden/>
              </w:rPr>
              <w:t>691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53" w:history="1">
            <w:r w:rsidRPr="00B5273E">
              <w:rPr>
                <w:rStyle w:val="Hyperlink"/>
                <w:noProof/>
              </w:rPr>
              <w:t>454.1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_Toc338155453 \h </w:instrText>
            </w:r>
            <w:r>
              <w:rPr>
                <w:noProof/>
                <w:webHidden/>
              </w:rPr>
            </w:r>
            <w:r>
              <w:rPr>
                <w:noProof/>
                <w:webHidden/>
              </w:rPr>
              <w:fldChar w:fldCharType="separate"/>
            </w:r>
            <w:r>
              <w:rPr>
                <w:noProof/>
                <w:webHidden/>
              </w:rPr>
              <w:t>691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54" w:history="1">
            <w:r w:rsidRPr="00B5273E">
              <w:rPr>
                <w:rStyle w:val="Hyperlink"/>
                <w:noProof/>
              </w:rPr>
              <w:t>454.1.1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_Toc338155454 \h </w:instrText>
            </w:r>
            <w:r>
              <w:rPr>
                <w:noProof/>
                <w:webHidden/>
              </w:rPr>
            </w:r>
            <w:r>
              <w:rPr>
                <w:noProof/>
                <w:webHidden/>
              </w:rPr>
              <w:fldChar w:fldCharType="separate"/>
            </w:r>
            <w:r>
              <w:rPr>
                <w:noProof/>
                <w:webHidden/>
              </w:rPr>
              <w:t>691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55" w:history="1">
            <w:r w:rsidRPr="00B5273E">
              <w:rPr>
                <w:rStyle w:val="Hyperlink"/>
                <w:noProof/>
              </w:rPr>
              <w:t>454.1.2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_Toc338155455 \h </w:instrText>
            </w:r>
            <w:r>
              <w:rPr>
                <w:noProof/>
                <w:webHidden/>
              </w:rPr>
            </w:r>
            <w:r>
              <w:rPr>
                <w:noProof/>
                <w:webHidden/>
              </w:rPr>
              <w:fldChar w:fldCharType="separate"/>
            </w:r>
            <w:r>
              <w:rPr>
                <w:noProof/>
                <w:webHidden/>
              </w:rPr>
              <w:t>692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56" w:history="1">
            <w:r w:rsidRPr="00B5273E">
              <w:rPr>
                <w:rStyle w:val="Hyperlink"/>
                <w:caps/>
                <w:noProof/>
              </w:rPr>
              <w:t>455</w:t>
            </w:r>
            <w:r>
              <w:rPr>
                <w:rFonts w:eastAsiaTheme="minorEastAsia"/>
                <w:noProof/>
              </w:rPr>
              <w:tab/>
            </w:r>
            <w:r w:rsidRPr="00B5273E">
              <w:rPr>
                <w:rStyle w:val="Hyperlink"/>
                <w:noProof/>
              </w:rPr>
              <w:t>fn_GetFundPackageMaximumRecordType</w:t>
            </w:r>
            <w:r>
              <w:rPr>
                <w:noProof/>
                <w:webHidden/>
              </w:rPr>
              <w:tab/>
            </w:r>
            <w:r>
              <w:rPr>
                <w:noProof/>
                <w:webHidden/>
              </w:rPr>
              <w:fldChar w:fldCharType="begin"/>
            </w:r>
            <w:r>
              <w:rPr>
                <w:noProof/>
                <w:webHidden/>
              </w:rPr>
              <w:instrText xml:space="preserve"> PAGEREF _Toc338155456 \h </w:instrText>
            </w:r>
            <w:r>
              <w:rPr>
                <w:noProof/>
                <w:webHidden/>
              </w:rPr>
            </w:r>
            <w:r>
              <w:rPr>
                <w:noProof/>
                <w:webHidden/>
              </w:rPr>
              <w:fldChar w:fldCharType="separate"/>
            </w:r>
            <w:r>
              <w:rPr>
                <w:noProof/>
                <w:webHidden/>
              </w:rPr>
              <w:t>692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57" w:history="1">
            <w:r w:rsidRPr="00B5273E">
              <w:rPr>
                <w:rStyle w:val="Hyperlink"/>
                <w:noProof/>
              </w:rPr>
              <w:t>455.1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_Toc338155457 \h </w:instrText>
            </w:r>
            <w:r>
              <w:rPr>
                <w:noProof/>
                <w:webHidden/>
              </w:rPr>
            </w:r>
            <w:r>
              <w:rPr>
                <w:noProof/>
                <w:webHidden/>
              </w:rPr>
              <w:fldChar w:fldCharType="separate"/>
            </w:r>
            <w:r>
              <w:rPr>
                <w:noProof/>
                <w:webHidden/>
              </w:rPr>
              <w:t>692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58" w:history="1">
            <w:r w:rsidRPr="00B5273E">
              <w:rPr>
                <w:rStyle w:val="Hyperlink"/>
                <w:noProof/>
              </w:rPr>
              <w:t>455.1.1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_Toc338155458 \h </w:instrText>
            </w:r>
            <w:r>
              <w:rPr>
                <w:noProof/>
                <w:webHidden/>
              </w:rPr>
            </w:r>
            <w:r>
              <w:rPr>
                <w:noProof/>
                <w:webHidden/>
              </w:rPr>
              <w:fldChar w:fldCharType="separate"/>
            </w:r>
            <w:r>
              <w:rPr>
                <w:noProof/>
                <w:webHidden/>
              </w:rPr>
              <w:t>692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59" w:history="1">
            <w:r w:rsidRPr="00B5273E">
              <w:rPr>
                <w:rStyle w:val="Hyperlink"/>
                <w:noProof/>
              </w:rPr>
              <w:t>455.1.2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_Toc338155459 \h </w:instrText>
            </w:r>
            <w:r>
              <w:rPr>
                <w:noProof/>
                <w:webHidden/>
              </w:rPr>
            </w:r>
            <w:r>
              <w:rPr>
                <w:noProof/>
                <w:webHidden/>
              </w:rPr>
              <w:fldChar w:fldCharType="separate"/>
            </w:r>
            <w:r>
              <w:rPr>
                <w:noProof/>
                <w:webHidden/>
              </w:rPr>
              <w:t>693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60" w:history="1">
            <w:r w:rsidRPr="00B5273E">
              <w:rPr>
                <w:rStyle w:val="Hyperlink"/>
                <w:caps/>
                <w:noProof/>
              </w:rPr>
              <w:t>456</w:t>
            </w:r>
            <w:r>
              <w:rPr>
                <w:rFonts w:eastAsiaTheme="minorEastAsia"/>
                <w:noProof/>
              </w:rPr>
              <w:tab/>
            </w:r>
            <w:r w:rsidRPr="00B5273E">
              <w:rPr>
                <w:rStyle w:val="Hyperlink"/>
                <w:noProof/>
              </w:rPr>
              <w:t>fn_GetFundPackageType</w:t>
            </w:r>
            <w:r>
              <w:rPr>
                <w:noProof/>
                <w:webHidden/>
              </w:rPr>
              <w:tab/>
            </w:r>
            <w:r>
              <w:rPr>
                <w:noProof/>
                <w:webHidden/>
              </w:rPr>
              <w:fldChar w:fldCharType="begin"/>
            </w:r>
            <w:r>
              <w:rPr>
                <w:noProof/>
                <w:webHidden/>
              </w:rPr>
              <w:instrText xml:space="preserve"> PAGEREF _Toc338155460 \h </w:instrText>
            </w:r>
            <w:r>
              <w:rPr>
                <w:noProof/>
                <w:webHidden/>
              </w:rPr>
            </w:r>
            <w:r>
              <w:rPr>
                <w:noProof/>
                <w:webHidden/>
              </w:rPr>
              <w:fldChar w:fldCharType="separate"/>
            </w:r>
            <w:r>
              <w:rPr>
                <w:noProof/>
                <w:webHidden/>
              </w:rPr>
              <w:t>693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61" w:history="1">
            <w:r w:rsidRPr="00B5273E">
              <w:rPr>
                <w:rStyle w:val="Hyperlink"/>
                <w:noProof/>
              </w:rPr>
              <w:t>456.1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_Toc338155461 \h </w:instrText>
            </w:r>
            <w:r>
              <w:rPr>
                <w:noProof/>
                <w:webHidden/>
              </w:rPr>
            </w:r>
            <w:r>
              <w:rPr>
                <w:noProof/>
                <w:webHidden/>
              </w:rPr>
              <w:fldChar w:fldCharType="separate"/>
            </w:r>
            <w:r>
              <w:rPr>
                <w:noProof/>
                <w:webHidden/>
              </w:rPr>
              <w:t>693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62" w:history="1">
            <w:r w:rsidRPr="00B5273E">
              <w:rPr>
                <w:rStyle w:val="Hyperlink"/>
                <w:noProof/>
              </w:rPr>
              <w:t>456.1.1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_Toc338155462 \h </w:instrText>
            </w:r>
            <w:r>
              <w:rPr>
                <w:noProof/>
                <w:webHidden/>
              </w:rPr>
            </w:r>
            <w:r>
              <w:rPr>
                <w:noProof/>
                <w:webHidden/>
              </w:rPr>
              <w:fldChar w:fldCharType="separate"/>
            </w:r>
            <w:r>
              <w:rPr>
                <w:noProof/>
                <w:webHidden/>
              </w:rPr>
              <w:t>693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63" w:history="1">
            <w:r w:rsidRPr="00B5273E">
              <w:rPr>
                <w:rStyle w:val="Hyperlink"/>
                <w:noProof/>
              </w:rPr>
              <w:t>456.1.2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_Toc338155463 \h </w:instrText>
            </w:r>
            <w:r>
              <w:rPr>
                <w:noProof/>
                <w:webHidden/>
              </w:rPr>
            </w:r>
            <w:r>
              <w:rPr>
                <w:noProof/>
                <w:webHidden/>
              </w:rPr>
              <w:fldChar w:fldCharType="separate"/>
            </w:r>
            <w:r>
              <w:rPr>
                <w:noProof/>
                <w:webHidden/>
              </w:rPr>
              <w:t>694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64" w:history="1">
            <w:r w:rsidRPr="00B5273E">
              <w:rPr>
                <w:rStyle w:val="Hyperlink"/>
                <w:caps/>
                <w:noProof/>
              </w:rPr>
              <w:t>457</w:t>
            </w:r>
            <w:r>
              <w:rPr>
                <w:rFonts w:eastAsiaTheme="minorEastAsia"/>
                <w:noProof/>
              </w:rPr>
              <w:tab/>
            </w:r>
            <w:r w:rsidRPr="00B5273E">
              <w:rPr>
                <w:rStyle w:val="Hyperlink"/>
                <w:noProof/>
              </w:rPr>
              <w:t>fn_GetFundReportingAgencyNumber</w:t>
            </w:r>
            <w:r>
              <w:rPr>
                <w:noProof/>
                <w:webHidden/>
              </w:rPr>
              <w:tab/>
            </w:r>
            <w:r>
              <w:rPr>
                <w:noProof/>
                <w:webHidden/>
              </w:rPr>
              <w:fldChar w:fldCharType="begin"/>
            </w:r>
            <w:r>
              <w:rPr>
                <w:noProof/>
                <w:webHidden/>
              </w:rPr>
              <w:instrText xml:space="preserve"> PAGEREF _Toc338155464 \h </w:instrText>
            </w:r>
            <w:r>
              <w:rPr>
                <w:noProof/>
                <w:webHidden/>
              </w:rPr>
            </w:r>
            <w:r>
              <w:rPr>
                <w:noProof/>
                <w:webHidden/>
              </w:rPr>
              <w:fldChar w:fldCharType="separate"/>
            </w:r>
            <w:r>
              <w:rPr>
                <w:noProof/>
                <w:webHidden/>
              </w:rPr>
              <w:t>694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65" w:history="1">
            <w:r w:rsidRPr="00B5273E">
              <w:rPr>
                <w:rStyle w:val="Hyperlink"/>
                <w:noProof/>
              </w:rPr>
              <w:t>457.1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_Toc338155465 \h </w:instrText>
            </w:r>
            <w:r>
              <w:rPr>
                <w:noProof/>
                <w:webHidden/>
              </w:rPr>
            </w:r>
            <w:r>
              <w:rPr>
                <w:noProof/>
                <w:webHidden/>
              </w:rPr>
              <w:fldChar w:fldCharType="separate"/>
            </w:r>
            <w:r>
              <w:rPr>
                <w:noProof/>
                <w:webHidden/>
              </w:rPr>
              <w:t>694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66" w:history="1">
            <w:r w:rsidRPr="00B5273E">
              <w:rPr>
                <w:rStyle w:val="Hyperlink"/>
                <w:noProof/>
              </w:rPr>
              <w:t>457.1.1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_Toc338155466 \h </w:instrText>
            </w:r>
            <w:r>
              <w:rPr>
                <w:noProof/>
                <w:webHidden/>
              </w:rPr>
            </w:r>
            <w:r>
              <w:rPr>
                <w:noProof/>
                <w:webHidden/>
              </w:rPr>
              <w:fldChar w:fldCharType="separate"/>
            </w:r>
            <w:r>
              <w:rPr>
                <w:noProof/>
                <w:webHidden/>
              </w:rPr>
              <w:t>694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67" w:history="1">
            <w:r w:rsidRPr="00B5273E">
              <w:rPr>
                <w:rStyle w:val="Hyperlink"/>
                <w:noProof/>
              </w:rPr>
              <w:t>457.1.2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_Toc338155467 \h </w:instrText>
            </w:r>
            <w:r>
              <w:rPr>
                <w:noProof/>
                <w:webHidden/>
              </w:rPr>
            </w:r>
            <w:r>
              <w:rPr>
                <w:noProof/>
                <w:webHidden/>
              </w:rPr>
              <w:fldChar w:fldCharType="separate"/>
            </w:r>
            <w:r>
              <w:rPr>
                <w:noProof/>
                <w:webHidden/>
              </w:rPr>
              <w:t>694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68" w:history="1">
            <w:r w:rsidRPr="00B5273E">
              <w:rPr>
                <w:rStyle w:val="Hyperlink"/>
                <w:caps/>
                <w:noProof/>
              </w:rPr>
              <w:t>458</w:t>
            </w:r>
            <w:r>
              <w:rPr>
                <w:rFonts w:eastAsiaTheme="minorEastAsia"/>
                <w:noProof/>
              </w:rPr>
              <w:tab/>
            </w:r>
            <w:r w:rsidRPr="00B5273E">
              <w:rPr>
                <w:rStyle w:val="Hyperlink"/>
                <w:noProof/>
              </w:rPr>
              <w:t>fn_GetFundSAMSFundType</w:t>
            </w:r>
            <w:r>
              <w:rPr>
                <w:noProof/>
                <w:webHidden/>
              </w:rPr>
              <w:tab/>
            </w:r>
            <w:r>
              <w:rPr>
                <w:noProof/>
                <w:webHidden/>
              </w:rPr>
              <w:fldChar w:fldCharType="begin"/>
            </w:r>
            <w:r>
              <w:rPr>
                <w:noProof/>
                <w:webHidden/>
              </w:rPr>
              <w:instrText xml:space="preserve"> PAGEREF _Toc338155468 \h </w:instrText>
            </w:r>
            <w:r>
              <w:rPr>
                <w:noProof/>
                <w:webHidden/>
              </w:rPr>
            </w:r>
            <w:r>
              <w:rPr>
                <w:noProof/>
                <w:webHidden/>
              </w:rPr>
              <w:fldChar w:fldCharType="separate"/>
            </w:r>
            <w:r>
              <w:rPr>
                <w:noProof/>
                <w:webHidden/>
              </w:rPr>
              <w:t>694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69" w:history="1">
            <w:r w:rsidRPr="00B5273E">
              <w:rPr>
                <w:rStyle w:val="Hyperlink"/>
                <w:noProof/>
              </w:rPr>
              <w:t>458.1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_Toc338155469 \h </w:instrText>
            </w:r>
            <w:r>
              <w:rPr>
                <w:noProof/>
                <w:webHidden/>
              </w:rPr>
            </w:r>
            <w:r>
              <w:rPr>
                <w:noProof/>
                <w:webHidden/>
              </w:rPr>
              <w:fldChar w:fldCharType="separate"/>
            </w:r>
            <w:r>
              <w:rPr>
                <w:noProof/>
                <w:webHidden/>
              </w:rPr>
              <w:t>694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70" w:history="1">
            <w:r w:rsidRPr="00B5273E">
              <w:rPr>
                <w:rStyle w:val="Hyperlink"/>
                <w:noProof/>
              </w:rPr>
              <w:t>458.1.1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_Toc338155470 \h </w:instrText>
            </w:r>
            <w:r>
              <w:rPr>
                <w:noProof/>
                <w:webHidden/>
              </w:rPr>
            </w:r>
            <w:r>
              <w:rPr>
                <w:noProof/>
                <w:webHidden/>
              </w:rPr>
              <w:fldChar w:fldCharType="separate"/>
            </w:r>
            <w:r>
              <w:rPr>
                <w:noProof/>
                <w:webHidden/>
              </w:rPr>
              <w:t>695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71" w:history="1">
            <w:r w:rsidRPr="00B5273E">
              <w:rPr>
                <w:rStyle w:val="Hyperlink"/>
                <w:noProof/>
              </w:rPr>
              <w:t>458.1.2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_Toc338155471 \h </w:instrText>
            </w:r>
            <w:r>
              <w:rPr>
                <w:noProof/>
                <w:webHidden/>
              </w:rPr>
            </w:r>
            <w:r>
              <w:rPr>
                <w:noProof/>
                <w:webHidden/>
              </w:rPr>
              <w:fldChar w:fldCharType="separate"/>
            </w:r>
            <w:r>
              <w:rPr>
                <w:noProof/>
                <w:webHidden/>
              </w:rPr>
              <w:t>695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72" w:history="1">
            <w:r w:rsidRPr="00B5273E">
              <w:rPr>
                <w:rStyle w:val="Hyperlink"/>
                <w:caps/>
                <w:noProof/>
              </w:rPr>
              <w:t>459</w:t>
            </w:r>
            <w:r>
              <w:rPr>
                <w:rFonts w:eastAsiaTheme="minorEastAsia"/>
                <w:noProof/>
              </w:rPr>
              <w:tab/>
            </w:r>
            <w:r w:rsidRPr="00B5273E">
              <w:rPr>
                <w:rStyle w:val="Hyperlink"/>
                <w:noProof/>
              </w:rPr>
              <w:t>fn_GetGAAPAdjustment</w:t>
            </w:r>
            <w:r>
              <w:rPr>
                <w:noProof/>
                <w:webHidden/>
              </w:rPr>
              <w:tab/>
            </w:r>
            <w:r>
              <w:rPr>
                <w:noProof/>
                <w:webHidden/>
              </w:rPr>
              <w:fldChar w:fldCharType="begin"/>
            </w:r>
            <w:r>
              <w:rPr>
                <w:noProof/>
                <w:webHidden/>
              </w:rPr>
              <w:instrText xml:space="preserve"> PAGEREF _Toc338155472 \h </w:instrText>
            </w:r>
            <w:r>
              <w:rPr>
                <w:noProof/>
                <w:webHidden/>
              </w:rPr>
            </w:r>
            <w:r>
              <w:rPr>
                <w:noProof/>
                <w:webHidden/>
              </w:rPr>
              <w:fldChar w:fldCharType="separate"/>
            </w:r>
            <w:r>
              <w:rPr>
                <w:noProof/>
                <w:webHidden/>
              </w:rPr>
              <w:t>695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73" w:history="1">
            <w:r w:rsidRPr="00B5273E">
              <w:rPr>
                <w:rStyle w:val="Hyperlink"/>
                <w:noProof/>
              </w:rPr>
              <w:t>459.1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_Toc338155473 \h </w:instrText>
            </w:r>
            <w:r>
              <w:rPr>
                <w:noProof/>
                <w:webHidden/>
              </w:rPr>
            </w:r>
            <w:r>
              <w:rPr>
                <w:noProof/>
                <w:webHidden/>
              </w:rPr>
              <w:fldChar w:fldCharType="separate"/>
            </w:r>
            <w:r>
              <w:rPr>
                <w:noProof/>
                <w:webHidden/>
              </w:rPr>
              <w:t>695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74" w:history="1">
            <w:r w:rsidRPr="00B5273E">
              <w:rPr>
                <w:rStyle w:val="Hyperlink"/>
                <w:noProof/>
              </w:rPr>
              <w:t>459.1.1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_Toc338155474 \h </w:instrText>
            </w:r>
            <w:r>
              <w:rPr>
                <w:noProof/>
                <w:webHidden/>
              </w:rPr>
            </w:r>
            <w:r>
              <w:rPr>
                <w:noProof/>
                <w:webHidden/>
              </w:rPr>
              <w:fldChar w:fldCharType="separate"/>
            </w:r>
            <w:r>
              <w:rPr>
                <w:noProof/>
                <w:webHidden/>
              </w:rPr>
              <w:t>695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75" w:history="1">
            <w:r w:rsidRPr="00B5273E">
              <w:rPr>
                <w:rStyle w:val="Hyperlink"/>
                <w:noProof/>
              </w:rPr>
              <w:t>459.1.2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_Toc338155475 \h </w:instrText>
            </w:r>
            <w:r>
              <w:rPr>
                <w:noProof/>
                <w:webHidden/>
              </w:rPr>
            </w:r>
            <w:r>
              <w:rPr>
                <w:noProof/>
                <w:webHidden/>
              </w:rPr>
              <w:fldChar w:fldCharType="separate"/>
            </w:r>
            <w:r>
              <w:rPr>
                <w:noProof/>
                <w:webHidden/>
              </w:rPr>
              <w:t>696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76" w:history="1">
            <w:r w:rsidRPr="00B5273E">
              <w:rPr>
                <w:rStyle w:val="Hyperlink"/>
                <w:caps/>
                <w:noProof/>
              </w:rPr>
              <w:t>460</w:t>
            </w:r>
            <w:r>
              <w:rPr>
                <w:rFonts w:eastAsiaTheme="minorEastAsia"/>
                <w:noProof/>
              </w:rPr>
              <w:tab/>
            </w:r>
            <w:r w:rsidRPr="00B5273E">
              <w:rPr>
                <w:rStyle w:val="Hyperlink"/>
                <w:noProof/>
              </w:rPr>
              <w:t>fn_GetGAAPBasis</w:t>
            </w:r>
            <w:r>
              <w:rPr>
                <w:noProof/>
                <w:webHidden/>
              </w:rPr>
              <w:tab/>
            </w:r>
            <w:r>
              <w:rPr>
                <w:noProof/>
                <w:webHidden/>
              </w:rPr>
              <w:fldChar w:fldCharType="begin"/>
            </w:r>
            <w:r>
              <w:rPr>
                <w:noProof/>
                <w:webHidden/>
              </w:rPr>
              <w:instrText xml:space="preserve"> PAGEREF _Toc338155476 \h </w:instrText>
            </w:r>
            <w:r>
              <w:rPr>
                <w:noProof/>
                <w:webHidden/>
              </w:rPr>
            </w:r>
            <w:r>
              <w:rPr>
                <w:noProof/>
                <w:webHidden/>
              </w:rPr>
              <w:fldChar w:fldCharType="separate"/>
            </w:r>
            <w:r>
              <w:rPr>
                <w:noProof/>
                <w:webHidden/>
              </w:rPr>
              <w:t>696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77" w:history="1">
            <w:r w:rsidRPr="00B5273E">
              <w:rPr>
                <w:rStyle w:val="Hyperlink"/>
                <w:noProof/>
              </w:rPr>
              <w:t>460.1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_Toc338155477 \h </w:instrText>
            </w:r>
            <w:r>
              <w:rPr>
                <w:noProof/>
                <w:webHidden/>
              </w:rPr>
            </w:r>
            <w:r>
              <w:rPr>
                <w:noProof/>
                <w:webHidden/>
              </w:rPr>
              <w:fldChar w:fldCharType="separate"/>
            </w:r>
            <w:r>
              <w:rPr>
                <w:noProof/>
                <w:webHidden/>
              </w:rPr>
              <w:t>696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78" w:history="1">
            <w:r w:rsidRPr="00B5273E">
              <w:rPr>
                <w:rStyle w:val="Hyperlink"/>
                <w:noProof/>
              </w:rPr>
              <w:t>460.1.1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_Toc338155478 \h </w:instrText>
            </w:r>
            <w:r>
              <w:rPr>
                <w:noProof/>
                <w:webHidden/>
              </w:rPr>
            </w:r>
            <w:r>
              <w:rPr>
                <w:noProof/>
                <w:webHidden/>
              </w:rPr>
              <w:fldChar w:fldCharType="separate"/>
            </w:r>
            <w:r>
              <w:rPr>
                <w:noProof/>
                <w:webHidden/>
              </w:rPr>
              <w:t>696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79" w:history="1">
            <w:r w:rsidRPr="00B5273E">
              <w:rPr>
                <w:rStyle w:val="Hyperlink"/>
                <w:noProof/>
              </w:rPr>
              <w:t>460.1.2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_Toc338155479 \h </w:instrText>
            </w:r>
            <w:r>
              <w:rPr>
                <w:noProof/>
                <w:webHidden/>
              </w:rPr>
            </w:r>
            <w:r>
              <w:rPr>
                <w:noProof/>
                <w:webHidden/>
              </w:rPr>
              <w:fldChar w:fldCharType="separate"/>
            </w:r>
            <w:r>
              <w:rPr>
                <w:noProof/>
                <w:webHidden/>
              </w:rPr>
              <w:t>696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80" w:history="1">
            <w:r w:rsidRPr="00B5273E">
              <w:rPr>
                <w:rStyle w:val="Hyperlink"/>
                <w:caps/>
                <w:noProof/>
              </w:rPr>
              <w:t>461</w:t>
            </w:r>
            <w:r>
              <w:rPr>
                <w:rFonts w:eastAsiaTheme="minorEastAsia"/>
                <w:noProof/>
              </w:rPr>
              <w:tab/>
            </w:r>
            <w:r w:rsidRPr="00B5273E">
              <w:rPr>
                <w:rStyle w:val="Hyperlink"/>
                <w:noProof/>
              </w:rPr>
              <w:t>fn_GetGAAPBasisPriorYear</w:t>
            </w:r>
            <w:r>
              <w:rPr>
                <w:noProof/>
                <w:webHidden/>
              </w:rPr>
              <w:tab/>
            </w:r>
            <w:r>
              <w:rPr>
                <w:noProof/>
                <w:webHidden/>
              </w:rPr>
              <w:fldChar w:fldCharType="begin"/>
            </w:r>
            <w:r>
              <w:rPr>
                <w:noProof/>
                <w:webHidden/>
              </w:rPr>
              <w:instrText xml:space="preserve"> PAGEREF _Toc338155480 \h </w:instrText>
            </w:r>
            <w:r>
              <w:rPr>
                <w:noProof/>
                <w:webHidden/>
              </w:rPr>
            </w:r>
            <w:r>
              <w:rPr>
                <w:noProof/>
                <w:webHidden/>
              </w:rPr>
              <w:fldChar w:fldCharType="separate"/>
            </w:r>
            <w:r>
              <w:rPr>
                <w:noProof/>
                <w:webHidden/>
              </w:rPr>
              <w:t>697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81" w:history="1">
            <w:r w:rsidRPr="00B5273E">
              <w:rPr>
                <w:rStyle w:val="Hyperlink"/>
                <w:noProof/>
              </w:rPr>
              <w:t>461.1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_Toc338155481 \h </w:instrText>
            </w:r>
            <w:r>
              <w:rPr>
                <w:noProof/>
                <w:webHidden/>
              </w:rPr>
            </w:r>
            <w:r>
              <w:rPr>
                <w:noProof/>
                <w:webHidden/>
              </w:rPr>
              <w:fldChar w:fldCharType="separate"/>
            </w:r>
            <w:r>
              <w:rPr>
                <w:noProof/>
                <w:webHidden/>
              </w:rPr>
              <w:t>697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82" w:history="1">
            <w:r w:rsidRPr="00B5273E">
              <w:rPr>
                <w:rStyle w:val="Hyperlink"/>
                <w:noProof/>
              </w:rPr>
              <w:t>461.1.1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_Toc338155482 \h </w:instrText>
            </w:r>
            <w:r>
              <w:rPr>
                <w:noProof/>
                <w:webHidden/>
              </w:rPr>
            </w:r>
            <w:r>
              <w:rPr>
                <w:noProof/>
                <w:webHidden/>
              </w:rPr>
              <w:fldChar w:fldCharType="separate"/>
            </w:r>
            <w:r>
              <w:rPr>
                <w:noProof/>
                <w:webHidden/>
              </w:rPr>
              <w:t>697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83" w:history="1">
            <w:r w:rsidRPr="00B5273E">
              <w:rPr>
                <w:rStyle w:val="Hyperlink"/>
                <w:noProof/>
              </w:rPr>
              <w:t>461.1.2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_Toc338155483 \h </w:instrText>
            </w:r>
            <w:r>
              <w:rPr>
                <w:noProof/>
                <w:webHidden/>
              </w:rPr>
            </w:r>
            <w:r>
              <w:rPr>
                <w:noProof/>
                <w:webHidden/>
              </w:rPr>
              <w:fldChar w:fldCharType="separate"/>
            </w:r>
            <w:r>
              <w:rPr>
                <w:noProof/>
                <w:webHidden/>
              </w:rPr>
              <w:t>697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84" w:history="1">
            <w:r w:rsidRPr="00B5273E">
              <w:rPr>
                <w:rStyle w:val="Hyperlink"/>
                <w:caps/>
                <w:noProof/>
              </w:rPr>
              <w:t>462</w:t>
            </w:r>
            <w:r>
              <w:rPr>
                <w:rFonts w:eastAsiaTheme="minorEastAsia"/>
                <w:noProof/>
              </w:rPr>
              <w:tab/>
            </w:r>
            <w:r w:rsidRPr="00B5273E">
              <w:rPr>
                <w:rStyle w:val="Hyperlink"/>
                <w:noProof/>
              </w:rPr>
              <w:t>fn_GetGrantorEntityName</w:t>
            </w:r>
            <w:r>
              <w:rPr>
                <w:noProof/>
                <w:webHidden/>
              </w:rPr>
              <w:tab/>
            </w:r>
            <w:r>
              <w:rPr>
                <w:noProof/>
                <w:webHidden/>
              </w:rPr>
              <w:fldChar w:fldCharType="begin"/>
            </w:r>
            <w:r>
              <w:rPr>
                <w:noProof/>
                <w:webHidden/>
              </w:rPr>
              <w:instrText xml:space="preserve"> PAGEREF _Toc338155484 \h </w:instrText>
            </w:r>
            <w:r>
              <w:rPr>
                <w:noProof/>
                <w:webHidden/>
              </w:rPr>
            </w:r>
            <w:r>
              <w:rPr>
                <w:noProof/>
                <w:webHidden/>
              </w:rPr>
              <w:fldChar w:fldCharType="separate"/>
            </w:r>
            <w:r>
              <w:rPr>
                <w:noProof/>
                <w:webHidden/>
              </w:rPr>
              <w:t>698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85" w:history="1">
            <w:r w:rsidRPr="00B5273E">
              <w:rPr>
                <w:rStyle w:val="Hyperlink"/>
                <w:noProof/>
              </w:rPr>
              <w:t>462.1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_Toc338155485 \h </w:instrText>
            </w:r>
            <w:r>
              <w:rPr>
                <w:noProof/>
                <w:webHidden/>
              </w:rPr>
            </w:r>
            <w:r>
              <w:rPr>
                <w:noProof/>
                <w:webHidden/>
              </w:rPr>
              <w:fldChar w:fldCharType="separate"/>
            </w:r>
            <w:r>
              <w:rPr>
                <w:noProof/>
                <w:webHidden/>
              </w:rPr>
              <w:t>698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86" w:history="1">
            <w:r w:rsidRPr="00B5273E">
              <w:rPr>
                <w:rStyle w:val="Hyperlink"/>
                <w:noProof/>
              </w:rPr>
              <w:t>462.1.1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_Toc338155486 \h </w:instrText>
            </w:r>
            <w:r>
              <w:rPr>
                <w:noProof/>
                <w:webHidden/>
              </w:rPr>
            </w:r>
            <w:r>
              <w:rPr>
                <w:noProof/>
                <w:webHidden/>
              </w:rPr>
              <w:fldChar w:fldCharType="separate"/>
            </w:r>
            <w:r>
              <w:rPr>
                <w:noProof/>
                <w:webHidden/>
              </w:rPr>
              <w:t>698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87" w:history="1">
            <w:r w:rsidRPr="00B5273E">
              <w:rPr>
                <w:rStyle w:val="Hyperlink"/>
                <w:noProof/>
              </w:rPr>
              <w:t>462.1.2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_Toc338155487 \h </w:instrText>
            </w:r>
            <w:r>
              <w:rPr>
                <w:noProof/>
                <w:webHidden/>
              </w:rPr>
            </w:r>
            <w:r>
              <w:rPr>
                <w:noProof/>
                <w:webHidden/>
              </w:rPr>
              <w:fldChar w:fldCharType="separate"/>
            </w:r>
            <w:r>
              <w:rPr>
                <w:noProof/>
                <w:webHidden/>
              </w:rPr>
              <w:t>698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88" w:history="1">
            <w:r w:rsidRPr="00B5273E">
              <w:rPr>
                <w:rStyle w:val="Hyperlink"/>
                <w:caps/>
                <w:noProof/>
              </w:rPr>
              <w:t>463</w:t>
            </w:r>
            <w:r>
              <w:rPr>
                <w:rFonts w:eastAsiaTheme="minorEastAsia"/>
                <w:noProof/>
              </w:rPr>
              <w:tab/>
            </w:r>
            <w:r w:rsidRPr="00B5273E">
              <w:rPr>
                <w:rStyle w:val="Hyperlink"/>
                <w:noProof/>
              </w:rPr>
              <w:t>fn_GetGrantorEntityNumber</w:t>
            </w:r>
            <w:r>
              <w:rPr>
                <w:noProof/>
                <w:webHidden/>
              </w:rPr>
              <w:tab/>
            </w:r>
            <w:r>
              <w:rPr>
                <w:noProof/>
                <w:webHidden/>
              </w:rPr>
              <w:fldChar w:fldCharType="begin"/>
            </w:r>
            <w:r>
              <w:rPr>
                <w:noProof/>
                <w:webHidden/>
              </w:rPr>
              <w:instrText xml:space="preserve"> PAGEREF _Toc338155488 \h </w:instrText>
            </w:r>
            <w:r>
              <w:rPr>
                <w:noProof/>
                <w:webHidden/>
              </w:rPr>
            </w:r>
            <w:r>
              <w:rPr>
                <w:noProof/>
                <w:webHidden/>
              </w:rPr>
              <w:fldChar w:fldCharType="separate"/>
            </w:r>
            <w:r>
              <w:rPr>
                <w:noProof/>
                <w:webHidden/>
              </w:rPr>
              <w:t>698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89" w:history="1">
            <w:r w:rsidRPr="00B5273E">
              <w:rPr>
                <w:rStyle w:val="Hyperlink"/>
                <w:noProof/>
              </w:rPr>
              <w:t>463.1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_Toc338155489 \h </w:instrText>
            </w:r>
            <w:r>
              <w:rPr>
                <w:noProof/>
                <w:webHidden/>
              </w:rPr>
            </w:r>
            <w:r>
              <w:rPr>
                <w:noProof/>
                <w:webHidden/>
              </w:rPr>
              <w:fldChar w:fldCharType="separate"/>
            </w:r>
            <w:r>
              <w:rPr>
                <w:noProof/>
                <w:webHidden/>
              </w:rPr>
              <w:t>698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90" w:history="1">
            <w:r w:rsidRPr="00B5273E">
              <w:rPr>
                <w:rStyle w:val="Hyperlink"/>
                <w:noProof/>
              </w:rPr>
              <w:t>463.1.1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_Toc338155490 \h </w:instrText>
            </w:r>
            <w:r>
              <w:rPr>
                <w:noProof/>
                <w:webHidden/>
              </w:rPr>
            </w:r>
            <w:r>
              <w:rPr>
                <w:noProof/>
                <w:webHidden/>
              </w:rPr>
              <w:fldChar w:fldCharType="separate"/>
            </w:r>
            <w:r>
              <w:rPr>
                <w:noProof/>
                <w:webHidden/>
              </w:rPr>
              <w:t>699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91" w:history="1">
            <w:r w:rsidRPr="00B5273E">
              <w:rPr>
                <w:rStyle w:val="Hyperlink"/>
                <w:noProof/>
              </w:rPr>
              <w:t>463.1.2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_Toc338155491 \h </w:instrText>
            </w:r>
            <w:r>
              <w:rPr>
                <w:noProof/>
                <w:webHidden/>
              </w:rPr>
            </w:r>
            <w:r>
              <w:rPr>
                <w:noProof/>
                <w:webHidden/>
              </w:rPr>
              <w:fldChar w:fldCharType="separate"/>
            </w:r>
            <w:r>
              <w:rPr>
                <w:noProof/>
                <w:webHidden/>
              </w:rPr>
              <w:t>699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92" w:history="1">
            <w:r w:rsidRPr="00B5273E">
              <w:rPr>
                <w:rStyle w:val="Hyperlink"/>
                <w:caps/>
                <w:noProof/>
              </w:rPr>
              <w:t>464</w:t>
            </w:r>
            <w:r>
              <w:rPr>
                <w:rFonts w:eastAsiaTheme="minorEastAsia"/>
                <w:noProof/>
              </w:rPr>
              <w:tab/>
            </w:r>
            <w:r w:rsidRPr="00B5273E">
              <w:rPr>
                <w:rStyle w:val="Hyperlink"/>
                <w:noProof/>
              </w:rPr>
              <w:t>fn_GetGrantorGrantProgramTitle</w:t>
            </w:r>
            <w:r>
              <w:rPr>
                <w:noProof/>
                <w:webHidden/>
              </w:rPr>
              <w:tab/>
            </w:r>
            <w:r>
              <w:rPr>
                <w:noProof/>
                <w:webHidden/>
              </w:rPr>
              <w:fldChar w:fldCharType="begin"/>
            </w:r>
            <w:r>
              <w:rPr>
                <w:noProof/>
                <w:webHidden/>
              </w:rPr>
              <w:instrText xml:space="preserve"> PAGEREF _Toc338155492 \h </w:instrText>
            </w:r>
            <w:r>
              <w:rPr>
                <w:noProof/>
                <w:webHidden/>
              </w:rPr>
            </w:r>
            <w:r>
              <w:rPr>
                <w:noProof/>
                <w:webHidden/>
              </w:rPr>
              <w:fldChar w:fldCharType="separate"/>
            </w:r>
            <w:r>
              <w:rPr>
                <w:noProof/>
                <w:webHidden/>
              </w:rPr>
              <w:t>699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93" w:history="1">
            <w:r w:rsidRPr="00B5273E">
              <w:rPr>
                <w:rStyle w:val="Hyperlink"/>
                <w:noProof/>
              </w:rPr>
              <w:t>464.1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_Toc338155493 \h </w:instrText>
            </w:r>
            <w:r>
              <w:rPr>
                <w:noProof/>
                <w:webHidden/>
              </w:rPr>
            </w:r>
            <w:r>
              <w:rPr>
                <w:noProof/>
                <w:webHidden/>
              </w:rPr>
              <w:fldChar w:fldCharType="separate"/>
            </w:r>
            <w:r>
              <w:rPr>
                <w:noProof/>
                <w:webHidden/>
              </w:rPr>
              <w:t>699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94" w:history="1">
            <w:r w:rsidRPr="00B5273E">
              <w:rPr>
                <w:rStyle w:val="Hyperlink"/>
                <w:noProof/>
              </w:rPr>
              <w:t>464.1.1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_Toc338155494 \h </w:instrText>
            </w:r>
            <w:r>
              <w:rPr>
                <w:noProof/>
                <w:webHidden/>
              </w:rPr>
            </w:r>
            <w:r>
              <w:rPr>
                <w:noProof/>
                <w:webHidden/>
              </w:rPr>
              <w:fldChar w:fldCharType="separate"/>
            </w:r>
            <w:r>
              <w:rPr>
                <w:noProof/>
                <w:webHidden/>
              </w:rPr>
              <w:t>699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95" w:history="1">
            <w:r w:rsidRPr="00B5273E">
              <w:rPr>
                <w:rStyle w:val="Hyperlink"/>
                <w:noProof/>
              </w:rPr>
              <w:t>464.1.2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_Toc338155495 \h </w:instrText>
            </w:r>
            <w:r>
              <w:rPr>
                <w:noProof/>
                <w:webHidden/>
              </w:rPr>
            </w:r>
            <w:r>
              <w:rPr>
                <w:noProof/>
                <w:webHidden/>
              </w:rPr>
              <w:fldChar w:fldCharType="separate"/>
            </w:r>
            <w:r>
              <w:rPr>
                <w:noProof/>
                <w:webHidden/>
              </w:rPr>
              <w:t>699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496" w:history="1">
            <w:r w:rsidRPr="00B5273E">
              <w:rPr>
                <w:rStyle w:val="Hyperlink"/>
                <w:caps/>
                <w:noProof/>
              </w:rPr>
              <w:t>465</w:t>
            </w:r>
            <w:r>
              <w:rPr>
                <w:rFonts w:eastAsiaTheme="minorEastAsia"/>
                <w:noProof/>
              </w:rPr>
              <w:tab/>
            </w:r>
            <w:r w:rsidRPr="00B5273E">
              <w:rPr>
                <w:rStyle w:val="Hyperlink"/>
                <w:noProof/>
              </w:rPr>
              <w:t>fn_GetInterFundTransfersCurrentYearAccountsPayables</w:t>
            </w:r>
            <w:r>
              <w:rPr>
                <w:noProof/>
                <w:webHidden/>
              </w:rPr>
              <w:tab/>
            </w:r>
            <w:r>
              <w:rPr>
                <w:noProof/>
                <w:webHidden/>
              </w:rPr>
              <w:fldChar w:fldCharType="begin"/>
            </w:r>
            <w:r>
              <w:rPr>
                <w:noProof/>
                <w:webHidden/>
              </w:rPr>
              <w:instrText xml:space="preserve"> PAGEREF _Toc338155496 \h </w:instrText>
            </w:r>
            <w:r>
              <w:rPr>
                <w:noProof/>
                <w:webHidden/>
              </w:rPr>
            </w:r>
            <w:r>
              <w:rPr>
                <w:noProof/>
                <w:webHidden/>
              </w:rPr>
              <w:fldChar w:fldCharType="separate"/>
            </w:r>
            <w:r>
              <w:rPr>
                <w:noProof/>
                <w:webHidden/>
              </w:rPr>
              <w:t>700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497" w:history="1">
            <w:r w:rsidRPr="00B5273E">
              <w:rPr>
                <w:rStyle w:val="Hyperlink"/>
                <w:noProof/>
              </w:rPr>
              <w:t>465.1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_Toc338155497 \h </w:instrText>
            </w:r>
            <w:r>
              <w:rPr>
                <w:noProof/>
                <w:webHidden/>
              </w:rPr>
            </w:r>
            <w:r>
              <w:rPr>
                <w:noProof/>
                <w:webHidden/>
              </w:rPr>
              <w:fldChar w:fldCharType="separate"/>
            </w:r>
            <w:r>
              <w:rPr>
                <w:noProof/>
                <w:webHidden/>
              </w:rPr>
              <w:t>700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98" w:history="1">
            <w:r w:rsidRPr="00B5273E">
              <w:rPr>
                <w:rStyle w:val="Hyperlink"/>
                <w:noProof/>
              </w:rPr>
              <w:t>465.1.1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_Toc338155498 \h </w:instrText>
            </w:r>
            <w:r>
              <w:rPr>
                <w:noProof/>
                <w:webHidden/>
              </w:rPr>
            </w:r>
            <w:r>
              <w:rPr>
                <w:noProof/>
                <w:webHidden/>
              </w:rPr>
              <w:fldChar w:fldCharType="separate"/>
            </w:r>
            <w:r>
              <w:rPr>
                <w:noProof/>
                <w:webHidden/>
              </w:rPr>
              <w:t>700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499" w:history="1">
            <w:r w:rsidRPr="00B5273E">
              <w:rPr>
                <w:rStyle w:val="Hyperlink"/>
                <w:noProof/>
              </w:rPr>
              <w:t>465.1.2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_Toc338155499 \h </w:instrText>
            </w:r>
            <w:r>
              <w:rPr>
                <w:noProof/>
                <w:webHidden/>
              </w:rPr>
            </w:r>
            <w:r>
              <w:rPr>
                <w:noProof/>
                <w:webHidden/>
              </w:rPr>
              <w:fldChar w:fldCharType="separate"/>
            </w:r>
            <w:r>
              <w:rPr>
                <w:noProof/>
                <w:webHidden/>
              </w:rPr>
              <w:t>700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00" w:history="1">
            <w:r w:rsidRPr="00B5273E">
              <w:rPr>
                <w:rStyle w:val="Hyperlink"/>
                <w:caps/>
                <w:noProof/>
              </w:rPr>
              <w:t>466</w:t>
            </w:r>
            <w:r>
              <w:rPr>
                <w:rFonts w:eastAsiaTheme="minorEastAsia"/>
                <w:noProof/>
              </w:rPr>
              <w:tab/>
            </w:r>
            <w:r w:rsidRPr="00B5273E">
              <w:rPr>
                <w:rStyle w:val="Hyperlink"/>
                <w:noProof/>
              </w:rPr>
              <w:t>fn_GetInterFundTransfersCurrentYearDeferredRevenueAmount</w:t>
            </w:r>
            <w:r>
              <w:rPr>
                <w:noProof/>
                <w:webHidden/>
              </w:rPr>
              <w:tab/>
            </w:r>
            <w:r>
              <w:rPr>
                <w:noProof/>
                <w:webHidden/>
              </w:rPr>
              <w:fldChar w:fldCharType="begin"/>
            </w:r>
            <w:r>
              <w:rPr>
                <w:noProof/>
                <w:webHidden/>
              </w:rPr>
              <w:instrText xml:space="preserve"> PAGEREF _Toc338155500 \h </w:instrText>
            </w:r>
            <w:r>
              <w:rPr>
                <w:noProof/>
                <w:webHidden/>
              </w:rPr>
            </w:r>
            <w:r>
              <w:rPr>
                <w:noProof/>
                <w:webHidden/>
              </w:rPr>
              <w:fldChar w:fldCharType="separate"/>
            </w:r>
            <w:r>
              <w:rPr>
                <w:noProof/>
                <w:webHidden/>
              </w:rPr>
              <w:t>701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01" w:history="1">
            <w:r w:rsidRPr="00B5273E">
              <w:rPr>
                <w:rStyle w:val="Hyperlink"/>
                <w:noProof/>
              </w:rPr>
              <w:t>466.1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_Toc338155501 \h </w:instrText>
            </w:r>
            <w:r>
              <w:rPr>
                <w:noProof/>
                <w:webHidden/>
              </w:rPr>
            </w:r>
            <w:r>
              <w:rPr>
                <w:noProof/>
                <w:webHidden/>
              </w:rPr>
              <w:fldChar w:fldCharType="separate"/>
            </w:r>
            <w:r>
              <w:rPr>
                <w:noProof/>
                <w:webHidden/>
              </w:rPr>
              <w:t>701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02" w:history="1">
            <w:r w:rsidRPr="00B5273E">
              <w:rPr>
                <w:rStyle w:val="Hyperlink"/>
                <w:noProof/>
              </w:rPr>
              <w:t>466.1.1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_Toc338155502 \h </w:instrText>
            </w:r>
            <w:r>
              <w:rPr>
                <w:noProof/>
                <w:webHidden/>
              </w:rPr>
            </w:r>
            <w:r>
              <w:rPr>
                <w:noProof/>
                <w:webHidden/>
              </w:rPr>
              <w:fldChar w:fldCharType="separate"/>
            </w:r>
            <w:r>
              <w:rPr>
                <w:noProof/>
                <w:webHidden/>
              </w:rPr>
              <w:t>701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03" w:history="1">
            <w:r w:rsidRPr="00B5273E">
              <w:rPr>
                <w:rStyle w:val="Hyperlink"/>
                <w:noProof/>
              </w:rPr>
              <w:t>466.1.2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_Toc338155503 \h </w:instrText>
            </w:r>
            <w:r>
              <w:rPr>
                <w:noProof/>
                <w:webHidden/>
              </w:rPr>
            </w:r>
            <w:r>
              <w:rPr>
                <w:noProof/>
                <w:webHidden/>
              </w:rPr>
              <w:fldChar w:fldCharType="separate"/>
            </w:r>
            <w:r>
              <w:rPr>
                <w:noProof/>
                <w:webHidden/>
              </w:rPr>
              <w:t>701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04" w:history="1">
            <w:r w:rsidRPr="00B5273E">
              <w:rPr>
                <w:rStyle w:val="Hyperlink"/>
                <w:caps/>
                <w:noProof/>
              </w:rPr>
              <w:t>467</w:t>
            </w:r>
            <w:r>
              <w:rPr>
                <w:rFonts w:eastAsiaTheme="minorEastAsia"/>
                <w:noProof/>
              </w:rPr>
              <w:tab/>
            </w:r>
            <w:r w:rsidRPr="00B5273E">
              <w:rPr>
                <w:rStyle w:val="Hyperlink"/>
                <w:noProof/>
              </w:rPr>
              <w:t>fn_GetInterFundTransfersCurrentYearDueAmount</w:t>
            </w:r>
            <w:r>
              <w:rPr>
                <w:noProof/>
                <w:webHidden/>
              </w:rPr>
              <w:tab/>
            </w:r>
            <w:r>
              <w:rPr>
                <w:noProof/>
                <w:webHidden/>
              </w:rPr>
              <w:fldChar w:fldCharType="begin"/>
            </w:r>
            <w:r>
              <w:rPr>
                <w:noProof/>
                <w:webHidden/>
              </w:rPr>
              <w:instrText xml:space="preserve"> PAGEREF _Toc338155504 \h </w:instrText>
            </w:r>
            <w:r>
              <w:rPr>
                <w:noProof/>
                <w:webHidden/>
              </w:rPr>
            </w:r>
            <w:r>
              <w:rPr>
                <w:noProof/>
                <w:webHidden/>
              </w:rPr>
              <w:fldChar w:fldCharType="separate"/>
            </w:r>
            <w:r>
              <w:rPr>
                <w:noProof/>
                <w:webHidden/>
              </w:rPr>
              <w:t>701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05" w:history="1">
            <w:r w:rsidRPr="00B5273E">
              <w:rPr>
                <w:rStyle w:val="Hyperlink"/>
                <w:noProof/>
              </w:rPr>
              <w:t>467.1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_Toc338155505 \h </w:instrText>
            </w:r>
            <w:r>
              <w:rPr>
                <w:noProof/>
                <w:webHidden/>
              </w:rPr>
            </w:r>
            <w:r>
              <w:rPr>
                <w:noProof/>
                <w:webHidden/>
              </w:rPr>
              <w:fldChar w:fldCharType="separate"/>
            </w:r>
            <w:r>
              <w:rPr>
                <w:noProof/>
                <w:webHidden/>
              </w:rPr>
              <w:t>701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06" w:history="1">
            <w:r w:rsidRPr="00B5273E">
              <w:rPr>
                <w:rStyle w:val="Hyperlink"/>
                <w:noProof/>
              </w:rPr>
              <w:t>467.1.1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_Toc338155506 \h </w:instrText>
            </w:r>
            <w:r>
              <w:rPr>
                <w:noProof/>
                <w:webHidden/>
              </w:rPr>
            </w:r>
            <w:r>
              <w:rPr>
                <w:noProof/>
                <w:webHidden/>
              </w:rPr>
              <w:fldChar w:fldCharType="separate"/>
            </w:r>
            <w:r>
              <w:rPr>
                <w:noProof/>
                <w:webHidden/>
              </w:rPr>
              <w:t>702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07" w:history="1">
            <w:r w:rsidRPr="00B5273E">
              <w:rPr>
                <w:rStyle w:val="Hyperlink"/>
                <w:noProof/>
              </w:rPr>
              <w:t>467.1.2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_Toc338155507 \h </w:instrText>
            </w:r>
            <w:r>
              <w:rPr>
                <w:noProof/>
                <w:webHidden/>
              </w:rPr>
            </w:r>
            <w:r>
              <w:rPr>
                <w:noProof/>
                <w:webHidden/>
              </w:rPr>
              <w:fldChar w:fldCharType="separate"/>
            </w:r>
            <w:r>
              <w:rPr>
                <w:noProof/>
                <w:webHidden/>
              </w:rPr>
              <w:t>702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08" w:history="1">
            <w:r w:rsidRPr="00B5273E">
              <w:rPr>
                <w:rStyle w:val="Hyperlink"/>
                <w:caps/>
                <w:noProof/>
              </w:rPr>
              <w:t>468</w:t>
            </w:r>
            <w:r>
              <w:rPr>
                <w:rFonts w:eastAsiaTheme="minorEastAsia"/>
                <w:noProof/>
              </w:rPr>
              <w:tab/>
            </w:r>
            <w:r w:rsidRPr="00B5273E">
              <w:rPr>
                <w:rStyle w:val="Hyperlink"/>
                <w:noProof/>
              </w:rPr>
              <w:t>fn_GetInterFundTransfersTotalReimbursableCosts</w:t>
            </w:r>
            <w:r>
              <w:rPr>
                <w:noProof/>
                <w:webHidden/>
              </w:rPr>
              <w:tab/>
            </w:r>
            <w:r>
              <w:rPr>
                <w:noProof/>
                <w:webHidden/>
              </w:rPr>
              <w:fldChar w:fldCharType="begin"/>
            </w:r>
            <w:r>
              <w:rPr>
                <w:noProof/>
                <w:webHidden/>
              </w:rPr>
              <w:instrText xml:space="preserve"> PAGEREF _Toc338155508 \h </w:instrText>
            </w:r>
            <w:r>
              <w:rPr>
                <w:noProof/>
                <w:webHidden/>
              </w:rPr>
            </w:r>
            <w:r>
              <w:rPr>
                <w:noProof/>
                <w:webHidden/>
              </w:rPr>
              <w:fldChar w:fldCharType="separate"/>
            </w:r>
            <w:r>
              <w:rPr>
                <w:noProof/>
                <w:webHidden/>
              </w:rPr>
              <w:t>702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09" w:history="1">
            <w:r w:rsidRPr="00B5273E">
              <w:rPr>
                <w:rStyle w:val="Hyperlink"/>
                <w:noProof/>
              </w:rPr>
              <w:t>468.1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_Toc338155509 \h </w:instrText>
            </w:r>
            <w:r>
              <w:rPr>
                <w:noProof/>
                <w:webHidden/>
              </w:rPr>
            </w:r>
            <w:r>
              <w:rPr>
                <w:noProof/>
                <w:webHidden/>
              </w:rPr>
              <w:fldChar w:fldCharType="separate"/>
            </w:r>
            <w:r>
              <w:rPr>
                <w:noProof/>
                <w:webHidden/>
              </w:rPr>
              <w:t>702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10" w:history="1">
            <w:r w:rsidRPr="00B5273E">
              <w:rPr>
                <w:rStyle w:val="Hyperlink"/>
                <w:noProof/>
              </w:rPr>
              <w:t>468.1.1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_Toc338155510 \h </w:instrText>
            </w:r>
            <w:r>
              <w:rPr>
                <w:noProof/>
                <w:webHidden/>
              </w:rPr>
            </w:r>
            <w:r>
              <w:rPr>
                <w:noProof/>
                <w:webHidden/>
              </w:rPr>
              <w:fldChar w:fldCharType="separate"/>
            </w:r>
            <w:r>
              <w:rPr>
                <w:noProof/>
                <w:webHidden/>
              </w:rPr>
              <w:t>702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11" w:history="1">
            <w:r w:rsidRPr="00B5273E">
              <w:rPr>
                <w:rStyle w:val="Hyperlink"/>
                <w:noProof/>
              </w:rPr>
              <w:t>468.1.2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_Toc338155511 \h </w:instrText>
            </w:r>
            <w:r>
              <w:rPr>
                <w:noProof/>
                <w:webHidden/>
              </w:rPr>
            </w:r>
            <w:r>
              <w:rPr>
                <w:noProof/>
                <w:webHidden/>
              </w:rPr>
              <w:fldChar w:fldCharType="separate"/>
            </w:r>
            <w:r>
              <w:rPr>
                <w:noProof/>
                <w:webHidden/>
              </w:rPr>
              <w:t>703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12" w:history="1">
            <w:r w:rsidRPr="00B5273E">
              <w:rPr>
                <w:rStyle w:val="Hyperlink"/>
                <w:caps/>
                <w:noProof/>
              </w:rPr>
              <w:t>469</w:t>
            </w:r>
            <w:r>
              <w:rPr>
                <w:rFonts w:eastAsiaTheme="minorEastAsia"/>
                <w:noProof/>
              </w:rPr>
              <w:tab/>
            </w:r>
            <w:r w:rsidRPr="00B5273E">
              <w:rPr>
                <w:rStyle w:val="Hyperlink"/>
                <w:noProof/>
              </w:rPr>
              <w:t>fn_GetIsFundBalanceSheetCheckRequired</w:t>
            </w:r>
            <w:r>
              <w:rPr>
                <w:noProof/>
                <w:webHidden/>
              </w:rPr>
              <w:tab/>
            </w:r>
            <w:r>
              <w:rPr>
                <w:noProof/>
                <w:webHidden/>
              </w:rPr>
              <w:fldChar w:fldCharType="begin"/>
            </w:r>
            <w:r>
              <w:rPr>
                <w:noProof/>
                <w:webHidden/>
              </w:rPr>
              <w:instrText xml:space="preserve"> PAGEREF _Toc338155512 \h </w:instrText>
            </w:r>
            <w:r>
              <w:rPr>
                <w:noProof/>
                <w:webHidden/>
              </w:rPr>
            </w:r>
            <w:r>
              <w:rPr>
                <w:noProof/>
                <w:webHidden/>
              </w:rPr>
              <w:fldChar w:fldCharType="separate"/>
            </w:r>
            <w:r>
              <w:rPr>
                <w:noProof/>
                <w:webHidden/>
              </w:rPr>
              <w:t>703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13" w:history="1">
            <w:r w:rsidRPr="00B5273E">
              <w:rPr>
                <w:rStyle w:val="Hyperlink"/>
                <w:noProof/>
              </w:rPr>
              <w:t>469.1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_Toc338155513 \h </w:instrText>
            </w:r>
            <w:r>
              <w:rPr>
                <w:noProof/>
                <w:webHidden/>
              </w:rPr>
            </w:r>
            <w:r>
              <w:rPr>
                <w:noProof/>
                <w:webHidden/>
              </w:rPr>
              <w:fldChar w:fldCharType="separate"/>
            </w:r>
            <w:r>
              <w:rPr>
                <w:noProof/>
                <w:webHidden/>
              </w:rPr>
              <w:t>703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14" w:history="1">
            <w:r w:rsidRPr="00B5273E">
              <w:rPr>
                <w:rStyle w:val="Hyperlink"/>
                <w:noProof/>
              </w:rPr>
              <w:t>469.1.1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_Toc338155514 \h </w:instrText>
            </w:r>
            <w:r>
              <w:rPr>
                <w:noProof/>
                <w:webHidden/>
              </w:rPr>
            </w:r>
            <w:r>
              <w:rPr>
                <w:noProof/>
                <w:webHidden/>
              </w:rPr>
              <w:fldChar w:fldCharType="separate"/>
            </w:r>
            <w:r>
              <w:rPr>
                <w:noProof/>
                <w:webHidden/>
              </w:rPr>
              <w:t>703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15" w:history="1">
            <w:r w:rsidRPr="00B5273E">
              <w:rPr>
                <w:rStyle w:val="Hyperlink"/>
                <w:noProof/>
              </w:rPr>
              <w:t>469.1.2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_Toc338155515 \h </w:instrText>
            </w:r>
            <w:r>
              <w:rPr>
                <w:noProof/>
                <w:webHidden/>
              </w:rPr>
            </w:r>
            <w:r>
              <w:rPr>
                <w:noProof/>
                <w:webHidden/>
              </w:rPr>
              <w:fldChar w:fldCharType="separate"/>
            </w:r>
            <w:r>
              <w:rPr>
                <w:noProof/>
                <w:webHidden/>
              </w:rPr>
              <w:t>703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16" w:history="1">
            <w:r w:rsidRPr="00B5273E">
              <w:rPr>
                <w:rStyle w:val="Hyperlink"/>
                <w:caps/>
                <w:noProof/>
              </w:rPr>
              <w:t>470</w:t>
            </w:r>
            <w:r>
              <w:rPr>
                <w:rFonts w:eastAsiaTheme="minorEastAsia"/>
                <w:noProof/>
              </w:rPr>
              <w:tab/>
            </w:r>
            <w:r w:rsidRPr="00B5273E">
              <w:rPr>
                <w:rStyle w:val="Hyperlink"/>
                <w:noProof/>
              </w:rPr>
              <w:t>fn_GetJournalEntryAdjustmentAccountEntrySum</w:t>
            </w:r>
            <w:r>
              <w:rPr>
                <w:noProof/>
                <w:webHidden/>
              </w:rPr>
              <w:tab/>
            </w:r>
            <w:r>
              <w:rPr>
                <w:noProof/>
                <w:webHidden/>
              </w:rPr>
              <w:fldChar w:fldCharType="begin"/>
            </w:r>
            <w:r>
              <w:rPr>
                <w:noProof/>
                <w:webHidden/>
              </w:rPr>
              <w:instrText xml:space="preserve"> PAGEREF _Toc338155516 \h </w:instrText>
            </w:r>
            <w:r>
              <w:rPr>
                <w:noProof/>
                <w:webHidden/>
              </w:rPr>
            </w:r>
            <w:r>
              <w:rPr>
                <w:noProof/>
                <w:webHidden/>
              </w:rPr>
              <w:fldChar w:fldCharType="separate"/>
            </w:r>
            <w:r>
              <w:rPr>
                <w:noProof/>
                <w:webHidden/>
              </w:rPr>
              <w:t>704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17" w:history="1">
            <w:r w:rsidRPr="00B5273E">
              <w:rPr>
                <w:rStyle w:val="Hyperlink"/>
                <w:noProof/>
              </w:rPr>
              <w:t>470.1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_Toc338155517 \h </w:instrText>
            </w:r>
            <w:r>
              <w:rPr>
                <w:noProof/>
                <w:webHidden/>
              </w:rPr>
            </w:r>
            <w:r>
              <w:rPr>
                <w:noProof/>
                <w:webHidden/>
              </w:rPr>
              <w:fldChar w:fldCharType="separate"/>
            </w:r>
            <w:r>
              <w:rPr>
                <w:noProof/>
                <w:webHidden/>
              </w:rPr>
              <w:t>704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18" w:history="1">
            <w:r w:rsidRPr="00B5273E">
              <w:rPr>
                <w:rStyle w:val="Hyperlink"/>
                <w:noProof/>
              </w:rPr>
              <w:t>470.1.1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_Toc338155518 \h </w:instrText>
            </w:r>
            <w:r>
              <w:rPr>
                <w:noProof/>
                <w:webHidden/>
              </w:rPr>
            </w:r>
            <w:r>
              <w:rPr>
                <w:noProof/>
                <w:webHidden/>
              </w:rPr>
              <w:fldChar w:fldCharType="separate"/>
            </w:r>
            <w:r>
              <w:rPr>
                <w:noProof/>
                <w:webHidden/>
              </w:rPr>
              <w:t>704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19" w:history="1">
            <w:r w:rsidRPr="00B5273E">
              <w:rPr>
                <w:rStyle w:val="Hyperlink"/>
                <w:noProof/>
              </w:rPr>
              <w:t>470.1.2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_Toc338155519 \h </w:instrText>
            </w:r>
            <w:r>
              <w:rPr>
                <w:noProof/>
                <w:webHidden/>
              </w:rPr>
            </w:r>
            <w:r>
              <w:rPr>
                <w:noProof/>
                <w:webHidden/>
              </w:rPr>
              <w:fldChar w:fldCharType="separate"/>
            </w:r>
            <w:r>
              <w:rPr>
                <w:noProof/>
                <w:webHidden/>
              </w:rPr>
              <w:t>704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20" w:history="1">
            <w:r w:rsidRPr="00B5273E">
              <w:rPr>
                <w:rStyle w:val="Hyperlink"/>
                <w:caps/>
                <w:noProof/>
              </w:rPr>
              <w:t>471</w:t>
            </w:r>
            <w:r>
              <w:rPr>
                <w:rFonts w:eastAsiaTheme="minorEastAsia"/>
                <w:noProof/>
              </w:rPr>
              <w:tab/>
            </w:r>
            <w:r w:rsidRPr="00B5273E">
              <w:rPr>
                <w:rStyle w:val="Hyperlink"/>
                <w:noProof/>
              </w:rPr>
              <w:t>fn_GetJournalEntryAdjustmentAccountEntrySumOverall</w:t>
            </w:r>
            <w:r>
              <w:rPr>
                <w:noProof/>
                <w:webHidden/>
              </w:rPr>
              <w:tab/>
            </w:r>
            <w:r>
              <w:rPr>
                <w:noProof/>
                <w:webHidden/>
              </w:rPr>
              <w:fldChar w:fldCharType="begin"/>
            </w:r>
            <w:r>
              <w:rPr>
                <w:noProof/>
                <w:webHidden/>
              </w:rPr>
              <w:instrText xml:space="preserve"> PAGEREF _Toc338155520 \h </w:instrText>
            </w:r>
            <w:r>
              <w:rPr>
                <w:noProof/>
                <w:webHidden/>
              </w:rPr>
            </w:r>
            <w:r>
              <w:rPr>
                <w:noProof/>
                <w:webHidden/>
              </w:rPr>
              <w:fldChar w:fldCharType="separate"/>
            </w:r>
            <w:r>
              <w:rPr>
                <w:noProof/>
                <w:webHidden/>
              </w:rPr>
              <w:t>705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21" w:history="1">
            <w:r w:rsidRPr="00B5273E">
              <w:rPr>
                <w:rStyle w:val="Hyperlink"/>
                <w:noProof/>
              </w:rPr>
              <w:t>471.1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_Toc338155521 \h </w:instrText>
            </w:r>
            <w:r>
              <w:rPr>
                <w:noProof/>
                <w:webHidden/>
              </w:rPr>
            </w:r>
            <w:r>
              <w:rPr>
                <w:noProof/>
                <w:webHidden/>
              </w:rPr>
              <w:fldChar w:fldCharType="separate"/>
            </w:r>
            <w:r>
              <w:rPr>
                <w:noProof/>
                <w:webHidden/>
              </w:rPr>
              <w:t>705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22" w:history="1">
            <w:r w:rsidRPr="00B5273E">
              <w:rPr>
                <w:rStyle w:val="Hyperlink"/>
                <w:noProof/>
              </w:rPr>
              <w:t>471.1.1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_Toc338155522 \h </w:instrText>
            </w:r>
            <w:r>
              <w:rPr>
                <w:noProof/>
                <w:webHidden/>
              </w:rPr>
            </w:r>
            <w:r>
              <w:rPr>
                <w:noProof/>
                <w:webHidden/>
              </w:rPr>
              <w:fldChar w:fldCharType="separate"/>
            </w:r>
            <w:r>
              <w:rPr>
                <w:noProof/>
                <w:webHidden/>
              </w:rPr>
              <w:t>705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23" w:history="1">
            <w:r w:rsidRPr="00B5273E">
              <w:rPr>
                <w:rStyle w:val="Hyperlink"/>
                <w:noProof/>
              </w:rPr>
              <w:t>471.1.2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_Toc338155523 \h </w:instrText>
            </w:r>
            <w:r>
              <w:rPr>
                <w:noProof/>
                <w:webHidden/>
              </w:rPr>
            </w:r>
            <w:r>
              <w:rPr>
                <w:noProof/>
                <w:webHidden/>
              </w:rPr>
              <w:fldChar w:fldCharType="separate"/>
            </w:r>
            <w:r>
              <w:rPr>
                <w:noProof/>
                <w:webHidden/>
              </w:rPr>
              <w:t>705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24" w:history="1">
            <w:r w:rsidRPr="00B5273E">
              <w:rPr>
                <w:rStyle w:val="Hyperlink"/>
                <w:caps/>
                <w:noProof/>
              </w:rPr>
              <w:t>472</w:t>
            </w:r>
            <w:r>
              <w:rPr>
                <w:rFonts w:eastAsiaTheme="minorEastAsia"/>
                <w:noProof/>
              </w:rPr>
              <w:tab/>
            </w:r>
            <w:r w:rsidRPr="00B5273E">
              <w:rPr>
                <w:rStyle w:val="Hyperlink"/>
                <w:noProof/>
              </w:rPr>
              <w:t>fn_GetJournalEntryAdjustmentNextTransactionGroupSequence</w:t>
            </w:r>
            <w:r>
              <w:rPr>
                <w:noProof/>
                <w:webHidden/>
              </w:rPr>
              <w:tab/>
            </w:r>
            <w:r>
              <w:rPr>
                <w:noProof/>
                <w:webHidden/>
              </w:rPr>
              <w:fldChar w:fldCharType="begin"/>
            </w:r>
            <w:r>
              <w:rPr>
                <w:noProof/>
                <w:webHidden/>
              </w:rPr>
              <w:instrText xml:space="preserve"> PAGEREF _Toc338155524 \h </w:instrText>
            </w:r>
            <w:r>
              <w:rPr>
                <w:noProof/>
                <w:webHidden/>
              </w:rPr>
            </w:r>
            <w:r>
              <w:rPr>
                <w:noProof/>
                <w:webHidden/>
              </w:rPr>
              <w:fldChar w:fldCharType="separate"/>
            </w:r>
            <w:r>
              <w:rPr>
                <w:noProof/>
                <w:webHidden/>
              </w:rPr>
              <w:t>705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25" w:history="1">
            <w:r w:rsidRPr="00B5273E">
              <w:rPr>
                <w:rStyle w:val="Hyperlink"/>
                <w:noProof/>
              </w:rPr>
              <w:t>472.1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_Toc338155525 \h </w:instrText>
            </w:r>
            <w:r>
              <w:rPr>
                <w:noProof/>
                <w:webHidden/>
              </w:rPr>
            </w:r>
            <w:r>
              <w:rPr>
                <w:noProof/>
                <w:webHidden/>
              </w:rPr>
              <w:fldChar w:fldCharType="separate"/>
            </w:r>
            <w:r>
              <w:rPr>
                <w:noProof/>
                <w:webHidden/>
              </w:rPr>
              <w:t>705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26" w:history="1">
            <w:r w:rsidRPr="00B5273E">
              <w:rPr>
                <w:rStyle w:val="Hyperlink"/>
                <w:noProof/>
              </w:rPr>
              <w:t>472.1.1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_Toc338155526 \h </w:instrText>
            </w:r>
            <w:r>
              <w:rPr>
                <w:noProof/>
                <w:webHidden/>
              </w:rPr>
            </w:r>
            <w:r>
              <w:rPr>
                <w:noProof/>
                <w:webHidden/>
              </w:rPr>
              <w:fldChar w:fldCharType="separate"/>
            </w:r>
            <w:r>
              <w:rPr>
                <w:noProof/>
                <w:webHidden/>
              </w:rPr>
              <w:t>705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27" w:history="1">
            <w:r w:rsidRPr="00B5273E">
              <w:rPr>
                <w:rStyle w:val="Hyperlink"/>
                <w:noProof/>
              </w:rPr>
              <w:t>472.1.2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_Toc338155527 \h </w:instrText>
            </w:r>
            <w:r>
              <w:rPr>
                <w:noProof/>
                <w:webHidden/>
              </w:rPr>
            </w:r>
            <w:r>
              <w:rPr>
                <w:noProof/>
                <w:webHidden/>
              </w:rPr>
              <w:fldChar w:fldCharType="separate"/>
            </w:r>
            <w:r>
              <w:rPr>
                <w:noProof/>
                <w:webHidden/>
              </w:rPr>
              <w:t>706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28" w:history="1">
            <w:r w:rsidRPr="00B5273E">
              <w:rPr>
                <w:rStyle w:val="Hyperlink"/>
                <w:caps/>
                <w:noProof/>
              </w:rPr>
              <w:t>473</w:t>
            </w:r>
            <w:r>
              <w:rPr>
                <w:rFonts w:eastAsiaTheme="minorEastAsia"/>
                <w:noProof/>
              </w:rPr>
              <w:tab/>
            </w:r>
            <w:r w:rsidRPr="00B5273E">
              <w:rPr>
                <w:rStyle w:val="Hyperlink"/>
                <w:noProof/>
              </w:rPr>
              <w:t>fn_GetJournalEntryAdjustmentNextTransactionSequence</w:t>
            </w:r>
            <w:r>
              <w:rPr>
                <w:noProof/>
                <w:webHidden/>
              </w:rPr>
              <w:tab/>
            </w:r>
            <w:r>
              <w:rPr>
                <w:noProof/>
                <w:webHidden/>
              </w:rPr>
              <w:fldChar w:fldCharType="begin"/>
            </w:r>
            <w:r>
              <w:rPr>
                <w:noProof/>
                <w:webHidden/>
              </w:rPr>
              <w:instrText xml:space="preserve"> PAGEREF _Toc338155528 \h </w:instrText>
            </w:r>
            <w:r>
              <w:rPr>
                <w:noProof/>
                <w:webHidden/>
              </w:rPr>
            </w:r>
            <w:r>
              <w:rPr>
                <w:noProof/>
                <w:webHidden/>
              </w:rPr>
              <w:fldChar w:fldCharType="separate"/>
            </w:r>
            <w:r>
              <w:rPr>
                <w:noProof/>
                <w:webHidden/>
              </w:rPr>
              <w:t>706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29" w:history="1">
            <w:r w:rsidRPr="00B5273E">
              <w:rPr>
                <w:rStyle w:val="Hyperlink"/>
                <w:noProof/>
              </w:rPr>
              <w:t>473.1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_Toc338155529 \h </w:instrText>
            </w:r>
            <w:r>
              <w:rPr>
                <w:noProof/>
                <w:webHidden/>
              </w:rPr>
            </w:r>
            <w:r>
              <w:rPr>
                <w:noProof/>
                <w:webHidden/>
              </w:rPr>
              <w:fldChar w:fldCharType="separate"/>
            </w:r>
            <w:r>
              <w:rPr>
                <w:noProof/>
                <w:webHidden/>
              </w:rPr>
              <w:t>706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30" w:history="1">
            <w:r w:rsidRPr="00B5273E">
              <w:rPr>
                <w:rStyle w:val="Hyperlink"/>
                <w:noProof/>
              </w:rPr>
              <w:t>473.1.1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_Toc338155530 \h </w:instrText>
            </w:r>
            <w:r>
              <w:rPr>
                <w:noProof/>
                <w:webHidden/>
              </w:rPr>
            </w:r>
            <w:r>
              <w:rPr>
                <w:noProof/>
                <w:webHidden/>
              </w:rPr>
              <w:fldChar w:fldCharType="separate"/>
            </w:r>
            <w:r>
              <w:rPr>
                <w:noProof/>
                <w:webHidden/>
              </w:rPr>
              <w:t>706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31" w:history="1">
            <w:r w:rsidRPr="00B5273E">
              <w:rPr>
                <w:rStyle w:val="Hyperlink"/>
                <w:noProof/>
              </w:rPr>
              <w:t>473.1.2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_Toc338155531 \h </w:instrText>
            </w:r>
            <w:r>
              <w:rPr>
                <w:noProof/>
                <w:webHidden/>
              </w:rPr>
            </w:r>
            <w:r>
              <w:rPr>
                <w:noProof/>
                <w:webHidden/>
              </w:rPr>
              <w:fldChar w:fldCharType="separate"/>
            </w:r>
            <w:r>
              <w:rPr>
                <w:noProof/>
                <w:webHidden/>
              </w:rPr>
              <w:t>707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32" w:history="1">
            <w:r w:rsidRPr="00B5273E">
              <w:rPr>
                <w:rStyle w:val="Hyperlink"/>
                <w:caps/>
                <w:noProof/>
              </w:rPr>
              <w:t>474</w:t>
            </w:r>
            <w:r>
              <w:rPr>
                <w:rFonts w:eastAsiaTheme="minorEastAsia"/>
                <w:noProof/>
              </w:rPr>
              <w:tab/>
            </w:r>
            <w:r w:rsidRPr="00B5273E">
              <w:rPr>
                <w:rStyle w:val="Hyperlink"/>
                <w:noProof/>
              </w:rPr>
              <w:t>fn_GetJournalEntryReclassAccountEntrySum</w:t>
            </w:r>
            <w:r>
              <w:rPr>
                <w:noProof/>
                <w:webHidden/>
              </w:rPr>
              <w:tab/>
            </w:r>
            <w:r>
              <w:rPr>
                <w:noProof/>
                <w:webHidden/>
              </w:rPr>
              <w:fldChar w:fldCharType="begin"/>
            </w:r>
            <w:r>
              <w:rPr>
                <w:noProof/>
                <w:webHidden/>
              </w:rPr>
              <w:instrText xml:space="preserve"> PAGEREF _Toc338155532 \h </w:instrText>
            </w:r>
            <w:r>
              <w:rPr>
                <w:noProof/>
                <w:webHidden/>
              </w:rPr>
            </w:r>
            <w:r>
              <w:rPr>
                <w:noProof/>
                <w:webHidden/>
              </w:rPr>
              <w:fldChar w:fldCharType="separate"/>
            </w:r>
            <w:r>
              <w:rPr>
                <w:noProof/>
                <w:webHidden/>
              </w:rPr>
              <w:t>707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33" w:history="1">
            <w:r w:rsidRPr="00B5273E">
              <w:rPr>
                <w:rStyle w:val="Hyperlink"/>
                <w:noProof/>
              </w:rPr>
              <w:t>474.1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_Toc338155533 \h </w:instrText>
            </w:r>
            <w:r>
              <w:rPr>
                <w:noProof/>
                <w:webHidden/>
              </w:rPr>
            </w:r>
            <w:r>
              <w:rPr>
                <w:noProof/>
                <w:webHidden/>
              </w:rPr>
              <w:fldChar w:fldCharType="separate"/>
            </w:r>
            <w:r>
              <w:rPr>
                <w:noProof/>
                <w:webHidden/>
              </w:rPr>
              <w:t>707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34" w:history="1">
            <w:r w:rsidRPr="00B5273E">
              <w:rPr>
                <w:rStyle w:val="Hyperlink"/>
                <w:noProof/>
              </w:rPr>
              <w:t>474.1.1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_Toc338155534 \h </w:instrText>
            </w:r>
            <w:r>
              <w:rPr>
                <w:noProof/>
                <w:webHidden/>
              </w:rPr>
            </w:r>
            <w:r>
              <w:rPr>
                <w:noProof/>
                <w:webHidden/>
              </w:rPr>
              <w:fldChar w:fldCharType="separate"/>
            </w:r>
            <w:r>
              <w:rPr>
                <w:noProof/>
                <w:webHidden/>
              </w:rPr>
              <w:t>707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35" w:history="1">
            <w:r w:rsidRPr="00B5273E">
              <w:rPr>
                <w:rStyle w:val="Hyperlink"/>
                <w:noProof/>
              </w:rPr>
              <w:t>474.1.2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_Toc338155535 \h </w:instrText>
            </w:r>
            <w:r>
              <w:rPr>
                <w:noProof/>
                <w:webHidden/>
              </w:rPr>
            </w:r>
            <w:r>
              <w:rPr>
                <w:noProof/>
                <w:webHidden/>
              </w:rPr>
              <w:fldChar w:fldCharType="separate"/>
            </w:r>
            <w:r>
              <w:rPr>
                <w:noProof/>
                <w:webHidden/>
              </w:rPr>
              <w:t>708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36" w:history="1">
            <w:r w:rsidRPr="00B5273E">
              <w:rPr>
                <w:rStyle w:val="Hyperlink"/>
                <w:caps/>
                <w:noProof/>
              </w:rPr>
              <w:t>475</w:t>
            </w:r>
            <w:r>
              <w:rPr>
                <w:rFonts w:eastAsiaTheme="minorEastAsia"/>
                <w:noProof/>
              </w:rPr>
              <w:tab/>
            </w:r>
            <w:r w:rsidRPr="00B5273E">
              <w:rPr>
                <w:rStyle w:val="Hyperlink"/>
                <w:noProof/>
              </w:rPr>
              <w:t>fn_GetJournalEntryReclassAccountEntrySumOverall</w:t>
            </w:r>
            <w:r>
              <w:rPr>
                <w:noProof/>
                <w:webHidden/>
              </w:rPr>
              <w:tab/>
            </w:r>
            <w:r>
              <w:rPr>
                <w:noProof/>
                <w:webHidden/>
              </w:rPr>
              <w:fldChar w:fldCharType="begin"/>
            </w:r>
            <w:r>
              <w:rPr>
                <w:noProof/>
                <w:webHidden/>
              </w:rPr>
              <w:instrText xml:space="preserve"> PAGEREF _Toc338155536 \h </w:instrText>
            </w:r>
            <w:r>
              <w:rPr>
                <w:noProof/>
                <w:webHidden/>
              </w:rPr>
            </w:r>
            <w:r>
              <w:rPr>
                <w:noProof/>
                <w:webHidden/>
              </w:rPr>
              <w:fldChar w:fldCharType="separate"/>
            </w:r>
            <w:r>
              <w:rPr>
                <w:noProof/>
                <w:webHidden/>
              </w:rPr>
              <w:t>708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37" w:history="1">
            <w:r w:rsidRPr="00B5273E">
              <w:rPr>
                <w:rStyle w:val="Hyperlink"/>
                <w:noProof/>
              </w:rPr>
              <w:t>475.1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_Toc338155537 \h </w:instrText>
            </w:r>
            <w:r>
              <w:rPr>
                <w:noProof/>
                <w:webHidden/>
              </w:rPr>
            </w:r>
            <w:r>
              <w:rPr>
                <w:noProof/>
                <w:webHidden/>
              </w:rPr>
              <w:fldChar w:fldCharType="separate"/>
            </w:r>
            <w:r>
              <w:rPr>
                <w:noProof/>
                <w:webHidden/>
              </w:rPr>
              <w:t>708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38" w:history="1">
            <w:r w:rsidRPr="00B5273E">
              <w:rPr>
                <w:rStyle w:val="Hyperlink"/>
                <w:noProof/>
              </w:rPr>
              <w:t>475.1.1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_Toc338155538 \h </w:instrText>
            </w:r>
            <w:r>
              <w:rPr>
                <w:noProof/>
                <w:webHidden/>
              </w:rPr>
            </w:r>
            <w:r>
              <w:rPr>
                <w:noProof/>
                <w:webHidden/>
              </w:rPr>
              <w:fldChar w:fldCharType="separate"/>
            </w:r>
            <w:r>
              <w:rPr>
                <w:noProof/>
                <w:webHidden/>
              </w:rPr>
              <w:t>708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39" w:history="1">
            <w:r w:rsidRPr="00B5273E">
              <w:rPr>
                <w:rStyle w:val="Hyperlink"/>
                <w:noProof/>
              </w:rPr>
              <w:t>475.1.2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_Toc338155539 \h </w:instrText>
            </w:r>
            <w:r>
              <w:rPr>
                <w:noProof/>
                <w:webHidden/>
              </w:rPr>
            </w:r>
            <w:r>
              <w:rPr>
                <w:noProof/>
                <w:webHidden/>
              </w:rPr>
              <w:fldChar w:fldCharType="separate"/>
            </w:r>
            <w:r>
              <w:rPr>
                <w:noProof/>
                <w:webHidden/>
              </w:rPr>
              <w:t>708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40" w:history="1">
            <w:r w:rsidRPr="00B5273E">
              <w:rPr>
                <w:rStyle w:val="Hyperlink"/>
                <w:caps/>
                <w:noProof/>
              </w:rPr>
              <w:t>476</w:t>
            </w:r>
            <w:r>
              <w:rPr>
                <w:rFonts w:eastAsiaTheme="minorEastAsia"/>
                <w:noProof/>
              </w:rPr>
              <w:tab/>
            </w:r>
            <w:r w:rsidRPr="00B5273E">
              <w:rPr>
                <w:rStyle w:val="Hyperlink"/>
                <w:noProof/>
              </w:rPr>
              <w:t>fn_GetJournalEntryReclassNextTransactionGroupSequence</w:t>
            </w:r>
            <w:r>
              <w:rPr>
                <w:noProof/>
                <w:webHidden/>
              </w:rPr>
              <w:tab/>
            </w:r>
            <w:r>
              <w:rPr>
                <w:noProof/>
                <w:webHidden/>
              </w:rPr>
              <w:fldChar w:fldCharType="begin"/>
            </w:r>
            <w:r>
              <w:rPr>
                <w:noProof/>
                <w:webHidden/>
              </w:rPr>
              <w:instrText xml:space="preserve"> PAGEREF _Toc338155540 \h </w:instrText>
            </w:r>
            <w:r>
              <w:rPr>
                <w:noProof/>
                <w:webHidden/>
              </w:rPr>
            </w:r>
            <w:r>
              <w:rPr>
                <w:noProof/>
                <w:webHidden/>
              </w:rPr>
              <w:fldChar w:fldCharType="separate"/>
            </w:r>
            <w:r>
              <w:rPr>
                <w:noProof/>
                <w:webHidden/>
              </w:rPr>
              <w:t>709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41" w:history="1">
            <w:r w:rsidRPr="00B5273E">
              <w:rPr>
                <w:rStyle w:val="Hyperlink"/>
                <w:noProof/>
              </w:rPr>
              <w:t>476.1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_Toc338155541 \h </w:instrText>
            </w:r>
            <w:r>
              <w:rPr>
                <w:noProof/>
                <w:webHidden/>
              </w:rPr>
            </w:r>
            <w:r>
              <w:rPr>
                <w:noProof/>
                <w:webHidden/>
              </w:rPr>
              <w:fldChar w:fldCharType="separate"/>
            </w:r>
            <w:r>
              <w:rPr>
                <w:noProof/>
                <w:webHidden/>
              </w:rPr>
              <w:t>709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42" w:history="1">
            <w:r w:rsidRPr="00B5273E">
              <w:rPr>
                <w:rStyle w:val="Hyperlink"/>
                <w:noProof/>
              </w:rPr>
              <w:t>476.1.1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_Toc338155542 \h </w:instrText>
            </w:r>
            <w:r>
              <w:rPr>
                <w:noProof/>
                <w:webHidden/>
              </w:rPr>
            </w:r>
            <w:r>
              <w:rPr>
                <w:noProof/>
                <w:webHidden/>
              </w:rPr>
              <w:fldChar w:fldCharType="separate"/>
            </w:r>
            <w:r>
              <w:rPr>
                <w:noProof/>
                <w:webHidden/>
              </w:rPr>
              <w:t>709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43" w:history="1">
            <w:r w:rsidRPr="00B5273E">
              <w:rPr>
                <w:rStyle w:val="Hyperlink"/>
                <w:noProof/>
              </w:rPr>
              <w:t>476.1.2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_Toc338155543 \h </w:instrText>
            </w:r>
            <w:r>
              <w:rPr>
                <w:noProof/>
                <w:webHidden/>
              </w:rPr>
            </w:r>
            <w:r>
              <w:rPr>
                <w:noProof/>
                <w:webHidden/>
              </w:rPr>
              <w:fldChar w:fldCharType="separate"/>
            </w:r>
            <w:r>
              <w:rPr>
                <w:noProof/>
                <w:webHidden/>
              </w:rPr>
              <w:t>709</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44" w:history="1">
            <w:r w:rsidRPr="00B5273E">
              <w:rPr>
                <w:rStyle w:val="Hyperlink"/>
                <w:caps/>
                <w:noProof/>
              </w:rPr>
              <w:t>477</w:t>
            </w:r>
            <w:r>
              <w:rPr>
                <w:rFonts w:eastAsiaTheme="minorEastAsia"/>
                <w:noProof/>
              </w:rPr>
              <w:tab/>
            </w:r>
            <w:r w:rsidRPr="00B5273E">
              <w:rPr>
                <w:rStyle w:val="Hyperlink"/>
                <w:noProof/>
              </w:rPr>
              <w:t>fn_GetJournalEntryReclassNextTransactionSequence</w:t>
            </w:r>
            <w:r>
              <w:rPr>
                <w:noProof/>
                <w:webHidden/>
              </w:rPr>
              <w:tab/>
            </w:r>
            <w:r>
              <w:rPr>
                <w:noProof/>
                <w:webHidden/>
              </w:rPr>
              <w:fldChar w:fldCharType="begin"/>
            </w:r>
            <w:r>
              <w:rPr>
                <w:noProof/>
                <w:webHidden/>
              </w:rPr>
              <w:instrText xml:space="preserve"> PAGEREF _Toc338155544 \h </w:instrText>
            </w:r>
            <w:r>
              <w:rPr>
                <w:noProof/>
                <w:webHidden/>
              </w:rPr>
            </w:r>
            <w:r>
              <w:rPr>
                <w:noProof/>
                <w:webHidden/>
              </w:rPr>
              <w:fldChar w:fldCharType="separate"/>
            </w:r>
            <w:r>
              <w:rPr>
                <w:noProof/>
                <w:webHidden/>
              </w:rPr>
              <w:t>709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45" w:history="1">
            <w:r w:rsidRPr="00B5273E">
              <w:rPr>
                <w:rStyle w:val="Hyperlink"/>
                <w:noProof/>
              </w:rPr>
              <w:t>477.1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_Toc338155545 \h </w:instrText>
            </w:r>
            <w:r>
              <w:rPr>
                <w:noProof/>
                <w:webHidden/>
              </w:rPr>
            </w:r>
            <w:r>
              <w:rPr>
                <w:noProof/>
                <w:webHidden/>
              </w:rPr>
              <w:fldChar w:fldCharType="separate"/>
            </w:r>
            <w:r>
              <w:rPr>
                <w:noProof/>
                <w:webHidden/>
              </w:rPr>
              <w:t>709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46" w:history="1">
            <w:r w:rsidRPr="00B5273E">
              <w:rPr>
                <w:rStyle w:val="Hyperlink"/>
                <w:noProof/>
              </w:rPr>
              <w:t>477.1.1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_Toc338155546 \h </w:instrText>
            </w:r>
            <w:r>
              <w:rPr>
                <w:noProof/>
                <w:webHidden/>
              </w:rPr>
            </w:r>
            <w:r>
              <w:rPr>
                <w:noProof/>
                <w:webHidden/>
              </w:rPr>
              <w:fldChar w:fldCharType="separate"/>
            </w:r>
            <w:r>
              <w:rPr>
                <w:noProof/>
                <w:webHidden/>
              </w:rPr>
              <w:t>710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47" w:history="1">
            <w:r w:rsidRPr="00B5273E">
              <w:rPr>
                <w:rStyle w:val="Hyperlink"/>
                <w:noProof/>
              </w:rPr>
              <w:t>477.1.2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_Toc338155547 \h </w:instrText>
            </w:r>
            <w:r>
              <w:rPr>
                <w:noProof/>
                <w:webHidden/>
              </w:rPr>
            </w:r>
            <w:r>
              <w:rPr>
                <w:noProof/>
                <w:webHidden/>
              </w:rPr>
              <w:fldChar w:fldCharType="separate"/>
            </w:r>
            <w:r>
              <w:rPr>
                <w:noProof/>
                <w:webHidden/>
              </w:rPr>
              <w:t>710</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48" w:history="1">
            <w:r w:rsidRPr="00B5273E">
              <w:rPr>
                <w:rStyle w:val="Hyperlink"/>
                <w:caps/>
                <w:noProof/>
              </w:rPr>
              <w:t>478</w:t>
            </w:r>
            <w:r>
              <w:rPr>
                <w:rFonts w:eastAsiaTheme="minorEastAsia"/>
                <w:noProof/>
              </w:rPr>
              <w:tab/>
            </w:r>
            <w:r w:rsidRPr="00B5273E">
              <w:rPr>
                <w:rStyle w:val="Hyperlink"/>
                <w:noProof/>
              </w:rPr>
              <w:t>fn_GetJournalEntryWorkSheetIsRolledOverFlag</w:t>
            </w:r>
            <w:r>
              <w:rPr>
                <w:noProof/>
                <w:webHidden/>
              </w:rPr>
              <w:tab/>
            </w:r>
            <w:r>
              <w:rPr>
                <w:noProof/>
                <w:webHidden/>
              </w:rPr>
              <w:fldChar w:fldCharType="begin"/>
            </w:r>
            <w:r>
              <w:rPr>
                <w:noProof/>
                <w:webHidden/>
              </w:rPr>
              <w:instrText xml:space="preserve"> PAGEREF _Toc338155548 \h </w:instrText>
            </w:r>
            <w:r>
              <w:rPr>
                <w:noProof/>
                <w:webHidden/>
              </w:rPr>
            </w:r>
            <w:r>
              <w:rPr>
                <w:noProof/>
                <w:webHidden/>
              </w:rPr>
              <w:fldChar w:fldCharType="separate"/>
            </w:r>
            <w:r>
              <w:rPr>
                <w:noProof/>
                <w:webHidden/>
              </w:rPr>
              <w:t>710</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49" w:history="1">
            <w:r w:rsidRPr="00B5273E">
              <w:rPr>
                <w:rStyle w:val="Hyperlink"/>
                <w:noProof/>
              </w:rPr>
              <w:t>478.1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_Toc338155549 \h </w:instrText>
            </w:r>
            <w:r>
              <w:rPr>
                <w:noProof/>
                <w:webHidden/>
              </w:rPr>
            </w:r>
            <w:r>
              <w:rPr>
                <w:noProof/>
                <w:webHidden/>
              </w:rPr>
              <w:fldChar w:fldCharType="separate"/>
            </w:r>
            <w:r>
              <w:rPr>
                <w:noProof/>
                <w:webHidden/>
              </w:rPr>
              <w:t>710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50" w:history="1">
            <w:r w:rsidRPr="00B5273E">
              <w:rPr>
                <w:rStyle w:val="Hyperlink"/>
                <w:noProof/>
              </w:rPr>
              <w:t>478.1.1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_Toc338155550 \h </w:instrText>
            </w:r>
            <w:r>
              <w:rPr>
                <w:noProof/>
                <w:webHidden/>
              </w:rPr>
            </w:r>
            <w:r>
              <w:rPr>
                <w:noProof/>
                <w:webHidden/>
              </w:rPr>
              <w:fldChar w:fldCharType="separate"/>
            </w:r>
            <w:r>
              <w:rPr>
                <w:noProof/>
                <w:webHidden/>
              </w:rPr>
              <w:t>710</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51" w:history="1">
            <w:r w:rsidRPr="00B5273E">
              <w:rPr>
                <w:rStyle w:val="Hyperlink"/>
                <w:noProof/>
              </w:rPr>
              <w:t>478.1.2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_Toc338155551 \h </w:instrText>
            </w:r>
            <w:r>
              <w:rPr>
                <w:noProof/>
                <w:webHidden/>
              </w:rPr>
            </w:r>
            <w:r>
              <w:rPr>
                <w:noProof/>
                <w:webHidden/>
              </w:rPr>
              <w:fldChar w:fldCharType="separate"/>
            </w:r>
            <w:r>
              <w:rPr>
                <w:noProof/>
                <w:webHidden/>
              </w:rPr>
              <w:t>711</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52" w:history="1">
            <w:r w:rsidRPr="00B5273E">
              <w:rPr>
                <w:rStyle w:val="Hyperlink"/>
                <w:caps/>
                <w:noProof/>
              </w:rPr>
              <w:t>479</w:t>
            </w:r>
            <w:r>
              <w:rPr>
                <w:rFonts w:eastAsiaTheme="minorEastAsia"/>
                <w:noProof/>
              </w:rPr>
              <w:tab/>
            </w:r>
            <w:r w:rsidRPr="00B5273E">
              <w:rPr>
                <w:rStyle w:val="Hyperlink"/>
                <w:noProof/>
              </w:rPr>
              <w:t>fn_GetMaxima</w:t>
            </w:r>
            <w:r>
              <w:rPr>
                <w:noProof/>
                <w:webHidden/>
              </w:rPr>
              <w:tab/>
            </w:r>
            <w:r>
              <w:rPr>
                <w:noProof/>
                <w:webHidden/>
              </w:rPr>
              <w:fldChar w:fldCharType="begin"/>
            </w:r>
            <w:r>
              <w:rPr>
                <w:noProof/>
                <w:webHidden/>
              </w:rPr>
              <w:instrText xml:space="preserve"> PAGEREF _Toc338155552 \h </w:instrText>
            </w:r>
            <w:r>
              <w:rPr>
                <w:noProof/>
                <w:webHidden/>
              </w:rPr>
            </w:r>
            <w:r>
              <w:rPr>
                <w:noProof/>
                <w:webHidden/>
              </w:rPr>
              <w:fldChar w:fldCharType="separate"/>
            </w:r>
            <w:r>
              <w:rPr>
                <w:noProof/>
                <w:webHidden/>
              </w:rPr>
              <w:t>711</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53" w:history="1">
            <w:r w:rsidRPr="00B5273E">
              <w:rPr>
                <w:rStyle w:val="Hyperlink"/>
                <w:noProof/>
              </w:rPr>
              <w:t>479.1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_Toc338155553 \h </w:instrText>
            </w:r>
            <w:r>
              <w:rPr>
                <w:noProof/>
                <w:webHidden/>
              </w:rPr>
            </w:r>
            <w:r>
              <w:rPr>
                <w:noProof/>
                <w:webHidden/>
              </w:rPr>
              <w:fldChar w:fldCharType="separate"/>
            </w:r>
            <w:r>
              <w:rPr>
                <w:noProof/>
                <w:webHidden/>
              </w:rPr>
              <w:t>711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54" w:history="1">
            <w:r w:rsidRPr="00B5273E">
              <w:rPr>
                <w:rStyle w:val="Hyperlink"/>
                <w:noProof/>
              </w:rPr>
              <w:t>479.1.1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_Toc338155554 \h </w:instrText>
            </w:r>
            <w:r>
              <w:rPr>
                <w:noProof/>
                <w:webHidden/>
              </w:rPr>
            </w:r>
            <w:r>
              <w:rPr>
                <w:noProof/>
                <w:webHidden/>
              </w:rPr>
              <w:fldChar w:fldCharType="separate"/>
            </w:r>
            <w:r>
              <w:rPr>
                <w:noProof/>
                <w:webHidden/>
              </w:rPr>
              <w:t>711</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55" w:history="1">
            <w:r w:rsidRPr="00B5273E">
              <w:rPr>
                <w:rStyle w:val="Hyperlink"/>
                <w:noProof/>
              </w:rPr>
              <w:t>479.1.2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_Toc338155555 \h </w:instrText>
            </w:r>
            <w:r>
              <w:rPr>
                <w:noProof/>
                <w:webHidden/>
              </w:rPr>
            </w:r>
            <w:r>
              <w:rPr>
                <w:noProof/>
                <w:webHidden/>
              </w:rPr>
              <w:fldChar w:fldCharType="separate"/>
            </w:r>
            <w:r>
              <w:rPr>
                <w:noProof/>
                <w:webHidden/>
              </w:rPr>
              <w:t>712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56" w:history="1">
            <w:r w:rsidRPr="00B5273E">
              <w:rPr>
                <w:rStyle w:val="Hyperlink"/>
                <w:caps/>
                <w:noProof/>
              </w:rPr>
              <w:t>480</w:t>
            </w:r>
            <w:r>
              <w:rPr>
                <w:rFonts w:eastAsiaTheme="minorEastAsia"/>
                <w:noProof/>
              </w:rPr>
              <w:tab/>
            </w:r>
            <w:r w:rsidRPr="00B5273E">
              <w:rPr>
                <w:rStyle w:val="Hyperlink"/>
                <w:noProof/>
              </w:rPr>
              <w:t>fn_GetPackageActiveRecordType</w:t>
            </w:r>
            <w:r>
              <w:rPr>
                <w:noProof/>
                <w:webHidden/>
              </w:rPr>
              <w:tab/>
            </w:r>
            <w:r>
              <w:rPr>
                <w:noProof/>
                <w:webHidden/>
              </w:rPr>
              <w:fldChar w:fldCharType="begin"/>
            </w:r>
            <w:r>
              <w:rPr>
                <w:noProof/>
                <w:webHidden/>
              </w:rPr>
              <w:instrText xml:space="preserve"> PAGEREF _Toc338155556 \h </w:instrText>
            </w:r>
            <w:r>
              <w:rPr>
                <w:noProof/>
                <w:webHidden/>
              </w:rPr>
            </w:r>
            <w:r>
              <w:rPr>
                <w:noProof/>
                <w:webHidden/>
              </w:rPr>
              <w:fldChar w:fldCharType="separate"/>
            </w:r>
            <w:r>
              <w:rPr>
                <w:noProof/>
                <w:webHidden/>
              </w:rPr>
              <w:t>712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57" w:history="1">
            <w:r w:rsidRPr="00B5273E">
              <w:rPr>
                <w:rStyle w:val="Hyperlink"/>
                <w:noProof/>
              </w:rPr>
              <w:t>480.1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_Toc338155557 \h </w:instrText>
            </w:r>
            <w:r>
              <w:rPr>
                <w:noProof/>
                <w:webHidden/>
              </w:rPr>
            </w:r>
            <w:r>
              <w:rPr>
                <w:noProof/>
                <w:webHidden/>
              </w:rPr>
              <w:fldChar w:fldCharType="separate"/>
            </w:r>
            <w:r>
              <w:rPr>
                <w:noProof/>
                <w:webHidden/>
              </w:rPr>
              <w:t>712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58" w:history="1">
            <w:r w:rsidRPr="00B5273E">
              <w:rPr>
                <w:rStyle w:val="Hyperlink"/>
                <w:noProof/>
              </w:rPr>
              <w:t>480.1.1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_Toc338155558 \h </w:instrText>
            </w:r>
            <w:r>
              <w:rPr>
                <w:noProof/>
                <w:webHidden/>
              </w:rPr>
            </w:r>
            <w:r>
              <w:rPr>
                <w:noProof/>
                <w:webHidden/>
              </w:rPr>
              <w:fldChar w:fldCharType="separate"/>
            </w:r>
            <w:r>
              <w:rPr>
                <w:noProof/>
                <w:webHidden/>
              </w:rPr>
              <w:t>712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59" w:history="1">
            <w:r w:rsidRPr="00B5273E">
              <w:rPr>
                <w:rStyle w:val="Hyperlink"/>
                <w:noProof/>
              </w:rPr>
              <w:t>480.1.2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_Toc338155559 \h </w:instrText>
            </w:r>
            <w:r>
              <w:rPr>
                <w:noProof/>
                <w:webHidden/>
              </w:rPr>
            </w:r>
            <w:r>
              <w:rPr>
                <w:noProof/>
                <w:webHidden/>
              </w:rPr>
              <w:fldChar w:fldCharType="separate"/>
            </w:r>
            <w:r>
              <w:rPr>
                <w:noProof/>
                <w:webHidden/>
              </w:rPr>
              <w:t>712</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60" w:history="1">
            <w:r w:rsidRPr="00B5273E">
              <w:rPr>
                <w:rStyle w:val="Hyperlink"/>
                <w:caps/>
                <w:noProof/>
              </w:rPr>
              <w:t>481</w:t>
            </w:r>
            <w:r>
              <w:rPr>
                <w:rFonts w:eastAsiaTheme="minorEastAsia"/>
                <w:noProof/>
              </w:rPr>
              <w:tab/>
            </w:r>
            <w:r w:rsidRPr="00B5273E">
              <w:rPr>
                <w:rStyle w:val="Hyperlink"/>
                <w:noProof/>
              </w:rPr>
              <w:t>fn_GetPackageTrialBalanceForm</w:t>
            </w:r>
            <w:r>
              <w:rPr>
                <w:noProof/>
                <w:webHidden/>
              </w:rPr>
              <w:tab/>
            </w:r>
            <w:r>
              <w:rPr>
                <w:noProof/>
                <w:webHidden/>
              </w:rPr>
              <w:fldChar w:fldCharType="begin"/>
            </w:r>
            <w:r>
              <w:rPr>
                <w:noProof/>
                <w:webHidden/>
              </w:rPr>
              <w:instrText xml:space="preserve"> PAGEREF _Toc338155560 \h </w:instrText>
            </w:r>
            <w:r>
              <w:rPr>
                <w:noProof/>
                <w:webHidden/>
              </w:rPr>
            </w:r>
            <w:r>
              <w:rPr>
                <w:noProof/>
                <w:webHidden/>
              </w:rPr>
              <w:fldChar w:fldCharType="separate"/>
            </w:r>
            <w:r>
              <w:rPr>
                <w:noProof/>
                <w:webHidden/>
              </w:rPr>
              <w:t>712</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61" w:history="1">
            <w:r w:rsidRPr="00B5273E">
              <w:rPr>
                <w:rStyle w:val="Hyperlink"/>
                <w:noProof/>
              </w:rPr>
              <w:t>481.1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_Toc338155561 \h </w:instrText>
            </w:r>
            <w:r>
              <w:rPr>
                <w:noProof/>
                <w:webHidden/>
              </w:rPr>
            </w:r>
            <w:r>
              <w:rPr>
                <w:noProof/>
                <w:webHidden/>
              </w:rPr>
              <w:fldChar w:fldCharType="separate"/>
            </w:r>
            <w:r>
              <w:rPr>
                <w:noProof/>
                <w:webHidden/>
              </w:rPr>
              <w:t>712</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62" w:history="1">
            <w:r w:rsidRPr="00B5273E">
              <w:rPr>
                <w:rStyle w:val="Hyperlink"/>
                <w:noProof/>
              </w:rPr>
              <w:t>481.1.1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_Toc338155562 \h </w:instrText>
            </w:r>
            <w:r>
              <w:rPr>
                <w:noProof/>
                <w:webHidden/>
              </w:rPr>
            </w:r>
            <w:r>
              <w:rPr>
                <w:noProof/>
                <w:webHidden/>
              </w:rPr>
              <w:fldChar w:fldCharType="separate"/>
            </w:r>
            <w:r>
              <w:rPr>
                <w:noProof/>
                <w:webHidden/>
              </w:rPr>
              <w:t>713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63" w:history="1">
            <w:r w:rsidRPr="00B5273E">
              <w:rPr>
                <w:rStyle w:val="Hyperlink"/>
                <w:noProof/>
              </w:rPr>
              <w:t>481.1.2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_Toc338155563 \h </w:instrText>
            </w:r>
            <w:r>
              <w:rPr>
                <w:noProof/>
                <w:webHidden/>
              </w:rPr>
            </w:r>
            <w:r>
              <w:rPr>
                <w:noProof/>
                <w:webHidden/>
              </w:rPr>
              <w:fldChar w:fldCharType="separate"/>
            </w:r>
            <w:r>
              <w:rPr>
                <w:noProof/>
                <w:webHidden/>
              </w:rPr>
              <w:t>713</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64" w:history="1">
            <w:r w:rsidRPr="00B5273E">
              <w:rPr>
                <w:rStyle w:val="Hyperlink"/>
                <w:caps/>
                <w:noProof/>
              </w:rPr>
              <w:t>482</w:t>
            </w:r>
            <w:r>
              <w:rPr>
                <w:rFonts w:eastAsiaTheme="minorEastAsia"/>
                <w:noProof/>
              </w:rPr>
              <w:tab/>
            </w:r>
            <w:r w:rsidRPr="00B5273E">
              <w:rPr>
                <w:rStyle w:val="Hyperlink"/>
                <w:noProof/>
              </w:rPr>
              <w:t>fn_GetParentFundNumber</w:t>
            </w:r>
            <w:r>
              <w:rPr>
                <w:noProof/>
                <w:webHidden/>
              </w:rPr>
              <w:tab/>
            </w:r>
            <w:r>
              <w:rPr>
                <w:noProof/>
                <w:webHidden/>
              </w:rPr>
              <w:fldChar w:fldCharType="begin"/>
            </w:r>
            <w:r>
              <w:rPr>
                <w:noProof/>
                <w:webHidden/>
              </w:rPr>
              <w:instrText xml:space="preserve"> PAGEREF _Toc338155564 \h </w:instrText>
            </w:r>
            <w:r>
              <w:rPr>
                <w:noProof/>
                <w:webHidden/>
              </w:rPr>
            </w:r>
            <w:r>
              <w:rPr>
                <w:noProof/>
                <w:webHidden/>
              </w:rPr>
              <w:fldChar w:fldCharType="separate"/>
            </w:r>
            <w:r>
              <w:rPr>
                <w:noProof/>
                <w:webHidden/>
              </w:rPr>
              <w:t>713</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65" w:history="1">
            <w:r w:rsidRPr="00B5273E">
              <w:rPr>
                <w:rStyle w:val="Hyperlink"/>
                <w:noProof/>
              </w:rPr>
              <w:t>482.1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_Toc338155565 \h </w:instrText>
            </w:r>
            <w:r>
              <w:rPr>
                <w:noProof/>
                <w:webHidden/>
              </w:rPr>
            </w:r>
            <w:r>
              <w:rPr>
                <w:noProof/>
                <w:webHidden/>
              </w:rPr>
              <w:fldChar w:fldCharType="separate"/>
            </w:r>
            <w:r>
              <w:rPr>
                <w:noProof/>
                <w:webHidden/>
              </w:rPr>
              <w:t>713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66" w:history="1">
            <w:r w:rsidRPr="00B5273E">
              <w:rPr>
                <w:rStyle w:val="Hyperlink"/>
                <w:noProof/>
              </w:rPr>
              <w:t>482.1.1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_Toc338155566 \h </w:instrText>
            </w:r>
            <w:r>
              <w:rPr>
                <w:noProof/>
                <w:webHidden/>
              </w:rPr>
            </w:r>
            <w:r>
              <w:rPr>
                <w:noProof/>
                <w:webHidden/>
              </w:rPr>
              <w:fldChar w:fldCharType="separate"/>
            </w:r>
            <w:r>
              <w:rPr>
                <w:noProof/>
                <w:webHidden/>
              </w:rPr>
              <w:t>713</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67" w:history="1">
            <w:r w:rsidRPr="00B5273E">
              <w:rPr>
                <w:rStyle w:val="Hyperlink"/>
                <w:noProof/>
              </w:rPr>
              <w:t>482.1.2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_Toc338155567 \h </w:instrText>
            </w:r>
            <w:r>
              <w:rPr>
                <w:noProof/>
                <w:webHidden/>
              </w:rPr>
            </w:r>
            <w:r>
              <w:rPr>
                <w:noProof/>
                <w:webHidden/>
              </w:rPr>
              <w:fldChar w:fldCharType="separate"/>
            </w:r>
            <w:r>
              <w:rPr>
                <w:noProof/>
                <w:webHidden/>
              </w:rPr>
              <w:t>714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68" w:history="1">
            <w:r w:rsidRPr="00B5273E">
              <w:rPr>
                <w:rStyle w:val="Hyperlink"/>
                <w:caps/>
                <w:noProof/>
              </w:rPr>
              <w:t>483</w:t>
            </w:r>
            <w:r>
              <w:rPr>
                <w:rFonts w:eastAsiaTheme="minorEastAsia"/>
                <w:noProof/>
              </w:rPr>
              <w:tab/>
            </w:r>
            <w:r w:rsidRPr="00B5273E">
              <w:rPr>
                <w:rStyle w:val="Hyperlink"/>
                <w:noProof/>
              </w:rPr>
              <w:t>fn_GetPrioryYearGAAPBasis</w:t>
            </w:r>
            <w:r>
              <w:rPr>
                <w:noProof/>
                <w:webHidden/>
              </w:rPr>
              <w:tab/>
            </w:r>
            <w:r>
              <w:rPr>
                <w:noProof/>
                <w:webHidden/>
              </w:rPr>
              <w:fldChar w:fldCharType="begin"/>
            </w:r>
            <w:r>
              <w:rPr>
                <w:noProof/>
                <w:webHidden/>
              </w:rPr>
              <w:instrText xml:space="preserve"> PAGEREF _Toc338155568 \h </w:instrText>
            </w:r>
            <w:r>
              <w:rPr>
                <w:noProof/>
                <w:webHidden/>
              </w:rPr>
            </w:r>
            <w:r>
              <w:rPr>
                <w:noProof/>
                <w:webHidden/>
              </w:rPr>
              <w:fldChar w:fldCharType="separate"/>
            </w:r>
            <w:r>
              <w:rPr>
                <w:noProof/>
                <w:webHidden/>
              </w:rPr>
              <w:t>714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69" w:history="1">
            <w:r w:rsidRPr="00B5273E">
              <w:rPr>
                <w:rStyle w:val="Hyperlink"/>
                <w:noProof/>
              </w:rPr>
              <w:t>483.1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_Toc338155569 \h </w:instrText>
            </w:r>
            <w:r>
              <w:rPr>
                <w:noProof/>
                <w:webHidden/>
              </w:rPr>
            </w:r>
            <w:r>
              <w:rPr>
                <w:noProof/>
                <w:webHidden/>
              </w:rPr>
              <w:fldChar w:fldCharType="separate"/>
            </w:r>
            <w:r>
              <w:rPr>
                <w:noProof/>
                <w:webHidden/>
              </w:rPr>
              <w:t>714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70" w:history="1">
            <w:r w:rsidRPr="00B5273E">
              <w:rPr>
                <w:rStyle w:val="Hyperlink"/>
                <w:noProof/>
              </w:rPr>
              <w:t>483.1.1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_Toc338155570 \h </w:instrText>
            </w:r>
            <w:r>
              <w:rPr>
                <w:noProof/>
                <w:webHidden/>
              </w:rPr>
            </w:r>
            <w:r>
              <w:rPr>
                <w:noProof/>
                <w:webHidden/>
              </w:rPr>
              <w:fldChar w:fldCharType="separate"/>
            </w:r>
            <w:r>
              <w:rPr>
                <w:noProof/>
                <w:webHidden/>
              </w:rPr>
              <w:t>714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71" w:history="1">
            <w:r w:rsidRPr="00B5273E">
              <w:rPr>
                <w:rStyle w:val="Hyperlink"/>
                <w:noProof/>
              </w:rPr>
              <w:t>483.1.2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_Toc338155571 \h </w:instrText>
            </w:r>
            <w:r>
              <w:rPr>
                <w:noProof/>
                <w:webHidden/>
              </w:rPr>
            </w:r>
            <w:r>
              <w:rPr>
                <w:noProof/>
                <w:webHidden/>
              </w:rPr>
              <w:fldChar w:fldCharType="separate"/>
            </w:r>
            <w:r>
              <w:rPr>
                <w:noProof/>
                <w:webHidden/>
              </w:rPr>
              <w:t>714</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72" w:history="1">
            <w:r w:rsidRPr="00B5273E">
              <w:rPr>
                <w:rStyle w:val="Hyperlink"/>
                <w:caps/>
                <w:noProof/>
              </w:rPr>
              <w:t>484</w:t>
            </w:r>
            <w:r>
              <w:rPr>
                <w:rFonts w:eastAsiaTheme="minorEastAsia"/>
                <w:noProof/>
              </w:rPr>
              <w:tab/>
            </w:r>
            <w:r w:rsidRPr="00B5273E">
              <w:rPr>
                <w:rStyle w:val="Hyperlink"/>
                <w:noProof/>
              </w:rPr>
              <w:t>fn_GetRecordTypeSequence</w:t>
            </w:r>
            <w:r>
              <w:rPr>
                <w:noProof/>
                <w:webHidden/>
              </w:rPr>
              <w:tab/>
            </w:r>
            <w:r>
              <w:rPr>
                <w:noProof/>
                <w:webHidden/>
              </w:rPr>
              <w:fldChar w:fldCharType="begin"/>
            </w:r>
            <w:r>
              <w:rPr>
                <w:noProof/>
                <w:webHidden/>
              </w:rPr>
              <w:instrText xml:space="preserve"> PAGEREF _Toc338155572 \h </w:instrText>
            </w:r>
            <w:r>
              <w:rPr>
                <w:noProof/>
                <w:webHidden/>
              </w:rPr>
            </w:r>
            <w:r>
              <w:rPr>
                <w:noProof/>
                <w:webHidden/>
              </w:rPr>
              <w:fldChar w:fldCharType="separate"/>
            </w:r>
            <w:r>
              <w:rPr>
                <w:noProof/>
                <w:webHidden/>
              </w:rPr>
              <w:t>714</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73" w:history="1">
            <w:r w:rsidRPr="00B5273E">
              <w:rPr>
                <w:rStyle w:val="Hyperlink"/>
                <w:noProof/>
              </w:rPr>
              <w:t>484.1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_Toc338155573 \h </w:instrText>
            </w:r>
            <w:r>
              <w:rPr>
                <w:noProof/>
                <w:webHidden/>
              </w:rPr>
            </w:r>
            <w:r>
              <w:rPr>
                <w:noProof/>
                <w:webHidden/>
              </w:rPr>
              <w:fldChar w:fldCharType="separate"/>
            </w:r>
            <w:r>
              <w:rPr>
                <w:noProof/>
                <w:webHidden/>
              </w:rPr>
              <w:t>714</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74" w:history="1">
            <w:r w:rsidRPr="00B5273E">
              <w:rPr>
                <w:rStyle w:val="Hyperlink"/>
                <w:noProof/>
              </w:rPr>
              <w:t>484.1.1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_Toc338155574 \h </w:instrText>
            </w:r>
            <w:r>
              <w:rPr>
                <w:noProof/>
                <w:webHidden/>
              </w:rPr>
            </w:r>
            <w:r>
              <w:rPr>
                <w:noProof/>
                <w:webHidden/>
              </w:rPr>
              <w:fldChar w:fldCharType="separate"/>
            </w:r>
            <w:r>
              <w:rPr>
                <w:noProof/>
                <w:webHidden/>
              </w:rPr>
              <w:t>715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75" w:history="1">
            <w:r w:rsidRPr="00B5273E">
              <w:rPr>
                <w:rStyle w:val="Hyperlink"/>
                <w:noProof/>
              </w:rPr>
              <w:t>484.1.2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_Toc338155575 \h </w:instrText>
            </w:r>
            <w:r>
              <w:rPr>
                <w:noProof/>
                <w:webHidden/>
              </w:rPr>
            </w:r>
            <w:r>
              <w:rPr>
                <w:noProof/>
                <w:webHidden/>
              </w:rPr>
              <w:fldChar w:fldCharType="separate"/>
            </w:r>
            <w:r>
              <w:rPr>
                <w:noProof/>
                <w:webHidden/>
              </w:rPr>
              <w:t>715</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76" w:history="1">
            <w:r w:rsidRPr="00B5273E">
              <w:rPr>
                <w:rStyle w:val="Hyperlink"/>
                <w:caps/>
                <w:noProof/>
              </w:rPr>
              <w:t>485</w:t>
            </w:r>
            <w:r>
              <w:rPr>
                <w:rFonts w:eastAsiaTheme="minorEastAsia"/>
                <w:noProof/>
              </w:rPr>
              <w:tab/>
            </w:r>
            <w:r w:rsidRPr="00B5273E">
              <w:rPr>
                <w:rStyle w:val="Hyperlink"/>
                <w:noProof/>
              </w:rPr>
              <w:t>fn_GetStagedJournalAccountEntrySum</w:t>
            </w:r>
            <w:r>
              <w:rPr>
                <w:noProof/>
                <w:webHidden/>
              </w:rPr>
              <w:tab/>
            </w:r>
            <w:r>
              <w:rPr>
                <w:noProof/>
                <w:webHidden/>
              </w:rPr>
              <w:fldChar w:fldCharType="begin"/>
            </w:r>
            <w:r>
              <w:rPr>
                <w:noProof/>
                <w:webHidden/>
              </w:rPr>
              <w:instrText xml:space="preserve"> PAGEREF _Toc338155576 \h </w:instrText>
            </w:r>
            <w:r>
              <w:rPr>
                <w:noProof/>
                <w:webHidden/>
              </w:rPr>
            </w:r>
            <w:r>
              <w:rPr>
                <w:noProof/>
                <w:webHidden/>
              </w:rPr>
              <w:fldChar w:fldCharType="separate"/>
            </w:r>
            <w:r>
              <w:rPr>
                <w:noProof/>
                <w:webHidden/>
              </w:rPr>
              <w:t>715</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77" w:history="1">
            <w:r w:rsidRPr="00B5273E">
              <w:rPr>
                <w:rStyle w:val="Hyperlink"/>
                <w:noProof/>
              </w:rPr>
              <w:t>485.1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_Toc338155577 \h </w:instrText>
            </w:r>
            <w:r>
              <w:rPr>
                <w:noProof/>
                <w:webHidden/>
              </w:rPr>
            </w:r>
            <w:r>
              <w:rPr>
                <w:noProof/>
                <w:webHidden/>
              </w:rPr>
              <w:fldChar w:fldCharType="separate"/>
            </w:r>
            <w:r>
              <w:rPr>
                <w:noProof/>
                <w:webHidden/>
              </w:rPr>
              <w:t>715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78" w:history="1">
            <w:r w:rsidRPr="00B5273E">
              <w:rPr>
                <w:rStyle w:val="Hyperlink"/>
                <w:noProof/>
              </w:rPr>
              <w:t>485.1.1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_Toc338155578 \h </w:instrText>
            </w:r>
            <w:r>
              <w:rPr>
                <w:noProof/>
                <w:webHidden/>
              </w:rPr>
            </w:r>
            <w:r>
              <w:rPr>
                <w:noProof/>
                <w:webHidden/>
              </w:rPr>
              <w:fldChar w:fldCharType="separate"/>
            </w:r>
            <w:r>
              <w:rPr>
                <w:noProof/>
                <w:webHidden/>
              </w:rPr>
              <w:t>715</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79" w:history="1">
            <w:r w:rsidRPr="00B5273E">
              <w:rPr>
                <w:rStyle w:val="Hyperlink"/>
                <w:noProof/>
              </w:rPr>
              <w:t>485.1.2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_Toc338155579 \h </w:instrText>
            </w:r>
            <w:r>
              <w:rPr>
                <w:noProof/>
                <w:webHidden/>
              </w:rPr>
            </w:r>
            <w:r>
              <w:rPr>
                <w:noProof/>
                <w:webHidden/>
              </w:rPr>
              <w:fldChar w:fldCharType="separate"/>
            </w:r>
            <w:r>
              <w:rPr>
                <w:noProof/>
                <w:webHidden/>
              </w:rPr>
              <w:t>716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80" w:history="1">
            <w:r w:rsidRPr="00B5273E">
              <w:rPr>
                <w:rStyle w:val="Hyperlink"/>
                <w:caps/>
                <w:noProof/>
              </w:rPr>
              <w:t>486</w:t>
            </w:r>
            <w:r>
              <w:rPr>
                <w:rFonts w:eastAsiaTheme="minorEastAsia"/>
                <w:noProof/>
              </w:rPr>
              <w:tab/>
            </w:r>
            <w:r w:rsidRPr="00B5273E">
              <w:rPr>
                <w:rStyle w:val="Hyperlink"/>
                <w:noProof/>
              </w:rPr>
              <w:t>fn_GetUserEmailAddress</w:t>
            </w:r>
            <w:r>
              <w:rPr>
                <w:noProof/>
                <w:webHidden/>
              </w:rPr>
              <w:tab/>
            </w:r>
            <w:r>
              <w:rPr>
                <w:noProof/>
                <w:webHidden/>
              </w:rPr>
              <w:fldChar w:fldCharType="begin"/>
            </w:r>
            <w:r>
              <w:rPr>
                <w:noProof/>
                <w:webHidden/>
              </w:rPr>
              <w:instrText xml:space="preserve"> PAGEREF _Toc338155580 \h </w:instrText>
            </w:r>
            <w:r>
              <w:rPr>
                <w:noProof/>
                <w:webHidden/>
              </w:rPr>
            </w:r>
            <w:r>
              <w:rPr>
                <w:noProof/>
                <w:webHidden/>
              </w:rPr>
              <w:fldChar w:fldCharType="separate"/>
            </w:r>
            <w:r>
              <w:rPr>
                <w:noProof/>
                <w:webHidden/>
              </w:rPr>
              <w:t>716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81" w:history="1">
            <w:r w:rsidRPr="00B5273E">
              <w:rPr>
                <w:rStyle w:val="Hyperlink"/>
                <w:noProof/>
              </w:rPr>
              <w:t>486.1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_Toc338155581 \h </w:instrText>
            </w:r>
            <w:r>
              <w:rPr>
                <w:noProof/>
                <w:webHidden/>
              </w:rPr>
            </w:r>
            <w:r>
              <w:rPr>
                <w:noProof/>
                <w:webHidden/>
              </w:rPr>
              <w:fldChar w:fldCharType="separate"/>
            </w:r>
            <w:r>
              <w:rPr>
                <w:noProof/>
                <w:webHidden/>
              </w:rPr>
              <w:t>716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82" w:history="1">
            <w:r w:rsidRPr="00B5273E">
              <w:rPr>
                <w:rStyle w:val="Hyperlink"/>
                <w:noProof/>
              </w:rPr>
              <w:t>486.1.1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_Toc338155582 \h </w:instrText>
            </w:r>
            <w:r>
              <w:rPr>
                <w:noProof/>
                <w:webHidden/>
              </w:rPr>
            </w:r>
            <w:r>
              <w:rPr>
                <w:noProof/>
                <w:webHidden/>
              </w:rPr>
              <w:fldChar w:fldCharType="separate"/>
            </w:r>
            <w:r>
              <w:rPr>
                <w:noProof/>
                <w:webHidden/>
              </w:rPr>
              <w:t>716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83" w:history="1">
            <w:r w:rsidRPr="00B5273E">
              <w:rPr>
                <w:rStyle w:val="Hyperlink"/>
                <w:noProof/>
              </w:rPr>
              <w:t>486.1.2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_Toc338155583 \h </w:instrText>
            </w:r>
            <w:r>
              <w:rPr>
                <w:noProof/>
                <w:webHidden/>
              </w:rPr>
            </w:r>
            <w:r>
              <w:rPr>
                <w:noProof/>
                <w:webHidden/>
              </w:rPr>
              <w:fldChar w:fldCharType="separate"/>
            </w:r>
            <w:r>
              <w:rPr>
                <w:noProof/>
                <w:webHidden/>
              </w:rPr>
              <w:t>716</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84" w:history="1">
            <w:r w:rsidRPr="00B5273E">
              <w:rPr>
                <w:rStyle w:val="Hyperlink"/>
                <w:caps/>
                <w:noProof/>
              </w:rPr>
              <w:t>487</w:t>
            </w:r>
            <w:r>
              <w:rPr>
                <w:rFonts w:eastAsiaTheme="minorEastAsia"/>
                <w:noProof/>
              </w:rPr>
              <w:tab/>
            </w:r>
            <w:r w:rsidRPr="00B5273E">
              <w:rPr>
                <w:rStyle w:val="Hyperlink"/>
                <w:noProof/>
              </w:rPr>
              <w:t>fn_GetUserFullName</w:t>
            </w:r>
            <w:r>
              <w:rPr>
                <w:noProof/>
                <w:webHidden/>
              </w:rPr>
              <w:tab/>
            </w:r>
            <w:r>
              <w:rPr>
                <w:noProof/>
                <w:webHidden/>
              </w:rPr>
              <w:fldChar w:fldCharType="begin"/>
            </w:r>
            <w:r>
              <w:rPr>
                <w:noProof/>
                <w:webHidden/>
              </w:rPr>
              <w:instrText xml:space="preserve"> PAGEREF _Toc338155584 \h </w:instrText>
            </w:r>
            <w:r>
              <w:rPr>
                <w:noProof/>
                <w:webHidden/>
              </w:rPr>
            </w:r>
            <w:r>
              <w:rPr>
                <w:noProof/>
                <w:webHidden/>
              </w:rPr>
              <w:fldChar w:fldCharType="separate"/>
            </w:r>
            <w:r>
              <w:rPr>
                <w:noProof/>
                <w:webHidden/>
              </w:rPr>
              <w:t>716</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85" w:history="1">
            <w:r w:rsidRPr="00B5273E">
              <w:rPr>
                <w:rStyle w:val="Hyperlink"/>
                <w:noProof/>
              </w:rPr>
              <w:t>487.1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_Toc338155585 \h </w:instrText>
            </w:r>
            <w:r>
              <w:rPr>
                <w:noProof/>
                <w:webHidden/>
              </w:rPr>
            </w:r>
            <w:r>
              <w:rPr>
                <w:noProof/>
                <w:webHidden/>
              </w:rPr>
              <w:fldChar w:fldCharType="separate"/>
            </w:r>
            <w:r>
              <w:rPr>
                <w:noProof/>
                <w:webHidden/>
              </w:rPr>
              <w:t>716</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86" w:history="1">
            <w:r w:rsidRPr="00B5273E">
              <w:rPr>
                <w:rStyle w:val="Hyperlink"/>
                <w:noProof/>
              </w:rPr>
              <w:t>487.1.1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_Toc338155586 \h </w:instrText>
            </w:r>
            <w:r>
              <w:rPr>
                <w:noProof/>
                <w:webHidden/>
              </w:rPr>
            </w:r>
            <w:r>
              <w:rPr>
                <w:noProof/>
                <w:webHidden/>
              </w:rPr>
              <w:fldChar w:fldCharType="separate"/>
            </w:r>
            <w:r>
              <w:rPr>
                <w:noProof/>
                <w:webHidden/>
              </w:rPr>
              <w:t>717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87" w:history="1">
            <w:r w:rsidRPr="00B5273E">
              <w:rPr>
                <w:rStyle w:val="Hyperlink"/>
                <w:noProof/>
              </w:rPr>
              <w:t>487.1.2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_Toc338155587 \h </w:instrText>
            </w:r>
            <w:r>
              <w:rPr>
                <w:noProof/>
                <w:webHidden/>
              </w:rPr>
            </w:r>
            <w:r>
              <w:rPr>
                <w:noProof/>
                <w:webHidden/>
              </w:rPr>
              <w:fldChar w:fldCharType="separate"/>
            </w:r>
            <w:r>
              <w:rPr>
                <w:noProof/>
                <w:webHidden/>
              </w:rPr>
              <w:t>717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88" w:history="1">
            <w:r w:rsidRPr="00B5273E">
              <w:rPr>
                <w:rStyle w:val="Hyperlink"/>
                <w:caps/>
                <w:noProof/>
              </w:rPr>
              <w:t>488</w:t>
            </w:r>
            <w:r>
              <w:rPr>
                <w:rFonts w:eastAsiaTheme="minorEastAsia"/>
                <w:noProof/>
              </w:rPr>
              <w:tab/>
            </w:r>
            <w:r w:rsidRPr="00B5273E">
              <w:rPr>
                <w:rStyle w:val="Hyperlink"/>
                <w:noProof/>
              </w:rPr>
              <w:t>fn_IsTransactionRollbackCallLegal</w:t>
            </w:r>
            <w:r>
              <w:rPr>
                <w:noProof/>
                <w:webHidden/>
              </w:rPr>
              <w:tab/>
            </w:r>
            <w:r>
              <w:rPr>
                <w:noProof/>
                <w:webHidden/>
              </w:rPr>
              <w:fldChar w:fldCharType="begin"/>
            </w:r>
            <w:r>
              <w:rPr>
                <w:noProof/>
                <w:webHidden/>
              </w:rPr>
              <w:instrText xml:space="preserve"> PAGEREF _Toc338155588 \h </w:instrText>
            </w:r>
            <w:r>
              <w:rPr>
                <w:noProof/>
                <w:webHidden/>
              </w:rPr>
            </w:r>
            <w:r>
              <w:rPr>
                <w:noProof/>
                <w:webHidden/>
              </w:rPr>
              <w:fldChar w:fldCharType="separate"/>
            </w:r>
            <w:r>
              <w:rPr>
                <w:noProof/>
                <w:webHidden/>
              </w:rPr>
              <w:t>717</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89" w:history="1">
            <w:r w:rsidRPr="00B5273E">
              <w:rPr>
                <w:rStyle w:val="Hyperlink"/>
                <w:noProof/>
              </w:rPr>
              <w:t>488.1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_Toc338155589 \h </w:instrText>
            </w:r>
            <w:r>
              <w:rPr>
                <w:noProof/>
                <w:webHidden/>
              </w:rPr>
            </w:r>
            <w:r>
              <w:rPr>
                <w:noProof/>
                <w:webHidden/>
              </w:rPr>
              <w:fldChar w:fldCharType="separate"/>
            </w:r>
            <w:r>
              <w:rPr>
                <w:noProof/>
                <w:webHidden/>
              </w:rPr>
              <w:t>717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90" w:history="1">
            <w:r w:rsidRPr="00B5273E">
              <w:rPr>
                <w:rStyle w:val="Hyperlink"/>
                <w:noProof/>
              </w:rPr>
              <w:t>488.1.1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_Toc338155590 \h </w:instrText>
            </w:r>
            <w:r>
              <w:rPr>
                <w:noProof/>
                <w:webHidden/>
              </w:rPr>
            </w:r>
            <w:r>
              <w:rPr>
                <w:noProof/>
                <w:webHidden/>
              </w:rPr>
              <w:fldChar w:fldCharType="separate"/>
            </w:r>
            <w:r>
              <w:rPr>
                <w:noProof/>
                <w:webHidden/>
              </w:rPr>
              <w:t>717</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91" w:history="1">
            <w:r w:rsidRPr="00B5273E">
              <w:rPr>
                <w:rStyle w:val="Hyperlink"/>
                <w:noProof/>
              </w:rPr>
              <w:t>488.1.2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_Toc338155591 \h </w:instrText>
            </w:r>
            <w:r>
              <w:rPr>
                <w:noProof/>
                <w:webHidden/>
              </w:rPr>
            </w:r>
            <w:r>
              <w:rPr>
                <w:noProof/>
                <w:webHidden/>
              </w:rPr>
              <w:fldChar w:fldCharType="separate"/>
            </w:r>
            <w:r>
              <w:rPr>
                <w:noProof/>
                <w:webHidden/>
              </w:rPr>
              <w:t>717</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92" w:history="1">
            <w:r w:rsidRPr="00B5273E">
              <w:rPr>
                <w:rStyle w:val="Hyperlink"/>
                <w:caps/>
                <w:noProof/>
              </w:rPr>
              <w:t>489</w:t>
            </w:r>
            <w:r>
              <w:rPr>
                <w:rFonts w:eastAsiaTheme="minorEastAsia"/>
                <w:noProof/>
              </w:rPr>
              <w:tab/>
            </w:r>
            <w:r w:rsidRPr="00B5273E">
              <w:rPr>
                <w:rStyle w:val="Hyperlink"/>
                <w:noProof/>
              </w:rPr>
              <w:t>fn_MakeNumericAmount</w:t>
            </w:r>
            <w:r>
              <w:rPr>
                <w:noProof/>
                <w:webHidden/>
              </w:rPr>
              <w:tab/>
            </w:r>
            <w:r>
              <w:rPr>
                <w:noProof/>
                <w:webHidden/>
              </w:rPr>
              <w:fldChar w:fldCharType="begin"/>
            </w:r>
            <w:r>
              <w:rPr>
                <w:noProof/>
                <w:webHidden/>
              </w:rPr>
              <w:instrText xml:space="preserve"> PAGEREF _Toc338155592 \h </w:instrText>
            </w:r>
            <w:r>
              <w:rPr>
                <w:noProof/>
                <w:webHidden/>
              </w:rPr>
            </w:r>
            <w:r>
              <w:rPr>
                <w:noProof/>
                <w:webHidden/>
              </w:rPr>
              <w:fldChar w:fldCharType="separate"/>
            </w:r>
            <w:r>
              <w:rPr>
                <w:noProof/>
                <w:webHidden/>
              </w:rPr>
              <w:t>718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93" w:history="1">
            <w:r w:rsidRPr="00B5273E">
              <w:rPr>
                <w:rStyle w:val="Hyperlink"/>
                <w:noProof/>
              </w:rPr>
              <w:t>489.1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_Toc338155593 \h </w:instrText>
            </w:r>
            <w:r>
              <w:rPr>
                <w:noProof/>
                <w:webHidden/>
              </w:rPr>
            </w:r>
            <w:r>
              <w:rPr>
                <w:noProof/>
                <w:webHidden/>
              </w:rPr>
              <w:fldChar w:fldCharType="separate"/>
            </w:r>
            <w:r>
              <w:rPr>
                <w:noProof/>
                <w:webHidden/>
              </w:rPr>
              <w:t>718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94" w:history="1">
            <w:r w:rsidRPr="00B5273E">
              <w:rPr>
                <w:rStyle w:val="Hyperlink"/>
                <w:noProof/>
              </w:rPr>
              <w:t>489.1.1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_Toc338155594 \h </w:instrText>
            </w:r>
            <w:r>
              <w:rPr>
                <w:noProof/>
                <w:webHidden/>
              </w:rPr>
            </w:r>
            <w:r>
              <w:rPr>
                <w:noProof/>
                <w:webHidden/>
              </w:rPr>
              <w:fldChar w:fldCharType="separate"/>
            </w:r>
            <w:r>
              <w:rPr>
                <w:noProof/>
                <w:webHidden/>
              </w:rPr>
              <w:t>718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95" w:history="1">
            <w:r w:rsidRPr="00B5273E">
              <w:rPr>
                <w:rStyle w:val="Hyperlink"/>
                <w:noProof/>
              </w:rPr>
              <w:t>489.1.2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_Toc338155595 \h </w:instrText>
            </w:r>
            <w:r>
              <w:rPr>
                <w:noProof/>
                <w:webHidden/>
              </w:rPr>
            </w:r>
            <w:r>
              <w:rPr>
                <w:noProof/>
                <w:webHidden/>
              </w:rPr>
              <w:fldChar w:fldCharType="separate"/>
            </w:r>
            <w:r>
              <w:rPr>
                <w:noProof/>
                <w:webHidden/>
              </w:rPr>
              <w:t>718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596" w:history="1">
            <w:r w:rsidRPr="00B5273E">
              <w:rPr>
                <w:rStyle w:val="Hyperlink"/>
                <w:caps/>
                <w:noProof/>
              </w:rPr>
              <w:t>490</w:t>
            </w:r>
            <w:r>
              <w:rPr>
                <w:rFonts w:eastAsiaTheme="minorEastAsia"/>
                <w:noProof/>
              </w:rPr>
              <w:tab/>
            </w:r>
            <w:r w:rsidRPr="00B5273E">
              <w:rPr>
                <w:rStyle w:val="Hyperlink"/>
                <w:noProof/>
              </w:rPr>
              <w:t>fn_PaddLeadingZeros</w:t>
            </w:r>
            <w:r>
              <w:rPr>
                <w:noProof/>
                <w:webHidden/>
              </w:rPr>
              <w:tab/>
            </w:r>
            <w:r>
              <w:rPr>
                <w:noProof/>
                <w:webHidden/>
              </w:rPr>
              <w:fldChar w:fldCharType="begin"/>
            </w:r>
            <w:r>
              <w:rPr>
                <w:noProof/>
                <w:webHidden/>
              </w:rPr>
              <w:instrText xml:space="preserve"> PAGEREF _Toc338155596 \h </w:instrText>
            </w:r>
            <w:r>
              <w:rPr>
                <w:noProof/>
                <w:webHidden/>
              </w:rPr>
            </w:r>
            <w:r>
              <w:rPr>
                <w:noProof/>
                <w:webHidden/>
              </w:rPr>
              <w:fldChar w:fldCharType="separate"/>
            </w:r>
            <w:r>
              <w:rPr>
                <w:noProof/>
                <w:webHidden/>
              </w:rPr>
              <w:t>718</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597" w:history="1">
            <w:r w:rsidRPr="00B5273E">
              <w:rPr>
                <w:rStyle w:val="Hyperlink"/>
                <w:noProof/>
              </w:rPr>
              <w:t>490.1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_Toc338155597 \h </w:instrText>
            </w:r>
            <w:r>
              <w:rPr>
                <w:noProof/>
                <w:webHidden/>
              </w:rPr>
            </w:r>
            <w:r>
              <w:rPr>
                <w:noProof/>
                <w:webHidden/>
              </w:rPr>
              <w:fldChar w:fldCharType="separate"/>
            </w:r>
            <w:r>
              <w:rPr>
                <w:noProof/>
                <w:webHidden/>
              </w:rPr>
              <w:t>718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98" w:history="1">
            <w:r w:rsidRPr="00B5273E">
              <w:rPr>
                <w:rStyle w:val="Hyperlink"/>
                <w:noProof/>
              </w:rPr>
              <w:t>490.1.1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_Toc338155598 \h </w:instrText>
            </w:r>
            <w:r>
              <w:rPr>
                <w:noProof/>
                <w:webHidden/>
              </w:rPr>
            </w:r>
            <w:r>
              <w:rPr>
                <w:noProof/>
                <w:webHidden/>
              </w:rPr>
              <w:fldChar w:fldCharType="separate"/>
            </w:r>
            <w:r>
              <w:rPr>
                <w:noProof/>
                <w:webHidden/>
              </w:rPr>
              <w:t>718</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599" w:history="1">
            <w:r w:rsidRPr="00B5273E">
              <w:rPr>
                <w:rStyle w:val="Hyperlink"/>
                <w:noProof/>
              </w:rPr>
              <w:t>490.1.2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_Toc338155599 \h </w:instrText>
            </w:r>
            <w:r>
              <w:rPr>
                <w:noProof/>
                <w:webHidden/>
              </w:rPr>
            </w:r>
            <w:r>
              <w:rPr>
                <w:noProof/>
                <w:webHidden/>
              </w:rPr>
              <w:fldChar w:fldCharType="separate"/>
            </w:r>
            <w:r>
              <w:rPr>
                <w:noProof/>
                <w:webHidden/>
              </w:rPr>
              <w:t>718</w:t>
            </w:r>
            <w:r>
              <w:rPr>
                <w:noProof/>
                <w:webHidden/>
              </w:rPr>
              <w:fldChar w:fldCharType="end"/>
            </w:r>
          </w:hyperlink>
        </w:p>
        <w:p w:rsidR="00BE2CE1" w:rsidRDefault="00BE2CE1">
          <w:pPr>
            <w:pStyle w:val="TOC1"/>
            <w:tabs>
              <w:tab w:val="left" w:pos="660"/>
              <w:tab w:val="right" w:leader="dot" w:pos="10070"/>
            </w:tabs>
            <w:rPr>
              <w:rFonts w:eastAsiaTheme="minorEastAsia"/>
              <w:noProof/>
            </w:rPr>
          </w:pPr>
          <w:hyperlink w:anchor="_Toc338155600" w:history="1">
            <w:r w:rsidRPr="00B5273E">
              <w:rPr>
                <w:rStyle w:val="Hyperlink"/>
                <w:caps/>
                <w:noProof/>
              </w:rPr>
              <w:t>491</w:t>
            </w:r>
            <w:r>
              <w:rPr>
                <w:rFonts w:eastAsiaTheme="minorEastAsia"/>
                <w:noProof/>
              </w:rPr>
              <w:tab/>
            </w:r>
            <w:r w:rsidRPr="00B5273E">
              <w:rPr>
                <w:rStyle w:val="Hyperlink"/>
                <w:noProof/>
              </w:rPr>
              <w:t>fn_WedgeRoundAmount</w:t>
            </w:r>
            <w:r>
              <w:rPr>
                <w:noProof/>
                <w:webHidden/>
              </w:rPr>
              <w:tab/>
            </w:r>
            <w:r>
              <w:rPr>
                <w:noProof/>
                <w:webHidden/>
              </w:rPr>
              <w:fldChar w:fldCharType="begin"/>
            </w:r>
            <w:r>
              <w:rPr>
                <w:noProof/>
                <w:webHidden/>
              </w:rPr>
              <w:instrText xml:space="preserve"> PAGEREF _Toc338155600 \h </w:instrText>
            </w:r>
            <w:r>
              <w:rPr>
                <w:noProof/>
                <w:webHidden/>
              </w:rPr>
            </w:r>
            <w:r>
              <w:rPr>
                <w:noProof/>
                <w:webHidden/>
              </w:rPr>
              <w:fldChar w:fldCharType="separate"/>
            </w:r>
            <w:r>
              <w:rPr>
                <w:noProof/>
                <w:webHidden/>
              </w:rPr>
              <w:t>719</w:t>
            </w:r>
            <w:r>
              <w:rPr>
                <w:noProof/>
                <w:webHidden/>
              </w:rPr>
              <w:fldChar w:fldCharType="end"/>
            </w:r>
          </w:hyperlink>
        </w:p>
        <w:p w:rsidR="00BE2CE1" w:rsidRDefault="00BE2CE1">
          <w:pPr>
            <w:pStyle w:val="TOC2"/>
            <w:tabs>
              <w:tab w:val="left" w:pos="1100"/>
              <w:tab w:val="right" w:leader="dot" w:pos="10070"/>
            </w:tabs>
            <w:rPr>
              <w:rFonts w:eastAsiaTheme="minorEastAsia"/>
              <w:noProof/>
            </w:rPr>
          </w:pPr>
          <w:hyperlink w:anchor="_Toc338155601" w:history="1">
            <w:r w:rsidRPr="00B5273E">
              <w:rPr>
                <w:rStyle w:val="Hyperlink"/>
                <w:noProof/>
              </w:rPr>
              <w:t>491.1</w:t>
            </w:r>
            <w:r>
              <w:rPr>
                <w:rFonts w:eastAsiaTheme="minorEastAsia"/>
                <w:noProof/>
              </w:rPr>
              <w:tab/>
            </w:r>
            <w:r w:rsidRPr="00B5273E">
              <w:rPr>
                <w:rStyle w:val="Hyperlink"/>
                <w:noProof/>
              </w:rPr>
              <w:t>Functionality Overview</w:t>
            </w:r>
            <w:r>
              <w:rPr>
                <w:noProof/>
                <w:webHidden/>
              </w:rPr>
              <w:tab/>
            </w:r>
            <w:r>
              <w:rPr>
                <w:noProof/>
                <w:webHidden/>
              </w:rPr>
              <w:fldChar w:fldCharType="begin"/>
            </w:r>
            <w:r>
              <w:rPr>
                <w:noProof/>
                <w:webHidden/>
              </w:rPr>
              <w:instrText xml:space="preserve"> PAGEREF _Toc338155601 \h </w:instrText>
            </w:r>
            <w:r>
              <w:rPr>
                <w:noProof/>
                <w:webHidden/>
              </w:rPr>
            </w:r>
            <w:r>
              <w:rPr>
                <w:noProof/>
                <w:webHidden/>
              </w:rPr>
              <w:fldChar w:fldCharType="separate"/>
            </w:r>
            <w:r>
              <w:rPr>
                <w:noProof/>
                <w:webHidden/>
              </w:rPr>
              <w:t>719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602" w:history="1">
            <w:r w:rsidRPr="00B5273E">
              <w:rPr>
                <w:rStyle w:val="Hyperlink"/>
                <w:noProof/>
              </w:rPr>
              <w:t>491.1.1</w:t>
            </w:r>
            <w:r>
              <w:rPr>
                <w:rFonts w:eastAsiaTheme="minorEastAsia"/>
                <w:noProof/>
              </w:rPr>
              <w:tab/>
            </w:r>
            <w:r w:rsidRPr="00B5273E">
              <w:rPr>
                <w:rStyle w:val="Hyperlink"/>
                <w:noProof/>
              </w:rPr>
              <w:t>Parameters</w:t>
            </w:r>
            <w:r>
              <w:rPr>
                <w:noProof/>
                <w:webHidden/>
              </w:rPr>
              <w:tab/>
            </w:r>
            <w:r>
              <w:rPr>
                <w:noProof/>
                <w:webHidden/>
              </w:rPr>
              <w:fldChar w:fldCharType="begin"/>
            </w:r>
            <w:r>
              <w:rPr>
                <w:noProof/>
                <w:webHidden/>
              </w:rPr>
              <w:instrText xml:space="preserve"> PAGEREF _Toc338155602 \h </w:instrText>
            </w:r>
            <w:r>
              <w:rPr>
                <w:noProof/>
                <w:webHidden/>
              </w:rPr>
            </w:r>
            <w:r>
              <w:rPr>
                <w:noProof/>
                <w:webHidden/>
              </w:rPr>
              <w:fldChar w:fldCharType="separate"/>
            </w:r>
            <w:r>
              <w:rPr>
                <w:noProof/>
                <w:webHidden/>
              </w:rPr>
              <w:t>719</w:t>
            </w:r>
            <w:r>
              <w:rPr>
                <w:noProof/>
                <w:webHidden/>
              </w:rPr>
              <w:fldChar w:fldCharType="end"/>
            </w:r>
          </w:hyperlink>
        </w:p>
        <w:p w:rsidR="00BE2CE1" w:rsidRDefault="00BE2CE1">
          <w:pPr>
            <w:pStyle w:val="TOC3"/>
            <w:tabs>
              <w:tab w:val="left" w:pos="1540"/>
              <w:tab w:val="right" w:leader="dot" w:pos="10070"/>
            </w:tabs>
            <w:rPr>
              <w:rFonts w:eastAsiaTheme="minorEastAsia"/>
              <w:noProof/>
            </w:rPr>
          </w:pPr>
          <w:hyperlink w:anchor="_Toc338155603" w:history="1">
            <w:r w:rsidRPr="00B5273E">
              <w:rPr>
                <w:rStyle w:val="Hyperlink"/>
                <w:noProof/>
              </w:rPr>
              <w:t>491.1.2</w:t>
            </w:r>
            <w:r>
              <w:rPr>
                <w:rFonts w:eastAsiaTheme="minorEastAsia"/>
                <w:noProof/>
              </w:rPr>
              <w:tab/>
            </w:r>
            <w:r w:rsidRPr="00B5273E">
              <w:rPr>
                <w:rStyle w:val="Hyperlink"/>
                <w:noProof/>
              </w:rPr>
              <w:t>Dependencies</w:t>
            </w:r>
            <w:r>
              <w:rPr>
                <w:noProof/>
                <w:webHidden/>
              </w:rPr>
              <w:tab/>
            </w:r>
            <w:r>
              <w:rPr>
                <w:noProof/>
                <w:webHidden/>
              </w:rPr>
              <w:fldChar w:fldCharType="begin"/>
            </w:r>
            <w:r>
              <w:rPr>
                <w:noProof/>
                <w:webHidden/>
              </w:rPr>
              <w:instrText xml:space="preserve"> PAGEREF _Toc338155603 \h </w:instrText>
            </w:r>
            <w:r>
              <w:rPr>
                <w:noProof/>
                <w:webHidden/>
              </w:rPr>
            </w:r>
            <w:r>
              <w:rPr>
                <w:noProof/>
                <w:webHidden/>
              </w:rPr>
              <w:fldChar w:fldCharType="separate"/>
            </w:r>
            <w:r>
              <w:rPr>
                <w:noProof/>
                <w:webHidden/>
              </w:rPr>
              <w:t>719</w:t>
            </w:r>
            <w:r>
              <w:rPr>
                <w:noProof/>
                <w:webHidden/>
              </w:rPr>
              <w:fldChar w:fldCharType="end"/>
            </w:r>
          </w:hyperlink>
        </w:p>
        <w:p w:rsidR="0054217E" w:rsidRDefault="0054217E">
          <w:r>
            <w:rPr>
              <w:b/>
              <w:bCs/>
              <w:noProof/>
            </w:rPr>
            <w:fldChar w:fldCharType="end"/>
          </w:r>
        </w:p>
      </w:sdtContent>
    </w:sdt>
    <w:p w:rsidR="0054217E" w:rsidRDefault="0054217E">
      <w:pPr>
        <w:rPr>
          <w:rFonts w:ascii="Arial" w:hAnsi="Arial" w:cs="Arial"/>
        </w:rPr>
      </w:pPr>
      <w:r>
        <w:rPr>
          <w:rFonts w:ascii="Arial" w:hAnsi="Arial" w:cs="Arial"/>
        </w:rPr>
        <w:br w:type="page"/>
      </w:r>
    </w:p>
    <w:p w:rsidR="001C3E04" w:rsidRDefault="001C3E04">
      <w:pPr>
        <w:rPr>
          <w:rFonts w:ascii="Arial" w:hAnsi="Arial" w:cs="Arial"/>
        </w:rPr>
      </w:pPr>
    </w:p>
    <w:p w:rsidR="00917E3C" w:rsidRPr="002174AE" w:rsidRDefault="00917E3C">
      <w:pPr>
        <w:rPr>
          <w:rFonts w:ascii="Arial" w:hAnsi="Arial" w:cs="Arial"/>
        </w:rPr>
      </w:pPr>
    </w:p>
    <w:p w:rsidR="00917E3C" w:rsidRPr="002174AE" w:rsidRDefault="001E45ED" w:rsidP="00ED0A3F">
      <w:pPr>
        <w:pStyle w:val="Heading1"/>
      </w:pPr>
      <w:bookmarkStart w:id="1" w:name="_Toc338153556"/>
      <w:r>
        <w:t>Executive Summary</w:t>
      </w:r>
      <w:bookmarkEnd w:id="1"/>
    </w:p>
    <w:p w:rsidR="005F7097" w:rsidRDefault="005F7097">
      <w:pPr>
        <w:rPr>
          <w:rFonts w:ascii="Arial" w:hAnsi="Arial" w:cs="Arial"/>
        </w:rPr>
      </w:pPr>
    </w:p>
    <w:tbl>
      <w:tblPr>
        <w:tblStyle w:val="TableGrid"/>
        <w:tblW w:w="0" w:type="auto"/>
        <w:tblLook w:val="04A0" w:firstRow="1" w:lastRow="0" w:firstColumn="1" w:lastColumn="0" w:noHBand="0" w:noVBand="1"/>
      </w:tblPr>
      <w:tblGrid>
        <w:gridCol w:w="10296"/>
      </w:tblGrid>
      <w:tr w:rsidR="000F61EB" w:rsidRPr="000F61EB" w:rsidTr="000F61EB">
        <w:tc>
          <w:tcPr>
            <w:tcW w:w="10296" w:type="dxa"/>
            <w:shd w:val="clear" w:color="auto" w:fill="000000" w:themeFill="text1"/>
          </w:tcPr>
          <w:p w:rsidR="000F61EB" w:rsidRPr="000F61EB" w:rsidRDefault="000F61EB" w:rsidP="00D727AC">
            <w:pPr>
              <w:rPr>
                <w:rFonts w:ascii="Arial" w:hAnsi="Arial" w:cs="Arial"/>
                <w:sz w:val="20"/>
                <w:szCs w:val="20"/>
              </w:rPr>
            </w:pPr>
            <w:r>
              <w:rPr>
                <w:rFonts w:ascii="Arial" w:hAnsi="Arial" w:cs="Arial"/>
              </w:rPr>
              <w:t xml:space="preserve">This section </w:t>
            </w:r>
            <w:r w:rsidR="00FD0065">
              <w:rPr>
                <w:rFonts w:ascii="Arial" w:hAnsi="Arial" w:cs="Arial"/>
              </w:rPr>
              <w:t>describes</w:t>
            </w:r>
            <w:r>
              <w:rPr>
                <w:rFonts w:ascii="Arial" w:hAnsi="Arial" w:cs="Arial"/>
              </w:rPr>
              <w:t xml:space="preserve"> </w:t>
            </w:r>
            <w:r w:rsidR="00D727AC">
              <w:rPr>
                <w:rFonts w:ascii="Arial" w:hAnsi="Arial" w:cs="Arial"/>
              </w:rPr>
              <w:t>the vision and mission of this project</w:t>
            </w:r>
          </w:p>
        </w:tc>
      </w:tr>
      <w:tr w:rsidR="000F61EB" w:rsidTr="000F61EB">
        <w:tc>
          <w:tcPr>
            <w:tcW w:w="10296" w:type="dxa"/>
          </w:tcPr>
          <w:p w:rsidR="000F61EB" w:rsidRDefault="000F61EB">
            <w:pPr>
              <w:rPr>
                <w:rFonts w:ascii="Arial" w:hAnsi="Arial" w:cs="Arial"/>
              </w:rPr>
            </w:pPr>
            <w:r w:rsidRPr="005F7097">
              <w:rPr>
                <w:rFonts w:ascii="Arial" w:hAnsi="Arial" w:cs="Arial"/>
              </w:rPr>
              <w:t>Why does this solution exist?  What does it address?  What is within / outside its scope? Where does this document fit in the solution/project lifecycle?</w:t>
            </w:r>
          </w:p>
        </w:tc>
      </w:tr>
    </w:tbl>
    <w:p w:rsidR="005F7097" w:rsidRDefault="005F7097">
      <w:pPr>
        <w:rPr>
          <w:rFonts w:ascii="Arial" w:hAnsi="Arial" w:cs="Arial"/>
        </w:rPr>
      </w:pPr>
    </w:p>
    <w:p w:rsidR="006A74B3" w:rsidRDefault="00FE5D69">
      <w:pPr>
        <w:rPr>
          <w:rFonts w:ascii="Arial" w:hAnsi="Arial" w:cs="Arial"/>
        </w:rPr>
      </w:pPr>
      <w:r>
        <w:rPr>
          <w:rFonts w:ascii="Arial" w:hAnsi="Arial" w:cs="Arial"/>
        </w:rPr>
        <w:t xml:space="preserve">This Document Contains Data Architecture and Data Definitions </w:t>
      </w:r>
      <w:proofErr w:type="gramStart"/>
      <w:r>
        <w:rPr>
          <w:rFonts w:ascii="Arial" w:hAnsi="Arial" w:cs="Arial"/>
        </w:rPr>
        <w:t>For</w:t>
      </w:r>
      <w:proofErr w:type="gramEnd"/>
      <w:r>
        <w:rPr>
          <w:rFonts w:ascii="Arial" w:hAnsi="Arial" w:cs="Arial"/>
        </w:rPr>
        <w:t xml:space="preserve"> WEDGE 3.0</w:t>
      </w:r>
    </w:p>
    <w:p w:rsidR="006A74B3" w:rsidRDefault="006A74B3">
      <w:pPr>
        <w:rPr>
          <w:rFonts w:ascii="Arial" w:hAnsi="Arial" w:cs="Arial"/>
        </w:rPr>
      </w:pPr>
    </w:p>
    <w:p w:rsidR="003A1C49" w:rsidRDefault="00625F20" w:rsidP="00625F20">
      <w:pPr>
        <w:pStyle w:val="Heading1"/>
      </w:pPr>
      <w:bookmarkStart w:id="2" w:name="_Toc338153557"/>
      <w:r>
        <w:t>Solution Overview</w:t>
      </w:r>
      <w:bookmarkEnd w:id="2"/>
    </w:p>
    <w:p w:rsidR="00C2344D" w:rsidRDefault="00C2344D" w:rsidP="00C2344D"/>
    <w:tbl>
      <w:tblPr>
        <w:tblStyle w:val="TableGrid"/>
        <w:tblW w:w="0" w:type="auto"/>
        <w:tblLook w:val="04A0" w:firstRow="1" w:lastRow="0" w:firstColumn="1" w:lastColumn="0" w:noHBand="0" w:noVBand="1"/>
      </w:tblPr>
      <w:tblGrid>
        <w:gridCol w:w="10296"/>
      </w:tblGrid>
      <w:tr w:rsidR="00C2344D" w:rsidRPr="000F61EB" w:rsidTr="00C03FD0">
        <w:tc>
          <w:tcPr>
            <w:tcW w:w="10296" w:type="dxa"/>
            <w:shd w:val="clear" w:color="auto" w:fill="000000" w:themeFill="text1"/>
          </w:tcPr>
          <w:p w:rsidR="00C2344D" w:rsidRPr="000F61EB" w:rsidRDefault="00C2344D" w:rsidP="00C03FD0">
            <w:pPr>
              <w:rPr>
                <w:rFonts w:ascii="Arial" w:hAnsi="Arial" w:cs="Arial"/>
                <w:sz w:val="20"/>
                <w:szCs w:val="20"/>
              </w:rPr>
            </w:pPr>
            <w:r>
              <w:rPr>
                <w:rFonts w:ascii="Arial" w:hAnsi="Arial" w:cs="Arial"/>
              </w:rPr>
              <w:t>This section describes high level architecture and business aspects of the system</w:t>
            </w:r>
          </w:p>
        </w:tc>
      </w:tr>
      <w:tr w:rsidR="00C2344D" w:rsidTr="00C03FD0">
        <w:tc>
          <w:tcPr>
            <w:tcW w:w="10296" w:type="dxa"/>
          </w:tcPr>
          <w:p w:rsidR="00C2344D" w:rsidRDefault="00C2344D" w:rsidP="00C03FD0">
            <w:pPr>
              <w:rPr>
                <w:rFonts w:ascii="Arial" w:hAnsi="Arial" w:cs="Arial"/>
              </w:rPr>
            </w:pPr>
            <w:r w:rsidRPr="005F7097">
              <w:rPr>
                <w:rFonts w:ascii="Arial" w:hAnsi="Arial" w:cs="Arial"/>
              </w:rPr>
              <w:t>Why does this solution exist?  What does it address?  What is within / outside its scope? Where does this document fit in the solution/project lifecycle?</w:t>
            </w:r>
          </w:p>
        </w:tc>
      </w:tr>
    </w:tbl>
    <w:p w:rsidR="00C2344D" w:rsidRDefault="00C2344D" w:rsidP="00321952"/>
    <w:p w:rsidR="004F625D" w:rsidRPr="00C2344D" w:rsidRDefault="00FE5D69" w:rsidP="00321952">
      <w:r>
        <w:t xml:space="preserve">The WEDGE 3.0 System Is </w:t>
      </w:r>
      <w:proofErr w:type="gramStart"/>
      <w:r>
        <w:t>An</w:t>
      </w:r>
      <w:proofErr w:type="gramEnd"/>
      <w:r>
        <w:t xml:space="preserve"> N-Tier application driven by A data Layer comprising of SQL Server and DB2 Based data warehouse supplied data.</w:t>
      </w:r>
    </w:p>
    <w:p w:rsidR="006526C5" w:rsidRDefault="006526C5" w:rsidP="006526C5">
      <w:r>
        <w:t xml:space="preserve">The WEDGE 3.0 System Is </w:t>
      </w:r>
      <w:proofErr w:type="gramStart"/>
      <w:r>
        <w:t>An</w:t>
      </w:r>
      <w:proofErr w:type="gramEnd"/>
      <w:r>
        <w:t xml:space="preserve"> N-Tier application driven by A data Layer comprising of SQL Server and DB2 Based data warehouse supplied data.</w:t>
      </w:r>
    </w:p>
    <w:p w:rsidR="006526C5" w:rsidRDefault="006526C5" w:rsidP="006526C5">
      <w:pPr>
        <w:pStyle w:val="Heading1"/>
      </w:pPr>
      <w:bookmarkStart w:id="3" w:name="_Toc336811826"/>
      <w:bookmarkStart w:id="4" w:name="_Toc338153558"/>
      <w:r>
        <w:t>Database Design Concepts</w:t>
      </w:r>
      <w:bookmarkEnd w:id="3"/>
      <w:bookmarkEnd w:id="4"/>
    </w:p>
    <w:p w:rsidR="006526C5" w:rsidRDefault="006526C5" w:rsidP="006526C5">
      <w:pPr>
        <w:pStyle w:val="ListParagraph"/>
        <w:numPr>
          <w:ilvl w:val="0"/>
          <w:numId w:val="13"/>
        </w:numPr>
      </w:pPr>
      <w:r>
        <w:t>All data access is via stored procedures and user defined functions</w:t>
      </w:r>
    </w:p>
    <w:p w:rsidR="006526C5" w:rsidRDefault="006526C5" w:rsidP="006526C5">
      <w:pPr>
        <w:pStyle w:val="ListParagraph"/>
        <w:numPr>
          <w:ilvl w:val="0"/>
          <w:numId w:val="13"/>
        </w:numPr>
      </w:pPr>
      <w:r>
        <w:t>No foreign key constraints. Referential integrity is strictly enforced using stored procedures and control logic.</w:t>
      </w:r>
    </w:p>
    <w:p w:rsidR="006526C5" w:rsidRDefault="006526C5" w:rsidP="006526C5">
      <w:pPr>
        <w:pStyle w:val="ListParagraph"/>
        <w:numPr>
          <w:ilvl w:val="0"/>
          <w:numId w:val="13"/>
        </w:numPr>
      </w:pPr>
      <w:r>
        <w:t xml:space="preserve">Statistical Data is </w:t>
      </w:r>
      <w:r w:rsidR="00536EEA">
        <w:t>f</w:t>
      </w:r>
      <w:r w:rsidR="00D06D0C">
        <w:t>ully</w:t>
      </w:r>
      <w:r>
        <w:t xml:space="preserve"> De-normalized to simplify consumption by the business.</w:t>
      </w:r>
    </w:p>
    <w:p w:rsidR="00886C1A" w:rsidRDefault="00886C1A">
      <w:r>
        <w:br w:type="page"/>
      </w:r>
    </w:p>
    <w:p w:rsidR="00886C1A" w:rsidRDefault="00886C1A" w:rsidP="00886C1A"/>
    <w:p w:rsidR="005F7BDC" w:rsidRDefault="005F7BDC" w:rsidP="005F7BDC">
      <w:pPr>
        <w:pStyle w:val="Heading1"/>
      </w:pPr>
      <w:bookmarkStart w:id="5" w:name="_Toc338153559"/>
      <w:r>
        <w:t>Database Programming Approach</w:t>
      </w:r>
      <w:bookmarkEnd w:id="5"/>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10296"/>
      </w:tblGrid>
      <w:tr w:rsidR="00935B4F" w:rsidRPr="00935B4F" w:rsidTr="001E2B65">
        <w:tc>
          <w:tcPr>
            <w:tcW w:w="10296" w:type="dxa"/>
          </w:tcPr>
          <w:p w:rsidR="00935B4F" w:rsidRPr="00935B4F" w:rsidRDefault="00935B4F" w:rsidP="001E2B65">
            <w:pPr>
              <w:rPr>
                <w:b/>
                <w:color w:val="FF0000"/>
                <w:sz w:val="24"/>
                <w:szCs w:val="24"/>
              </w:rPr>
            </w:pPr>
          </w:p>
          <w:p w:rsidR="00935B4F" w:rsidRPr="00935B4F" w:rsidRDefault="00935B4F" w:rsidP="001E2B65">
            <w:pPr>
              <w:rPr>
                <w:b/>
                <w:color w:val="FF0000"/>
                <w:sz w:val="24"/>
                <w:szCs w:val="24"/>
              </w:rPr>
            </w:pPr>
            <w:r w:rsidRPr="00935B4F">
              <w:rPr>
                <w:b/>
                <w:color w:val="FF0000"/>
                <w:sz w:val="24"/>
                <w:szCs w:val="24"/>
              </w:rPr>
              <w:t xml:space="preserve">DO NOT USE </w:t>
            </w:r>
            <w:proofErr w:type="spellStart"/>
            <w:r w:rsidRPr="00935B4F">
              <w:rPr>
                <w:b/>
                <w:color w:val="FF0000"/>
                <w:sz w:val="24"/>
                <w:szCs w:val="24"/>
              </w:rPr>
              <w:t>sp_helptext</w:t>
            </w:r>
            <w:proofErr w:type="spellEnd"/>
            <w:r w:rsidRPr="00935B4F">
              <w:rPr>
                <w:b/>
                <w:color w:val="FF0000"/>
                <w:sz w:val="24"/>
                <w:szCs w:val="24"/>
              </w:rPr>
              <w:t xml:space="preserve"> To Modify or Enumerate Any Stored Procedure or User Defined Function. </w:t>
            </w:r>
          </w:p>
          <w:p w:rsidR="00935B4F" w:rsidRPr="00935B4F" w:rsidRDefault="00935B4F" w:rsidP="001E2B65">
            <w:pPr>
              <w:rPr>
                <w:b/>
                <w:color w:val="FF0000"/>
                <w:sz w:val="24"/>
                <w:szCs w:val="24"/>
              </w:rPr>
            </w:pPr>
          </w:p>
          <w:p w:rsidR="00935B4F" w:rsidRPr="00935B4F" w:rsidRDefault="00935B4F" w:rsidP="001E2B65">
            <w:pPr>
              <w:rPr>
                <w:b/>
                <w:color w:val="FF0000"/>
                <w:sz w:val="24"/>
                <w:szCs w:val="24"/>
              </w:rPr>
            </w:pPr>
            <w:r w:rsidRPr="00935B4F">
              <w:rPr>
                <w:b/>
                <w:color w:val="FF0000"/>
                <w:sz w:val="24"/>
                <w:szCs w:val="24"/>
              </w:rPr>
              <w:t xml:space="preserve">ONLY: Use the normal navigational method within </w:t>
            </w:r>
            <w:proofErr w:type="spellStart"/>
            <w:r w:rsidRPr="00935B4F">
              <w:rPr>
                <w:b/>
                <w:color w:val="FF0000"/>
                <w:sz w:val="24"/>
                <w:szCs w:val="24"/>
              </w:rPr>
              <w:t>Sql</w:t>
            </w:r>
            <w:proofErr w:type="spellEnd"/>
            <w:r w:rsidRPr="00935B4F">
              <w:rPr>
                <w:b/>
                <w:color w:val="FF0000"/>
                <w:sz w:val="24"/>
                <w:szCs w:val="24"/>
              </w:rPr>
              <w:t xml:space="preserve"> Management Studio to Right Click and View/Modify Stored Procedure or User Defined Function</w:t>
            </w:r>
          </w:p>
          <w:p w:rsidR="00935B4F" w:rsidRPr="00935B4F" w:rsidRDefault="00935B4F" w:rsidP="001E2B65">
            <w:pPr>
              <w:rPr>
                <w:b/>
                <w:color w:val="FF0000"/>
                <w:sz w:val="24"/>
                <w:szCs w:val="24"/>
              </w:rPr>
            </w:pPr>
          </w:p>
        </w:tc>
      </w:tr>
    </w:tbl>
    <w:p w:rsidR="00886C1A" w:rsidRPr="00886C1A" w:rsidRDefault="00886C1A" w:rsidP="00886C1A"/>
    <w:p w:rsidR="005F7BDC" w:rsidRDefault="005F7BDC">
      <w:r>
        <w:t>WEDGE 3.0 Database uses extensive Transact SQL Processing and relies heavily on sequential programming. Although the programming model may seem complex, it is rather straight forward in many cases. Successive calls and flattened logic (by using user defined functions to alleviate the complexity of joins for example), allow for heavy focus on the business logic itself.</w:t>
      </w:r>
    </w:p>
    <w:p w:rsidR="005F7BDC" w:rsidRDefault="005F7BDC">
      <w:r>
        <w:t xml:space="preserve">The main </w:t>
      </w:r>
      <w:proofErr w:type="gramStart"/>
      <w:r>
        <w:t>criteria of the programmability of WEDGE 3.0 lies</w:t>
      </w:r>
      <w:proofErr w:type="gramEnd"/>
      <w:r>
        <w:t xml:space="preserve"> in the standardized approach to programming. Naming conventions play a very important role in making things readable.</w:t>
      </w:r>
    </w:p>
    <w:p w:rsidR="00646B3D" w:rsidRDefault="005F7BDC">
      <w:r>
        <w:t>Code is vertically aligned and there is a strict attention to code style. Tabs are often used to stagger code in a readable fashion. In most cases, and in deep scripts, we opt to not t</w:t>
      </w:r>
      <w:r w:rsidR="00646B3D">
        <w:t>o tab the first indentation to increase readability.</w:t>
      </w:r>
    </w:p>
    <w:p w:rsidR="0007195D" w:rsidRDefault="0007195D" w:rsidP="0007195D">
      <w:pPr>
        <w:pStyle w:val="Heading1"/>
      </w:pPr>
      <w:bookmarkStart w:id="6" w:name="_Toc338153560"/>
      <w:r>
        <w:t>Database Naming Conventions</w:t>
      </w:r>
      <w:bookmarkEnd w:id="6"/>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10296"/>
      </w:tblGrid>
      <w:tr w:rsidR="00935B4F" w:rsidRPr="00935B4F" w:rsidTr="001E2B65">
        <w:tc>
          <w:tcPr>
            <w:tcW w:w="10296" w:type="dxa"/>
          </w:tcPr>
          <w:p w:rsidR="00935B4F" w:rsidRPr="00935B4F" w:rsidRDefault="00935B4F" w:rsidP="001E2B65">
            <w:pPr>
              <w:rPr>
                <w:b/>
                <w:color w:val="FF0000"/>
                <w:sz w:val="24"/>
                <w:szCs w:val="24"/>
              </w:rPr>
            </w:pPr>
          </w:p>
          <w:p w:rsidR="00935B4F" w:rsidRPr="00935B4F" w:rsidRDefault="00935B4F" w:rsidP="001E2B65">
            <w:pPr>
              <w:rPr>
                <w:b/>
                <w:color w:val="FF0000"/>
                <w:sz w:val="24"/>
                <w:szCs w:val="24"/>
              </w:rPr>
            </w:pPr>
            <w:r w:rsidRPr="00935B4F">
              <w:rPr>
                <w:b/>
                <w:color w:val="FF0000"/>
                <w:sz w:val="24"/>
                <w:szCs w:val="24"/>
              </w:rPr>
              <w:t xml:space="preserve">DO NOT USE </w:t>
            </w:r>
            <w:proofErr w:type="spellStart"/>
            <w:r w:rsidRPr="00935B4F">
              <w:rPr>
                <w:b/>
                <w:color w:val="FF0000"/>
                <w:sz w:val="24"/>
                <w:szCs w:val="24"/>
              </w:rPr>
              <w:t>sp_helptext</w:t>
            </w:r>
            <w:proofErr w:type="spellEnd"/>
            <w:r w:rsidRPr="00935B4F">
              <w:rPr>
                <w:b/>
                <w:color w:val="FF0000"/>
                <w:sz w:val="24"/>
                <w:szCs w:val="24"/>
              </w:rPr>
              <w:t xml:space="preserve"> To Modify or Enumerate Any Stored Procedure or User Defined Function. </w:t>
            </w:r>
          </w:p>
          <w:p w:rsidR="00935B4F" w:rsidRPr="00935B4F" w:rsidRDefault="00935B4F" w:rsidP="001E2B65">
            <w:pPr>
              <w:rPr>
                <w:b/>
                <w:color w:val="FF0000"/>
                <w:sz w:val="24"/>
                <w:szCs w:val="24"/>
              </w:rPr>
            </w:pPr>
          </w:p>
          <w:p w:rsidR="00935B4F" w:rsidRPr="00935B4F" w:rsidRDefault="00935B4F" w:rsidP="001E2B65">
            <w:pPr>
              <w:rPr>
                <w:b/>
                <w:color w:val="FF0000"/>
                <w:sz w:val="24"/>
                <w:szCs w:val="24"/>
              </w:rPr>
            </w:pPr>
            <w:r w:rsidRPr="00935B4F">
              <w:rPr>
                <w:b/>
                <w:color w:val="FF0000"/>
                <w:sz w:val="24"/>
                <w:szCs w:val="24"/>
              </w:rPr>
              <w:t xml:space="preserve">ONLY: Use the normal navigational method within </w:t>
            </w:r>
            <w:proofErr w:type="spellStart"/>
            <w:r w:rsidRPr="00935B4F">
              <w:rPr>
                <w:b/>
                <w:color w:val="FF0000"/>
                <w:sz w:val="24"/>
                <w:szCs w:val="24"/>
              </w:rPr>
              <w:t>Sql</w:t>
            </w:r>
            <w:proofErr w:type="spellEnd"/>
            <w:r w:rsidRPr="00935B4F">
              <w:rPr>
                <w:b/>
                <w:color w:val="FF0000"/>
                <w:sz w:val="24"/>
                <w:szCs w:val="24"/>
              </w:rPr>
              <w:t xml:space="preserve"> Management Studio to Right Click and View/Modify Stored Procedure or User Defined Function</w:t>
            </w:r>
          </w:p>
          <w:p w:rsidR="00935B4F" w:rsidRPr="00935B4F" w:rsidRDefault="00935B4F" w:rsidP="001E2B65">
            <w:pPr>
              <w:rPr>
                <w:b/>
                <w:color w:val="FF0000"/>
                <w:sz w:val="24"/>
                <w:szCs w:val="24"/>
              </w:rPr>
            </w:pPr>
          </w:p>
        </w:tc>
      </w:tr>
    </w:tbl>
    <w:p w:rsidR="00886C1A" w:rsidRPr="00886C1A" w:rsidRDefault="00886C1A" w:rsidP="00886C1A"/>
    <w:p w:rsidR="0007195D" w:rsidRDefault="0007195D" w:rsidP="0007195D">
      <w:r>
        <w:t>The Database contains objects that are related to the matter they are concerned with. Naming conventions applied to WEDGE 3.0 allow ease of adaptability to system and supportability and the ongoing maintenance of the system.</w:t>
      </w:r>
    </w:p>
    <w:p w:rsidR="003775DE" w:rsidRDefault="003775DE" w:rsidP="003775DE">
      <w:pPr>
        <w:pStyle w:val="Heading2"/>
      </w:pPr>
      <w:bookmarkStart w:id="7" w:name="_Toc338153561"/>
      <w:r>
        <w:t>Naming Conventions of Tables</w:t>
      </w:r>
      <w:bookmarkEnd w:id="7"/>
    </w:p>
    <w:p w:rsidR="009F6267" w:rsidRDefault="009F6267" w:rsidP="0007195D"/>
    <w:p w:rsidR="0007195D" w:rsidRDefault="00574DC5" w:rsidP="0007195D">
      <w:r>
        <w:object w:dxaOrig="16926" w:dyaOrig="66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198.4pt" o:ole="">
            <v:imagedata r:id="rId11" o:title=""/>
          </v:shape>
          <o:OLEObject Type="Embed" ProgID="Visio.Drawing.11" ShapeID="_x0000_i1025" DrawAspect="Content" ObjectID="_1411895440" r:id="rId12"/>
        </w:object>
      </w:r>
    </w:p>
    <w:p w:rsidR="00574DC5" w:rsidRDefault="00574DC5" w:rsidP="0007195D"/>
    <w:p w:rsidR="00F563F2" w:rsidRDefault="00F06123" w:rsidP="0007195D">
      <w:r>
        <w:t>The diagram shows naming to functionality affinities.</w:t>
      </w:r>
    </w:p>
    <w:p w:rsidR="009F6267" w:rsidRDefault="009F6267" w:rsidP="0007195D">
      <w:r>
        <w:t>When Scaling Up The Application, Follow These Conventions to Ensure Future and Backwards Compatibility in Terminology and Programmability.</w:t>
      </w:r>
    </w:p>
    <w:p w:rsidR="00007B7A" w:rsidRDefault="00007B7A">
      <w:r>
        <w:br w:type="page"/>
      </w:r>
    </w:p>
    <w:p w:rsidR="00007B7A" w:rsidRPr="0007195D" w:rsidRDefault="00007B7A" w:rsidP="0007195D"/>
    <w:p w:rsidR="005F7BDC" w:rsidRDefault="003775DE" w:rsidP="003775DE">
      <w:pPr>
        <w:pStyle w:val="Heading2"/>
      </w:pPr>
      <w:bookmarkStart w:id="8" w:name="_Toc338153562"/>
      <w:r>
        <w:t>Naming Convention of User Defined Functions</w:t>
      </w:r>
      <w:bookmarkEnd w:id="8"/>
    </w:p>
    <w:p w:rsidR="00007B7A" w:rsidRDefault="00007B7A" w:rsidP="00007B7A"/>
    <w:p w:rsidR="00007B7A" w:rsidRPr="00007B7A" w:rsidRDefault="00007B7A" w:rsidP="00007B7A">
      <w:r>
        <w:t>User Defined Functions are Used Heavily In WEDGE 3.0!</w:t>
      </w:r>
    </w:p>
    <w:p w:rsidR="003775DE" w:rsidRDefault="00007B7A" w:rsidP="003775DE">
      <w:pPr>
        <w:rPr>
          <w:b/>
        </w:rPr>
      </w:pPr>
      <w:r w:rsidRPr="00007B7A">
        <w:rPr>
          <w:b/>
        </w:rPr>
        <w:t>It is important to follow the specified naming conventions as shown below. A Name of A User Defined Function Shall Be Indicative Of What The Function Does.</w:t>
      </w:r>
    </w:p>
    <w:p w:rsidR="00007B7A" w:rsidRPr="00007B7A" w:rsidRDefault="00007B7A" w:rsidP="003775DE">
      <w:pPr>
        <w:rPr>
          <w:b/>
        </w:rPr>
      </w:pPr>
    </w:p>
    <w:p w:rsidR="00007B7A" w:rsidRDefault="00007B7A" w:rsidP="003775DE">
      <w:r>
        <w:rPr>
          <w:noProof/>
        </w:rPr>
        <w:drawing>
          <wp:inline distT="0" distB="0" distL="0" distR="0" wp14:anchorId="06E3E727" wp14:editId="346150BA">
            <wp:extent cx="4267200" cy="6086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67200" cy="6086475"/>
                    </a:xfrm>
                    <a:prstGeom prst="rect">
                      <a:avLst/>
                    </a:prstGeom>
                  </pic:spPr>
                </pic:pic>
              </a:graphicData>
            </a:graphic>
          </wp:inline>
        </w:drawing>
      </w:r>
    </w:p>
    <w:p w:rsidR="00007B7A" w:rsidRPr="003775DE" w:rsidRDefault="00007B7A" w:rsidP="003775DE"/>
    <w:p w:rsidR="003775DE" w:rsidRDefault="003775DE" w:rsidP="003775DE">
      <w:pPr>
        <w:pStyle w:val="Heading2"/>
      </w:pPr>
      <w:bookmarkStart w:id="9" w:name="_Toc338153563"/>
      <w:r>
        <w:t>Naming Conventions of Stored Procedures</w:t>
      </w:r>
      <w:bookmarkEnd w:id="9"/>
    </w:p>
    <w:p w:rsidR="003775DE" w:rsidRDefault="003775DE"/>
    <w:p w:rsidR="006526C5" w:rsidRDefault="00112E75" w:rsidP="006526C5">
      <w:r>
        <w:t>Below is an illustration of Stored Procedures and How to name them. The idea is when dealing with Data Entry Forms (Annual Reporting Forms – Specifically), we use the “SP_”prefix, and the Form Number, The table it maintains, and the verb as shown below.</w:t>
      </w:r>
    </w:p>
    <w:p w:rsidR="006526C5" w:rsidRDefault="009E10A1" w:rsidP="006526C5">
      <w:r>
        <w:object w:dxaOrig="11467" w:dyaOrig="5111">
          <v:shape id="_x0000_i1026" type="#_x0000_t75" style="width:7in;height:225.2pt" o:ole="">
            <v:imagedata r:id="rId14" o:title=""/>
          </v:shape>
          <o:OLEObject Type="Embed" ProgID="Visio.Drawing.11" ShapeID="_x0000_i1026" DrawAspect="Content" ObjectID="_1411895441" r:id="rId15"/>
        </w:object>
      </w:r>
    </w:p>
    <w:p w:rsidR="00585FBC" w:rsidRDefault="00585FBC">
      <w:r>
        <w:br w:type="page"/>
      </w:r>
    </w:p>
    <w:p w:rsidR="00333F55" w:rsidRDefault="00585FBC" w:rsidP="00585FBC">
      <w:pPr>
        <w:pStyle w:val="Heading1"/>
      </w:pPr>
      <w:bookmarkStart w:id="10" w:name="_Toc338153564"/>
      <w:r>
        <w:lastRenderedPageBreak/>
        <w:t>Wedge Database Programmability</w:t>
      </w:r>
      <w:bookmarkEnd w:id="10"/>
    </w:p>
    <w:p w:rsidR="00886C1A" w:rsidRDefault="00886C1A" w:rsidP="00886C1A"/>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10296"/>
      </w:tblGrid>
      <w:tr w:rsidR="00935B4F" w:rsidRPr="00935B4F" w:rsidTr="001E2B65">
        <w:tc>
          <w:tcPr>
            <w:tcW w:w="10296" w:type="dxa"/>
          </w:tcPr>
          <w:p w:rsidR="00935B4F" w:rsidRPr="00935B4F" w:rsidRDefault="00935B4F" w:rsidP="001E2B65">
            <w:pPr>
              <w:rPr>
                <w:b/>
                <w:color w:val="FF0000"/>
                <w:sz w:val="24"/>
                <w:szCs w:val="24"/>
              </w:rPr>
            </w:pPr>
          </w:p>
          <w:p w:rsidR="00935B4F" w:rsidRPr="00935B4F" w:rsidRDefault="00935B4F" w:rsidP="001E2B65">
            <w:pPr>
              <w:rPr>
                <w:b/>
                <w:color w:val="FF0000"/>
                <w:sz w:val="24"/>
                <w:szCs w:val="24"/>
              </w:rPr>
            </w:pPr>
            <w:r w:rsidRPr="00935B4F">
              <w:rPr>
                <w:b/>
                <w:color w:val="FF0000"/>
                <w:sz w:val="24"/>
                <w:szCs w:val="24"/>
              </w:rPr>
              <w:t xml:space="preserve">DO NOT USE sp_helptext To Modify or Enumerate Any Stored Procedure or User Defined Function. </w:t>
            </w:r>
          </w:p>
          <w:p w:rsidR="00935B4F" w:rsidRPr="00935B4F" w:rsidRDefault="00935B4F" w:rsidP="001E2B65">
            <w:pPr>
              <w:rPr>
                <w:b/>
                <w:color w:val="FF0000"/>
                <w:sz w:val="24"/>
                <w:szCs w:val="24"/>
              </w:rPr>
            </w:pPr>
          </w:p>
          <w:p w:rsidR="00935B4F" w:rsidRPr="00935B4F" w:rsidRDefault="00935B4F" w:rsidP="001E2B65">
            <w:pPr>
              <w:rPr>
                <w:b/>
                <w:color w:val="FF0000"/>
                <w:sz w:val="24"/>
                <w:szCs w:val="24"/>
              </w:rPr>
            </w:pPr>
            <w:r w:rsidRPr="00935B4F">
              <w:rPr>
                <w:b/>
                <w:color w:val="FF0000"/>
                <w:sz w:val="24"/>
                <w:szCs w:val="24"/>
              </w:rPr>
              <w:t>ONLY: Use the normal navigational method within Sql Management Studio to Right Click and View/Modify Stored Procedure or User Defined Function</w:t>
            </w:r>
          </w:p>
          <w:p w:rsidR="00935B4F" w:rsidRPr="00935B4F" w:rsidRDefault="00935B4F" w:rsidP="001E2B65">
            <w:pPr>
              <w:rPr>
                <w:b/>
                <w:color w:val="FF0000"/>
                <w:sz w:val="24"/>
                <w:szCs w:val="24"/>
              </w:rPr>
            </w:pPr>
          </w:p>
        </w:tc>
      </w:tr>
    </w:tbl>
    <w:p w:rsidR="00886C1A" w:rsidRPr="00886C1A" w:rsidRDefault="00886C1A" w:rsidP="00886C1A"/>
    <w:p w:rsidR="00585FBC" w:rsidRDefault="00E604EA" w:rsidP="00E604EA">
      <w:pPr>
        <w:pStyle w:val="Heading2"/>
      </w:pPr>
      <w:bookmarkStart w:id="11" w:name="_Toc338153565"/>
      <w:r>
        <w:t>Stored Procedures</w:t>
      </w:r>
      <w:bookmarkEnd w:id="11"/>
    </w:p>
    <w:p w:rsidR="00935B4F" w:rsidRPr="00935B4F" w:rsidRDefault="00935B4F" w:rsidP="00935B4F"/>
    <w:p w:rsidR="007B0F7A" w:rsidRPr="007B0F7A" w:rsidRDefault="007B0F7A" w:rsidP="007B0F7A">
      <w:r>
        <w:t>The majority of database object manipulations are performed using Sql Server Transact Sql procedures. We tend to yield to controlling business logic for accessing and modifying records to stored procedures. This helps in interoperability of the application. For example, the application surface today is CodFusion and WinForms, in the future, we may want to move the surface technology to let’s say Java. This becomes easy since all that is needed is simple conversion of the accessibility to the database.</w:t>
      </w:r>
    </w:p>
    <w:p w:rsidR="00E604EA" w:rsidRDefault="00E604EA" w:rsidP="00E604EA">
      <w:pPr>
        <w:pStyle w:val="Heading2"/>
      </w:pPr>
      <w:bookmarkStart w:id="12" w:name="_Toc338153566"/>
      <w:r>
        <w:t>User Defined Functions</w:t>
      </w:r>
      <w:bookmarkEnd w:id="12"/>
    </w:p>
    <w:p w:rsidR="007B0F7A" w:rsidRDefault="007B0F7A" w:rsidP="007B0F7A">
      <w:r>
        <w:t>WEDGE 3.0 uses user defined function heavily in place of Joins and Simple Data presentation. User defined functions also allow us to encapsulate logic into smaller modules for reusability and modularity.</w:t>
      </w:r>
    </w:p>
    <w:p w:rsidR="003B014F" w:rsidRDefault="003B014F" w:rsidP="007B0F7A">
      <w:r>
        <w:t>Most user defined functions allow for simple data gets. These functions are often linearly within an execution of an SQL command. Let us say: SELECT dbo.fn_GetAccountName(FISCAL_YEAR, ACCOUNT_NUMBER), FORM_NAME FROM SCO548_DETAILS to get the account name as part of the return of the execution. So, in this case it becomes quite convenient to use the function rather than perform a join.</w:t>
      </w:r>
    </w:p>
    <w:p w:rsidR="003B014F" w:rsidRDefault="003B014F" w:rsidP="007B0F7A">
      <w:r>
        <w:t>It is important to note that we do not opt to completely ignore joins but rather simplify code for readability. User defined functions do not only limit the number of joins, it helps the developer focus on the particular business logic.</w:t>
      </w:r>
    </w:p>
    <w:p w:rsidR="000B1137" w:rsidRDefault="000B1137">
      <w:r>
        <w:br w:type="page"/>
      </w:r>
    </w:p>
    <w:p w:rsidR="000B1137" w:rsidRPr="007B0F7A" w:rsidRDefault="000B1137" w:rsidP="007B0F7A"/>
    <w:p w:rsidR="00585FBC" w:rsidRDefault="00585FBC" w:rsidP="00E604EA">
      <w:pPr>
        <w:pStyle w:val="Heading2"/>
      </w:pPr>
      <w:bookmarkStart w:id="13" w:name="_Toc338153567"/>
      <w:r>
        <w:t>Custom Assemblies</w:t>
      </w:r>
      <w:r w:rsidR="00E604EA">
        <w:t xml:space="preserve"> (.NET)</w:t>
      </w:r>
      <w:bookmarkEnd w:id="13"/>
    </w:p>
    <w:p w:rsidR="00A33948" w:rsidRDefault="00A33948" w:rsidP="00A33948">
      <w:r>
        <w:t>Custom assemblies are created and or imported into Sql Server to increase its capability to handle WEDGE 3.0 demand on robust functionality.</w:t>
      </w:r>
    </w:p>
    <w:p w:rsidR="00A33948" w:rsidRPr="00A33948" w:rsidRDefault="00A33948" w:rsidP="00A33948">
      <w:r>
        <w:t>The ActiveDirectorySqlProxy is a custom .NET assembly that is used to access and manipulate Active Directory. It is also used to handle various automation tasks such as batch counting and progress feed back to long running processes as it provides on demand feedback on a lengthy execution. This is used in the Automation Manager Fiscal Year Initialization Routines to provide feedback.</w:t>
      </w:r>
    </w:p>
    <w:p w:rsidR="00E604EA" w:rsidRPr="00E604EA" w:rsidRDefault="00E604EA" w:rsidP="00E604EA"/>
    <w:p w:rsidR="00585FBC" w:rsidRDefault="00585FBC">
      <w:r>
        <w:rPr>
          <w:noProof/>
        </w:rPr>
        <w:drawing>
          <wp:inline distT="0" distB="0" distL="0" distR="0" wp14:anchorId="5E646E30" wp14:editId="4DE41369">
            <wp:extent cx="27813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81300" cy="3086100"/>
                    </a:xfrm>
                    <a:prstGeom prst="rect">
                      <a:avLst/>
                    </a:prstGeom>
                  </pic:spPr>
                </pic:pic>
              </a:graphicData>
            </a:graphic>
          </wp:inline>
        </w:drawing>
      </w:r>
    </w:p>
    <w:p w:rsidR="00B63CCF" w:rsidRDefault="00B63CCF">
      <w:r>
        <w:br w:type="page"/>
      </w:r>
    </w:p>
    <w:p w:rsidR="00B63CCF" w:rsidRDefault="00B63CCF"/>
    <w:p w:rsidR="00E604EA" w:rsidRDefault="00E604EA" w:rsidP="000802C6">
      <w:pPr>
        <w:pStyle w:val="Heading2"/>
      </w:pPr>
      <w:bookmarkStart w:id="14" w:name="_Toc338153568"/>
      <w:r>
        <w:t>Sql Server Integration Services SSIS</w:t>
      </w:r>
      <w:bookmarkEnd w:id="14"/>
    </w:p>
    <w:p w:rsidR="000802C6" w:rsidRDefault="000802C6" w:rsidP="000802C6">
      <w:r>
        <w:t>Sql Integration Services (SSIS) is used heavily in WEDGE 3.0. This is an SQL Server based technology and it helps in sequencing and scheduling of automation of batch processing.</w:t>
      </w:r>
    </w:p>
    <w:p w:rsidR="00B63CCF" w:rsidRPr="000802C6" w:rsidRDefault="00B63CCF" w:rsidP="000802C6"/>
    <w:p w:rsidR="00E604EA" w:rsidRDefault="00E604EA" w:rsidP="000802C6">
      <w:pPr>
        <w:pStyle w:val="Heading2"/>
      </w:pPr>
      <w:bookmarkStart w:id="15" w:name="_Toc338153569"/>
      <w:r>
        <w:t>Sql Server Reporting Services</w:t>
      </w:r>
      <w:bookmarkEnd w:id="15"/>
    </w:p>
    <w:p w:rsidR="00E604EA" w:rsidRDefault="00EC7C9C">
      <w:r>
        <w:t>Sql Reporting Services (SSRS) is used for report generation for the WEDGE 3.0 product. All SSRS reports uses Sql Transact Sql Procedures.</w:t>
      </w:r>
    </w:p>
    <w:p w:rsidR="00EC7C9C" w:rsidRDefault="00EC7C9C">
      <w:r>
        <w:t>In most cases, SSRS reports strictly use the SAME stored procedure for portal based rendering.</w:t>
      </w:r>
    </w:p>
    <w:p w:rsidR="00EC7C9C" w:rsidRDefault="00EC7C9C"/>
    <w:p w:rsidR="00585FBC" w:rsidRDefault="00585FBC">
      <w:r>
        <w:br w:type="page"/>
      </w:r>
    </w:p>
    <w:p w:rsidR="00B521EE" w:rsidRDefault="006526C5" w:rsidP="007D01C2">
      <w:pPr>
        <w:pStyle w:val="Heading1"/>
      </w:pPr>
      <w:r>
        <w:lastRenderedPageBreak/>
        <w:br w:type="page"/>
      </w:r>
      <w:bookmarkStart w:id="16" w:name="_Toc338153570"/>
      <w:r w:rsidR="001E75BD">
        <w:lastRenderedPageBreak/>
        <w:t>Journal Entry Management</w:t>
      </w:r>
      <w:bookmarkEnd w:id="16"/>
    </w:p>
    <w:p w:rsidR="009979CB" w:rsidRDefault="009979CB" w:rsidP="009979CB">
      <w:r>
        <w:t>This section describes journal entry management and concepts used to drive journal entries within the system. Journal entries are either Reclassifying Journal Entries and/or Adjusting Journal Entries. Both Reclass and Adjusting Journal Entries are exactly the same data architecture and identical in data processing except to the types of accounts being used.</w:t>
      </w:r>
    </w:p>
    <w:tbl>
      <w:tblPr>
        <w:tblStyle w:val="TableGrid"/>
        <w:tblW w:w="0" w:type="auto"/>
        <w:tblLook w:val="04A0" w:firstRow="1" w:lastRow="0" w:firstColumn="1" w:lastColumn="0" w:noHBand="0" w:noVBand="1"/>
      </w:tblPr>
      <w:tblGrid>
        <w:gridCol w:w="4248"/>
        <w:gridCol w:w="1170"/>
        <w:gridCol w:w="4878"/>
      </w:tblGrid>
      <w:tr w:rsidR="009979CB" w:rsidRPr="00F276A7" w:rsidTr="009979CB">
        <w:tc>
          <w:tcPr>
            <w:tcW w:w="4248" w:type="dxa"/>
            <w:shd w:val="clear" w:color="auto" w:fill="D9D9D9" w:themeFill="background1" w:themeFillShade="D9"/>
          </w:tcPr>
          <w:p w:rsidR="009979CB" w:rsidRPr="00F276A7" w:rsidRDefault="009979CB" w:rsidP="009979CB">
            <w:pPr>
              <w:rPr>
                <w:b/>
              </w:rPr>
            </w:pPr>
            <w:r w:rsidRPr="00F276A7">
              <w:rPr>
                <w:b/>
              </w:rPr>
              <w:t>Reclassifying Journal Entry</w:t>
            </w:r>
          </w:p>
        </w:tc>
        <w:tc>
          <w:tcPr>
            <w:tcW w:w="1170" w:type="dxa"/>
            <w:shd w:val="clear" w:color="auto" w:fill="D9D9D9" w:themeFill="background1" w:themeFillShade="D9"/>
          </w:tcPr>
          <w:p w:rsidR="009979CB" w:rsidRPr="00F276A7" w:rsidRDefault="009979CB" w:rsidP="009979CB">
            <w:pPr>
              <w:rPr>
                <w:b/>
              </w:rPr>
            </w:pPr>
          </w:p>
        </w:tc>
        <w:tc>
          <w:tcPr>
            <w:tcW w:w="4878" w:type="dxa"/>
            <w:shd w:val="clear" w:color="auto" w:fill="D9D9D9" w:themeFill="background1" w:themeFillShade="D9"/>
          </w:tcPr>
          <w:p w:rsidR="009979CB" w:rsidRPr="00F276A7" w:rsidRDefault="009979CB" w:rsidP="009979CB">
            <w:pPr>
              <w:rPr>
                <w:b/>
              </w:rPr>
            </w:pPr>
            <w:r w:rsidRPr="00F276A7">
              <w:rPr>
                <w:b/>
              </w:rPr>
              <w:t>Adjusting Journal Entry</w:t>
            </w:r>
          </w:p>
        </w:tc>
      </w:tr>
      <w:tr w:rsidR="009979CB" w:rsidTr="009979CB">
        <w:tc>
          <w:tcPr>
            <w:tcW w:w="4248" w:type="dxa"/>
          </w:tcPr>
          <w:p w:rsidR="009979CB" w:rsidRDefault="009979CB" w:rsidP="009979CB">
            <w:r>
              <w:t>Accounts on The Same Financial Statement</w:t>
            </w:r>
          </w:p>
        </w:tc>
        <w:tc>
          <w:tcPr>
            <w:tcW w:w="1170" w:type="dxa"/>
            <w:shd w:val="clear" w:color="auto" w:fill="FF0000"/>
          </w:tcPr>
          <w:p w:rsidR="009979CB" w:rsidRPr="009979CB" w:rsidRDefault="009979CB" w:rsidP="009979CB">
            <w:pPr>
              <w:jc w:val="center"/>
              <w:rPr>
                <w:b/>
              </w:rPr>
            </w:pPr>
            <w:r w:rsidRPr="009979CB">
              <w:rPr>
                <w:b/>
              </w:rPr>
              <w:t>Differs</w:t>
            </w:r>
          </w:p>
        </w:tc>
        <w:tc>
          <w:tcPr>
            <w:tcW w:w="4878" w:type="dxa"/>
          </w:tcPr>
          <w:p w:rsidR="009979CB" w:rsidRDefault="009979CB" w:rsidP="009979CB">
            <w:r>
              <w:t>Accounts on Varying Statement</w:t>
            </w:r>
          </w:p>
        </w:tc>
      </w:tr>
      <w:tr w:rsidR="001A104B" w:rsidTr="003545D0">
        <w:tc>
          <w:tcPr>
            <w:tcW w:w="4248" w:type="dxa"/>
          </w:tcPr>
          <w:p w:rsidR="001A104B" w:rsidRDefault="001A104B" w:rsidP="009979CB">
            <w:r>
              <w:t>Validation Rules</w:t>
            </w:r>
            <w:r w:rsidR="003545D0">
              <w:t xml:space="preserve"> For Accounts</w:t>
            </w:r>
          </w:p>
        </w:tc>
        <w:tc>
          <w:tcPr>
            <w:tcW w:w="1170" w:type="dxa"/>
            <w:shd w:val="clear" w:color="auto" w:fill="FF3300"/>
          </w:tcPr>
          <w:p w:rsidR="001A104B" w:rsidRPr="001A104B" w:rsidRDefault="001A104B" w:rsidP="001A104B">
            <w:pPr>
              <w:jc w:val="center"/>
              <w:rPr>
                <w:b/>
              </w:rPr>
            </w:pPr>
            <w:r w:rsidRPr="001A104B">
              <w:rPr>
                <w:b/>
              </w:rPr>
              <w:t>Differs</w:t>
            </w:r>
          </w:p>
        </w:tc>
        <w:tc>
          <w:tcPr>
            <w:tcW w:w="4878" w:type="dxa"/>
          </w:tcPr>
          <w:p w:rsidR="001A104B" w:rsidRDefault="001A104B" w:rsidP="009979CB">
            <w:r>
              <w:t>Validation Rules</w:t>
            </w:r>
            <w:r w:rsidR="003545D0">
              <w:t xml:space="preserve"> For Accounts</w:t>
            </w:r>
          </w:p>
        </w:tc>
      </w:tr>
      <w:tr w:rsidR="003545D0" w:rsidTr="003545D0">
        <w:tc>
          <w:tcPr>
            <w:tcW w:w="4248" w:type="dxa"/>
          </w:tcPr>
          <w:p w:rsidR="003545D0" w:rsidRDefault="003545D0" w:rsidP="003545D0">
            <w:r>
              <w:t>Validation Rules Overall</w:t>
            </w:r>
          </w:p>
        </w:tc>
        <w:tc>
          <w:tcPr>
            <w:tcW w:w="1170" w:type="dxa"/>
            <w:shd w:val="clear" w:color="auto" w:fill="00B050"/>
          </w:tcPr>
          <w:p w:rsidR="003545D0" w:rsidRPr="003545D0" w:rsidRDefault="003545D0" w:rsidP="003545D0">
            <w:pPr>
              <w:jc w:val="center"/>
              <w:rPr>
                <w:b/>
              </w:rPr>
            </w:pPr>
            <w:r>
              <w:rPr>
                <w:b/>
              </w:rPr>
              <w:t>Identical</w:t>
            </w:r>
          </w:p>
        </w:tc>
        <w:tc>
          <w:tcPr>
            <w:tcW w:w="4878" w:type="dxa"/>
          </w:tcPr>
          <w:p w:rsidR="003545D0" w:rsidRDefault="003545D0" w:rsidP="009979CB">
            <w:r>
              <w:t>Validation Rules Overall</w:t>
            </w:r>
          </w:p>
        </w:tc>
      </w:tr>
      <w:tr w:rsidR="009979CB" w:rsidTr="003545D0">
        <w:tc>
          <w:tcPr>
            <w:tcW w:w="4248" w:type="dxa"/>
          </w:tcPr>
          <w:p w:rsidR="009979CB" w:rsidRDefault="009979CB" w:rsidP="009979CB">
            <w:r>
              <w:t>Data Schema</w:t>
            </w:r>
          </w:p>
        </w:tc>
        <w:tc>
          <w:tcPr>
            <w:tcW w:w="1170" w:type="dxa"/>
            <w:shd w:val="clear" w:color="auto" w:fill="00B050"/>
          </w:tcPr>
          <w:p w:rsidR="009979CB" w:rsidRPr="003545D0" w:rsidRDefault="003545D0" w:rsidP="003545D0">
            <w:pPr>
              <w:jc w:val="center"/>
              <w:rPr>
                <w:b/>
              </w:rPr>
            </w:pPr>
            <w:r w:rsidRPr="003545D0">
              <w:rPr>
                <w:b/>
              </w:rPr>
              <w:t>Identical</w:t>
            </w:r>
          </w:p>
        </w:tc>
        <w:tc>
          <w:tcPr>
            <w:tcW w:w="4878" w:type="dxa"/>
          </w:tcPr>
          <w:p w:rsidR="009979CB" w:rsidRDefault="009979CB" w:rsidP="009979CB">
            <w:r>
              <w:t>Data Schema</w:t>
            </w:r>
          </w:p>
        </w:tc>
      </w:tr>
      <w:tr w:rsidR="009979CB" w:rsidTr="003545D0">
        <w:tc>
          <w:tcPr>
            <w:tcW w:w="4248" w:type="dxa"/>
          </w:tcPr>
          <w:p w:rsidR="009979CB" w:rsidRDefault="009979CB" w:rsidP="009979CB">
            <w:r>
              <w:t>Data Processing</w:t>
            </w:r>
          </w:p>
        </w:tc>
        <w:tc>
          <w:tcPr>
            <w:tcW w:w="1170" w:type="dxa"/>
            <w:shd w:val="clear" w:color="auto" w:fill="00B050"/>
          </w:tcPr>
          <w:p w:rsidR="009979CB" w:rsidRPr="003545D0" w:rsidRDefault="003545D0" w:rsidP="003545D0">
            <w:pPr>
              <w:jc w:val="center"/>
              <w:rPr>
                <w:b/>
              </w:rPr>
            </w:pPr>
            <w:r w:rsidRPr="003545D0">
              <w:rPr>
                <w:b/>
              </w:rPr>
              <w:t>Identical</w:t>
            </w:r>
          </w:p>
        </w:tc>
        <w:tc>
          <w:tcPr>
            <w:tcW w:w="4878" w:type="dxa"/>
          </w:tcPr>
          <w:p w:rsidR="009979CB" w:rsidRDefault="009979CB" w:rsidP="009979CB">
            <w:r>
              <w:t>Data Processing</w:t>
            </w:r>
          </w:p>
        </w:tc>
      </w:tr>
      <w:tr w:rsidR="009979CB" w:rsidTr="003545D0">
        <w:tc>
          <w:tcPr>
            <w:tcW w:w="4248" w:type="dxa"/>
          </w:tcPr>
          <w:p w:rsidR="009979CB" w:rsidRDefault="001A104B" w:rsidP="009979CB">
            <w:r>
              <w:t>Control Logic</w:t>
            </w:r>
          </w:p>
        </w:tc>
        <w:tc>
          <w:tcPr>
            <w:tcW w:w="1170" w:type="dxa"/>
            <w:shd w:val="clear" w:color="auto" w:fill="00B050"/>
          </w:tcPr>
          <w:p w:rsidR="009979CB" w:rsidRPr="003545D0" w:rsidRDefault="003545D0" w:rsidP="003545D0">
            <w:pPr>
              <w:jc w:val="center"/>
              <w:rPr>
                <w:b/>
              </w:rPr>
            </w:pPr>
            <w:r w:rsidRPr="003545D0">
              <w:rPr>
                <w:b/>
              </w:rPr>
              <w:t>Identical</w:t>
            </w:r>
          </w:p>
        </w:tc>
        <w:tc>
          <w:tcPr>
            <w:tcW w:w="4878" w:type="dxa"/>
          </w:tcPr>
          <w:p w:rsidR="009979CB" w:rsidRDefault="003545D0" w:rsidP="009979CB">
            <w:r>
              <w:t>Control Logic</w:t>
            </w:r>
          </w:p>
        </w:tc>
      </w:tr>
      <w:tr w:rsidR="00F276A7" w:rsidTr="003545D0">
        <w:tc>
          <w:tcPr>
            <w:tcW w:w="4248" w:type="dxa"/>
          </w:tcPr>
          <w:p w:rsidR="00F276A7" w:rsidRDefault="00F276A7" w:rsidP="009979CB">
            <w:r>
              <w:t>Conceptual Design</w:t>
            </w:r>
          </w:p>
        </w:tc>
        <w:tc>
          <w:tcPr>
            <w:tcW w:w="1170" w:type="dxa"/>
            <w:shd w:val="clear" w:color="auto" w:fill="00B050"/>
          </w:tcPr>
          <w:p w:rsidR="00F276A7" w:rsidRPr="003545D0" w:rsidRDefault="00F276A7" w:rsidP="003545D0">
            <w:pPr>
              <w:jc w:val="center"/>
              <w:rPr>
                <w:b/>
              </w:rPr>
            </w:pPr>
            <w:r>
              <w:rPr>
                <w:b/>
              </w:rPr>
              <w:t>Identical</w:t>
            </w:r>
          </w:p>
        </w:tc>
        <w:tc>
          <w:tcPr>
            <w:tcW w:w="4878" w:type="dxa"/>
          </w:tcPr>
          <w:p w:rsidR="00F276A7" w:rsidRDefault="00F276A7" w:rsidP="009979CB">
            <w:r>
              <w:t>Conceptual Design</w:t>
            </w:r>
          </w:p>
        </w:tc>
      </w:tr>
    </w:tbl>
    <w:p w:rsidR="009979CB" w:rsidRPr="009979CB" w:rsidRDefault="009979CB" w:rsidP="009979CB"/>
    <w:p w:rsidR="004B5AEC" w:rsidRDefault="004B5AEC" w:rsidP="004B5AEC">
      <w:pPr>
        <w:pStyle w:val="Heading2"/>
      </w:pPr>
      <w:bookmarkStart w:id="17" w:name="_Toc338153571"/>
      <w:r>
        <w:t>Draft Journal Entry</w:t>
      </w:r>
      <w:bookmarkEnd w:id="17"/>
    </w:p>
    <w:p w:rsidR="00D47333" w:rsidRDefault="00D47333" w:rsidP="00D47333">
      <w:r>
        <w:t>It is easy to determine accounting quantities and later on find out there is a minor revision to be made. The Draft Journal Entry Management System is henceforth a simple way to mitigate sampling and experimenting with numbers and slowly officiating those numbers without having too much chatter in the system.</w:t>
      </w:r>
    </w:p>
    <w:p w:rsidR="00081F5B" w:rsidRDefault="00081F5B" w:rsidP="00D47333">
      <w:r>
        <w:t>The Draft Journal Entry Does The Following:</w:t>
      </w:r>
    </w:p>
    <w:p w:rsidR="00081F5B" w:rsidRDefault="00081F5B" w:rsidP="00081F5B">
      <w:pPr>
        <w:pStyle w:val="ListParagraph"/>
        <w:numPr>
          <w:ilvl w:val="0"/>
          <w:numId w:val="15"/>
        </w:numPr>
      </w:pPr>
      <w:r>
        <w:t>Allows Data Input For Accounting Data Without Having Any Audit Trail Baring Until The Numbers Are Validated</w:t>
      </w:r>
    </w:p>
    <w:p w:rsidR="00081F5B" w:rsidRDefault="00081F5B" w:rsidP="00081F5B">
      <w:pPr>
        <w:pStyle w:val="ListParagraph"/>
        <w:numPr>
          <w:ilvl w:val="0"/>
          <w:numId w:val="15"/>
        </w:numPr>
      </w:pPr>
      <w:r>
        <w:t>Allows The User To Back out Numbers Without Worrying About Side Effects on Trial Balances</w:t>
      </w:r>
    </w:p>
    <w:p w:rsidR="00C56C5D" w:rsidRDefault="00C56C5D" w:rsidP="00C56C5D"/>
    <w:p w:rsidR="00C56C5D" w:rsidRDefault="00C56C5D" w:rsidP="00C56C5D">
      <w:pPr>
        <w:pStyle w:val="Heading2"/>
      </w:pPr>
      <w:bookmarkStart w:id="18" w:name="_Toc338153572"/>
      <w:r>
        <w:t>Adverse Effect of Journal Entry Chatter</w:t>
      </w:r>
      <w:bookmarkEnd w:id="18"/>
    </w:p>
    <w:p w:rsidR="00C56C5D" w:rsidRDefault="0004246E" w:rsidP="0004246E">
      <w:pPr>
        <w:pStyle w:val="ListParagraph"/>
        <w:numPr>
          <w:ilvl w:val="0"/>
          <w:numId w:val="17"/>
        </w:numPr>
      </w:pPr>
      <w:r>
        <w:t>Noisy SCO530. Too many line items</w:t>
      </w:r>
      <w:r w:rsidR="00EB4EF5">
        <w:t xml:space="preserve"> per account number making the form unreadable</w:t>
      </w:r>
    </w:p>
    <w:p w:rsidR="00EB4EF5" w:rsidRDefault="00EB4EF5" w:rsidP="0004246E">
      <w:pPr>
        <w:pStyle w:val="ListParagraph"/>
        <w:numPr>
          <w:ilvl w:val="0"/>
          <w:numId w:val="17"/>
        </w:numPr>
      </w:pPr>
      <w:r>
        <w:t>Slow adaptation by the end user to rapidly input numbers and review such numbers using this system</w:t>
      </w:r>
    </w:p>
    <w:p w:rsidR="00EB4EF5" w:rsidRDefault="009E009E" w:rsidP="0004246E">
      <w:pPr>
        <w:pStyle w:val="ListParagraph"/>
        <w:numPr>
          <w:ilvl w:val="0"/>
          <w:numId w:val="17"/>
        </w:numPr>
      </w:pPr>
      <w:r>
        <w:t>Cluttered database and exponential growth of entry line items that cancel one another</w:t>
      </w:r>
    </w:p>
    <w:p w:rsidR="0004246E" w:rsidRDefault="0004246E" w:rsidP="0004246E">
      <w:pPr>
        <w:pStyle w:val="ListParagraph"/>
        <w:numPr>
          <w:ilvl w:val="0"/>
          <w:numId w:val="17"/>
        </w:numPr>
      </w:pPr>
      <w:r>
        <w:t>Unnecessary Audit Trail of Too Many Corrections During Reporting Period But Before Official Submission</w:t>
      </w:r>
    </w:p>
    <w:p w:rsidR="006969CD" w:rsidRDefault="006969CD">
      <w:r>
        <w:br w:type="page"/>
      </w:r>
    </w:p>
    <w:p w:rsidR="006969CD" w:rsidRDefault="006969CD" w:rsidP="006969CD"/>
    <w:p w:rsidR="006969CD" w:rsidRDefault="006969CD" w:rsidP="006969CD">
      <w:pPr>
        <w:pStyle w:val="Heading2"/>
      </w:pPr>
      <w:bookmarkStart w:id="19" w:name="_Toc338153573"/>
      <w:r>
        <w:t>Journal Entry Review and Publish</w:t>
      </w:r>
      <w:bookmarkEnd w:id="19"/>
    </w:p>
    <w:p w:rsidR="006969CD" w:rsidRDefault="006969CD" w:rsidP="006969CD"/>
    <w:p w:rsidR="006969CD" w:rsidRDefault="006969CD" w:rsidP="006969CD"/>
    <w:p w:rsidR="00081F5B" w:rsidRDefault="006969CD" w:rsidP="006969CD">
      <w:r>
        <w:object w:dxaOrig="15060" w:dyaOrig="11244">
          <v:shape id="_x0000_i1027" type="#_x0000_t75" style="width:7in;height:375.9pt" o:ole="">
            <v:imagedata r:id="rId17" o:title=""/>
          </v:shape>
          <o:OLEObject Type="Embed" ProgID="Visio.Drawing.11" ShapeID="_x0000_i1027" DrawAspect="Content" ObjectID="_1411895442" r:id="rId18"/>
        </w:object>
      </w:r>
    </w:p>
    <w:p w:rsidR="006969CD" w:rsidRPr="00D47333" w:rsidRDefault="006969CD" w:rsidP="006969CD"/>
    <w:p w:rsidR="004B5AEC" w:rsidRDefault="004B5AEC" w:rsidP="004B5AEC">
      <w:pPr>
        <w:pStyle w:val="Heading2"/>
      </w:pPr>
      <w:bookmarkStart w:id="20" w:name="_Toc338153574"/>
      <w:r>
        <w:t>Final or Permanent Entry</w:t>
      </w:r>
      <w:bookmarkEnd w:id="20"/>
    </w:p>
    <w:p w:rsidR="00C85306" w:rsidRDefault="00C85306" w:rsidP="00C85306">
      <w:r>
        <w:t>The Final or Permanent Entry is the Result of Publishing A Journal Entry. The User will click on the Publish Journal Entry Worksheet Button to Publish A Journal Entry.</w:t>
      </w:r>
    </w:p>
    <w:p w:rsidR="00C85306" w:rsidRDefault="00C85306" w:rsidP="00C85306">
      <w:pPr>
        <w:pStyle w:val="ListParagraph"/>
        <w:numPr>
          <w:ilvl w:val="0"/>
          <w:numId w:val="16"/>
        </w:numPr>
      </w:pPr>
      <w:r>
        <w:t>A Published Entry is Permanent and Can Not Be Modified</w:t>
      </w:r>
    </w:p>
    <w:p w:rsidR="00C85306" w:rsidRDefault="00C85306" w:rsidP="00C85306">
      <w:pPr>
        <w:pStyle w:val="ListParagraph"/>
        <w:numPr>
          <w:ilvl w:val="0"/>
          <w:numId w:val="16"/>
        </w:numPr>
      </w:pPr>
      <w:r>
        <w:t>A Published Entry Can Be Reversed and Re-Entered</w:t>
      </w:r>
    </w:p>
    <w:p w:rsidR="00CC1A0E" w:rsidRPr="00C85306" w:rsidRDefault="00CC1A0E" w:rsidP="00CC1A0E"/>
    <w:p w:rsidR="004B5AEC" w:rsidRDefault="004B5AEC" w:rsidP="004B5AEC">
      <w:pPr>
        <w:pStyle w:val="Heading2"/>
      </w:pPr>
      <w:bookmarkStart w:id="21" w:name="_Toc338153575"/>
      <w:r>
        <w:lastRenderedPageBreak/>
        <w:t>Reversal Of Journal Entry</w:t>
      </w:r>
      <w:bookmarkEnd w:id="21"/>
    </w:p>
    <w:p w:rsidR="00797B62" w:rsidRPr="00797B62" w:rsidRDefault="00797B62" w:rsidP="00797B62"/>
    <w:p w:rsidR="00263106" w:rsidRDefault="00DC3DF1">
      <w:r>
        <w:t>A Journal Entry that has been published(Made final), can not be overridden directly. Amounts must be canceled using the inverted sum for each account within that Journal Entry Worksheet.</w:t>
      </w:r>
    </w:p>
    <w:p w:rsidR="00DC3DF1" w:rsidRDefault="00DC3DF1">
      <w:r>
        <w:t>So, let us establish the following:</w:t>
      </w:r>
    </w:p>
    <w:p w:rsidR="00DC3DF1" w:rsidRDefault="00DC3DF1">
      <w:r>
        <w:t>A Journal Entry Object, is the Worksheet record stored in the Master table.</w:t>
      </w:r>
      <w:r w:rsidR="00296D62">
        <w:t xml:space="preserve"> When we refer to a journal entry, we actually refer to the worksheet object itself. A Worksheet is a collection of Debit and Credit amounts assigned to account numbers and equating to Zero once the entire Worksheet is added together.</w:t>
      </w:r>
    </w:p>
    <w:p w:rsidR="00296D62" w:rsidRDefault="00296D62">
      <w:r>
        <w:t>When a reversal occurs, we run a full query on the running sum of EVERY account number shown for that Worksheet (By Worksheet Number). Any account number having a sum not equaling Zero, is then subjected to an inverted addition that eventually makes the Account sum to equal Zero.</w:t>
      </w:r>
    </w:p>
    <w:p w:rsidR="003A2A72" w:rsidRDefault="003A2A72">
      <w:r>
        <w:t>The following subsections play a scenario whereby a Journal Entry Worksheet is being revised.</w:t>
      </w:r>
    </w:p>
    <w:p w:rsidR="003A2A72" w:rsidRDefault="003A2A72"/>
    <w:p w:rsidR="003A2A72" w:rsidRDefault="003A2A72" w:rsidP="003A2A72">
      <w:pPr>
        <w:pStyle w:val="Heading3"/>
      </w:pPr>
      <w:bookmarkStart w:id="22" w:name="_Toc338153576"/>
      <w:r>
        <w:t>New Journal Entry Created</w:t>
      </w:r>
      <w:bookmarkEnd w:id="22"/>
    </w:p>
    <w:p w:rsidR="003A2A72" w:rsidRPr="003A2A72" w:rsidRDefault="003A2A72" w:rsidP="003A2A72"/>
    <w:p w:rsidR="001E2B65" w:rsidRDefault="004A21A3">
      <w:r>
        <w:rPr>
          <w:noProof/>
        </w:rPr>
        <w:drawing>
          <wp:inline distT="0" distB="0" distL="0" distR="0" wp14:anchorId="3E8F926C" wp14:editId="4B107FDA">
            <wp:extent cx="5943600" cy="1955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955165"/>
                    </a:xfrm>
                    <a:prstGeom prst="rect">
                      <a:avLst/>
                    </a:prstGeom>
                  </pic:spPr>
                </pic:pic>
              </a:graphicData>
            </a:graphic>
          </wp:inline>
        </w:drawing>
      </w:r>
      <w:r>
        <w:t xml:space="preserve"> </w:t>
      </w:r>
    </w:p>
    <w:p w:rsidR="0090695B" w:rsidRDefault="0090695B">
      <w:r>
        <w:t>This Journal Entry Has Not Been Published Yet</w:t>
      </w:r>
    </w:p>
    <w:p w:rsidR="0090695B" w:rsidRDefault="0090695B">
      <w:r>
        <w:t>We Should Not See This Journal Entry In Trial Balances or Account Summary Analysis</w:t>
      </w:r>
    </w:p>
    <w:p w:rsidR="0090695B" w:rsidRDefault="00F3265B">
      <w:r>
        <w:t>Entry Sits Stagnant Until Published By End User</w:t>
      </w:r>
    </w:p>
    <w:p w:rsidR="00D011F5" w:rsidRDefault="00D011F5">
      <w:r>
        <w:br w:type="page"/>
      </w:r>
    </w:p>
    <w:p w:rsidR="00D011F5" w:rsidRDefault="00D011F5"/>
    <w:p w:rsidR="001E2B65" w:rsidRDefault="001E2B65" w:rsidP="001E2B65">
      <w:pPr>
        <w:pStyle w:val="Heading3"/>
      </w:pPr>
      <w:bookmarkStart w:id="23" w:name="_Toc338153577"/>
      <w:r>
        <w:t xml:space="preserve">Data </w:t>
      </w:r>
      <w:r w:rsidR="006A146B">
        <w:t>Behind</w:t>
      </w:r>
      <w:r>
        <w:t xml:space="preserve"> New Journal Entry</w:t>
      </w:r>
      <w:r w:rsidR="00D011F5">
        <w:t xml:space="preserve"> (Not Published Yet – Ever)</w:t>
      </w:r>
      <w:bookmarkEnd w:id="23"/>
    </w:p>
    <w:p w:rsidR="00A551C0" w:rsidRPr="00A551C0" w:rsidRDefault="00A551C0" w:rsidP="00A551C0"/>
    <w:p w:rsidR="00D011F5" w:rsidRPr="00D011F5" w:rsidRDefault="00A551C0" w:rsidP="00D011F5">
      <w:r w:rsidRPr="00A551C0">
        <w:rPr>
          <w:noProof/>
        </w:rPr>
        <w:drawing>
          <wp:inline distT="0" distB="0" distL="0" distR="0" wp14:anchorId="7C646808" wp14:editId="32F7FAF6">
            <wp:extent cx="6400800" cy="155613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1556132"/>
                    </a:xfrm>
                    <a:prstGeom prst="rect">
                      <a:avLst/>
                    </a:prstGeom>
                    <a:noFill/>
                    <a:ln>
                      <a:noFill/>
                    </a:ln>
                  </pic:spPr>
                </pic:pic>
              </a:graphicData>
            </a:graphic>
          </wp:inline>
        </w:drawing>
      </w:r>
    </w:p>
    <w:p w:rsidR="00A551C0" w:rsidRDefault="00A551C0" w:rsidP="00A551C0">
      <w:pPr>
        <w:pStyle w:val="Heading3"/>
      </w:pPr>
      <w:bookmarkStart w:id="24" w:name="_Toc338153578"/>
      <w:r>
        <w:t>Data Behind New Journal Entry (First Time Published)</w:t>
      </w:r>
      <w:bookmarkEnd w:id="24"/>
    </w:p>
    <w:p w:rsidR="00A551C0" w:rsidRPr="00A551C0" w:rsidRDefault="00A551C0" w:rsidP="00A551C0"/>
    <w:p w:rsidR="001E2B65" w:rsidRDefault="00A551C0">
      <w:r w:rsidRPr="00A551C0">
        <w:rPr>
          <w:noProof/>
        </w:rPr>
        <w:drawing>
          <wp:inline distT="0" distB="0" distL="0" distR="0" wp14:anchorId="0833E524" wp14:editId="49EA41D6">
            <wp:extent cx="6400800" cy="155613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1556132"/>
                    </a:xfrm>
                    <a:prstGeom prst="rect">
                      <a:avLst/>
                    </a:prstGeom>
                    <a:noFill/>
                    <a:ln>
                      <a:noFill/>
                    </a:ln>
                  </pic:spPr>
                </pic:pic>
              </a:graphicData>
            </a:graphic>
          </wp:inline>
        </w:drawing>
      </w:r>
    </w:p>
    <w:p w:rsidR="00E4088C" w:rsidRDefault="00E4088C">
      <w:r>
        <w:br w:type="page"/>
      </w:r>
    </w:p>
    <w:p w:rsidR="00D011F5" w:rsidRDefault="00D011F5"/>
    <w:p w:rsidR="003D6114" w:rsidRDefault="003D6114" w:rsidP="003D6114">
      <w:pPr>
        <w:pStyle w:val="Heading3"/>
      </w:pPr>
      <w:bookmarkStart w:id="25" w:name="_Toc338153579"/>
      <w:r>
        <w:t>Journal Entry History</w:t>
      </w:r>
      <w:bookmarkEnd w:id="25"/>
    </w:p>
    <w:p w:rsidR="003D6114" w:rsidRPr="003D6114" w:rsidRDefault="003D6114" w:rsidP="003D6114"/>
    <w:p w:rsidR="003D6114" w:rsidRDefault="003D6114">
      <w:r>
        <w:rPr>
          <w:noProof/>
        </w:rPr>
        <w:drawing>
          <wp:inline distT="0" distB="0" distL="0" distR="0" wp14:anchorId="1EC0B460" wp14:editId="07494513">
            <wp:extent cx="3793870" cy="2880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94988" cy="2881515"/>
                    </a:xfrm>
                    <a:prstGeom prst="rect">
                      <a:avLst/>
                    </a:prstGeom>
                  </pic:spPr>
                </pic:pic>
              </a:graphicData>
            </a:graphic>
          </wp:inline>
        </w:drawing>
      </w:r>
    </w:p>
    <w:p w:rsidR="001E2B65" w:rsidRDefault="001E2B65" w:rsidP="00390286">
      <w:pPr>
        <w:pStyle w:val="Heading3"/>
      </w:pPr>
      <w:bookmarkStart w:id="26" w:name="_Toc338153580"/>
      <w:r>
        <w:t>Journal Entry Revised</w:t>
      </w:r>
      <w:bookmarkEnd w:id="26"/>
    </w:p>
    <w:p w:rsidR="003D6114" w:rsidRPr="003D6114" w:rsidRDefault="003D6114" w:rsidP="003D6114"/>
    <w:p w:rsidR="00390286" w:rsidRPr="00390286" w:rsidRDefault="003D6114" w:rsidP="00390286">
      <w:r>
        <w:rPr>
          <w:noProof/>
        </w:rPr>
        <w:drawing>
          <wp:inline distT="0" distB="0" distL="0" distR="0" wp14:anchorId="1764D6B3" wp14:editId="101BAB88">
            <wp:extent cx="5943600" cy="1880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880235"/>
                    </a:xfrm>
                    <a:prstGeom prst="rect">
                      <a:avLst/>
                    </a:prstGeom>
                  </pic:spPr>
                </pic:pic>
              </a:graphicData>
            </a:graphic>
          </wp:inline>
        </w:drawing>
      </w:r>
    </w:p>
    <w:p w:rsidR="00E65D86" w:rsidRDefault="00E65D86">
      <w:r>
        <w:br w:type="page"/>
      </w:r>
    </w:p>
    <w:p w:rsidR="004E42EE" w:rsidRDefault="004E42EE"/>
    <w:p w:rsidR="004E42EE" w:rsidRDefault="004E42EE" w:rsidP="00E65D86">
      <w:pPr>
        <w:pStyle w:val="Heading3"/>
      </w:pPr>
      <w:bookmarkStart w:id="27" w:name="_Toc338153581"/>
      <w:r w:rsidRPr="004E42EE">
        <w:t xml:space="preserve">Data Behind New Journal Entry (First Time </w:t>
      </w:r>
      <w:r>
        <w:t>Revised</w:t>
      </w:r>
      <w:r w:rsidR="00E65D86">
        <w:t xml:space="preserve"> and Published</w:t>
      </w:r>
      <w:r w:rsidRPr="004E42EE">
        <w:t>)</w:t>
      </w:r>
      <w:bookmarkEnd w:id="27"/>
    </w:p>
    <w:p w:rsidR="00E65D86" w:rsidRPr="00E65D86" w:rsidRDefault="00E65D86" w:rsidP="00E65D86">
      <w:r>
        <w:t>The following is Data Illustration the Journal Entry Worksheet being revised (using the Draft Form) and then published. Notice that the Published Table Content Shows Sigma by Account Number Sums to Equal the presented values there.</w:t>
      </w:r>
    </w:p>
    <w:p w:rsidR="004E42EE" w:rsidRDefault="004E42EE">
      <w:r w:rsidRPr="004E42EE">
        <w:rPr>
          <w:noProof/>
        </w:rPr>
        <w:drawing>
          <wp:inline distT="0" distB="0" distL="0" distR="0" wp14:anchorId="68C12BCD" wp14:editId="55BA507B">
            <wp:extent cx="6400800" cy="211339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2113398"/>
                    </a:xfrm>
                    <a:prstGeom prst="rect">
                      <a:avLst/>
                    </a:prstGeom>
                    <a:noFill/>
                    <a:ln>
                      <a:noFill/>
                    </a:ln>
                  </pic:spPr>
                </pic:pic>
              </a:graphicData>
            </a:graphic>
          </wp:inline>
        </w:drawing>
      </w:r>
      <w:r>
        <w:br w:type="page"/>
      </w:r>
    </w:p>
    <w:p w:rsidR="004E42EE" w:rsidRDefault="004E42EE"/>
    <w:p w:rsidR="00A03499" w:rsidRDefault="004E42EE" w:rsidP="004E42EE">
      <w:pPr>
        <w:pStyle w:val="Heading3"/>
      </w:pPr>
      <w:bookmarkStart w:id="28" w:name="_Toc338153582"/>
      <w:r>
        <w:t>Journal Entry History After First Revision</w:t>
      </w:r>
      <w:bookmarkEnd w:id="28"/>
    </w:p>
    <w:p w:rsidR="004E42EE" w:rsidRDefault="004E42EE"/>
    <w:p w:rsidR="0068354C" w:rsidRDefault="0068354C">
      <w:r>
        <w:rPr>
          <w:noProof/>
        </w:rPr>
        <w:drawing>
          <wp:inline distT="0" distB="0" distL="0" distR="0" wp14:anchorId="24DD1791" wp14:editId="69E4B308">
            <wp:extent cx="4180331" cy="315726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81993" cy="3158523"/>
                    </a:xfrm>
                    <a:prstGeom prst="rect">
                      <a:avLst/>
                    </a:prstGeom>
                  </pic:spPr>
                </pic:pic>
              </a:graphicData>
            </a:graphic>
          </wp:inline>
        </w:drawing>
      </w:r>
    </w:p>
    <w:p w:rsidR="00EF6FEE" w:rsidRDefault="00EF6FEE">
      <w:r>
        <w:br w:type="page"/>
      </w:r>
    </w:p>
    <w:p w:rsidR="00EF6FEE" w:rsidRDefault="00EF6FEE"/>
    <w:p w:rsidR="009B49DE" w:rsidRDefault="00EF6FEE" w:rsidP="00EF6FEE">
      <w:pPr>
        <w:pStyle w:val="Heading3"/>
      </w:pPr>
      <w:bookmarkStart w:id="29" w:name="_Toc338153583"/>
      <w:r>
        <w:t xml:space="preserve">Journal Entry </w:t>
      </w:r>
      <w:r w:rsidR="00D42A94">
        <w:t>Publishing</w:t>
      </w:r>
      <w:r>
        <w:t xml:space="preserve"> Algorithm</w:t>
      </w:r>
      <w:bookmarkEnd w:id="29"/>
    </w:p>
    <w:p w:rsidR="00570E18" w:rsidRPr="00570E18" w:rsidRDefault="00570E18" w:rsidP="00570E18"/>
    <w:p w:rsidR="00EF6FEE" w:rsidRDefault="00570E18">
      <w:r>
        <w:object w:dxaOrig="9172" w:dyaOrig="13908">
          <v:shape id="_x0000_i1028" type="#_x0000_t75" style="width:343.25pt;height:519.05pt" o:ole="">
            <v:imagedata r:id="rId26" o:title=""/>
          </v:shape>
          <o:OLEObject Type="Embed" ProgID="Visio.Drawing.11" ShapeID="_x0000_i1028" DrawAspect="Content" ObjectID="_1411895443" r:id="rId27"/>
        </w:object>
      </w:r>
    </w:p>
    <w:p w:rsidR="00EF6FEE" w:rsidRDefault="00EF6FEE" w:rsidP="001C763D">
      <w:pPr>
        <w:jc w:val="center"/>
      </w:pPr>
    </w:p>
    <w:p w:rsidR="00D42A94" w:rsidRDefault="00D42A94">
      <w:r>
        <w:br w:type="page"/>
      </w:r>
    </w:p>
    <w:p w:rsidR="00D42A94" w:rsidRDefault="00D42A94" w:rsidP="00D42A94"/>
    <w:p w:rsidR="00EF6FEE" w:rsidRDefault="00D42A94" w:rsidP="00D42A94">
      <w:pPr>
        <w:pStyle w:val="Heading3"/>
      </w:pPr>
      <w:bookmarkStart w:id="30" w:name="_Toc338153584"/>
      <w:r>
        <w:t>Journal Entry Reversal Algorithm</w:t>
      </w:r>
      <w:bookmarkEnd w:id="30"/>
    </w:p>
    <w:p w:rsidR="00D42A94" w:rsidRDefault="00D42A94"/>
    <w:p w:rsidR="00D42A94" w:rsidRDefault="003A3864" w:rsidP="003A3864">
      <w:pPr>
        <w:jc w:val="center"/>
      </w:pPr>
      <w:r>
        <w:object w:dxaOrig="4224" w:dyaOrig="10992">
          <v:shape id="_x0000_i1029" type="#_x0000_t75" style="width:211pt;height:549.2pt" o:ole="">
            <v:imagedata r:id="rId28" o:title=""/>
          </v:shape>
          <o:OLEObject Type="Embed" ProgID="Visio.Drawing.11" ShapeID="_x0000_i1029" DrawAspect="Content" ObjectID="_1411895444" r:id="rId29"/>
        </w:object>
      </w:r>
      <w:r w:rsidR="00D42A94">
        <w:br w:type="page"/>
      </w:r>
      <w:r w:rsidR="006F04A1">
        <w:lastRenderedPageBreak/>
        <w:t xml:space="preserve">                                                                                                                                                                                                                                                                                                                                                                                                              </w:t>
      </w:r>
    </w:p>
    <w:p w:rsidR="009B49DE" w:rsidRDefault="009B49DE"/>
    <w:p w:rsidR="001E75BD" w:rsidRDefault="001E75BD" w:rsidP="007D01C2">
      <w:pPr>
        <w:pStyle w:val="Heading1"/>
      </w:pPr>
      <w:bookmarkStart w:id="31" w:name="_Toc338153585"/>
      <w:r>
        <w:t>Trial Balances Management</w:t>
      </w:r>
      <w:bookmarkEnd w:id="31"/>
    </w:p>
    <w:p w:rsidR="0086535D" w:rsidRDefault="0086535D" w:rsidP="0086535D"/>
    <w:p w:rsidR="0086535D" w:rsidRDefault="0086535D" w:rsidP="0086535D">
      <w:r>
        <w:t xml:space="preserve">The Trial Balances are </w:t>
      </w:r>
      <w:r w:rsidR="00333100">
        <w:t>accumulations</w:t>
      </w:r>
      <w:r>
        <w:t xml:space="preserve"> of all data coming from the various account relating pertaining to or affecting account current year GAAP.</w:t>
      </w:r>
    </w:p>
    <w:p w:rsidR="002E5D1F" w:rsidRPr="0086535D" w:rsidRDefault="002E5D1F" w:rsidP="0086535D">
      <w:r>
        <w:t>The Trial Balances although are involved data processing</w:t>
      </w:r>
      <w:r w:rsidR="0043711E">
        <w:t xml:space="preserve"> schemes</w:t>
      </w:r>
      <w:r>
        <w:t>, are a simple concept. Data is taken from the Stage and the Account Summary Analysis data structures, unlined with Summary Accounts recursively, and then the amounts are updated on the working set. Once completed, the set is then funneled into the trial balances data structures.</w:t>
      </w:r>
    </w:p>
    <w:p w:rsidR="003909AF" w:rsidRDefault="003909AF" w:rsidP="000D5F81">
      <w:pPr>
        <w:pStyle w:val="Heading2"/>
      </w:pPr>
      <w:bookmarkStart w:id="32" w:name="_Toc338153586"/>
      <w:r>
        <w:t>Source of Data</w:t>
      </w:r>
      <w:bookmarkEnd w:id="32"/>
    </w:p>
    <w:p w:rsidR="00333100" w:rsidRDefault="00333100" w:rsidP="0043711E">
      <w:pPr>
        <w:pStyle w:val="ListParagraph"/>
        <w:numPr>
          <w:ilvl w:val="0"/>
          <w:numId w:val="18"/>
        </w:numPr>
      </w:pPr>
      <w:r w:rsidRPr="00333100">
        <w:t>AGENCY_FUND_ACCOUNT_TRIAL_BALANCE</w:t>
      </w:r>
    </w:p>
    <w:p w:rsidR="00333100" w:rsidRDefault="00333100" w:rsidP="0043711E">
      <w:pPr>
        <w:pStyle w:val="ListParagraph"/>
        <w:numPr>
          <w:ilvl w:val="0"/>
          <w:numId w:val="18"/>
        </w:numPr>
      </w:pPr>
      <w:r w:rsidRPr="00333100">
        <w:t>AGENCY_FUND_ACCOUNT_TRIAL_BALANCE_STAGE_MANAGER</w:t>
      </w:r>
    </w:p>
    <w:p w:rsidR="006E65E8" w:rsidRDefault="006E65E8" w:rsidP="0043711E">
      <w:pPr>
        <w:pStyle w:val="ListParagraph"/>
        <w:numPr>
          <w:ilvl w:val="0"/>
          <w:numId w:val="18"/>
        </w:numPr>
      </w:pPr>
      <w:r w:rsidRPr="00333100">
        <w:t>AGENCY_F</w:t>
      </w:r>
      <w:r>
        <w:t>UND_ACCOUNT_TRIAL_BALANCE_STAGE</w:t>
      </w:r>
    </w:p>
    <w:p w:rsidR="00471ADD" w:rsidRDefault="002E5D1F" w:rsidP="0043711E">
      <w:pPr>
        <w:pStyle w:val="ListParagraph"/>
        <w:numPr>
          <w:ilvl w:val="0"/>
          <w:numId w:val="18"/>
        </w:numPr>
      </w:pPr>
      <w:r>
        <w:t>FISCAL_YEAR_AGENCY_FUND_ACCOUNT_BALANCE_STAGE</w:t>
      </w:r>
      <w:r w:rsidR="00471ADD">
        <w:br w:type="page"/>
      </w:r>
    </w:p>
    <w:p w:rsidR="006E65E8" w:rsidRPr="00333100" w:rsidRDefault="006E65E8" w:rsidP="00333100"/>
    <w:p w:rsidR="003909AF" w:rsidRDefault="000D5F81" w:rsidP="000D5F81">
      <w:pPr>
        <w:pStyle w:val="Heading2"/>
      </w:pPr>
      <w:bookmarkStart w:id="33" w:name="_Toc338153587"/>
      <w:r>
        <w:t>Data Processing</w:t>
      </w:r>
      <w:bookmarkEnd w:id="33"/>
    </w:p>
    <w:p w:rsidR="00BA4C0B" w:rsidRDefault="00BA4C0B" w:rsidP="00BA4C0B">
      <w:r>
        <w:t>This process simply takes data from the Stage Table, and Union the Set with Accounts Shown in the Account Summary Analysis data structures. Then apply a recursive algorithm to update the entire tree chart.</w:t>
      </w:r>
    </w:p>
    <w:p w:rsidR="00BA4C0B" w:rsidRDefault="00BA4C0B" w:rsidP="00471ADD">
      <w:pPr>
        <w:jc w:val="center"/>
      </w:pPr>
      <w:r>
        <w:object w:dxaOrig="8220" w:dyaOrig="10884">
          <v:shape id="_x0000_i1030" type="#_x0000_t75" style="width:411.05pt;height:544.2pt" o:ole="">
            <v:imagedata r:id="rId30" o:title=""/>
          </v:shape>
          <o:OLEObject Type="Embed" ProgID="Visio.Drawing.11" ShapeID="_x0000_i1030" DrawAspect="Content" ObjectID="_1411895445" r:id="rId31"/>
        </w:object>
      </w:r>
    </w:p>
    <w:p w:rsidR="00BA4C0B" w:rsidRDefault="00BA4C0B"/>
    <w:p w:rsidR="00BA4C0B" w:rsidRDefault="00BA4C0B" w:rsidP="00BA4C0B">
      <w:pPr>
        <w:pStyle w:val="Heading2"/>
      </w:pPr>
      <w:bookmarkStart w:id="34" w:name="_Toc338153588"/>
      <w:r>
        <w:t>Data Processing Finalization</w:t>
      </w:r>
      <w:bookmarkEnd w:id="34"/>
    </w:p>
    <w:p w:rsidR="00BA4C0B" w:rsidRDefault="00BA4C0B" w:rsidP="00BA4C0B">
      <w:r>
        <w:t>The final stage of the Trial Balances Data Processing is the finalization process. This is a transactional aspect as in one transaction, data is deleted from existing trial balances sets for the Agency/Fund and new data is appended at once.</w:t>
      </w:r>
    </w:p>
    <w:p w:rsidR="00BA4C0B" w:rsidRDefault="00BA4C0B" w:rsidP="00BA4C0B"/>
    <w:p w:rsidR="00263106" w:rsidRDefault="00BA4C0B" w:rsidP="00471ADD">
      <w:pPr>
        <w:jc w:val="center"/>
      </w:pPr>
      <w:r>
        <w:object w:dxaOrig="2244" w:dyaOrig="10092">
          <v:shape id="_x0000_i1031" type="#_x0000_t75" style="width:112.2pt;height:504.85pt" o:ole="">
            <v:imagedata r:id="rId32" o:title=""/>
          </v:shape>
          <o:OLEObject Type="Embed" ProgID="Visio.Drawing.11" ShapeID="_x0000_i1031" DrawAspect="Content" ObjectID="_1411895446" r:id="rId33"/>
        </w:object>
      </w:r>
      <w:r w:rsidR="00263106">
        <w:br w:type="page"/>
      </w:r>
    </w:p>
    <w:p w:rsidR="00C741F1" w:rsidRDefault="00C741F1"/>
    <w:p w:rsidR="000D5F81" w:rsidRPr="003909AF" w:rsidRDefault="000D5F81" w:rsidP="003909AF"/>
    <w:p w:rsidR="001E75BD" w:rsidRDefault="009C7478" w:rsidP="007D01C2">
      <w:pPr>
        <w:pStyle w:val="Heading1"/>
      </w:pPr>
      <w:bookmarkStart w:id="35" w:name="_Toc338153589"/>
      <w:r>
        <w:t>Fiscal Year Initialization</w:t>
      </w:r>
      <w:bookmarkEnd w:id="35"/>
    </w:p>
    <w:p w:rsidR="00CF708F" w:rsidRDefault="00233884" w:rsidP="00CF708F">
      <w:r>
        <w:t>Fiscal Year Initialization is a Set of Sequences (Steps) that the system and the user go through in order to completely create a Fiscal Year Qualified Filing Period.</w:t>
      </w:r>
    </w:p>
    <w:p w:rsidR="00233884" w:rsidRDefault="00233884" w:rsidP="00CF708F">
      <w:r>
        <w:t>Each Step Is A Sequence of Execution Tasks. A Step is also referred to as Step Battery.</w:t>
      </w:r>
    </w:p>
    <w:p w:rsidR="00233884" w:rsidRDefault="00233884" w:rsidP="00CF708F">
      <w:r>
        <w:object w:dxaOrig="10884" w:dyaOrig="1668">
          <v:shape id="_x0000_i1032" type="#_x0000_t75" style="width:7in;height:77pt" o:ole="">
            <v:imagedata r:id="rId34" o:title=""/>
          </v:shape>
          <o:OLEObject Type="Embed" ProgID="Visio.Drawing.11" ShapeID="_x0000_i1032" DrawAspect="Content" ObjectID="_1411895447" r:id="rId35"/>
        </w:object>
      </w:r>
    </w:p>
    <w:p w:rsidR="009931BD" w:rsidRDefault="009931BD" w:rsidP="00CF708F"/>
    <w:p w:rsidR="009931BD" w:rsidRDefault="009931BD" w:rsidP="00CF708F">
      <w:r>
        <w:t>How Each Step Is Controlled By The Fiscal Year Initialization Controller (Wizard)</w:t>
      </w:r>
    </w:p>
    <w:p w:rsidR="00233884" w:rsidRDefault="009931BD" w:rsidP="009931BD">
      <w:pPr>
        <w:jc w:val="center"/>
      </w:pPr>
      <w:r>
        <w:object w:dxaOrig="6780" w:dyaOrig="4836">
          <v:shape id="_x0000_i1033" type="#_x0000_t75" style="width:339.05pt;height:241.95pt" o:ole="">
            <v:imagedata r:id="rId36" o:title=""/>
          </v:shape>
          <o:OLEObject Type="Embed" ProgID="Visio.Drawing.11" ShapeID="_x0000_i1033" DrawAspect="Content" ObjectID="_1411895448" r:id="rId37"/>
        </w:object>
      </w:r>
    </w:p>
    <w:p w:rsidR="009931BD" w:rsidRDefault="009931BD">
      <w:r>
        <w:t>Each step is evaluated as to per its response and feedback from its execution payload.</w:t>
      </w:r>
    </w:p>
    <w:p w:rsidR="009931BD" w:rsidRDefault="009931BD" w:rsidP="00427B66">
      <w:pPr>
        <w:pStyle w:val="Heading2"/>
      </w:pPr>
      <w:r>
        <w:br w:type="page"/>
      </w:r>
      <w:bookmarkStart w:id="36" w:name="_Toc338153590"/>
      <w:r w:rsidR="00427B66">
        <w:lastRenderedPageBreak/>
        <w:t>Fiscal Year Initialization Clocking</w:t>
      </w:r>
      <w:bookmarkEnd w:id="36"/>
    </w:p>
    <w:p w:rsidR="006E7202" w:rsidRPr="006E7202" w:rsidRDefault="006E7202" w:rsidP="006E7202">
      <w:r>
        <w:t>The following diagram describes the clocking mechanism of Fiscal Year Initialization Step Batteries. Each step in itself a series of sequential activities. The Step is responsible for handling internal process but is also responsible for providing feedback to the clocking mechanism.</w:t>
      </w:r>
    </w:p>
    <w:p w:rsidR="00427B66" w:rsidRDefault="006E7202" w:rsidP="00427B66">
      <w:pPr>
        <w:jc w:val="center"/>
      </w:pPr>
      <w:r>
        <w:object w:dxaOrig="8526" w:dyaOrig="14296">
          <v:shape id="_x0000_i1034" type="#_x0000_t75" style="width:316.45pt;height:530.8pt" o:ole="">
            <v:imagedata r:id="rId38" o:title=""/>
          </v:shape>
          <o:OLEObject Type="Embed" ProgID="Visio.Drawing.11" ShapeID="_x0000_i1034" DrawAspect="Content" ObjectID="_1411895449" r:id="rId39"/>
        </w:object>
      </w:r>
    </w:p>
    <w:p w:rsidR="009931BD" w:rsidRDefault="00FA3B97" w:rsidP="00FA3B97">
      <w:pPr>
        <w:pStyle w:val="Heading2"/>
      </w:pPr>
      <w:bookmarkStart w:id="37" w:name="_Toc338153591"/>
      <w:r>
        <w:lastRenderedPageBreak/>
        <w:t>Modifying The Fiscal Year Initialization Processor</w:t>
      </w:r>
      <w:bookmarkEnd w:id="37"/>
    </w:p>
    <w:p w:rsidR="00E2565C" w:rsidRPr="00E2565C" w:rsidRDefault="00E2565C" w:rsidP="00E2565C"/>
    <w:p w:rsidR="00FA3B97" w:rsidRPr="00FA3B97" w:rsidRDefault="00FA3B97" w:rsidP="00FA3B97">
      <w:r>
        <w:t>It is inevitable to introduce newer functionality to WEDGE 3.0. Such functionality may require to participate in Fiscal Year Initialization. For instance, adding new forms, adding new data feeds (Externally Managed Accounting) and so on. It is the requirement of the Data Architect to place such logic in its most relevant Step object. For instance, adding a form, that has dependency A, B, C will have to be in a Step such that A, B, C are satisfied as input for the new introduction of that particular logic.</w:t>
      </w:r>
    </w:p>
    <w:p w:rsidR="00FA3B97" w:rsidRDefault="00E2565C" w:rsidP="00CF708F">
      <w:r>
        <w:t>Here is few Guidelines For Modifying or Scaling Up The Fiscal Year Initialization Processor:</w:t>
      </w:r>
    </w:p>
    <w:p w:rsidR="00E2565C" w:rsidRDefault="00E2565C" w:rsidP="00E2565C">
      <w:pPr>
        <w:pStyle w:val="ListParagraph"/>
        <w:numPr>
          <w:ilvl w:val="0"/>
          <w:numId w:val="19"/>
        </w:numPr>
      </w:pPr>
      <w:r>
        <w:t>Do NOT Change The Architecture</w:t>
      </w:r>
    </w:p>
    <w:p w:rsidR="00E2565C" w:rsidRDefault="00E2565C" w:rsidP="00E2565C">
      <w:pPr>
        <w:pStyle w:val="ListParagraph"/>
        <w:numPr>
          <w:ilvl w:val="0"/>
          <w:numId w:val="19"/>
        </w:numPr>
      </w:pPr>
      <w:r>
        <w:t>DO NOT Change Data Processing Semantics or Concepts</w:t>
      </w:r>
    </w:p>
    <w:p w:rsidR="00E2565C" w:rsidRDefault="00E2565C" w:rsidP="00E2565C">
      <w:pPr>
        <w:pStyle w:val="ListParagraph"/>
        <w:numPr>
          <w:ilvl w:val="0"/>
          <w:numId w:val="19"/>
        </w:numPr>
      </w:pPr>
      <w:r>
        <w:t>DO NOT Change Interfacing Requirements. Follow A Given Signature as a Starting Point</w:t>
      </w:r>
    </w:p>
    <w:p w:rsidR="00E2565C" w:rsidRDefault="00E2565C" w:rsidP="00E2565C">
      <w:pPr>
        <w:pStyle w:val="ListParagraph"/>
        <w:numPr>
          <w:ilvl w:val="0"/>
          <w:numId w:val="19"/>
        </w:numPr>
      </w:pPr>
      <w:r>
        <w:t>Determine Logic For The New Sequence</w:t>
      </w:r>
    </w:p>
    <w:p w:rsidR="00E2565C" w:rsidRDefault="00E2565C" w:rsidP="00E2565C">
      <w:pPr>
        <w:pStyle w:val="ListParagraph"/>
        <w:numPr>
          <w:ilvl w:val="0"/>
          <w:numId w:val="19"/>
        </w:numPr>
      </w:pPr>
      <w:r>
        <w:t>Put That logic in a Processing Envelope</w:t>
      </w:r>
    </w:p>
    <w:p w:rsidR="00E2565C" w:rsidRDefault="00E2565C" w:rsidP="00E2565C">
      <w:pPr>
        <w:pStyle w:val="ListParagraph"/>
        <w:numPr>
          <w:ilvl w:val="0"/>
          <w:numId w:val="19"/>
        </w:numPr>
      </w:pPr>
      <w:r>
        <w:t>Call That Logic From Within A Step or Add a New Step Definition</w:t>
      </w:r>
    </w:p>
    <w:p w:rsidR="00F210E9" w:rsidRDefault="00E2565C" w:rsidP="00CF708F">
      <w:r>
        <w:br/>
      </w:r>
    </w:p>
    <w:p w:rsidR="00F210E9" w:rsidRDefault="00F210E9">
      <w:r>
        <w:br w:type="page"/>
      </w:r>
    </w:p>
    <w:p w:rsidR="00E2565C" w:rsidRDefault="00E2565C" w:rsidP="00CF708F"/>
    <w:p w:rsidR="00CF708F" w:rsidRDefault="00CF708F" w:rsidP="00CF708F">
      <w:pPr>
        <w:pStyle w:val="Heading2"/>
      </w:pPr>
      <w:bookmarkStart w:id="38" w:name="_Toc338153592"/>
      <w:r>
        <w:t>Control Logic</w:t>
      </w:r>
      <w:bookmarkEnd w:id="38"/>
    </w:p>
    <w:p w:rsidR="00CF708F" w:rsidRPr="00CF708F" w:rsidRDefault="00CF708F" w:rsidP="00CF708F"/>
    <w:tbl>
      <w:tblPr>
        <w:tblW w:w="5000" w:type="pct"/>
        <w:tblLook w:val="04A0" w:firstRow="1" w:lastRow="0" w:firstColumn="1" w:lastColumn="0" w:noHBand="0" w:noVBand="1"/>
      </w:tblPr>
      <w:tblGrid>
        <w:gridCol w:w="10296"/>
      </w:tblGrid>
      <w:tr w:rsidR="00D65547" w:rsidRPr="00C6682D" w:rsidTr="001E2B65">
        <w:trPr>
          <w:trHeight w:val="4515"/>
        </w:trPr>
        <w:tc>
          <w:tcPr>
            <w:tcW w:w="5000" w:type="pct"/>
            <w:tcBorders>
              <w:top w:val="nil"/>
              <w:left w:val="nil"/>
              <w:bottom w:val="nil"/>
              <w:right w:val="nil"/>
            </w:tcBorders>
            <w:shd w:val="clear" w:color="000000" w:fill="F2F2F2"/>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The Following Is Consistent For Each Step</w:t>
            </w:r>
            <w:r w:rsidRPr="00C6682D">
              <w:rPr>
                <w:rFonts w:ascii="Calibri" w:eastAsia="Times New Roman" w:hAnsi="Calibri" w:cs="Calibri"/>
                <w:color w:val="000000"/>
              </w:rPr>
              <w:br/>
            </w:r>
            <w:r w:rsidRPr="00C6682D">
              <w:rPr>
                <w:rFonts w:ascii="Calibri" w:eastAsia="Times New Roman" w:hAnsi="Calibri" w:cs="Calibri"/>
                <w:color w:val="000000"/>
              </w:rPr>
              <w:br/>
              <w:t>Fiscal Year Initialization - Battery</w:t>
            </w:r>
            <w:r w:rsidRPr="00C6682D">
              <w:rPr>
                <w:rFonts w:ascii="Calibri" w:eastAsia="Times New Roman" w:hAnsi="Calibri" w:cs="Calibri"/>
                <w:color w:val="000000"/>
              </w:rPr>
              <w:br/>
              <w:t>Run Sequences Specified within the Step Itself</w:t>
            </w:r>
            <w:r w:rsidRPr="00C6682D">
              <w:rPr>
                <w:rFonts w:ascii="Calibri" w:eastAsia="Times New Roman" w:hAnsi="Calibri" w:cs="Calibri"/>
                <w:color w:val="000000"/>
              </w:rPr>
              <w:br/>
            </w:r>
            <w:r w:rsidRPr="00C6682D">
              <w:rPr>
                <w:rFonts w:ascii="Calibri" w:eastAsia="Times New Roman" w:hAnsi="Calibri" w:cs="Calibri"/>
                <w:color w:val="000000"/>
              </w:rPr>
              <w:br/>
              <w:t>Main Interface To Fiscal Year Objective Routines</w:t>
            </w:r>
            <w:r w:rsidRPr="00C6682D">
              <w:rPr>
                <w:rFonts w:ascii="Calibri" w:eastAsia="Times New Roman" w:hAnsi="Calibri" w:cs="Calibri"/>
                <w:color w:val="000000"/>
              </w:rPr>
              <w:br/>
              <w:t>Fiscal Year Objective Routines MAY NOT Be Called Directly</w:t>
            </w:r>
            <w:r w:rsidRPr="00C6682D">
              <w:rPr>
                <w:rFonts w:ascii="Calibri" w:eastAsia="Times New Roman" w:hAnsi="Calibri" w:cs="Calibri"/>
                <w:color w:val="000000"/>
              </w:rPr>
              <w:br/>
              <w:t>A Step Provides a Controlled/Managed Gate For Executing Fiscal Year Batches</w:t>
            </w:r>
            <w:r w:rsidRPr="00C6682D">
              <w:rPr>
                <w:rFonts w:ascii="Calibri" w:eastAsia="Times New Roman" w:hAnsi="Calibri" w:cs="Calibri"/>
                <w:color w:val="000000"/>
              </w:rPr>
              <w:br/>
            </w:r>
            <w:r w:rsidRPr="00C6682D">
              <w:rPr>
                <w:rFonts w:ascii="Calibri" w:eastAsia="Times New Roman" w:hAnsi="Calibri" w:cs="Calibri"/>
                <w:color w:val="000000"/>
              </w:rPr>
              <w:br/>
              <w:t>A Step Communicates Its Status and Run Success Back To The Fiscal Year Initialization Database Tables</w:t>
            </w:r>
            <w:r w:rsidRPr="00C6682D">
              <w:rPr>
                <w:rFonts w:ascii="Calibri" w:eastAsia="Times New Roman" w:hAnsi="Calibri" w:cs="Calibri"/>
                <w:color w:val="000000"/>
              </w:rPr>
              <w:br/>
              <w:t>Upon Failure, the Sequences Halt and a Forced Exit Takes Place</w:t>
            </w:r>
            <w:r w:rsidRPr="00C6682D">
              <w:rPr>
                <w:rFonts w:ascii="Calibri" w:eastAsia="Times New Roman" w:hAnsi="Calibri" w:cs="Calibri"/>
                <w:color w:val="000000"/>
              </w:rPr>
              <w:br/>
              <w:t>A Step Can Contain ANY Specified Sequence</w:t>
            </w:r>
            <w:r w:rsidRPr="00C6682D">
              <w:rPr>
                <w:rFonts w:ascii="Calibri" w:eastAsia="Times New Roman" w:hAnsi="Calibri" w:cs="Calibri"/>
                <w:color w:val="000000"/>
              </w:rPr>
              <w:br/>
              <w:t>Exercise Care When Filling the Step Battery. Ensure Proper Sequences at All Times When Modifying or adding a Step</w:t>
            </w:r>
          </w:p>
        </w:tc>
      </w:tr>
      <w:tr w:rsidR="00D65547" w:rsidRPr="00C6682D" w:rsidTr="001E2B65">
        <w:trPr>
          <w:trHeight w:val="300"/>
        </w:trPr>
        <w:tc>
          <w:tcPr>
            <w:tcW w:w="5000" w:type="pct"/>
            <w:tcBorders>
              <w:top w:val="nil"/>
              <w:left w:val="nil"/>
              <w:bottom w:val="nil"/>
              <w:right w:val="nil"/>
            </w:tcBorders>
            <w:shd w:val="clear" w:color="auto" w:fill="auto"/>
            <w:noWrap/>
            <w:vAlign w:val="bottom"/>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auto" w:fill="auto"/>
            <w:noWrap/>
            <w:vAlign w:val="bottom"/>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000000" w:fill="FFC000"/>
            <w:noWrap/>
            <w:vAlign w:val="center"/>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STEP 0</w:t>
            </w:r>
          </w:p>
        </w:tc>
      </w:tr>
      <w:tr w:rsidR="00D65547" w:rsidRPr="00C6682D" w:rsidTr="001E2B65">
        <w:trPr>
          <w:trHeight w:val="900"/>
        </w:trPr>
        <w:tc>
          <w:tcPr>
            <w:tcW w:w="5000" w:type="pct"/>
            <w:tcBorders>
              <w:top w:val="nil"/>
              <w:left w:val="nil"/>
              <w:bottom w:val="nil"/>
              <w:right w:val="nil"/>
            </w:tcBorders>
            <w:shd w:val="clear" w:color="000000" w:fill="FCD5B4"/>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Calls The SP_AUTOMATION_FISCAL_YEAR_INITIALIZATION_AGENCY_FUND_PACKAGE_DESTORY Procedure To  Destroy Agency Fund Package As Part of the Fiscal Year Initialization. Loop For Each Agency Fund, Destroy the particular Agency Fund Package</w:t>
            </w:r>
          </w:p>
        </w:tc>
      </w:tr>
      <w:tr w:rsidR="00D65547" w:rsidRPr="00C6682D" w:rsidTr="001E2B65">
        <w:trPr>
          <w:trHeight w:val="300"/>
        </w:trPr>
        <w:tc>
          <w:tcPr>
            <w:tcW w:w="5000" w:type="pct"/>
            <w:tcBorders>
              <w:top w:val="nil"/>
              <w:left w:val="nil"/>
              <w:bottom w:val="nil"/>
              <w:right w:val="nil"/>
            </w:tcBorders>
            <w:shd w:val="clear" w:color="auto" w:fill="auto"/>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000000" w:fill="FFC000"/>
            <w:noWrap/>
            <w:vAlign w:val="center"/>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STEP 1</w:t>
            </w:r>
          </w:p>
        </w:tc>
      </w:tr>
      <w:tr w:rsidR="00D65547" w:rsidRPr="00C6682D" w:rsidTr="001E2B65">
        <w:trPr>
          <w:trHeight w:val="600"/>
        </w:trPr>
        <w:tc>
          <w:tcPr>
            <w:tcW w:w="5000" w:type="pct"/>
            <w:tcBorders>
              <w:top w:val="nil"/>
              <w:left w:val="nil"/>
              <w:bottom w:val="nil"/>
              <w:right w:val="nil"/>
            </w:tcBorders>
            <w:shd w:val="clear" w:color="000000" w:fill="FCD5B4"/>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 xml:space="preserve">Calls The SP_AUTOMATION_FISCAL_YEAR_INITIALIZATION_PREPARE  Procedure To Perform Fiscal Year Load Process Preparation. </w:t>
            </w:r>
          </w:p>
        </w:tc>
      </w:tr>
      <w:tr w:rsidR="00D65547" w:rsidRPr="00C6682D" w:rsidTr="001E2B65">
        <w:trPr>
          <w:trHeight w:val="300"/>
        </w:trPr>
        <w:tc>
          <w:tcPr>
            <w:tcW w:w="5000" w:type="pct"/>
            <w:tcBorders>
              <w:top w:val="nil"/>
              <w:left w:val="nil"/>
              <w:bottom w:val="nil"/>
              <w:right w:val="nil"/>
            </w:tcBorders>
            <w:shd w:val="clear" w:color="auto" w:fill="auto"/>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000000" w:fill="FFC000"/>
            <w:noWrap/>
            <w:vAlign w:val="center"/>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STEP 2</w:t>
            </w:r>
          </w:p>
        </w:tc>
      </w:tr>
      <w:tr w:rsidR="00D65547" w:rsidRPr="00C6682D" w:rsidTr="001E2B65">
        <w:trPr>
          <w:trHeight w:val="900"/>
        </w:trPr>
        <w:tc>
          <w:tcPr>
            <w:tcW w:w="5000" w:type="pct"/>
            <w:tcBorders>
              <w:top w:val="nil"/>
              <w:left w:val="nil"/>
              <w:bottom w:val="nil"/>
              <w:right w:val="nil"/>
            </w:tcBorders>
            <w:shd w:val="clear" w:color="000000" w:fill="FCD5B4"/>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Calls The SP_AUTOMATION_FISCAL_YEAR_INITIALIZATION_AGENCY_FUND_PACKAGE_INIT Prodcedure To Initialize Agency Fund Package As Part of the Fiscal Year Initialization. Loop For Each Agency Fund,  initialize the particular Agency Fund Package</w:t>
            </w:r>
          </w:p>
        </w:tc>
      </w:tr>
      <w:tr w:rsidR="00D65547" w:rsidRPr="00C6682D" w:rsidTr="001E2B65">
        <w:trPr>
          <w:trHeight w:val="300"/>
        </w:trPr>
        <w:tc>
          <w:tcPr>
            <w:tcW w:w="5000" w:type="pct"/>
            <w:tcBorders>
              <w:top w:val="nil"/>
              <w:left w:val="nil"/>
              <w:bottom w:val="nil"/>
              <w:right w:val="nil"/>
            </w:tcBorders>
            <w:shd w:val="clear" w:color="auto" w:fill="auto"/>
            <w:noWrap/>
            <w:vAlign w:val="bottom"/>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000000" w:fill="FFC000"/>
            <w:noWrap/>
            <w:vAlign w:val="center"/>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STEP 3</w:t>
            </w:r>
          </w:p>
        </w:tc>
      </w:tr>
      <w:tr w:rsidR="00D65547" w:rsidRPr="00C6682D" w:rsidTr="001E2B65">
        <w:trPr>
          <w:trHeight w:val="2400"/>
        </w:trPr>
        <w:tc>
          <w:tcPr>
            <w:tcW w:w="5000" w:type="pct"/>
            <w:tcBorders>
              <w:top w:val="nil"/>
              <w:left w:val="nil"/>
              <w:bottom w:val="nil"/>
              <w:right w:val="nil"/>
            </w:tcBorders>
            <w:shd w:val="clear" w:color="000000" w:fill="FCD5B4"/>
            <w:hideMark/>
          </w:tcPr>
          <w:p w:rsidR="00D65547" w:rsidRPr="00C6682D" w:rsidRDefault="00D65547" w:rsidP="001E2B65">
            <w:pPr>
              <w:spacing w:after="240" w:line="240" w:lineRule="auto"/>
              <w:rPr>
                <w:rFonts w:ascii="Calibri" w:eastAsia="Times New Roman" w:hAnsi="Calibri" w:cs="Calibri"/>
                <w:color w:val="000000"/>
              </w:rPr>
            </w:pPr>
            <w:r w:rsidRPr="00C6682D">
              <w:rPr>
                <w:rFonts w:ascii="Calibri" w:eastAsia="Times New Roman" w:hAnsi="Calibri" w:cs="Calibri"/>
                <w:color w:val="000000"/>
              </w:rPr>
              <w:lastRenderedPageBreak/>
              <w:t>Calls The SP_AUTOMATION_FISCAL_YEAR_INITIALIZATION_EXTRACT_LOAD_GAFD Procedure To Load GAFD Data From the Extract Database (STAGE). GAFD Data is supposed to be maintained by the Business prior to Fiscal Year Initialization.</w:t>
            </w:r>
            <w:r w:rsidRPr="00C6682D">
              <w:rPr>
                <w:rFonts w:ascii="Calibri" w:eastAsia="Times New Roman" w:hAnsi="Calibri" w:cs="Calibri"/>
                <w:color w:val="000000"/>
              </w:rPr>
              <w:br/>
            </w:r>
            <w:r w:rsidRPr="00C6682D">
              <w:rPr>
                <w:rFonts w:ascii="Calibri" w:eastAsia="Times New Roman" w:hAnsi="Calibri" w:cs="Calibri"/>
                <w:color w:val="000000"/>
              </w:rPr>
              <w:br/>
              <w:t>Calls The SP_AUTOMATION_FISCAL_YEAR_INITIALIZATION_ROLL_FORWARD_STRUCTURAL_TABLES Procedure To Roll Forward Structural Tables. These tables do not require data manipulation each year.</w:t>
            </w:r>
          </w:p>
        </w:tc>
      </w:tr>
      <w:tr w:rsidR="00D65547" w:rsidRPr="00C6682D" w:rsidTr="001E2B65">
        <w:trPr>
          <w:trHeight w:val="300"/>
        </w:trPr>
        <w:tc>
          <w:tcPr>
            <w:tcW w:w="5000" w:type="pct"/>
            <w:tcBorders>
              <w:top w:val="nil"/>
              <w:left w:val="nil"/>
              <w:bottom w:val="nil"/>
              <w:right w:val="nil"/>
            </w:tcBorders>
            <w:shd w:val="clear" w:color="auto" w:fill="auto"/>
            <w:noWrap/>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000000" w:fill="FFC000"/>
            <w:noWrap/>
            <w:vAlign w:val="center"/>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STEP 4</w:t>
            </w:r>
          </w:p>
        </w:tc>
      </w:tr>
      <w:tr w:rsidR="00D65547" w:rsidRPr="00C6682D" w:rsidTr="001E2B65">
        <w:trPr>
          <w:trHeight w:val="3600"/>
        </w:trPr>
        <w:tc>
          <w:tcPr>
            <w:tcW w:w="5000" w:type="pct"/>
            <w:tcBorders>
              <w:top w:val="nil"/>
              <w:left w:val="nil"/>
              <w:bottom w:val="nil"/>
              <w:right w:val="nil"/>
            </w:tcBorders>
            <w:shd w:val="clear" w:color="000000" w:fill="FCD5B4"/>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Calls The SP_AUTOMATION_FISCAL_YEAR_INITIALIZATION_EXTRACT_LOAD_SAMS Procedure To Load SAMS Warehouse Supplied Data and Perform SAMS Warehouse Data Translation.</w:t>
            </w:r>
            <w:r w:rsidRPr="00C6682D">
              <w:rPr>
                <w:rFonts w:ascii="Calibri" w:eastAsia="Times New Roman" w:hAnsi="Calibri" w:cs="Calibri"/>
                <w:color w:val="000000"/>
              </w:rPr>
              <w:br/>
            </w:r>
            <w:r w:rsidRPr="00C6682D">
              <w:rPr>
                <w:rFonts w:ascii="Calibri" w:eastAsia="Times New Roman" w:hAnsi="Calibri" w:cs="Calibri"/>
                <w:color w:val="000000"/>
              </w:rPr>
              <w:br/>
              <w:t>Calls The SP_AUTOMATION_FISCAL_YEAR_INITIALIZATION_SAMS_AGGREGATION Procedure To Perform Aggregation and Compression Of SAMS Warehouse Data.</w:t>
            </w:r>
            <w:r w:rsidRPr="00C6682D">
              <w:rPr>
                <w:rFonts w:ascii="Calibri" w:eastAsia="Times New Roman" w:hAnsi="Calibri" w:cs="Calibri"/>
                <w:color w:val="000000"/>
              </w:rPr>
              <w:br/>
            </w:r>
            <w:r w:rsidRPr="00C6682D">
              <w:rPr>
                <w:rFonts w:ascii="Calibri" w:eastAsia="Times New Roman" w:hAnsi="Calibri" w:cs="Calibri"/>
                <w:color w:val="000000"/>
              </w:rPr>
              <w:br/>
              <w:t>Calls The SP_AUTOMATION_FISCAL_YEAR_INITIALIZATION_SAMS_ROUNDING PROCEDURE Apply SAMS Rounding To The Loaded SAMS Warehouse Data By Rounding to Nearst 1000</w:t>
            </w:r>
            <w:r w:rsidRPr="00C6682D">
              <w:rPr>
                <w:rFonts w:ascii="Calibri" w:eastAsia="Times New Roman" w:hAnsi="Calibri" w:cs="Calibri"/>
                <w:color w:val="000000"/>
              </w:rPr>
              <w:br/>
            </w:r>
            <w:r w:rsidRPr="00C6682D">
              <w:rPr>
                <w:rFonts w:ascii="Calibri" w:eastAsia="Times New Roman" w:hAnsi="Calibri" w:cs="Calibri"/>
                <w:color w:val="000000"/>
              </w:rPr>
              <w:br/>
              <w:t>Calls The SP_AUTOMATION_FISCAL_YEAR_INITIALIZATION_STAGE_SAMS_DATA PROCEDURE Pack Rounded Data To SAMS Warehouse Supplied Data</w:t>
            </w:r>
          </w:p>
        </w:tc>
      </w:tr>
      <w:tr w:rsidR="00D65547" w:rsidRPr="00C6682D" w:rsidTr="001E2B65">
        <w:trPr>
          <w:trHeight w:val="300"/>
        </w:trPr>
        <w:tc>
          <w:tcPr>
            <w:tcW w:w="5000" w:type="pct"/>
            <w:tcBorders>
              <w:top w:val="nil"/>
              <w:left w:val="nil"/>
              <w:bottom w:val="nil"/>
              <w:right w:val="nil"/>
            </w:tcBorders>
            <w:shd w:val="clear" w:color="auto" w:fill="auto"/>
            <w:noWrap/>
            <w:vAlign w:val="bottom"/>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000000" w:fill="FFC000"/>
            <w:noWrap/>
            <w:vAlign w:val="center"/>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STEP 5</w:t>
            </w:r>
          </w:p>
        </w:tc>
      </w:tr>
      <w:tr w:rsidR="00D65547" w:rsidRPr="00C6682D" w:rsidTr="001E2B65">
        <w:trPr>
          <w:trHeight w:val="600"/>
        </w:trPr>
        <w:tc>
          <w:tcPr>
            <w:tcW w:w="5000" w:type="pct"/>
            <w:tcBorders>
              <w:top w:val="nil"/>
              <w:left w:val="nil"/>
              <w:bottom w:val="nil"/>
              <w:right w:val="nil"/>
            </w:tcBorders>
            <w:shd w:val="clear" w:color="000000" w:fill="FCD5B4"/>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Calls The SP_AUTOMATION_FISCAL_YEAR_INITIALIZATION_STAGE_PY_DATA Procedure To Load Prior Year Numbers From Trial Balances Accumilations</w:t>
            </w:r>
          </w:p>
        </w:tc>
      </w:tr>
      <w:tr w:rsidR="00D65547" w:rsidRPr="00C6682D" w:rsidTr="001E2B65">
        <w:trPr>
          <w:trHeight w:val="300"/>
        </w:trPr>
        <w:tc>
          <w:tcPr>
            <w:tcW w:w="5000" w:type="pct"/>
            <w:tcBorders>
              <w:top w:val="nil"/>
              <w:left w:val="nil"/>
              <w:bottom w:val="nil"/>
              <w:right w:val="nil"/>
            </w:tcBorders>
            <w:shd w:val="clear" w:color="auto" w:fill="auto"/>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000000" w:fill="FFC000"/>
            <w:noWrap/>
            <w:vAlign w:val="center"/>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STEP 6</w:t>
            </w:r>
          </w:p>
        </w:tc>
      </w:tr>
      <w:tr w:rsidR="00D65547" w:rsidRPr="00C6682D" w:rsidTr="001E2B65">
        <w:trPr>
          <w:trHeight w:val="600"/>
        </w:trPr>
        <w:tc>
          <w:tcPr>
            <w:tcW w:w="5000" w:type="pct"/>
            <w:tcBorders>
              <w:top w:val="nil"/>
              <w:left w:val="nil"/>
              <w:bottom w:val="nil"/>
              <w:right w:val="nil"/>
            </w:tcBorders>
            <w:shd w:val="clear" w:color="000000" w:fill="FCD5B4"/>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Calls The SP_AUTOMATION_FISCAL_YEAR_INITIALIZATION_EXTRACT_LOAD_SCO567 Procedure To Load SCO567 Data From WEDGE_EXTRACT Database</w:t>
            </w:r>
          </w:p>
        </w:tc>
      </w:tr>
      <w:tr w:rsidR="00D65547" w:rsidRPr="00C6682D" w:rsidTr="001E2B65">
        <w:trPr>
          <w:trHeight w:val="300"/>
        </w:trPr>
        <w:tc>
          <w:tcPr>
            <w:tcW w:w="5000" w:type="pct"/>
            <w:tcBorders>
              <w:top w:val="nil"/>
              <w:left w:val="nil"/>
              <w:bottom w:val="nil"/>
              <w:right w:val="nil"/>
            </w:tcBorders>
            <w:shd w:val="clear" w:color="auto" w:fill="auto"/>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000000" w:fill="FFC000"/>
            <w:noWrap/>
            <w:vAlign w:val="center"/>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STEP 7</w:t>
            </w:r>
          </w:p>
        </w:tc>
      </w:tr>
      <w:tr w:rsidR="00D65547" w:rsidRPr="00C6682D" w:rsidTr="001E2B65">
        <w:trPr>
          <w:trHeight w:val="600"/>
        </w:trPr>
        <w:tc>
          <w:tcPr>
            <w:tcW w:w="5000" w:type="pct"/>
            <w:tcBorders>
              <w:top w:val="nil"/>
              <w:left w:val="nil"/>
              <w:bottom w:val="nil"/>
              <w:right w:val="nil"/>
            </w:tcBorders>
            <w:shd w:val="clear" w:color="000000" w:fill="FCD5B4"/>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SP_AUTOMATION_FISCAL_YEAR_INITIALIZATION_ROLL_FORWARD_STRUCTURAL_TABLES PROCEDURE Roll Forward Structural Tables. These tables do not require data manipulation each year.</w:t>
            </w:r>
          </w:p>
        </w:tc>
      </w:tr>
      <w:tr w:rsidR="00D65547" w:rsidRPr="00C6682D" w:rsidTr="001E2B65">
        <w:trPr>
          <w:trHeight w:val="300"/>
        </w:trPr>
        <w:tc>
          <w:tcPr>
            <w:tcW w:w="5000" w:type="pct"/>
            <w:tcBorders>
              <w:top w:val="nil"/>
              <w:left w:val="nil"/>
              <w:bottom w:val="nil"/>
              <w:right w:val="nil"/>
            </w:tcBorders>
            <w:shd w:val="clear" w:color="auto" w:fill="auto"/>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000000" w:fill="FFC000"/>
            <w:noWrap/>
            <w:vAlign w:val="center"/>
            <w:hideMark/>
          </w:tcPr>
          <w:p w:rsidR="00D65547" w:rsidRPr="00C6682D" w:rsidRDefault="00D65547" w:rsidP="001E2B65">
            <w:pPr>
              <w:spacing w:after="0" w:line="240" w:lineRule="auto"/>
              <w:jc w:val="center"/>
              <w:rPr>
                <w:rFonts w:ascii="Calibri" w:eastAsia="Times New Roman" w:hAnsi="Calibri" w:cs="Calibri"/>
                <w:color w:val="000000"/>
              </w:rPr>
            </w:pPr>
            <w:r w:rsidRPr="00C6682D">
              <w:rPr>
                <w:rFonts w:ascii="Calibri" w:eastAsia="Times New Roman" w:hAnsi="Calibri" w:cs="Calibri"/>
                <w:color w:val="000000"/>
              </w:rPr>
              <w:t> </w:t>
            </w:r>
          </w:p>
        </w:tc>
      </w:tr>
      <w:tr w:rsidR="00D65547" w:rsidRPr="00C6682D" w:rsidTr="001E2B65">
        <w:trPr>
          <w:trHeight w:val="600"/>
        </w:trPr>
        <w:tc>
          <w:tcPr>
            <w:tcW w:w="5000" w:type="pct"/>
            <w:tcBorders>
              <w:top w:val="nil"/>
              <w:left w:val="nil"/>
              <w:bottom w:val="nil"/>
              <w:right w:val="nil"/>
            </w:tcBorders>
            <w:shd w:val="clear" w:color="000000" w:fill="FCD5B4"/>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Calls The SP_AUTOMATION_FISCAL_YEAR_INITIALIZATION_AGENCY_FUND Procedure To Establish the Relationship between an Agency Fund Relationship Between an Agency and A Fund</w:t>
            </w:r>
          </w:p>
        </w:tc>
      </w:tr>
      <w:tr w:rsidR="00D65547" w:rsidRPr="00C6682D" w:rsidTr="001E2B65">
        <w:trPr>
          <w:trHeight w:val="300"/>
        </w:trPr>
        <w:tc>
          <w:tcPr>
            <w:tcW w:w="5000" w:type="pct"/>
            <w:tcBorders>
              <w:top w:val="nil"/>
              <w:left w:val="nil"/>
              <w:bottom w:val="nil"/>
              <w:right w:val="nil"/>
            </w:tcBorders>
            <w:shd w:val="clear" w:color="auto" w:fill="auto"/>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000000" w:fill="FFC000"/>
            <w:noWrap/>
            <w:vAlign w:val="center"/>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STEP 9</w:t>
            </w:r>
          </w:p>
        </w:tc>
      </w:tr>
      <w:tr w:rsidR="00D65547" w:rsidRPr="00C6682D" w:rsidTr="001E2B65">
        <w:trPr>
          <w:trHeight w:val="900"/>
        </w:trPr>
        <w:tc>
          <w:tcPr>
            <w:tcW w:w="5000" w:type="pct"/>
            <w:tcBorders>
              <w:top w:val="nil"/>
              <w:left w:val="nil"/>
              <w:bottom w:val="nil"/>
              <w:right w:val="nil"/>
            </w:tcBorders>
            <w:shd w:val="clear" w:color="000000" w:fill="FCD5B4"/>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Calls The SP_AUTOMATION_FISCAL_YEAR_INITIALIZATION_AGENCY_FUND_PACKAGE_CREATE Procedure To Create Agency Fund Package As Part of the Fiscal Year Initialization. Loop For Each Agency Fund, Create the particular Agency Fund Package</w:t>
            </w:r>
          </w:p>
        </w:tc>
      </w:tr>
      <w:tr w:rsidR="00D65547" w:rsidRPr="00C6682D" w:rsidTr="001E2B65">
        <w:trPr>
          <w:trHeight w:val="300"/>
        </w:trPr>
        <w:tc>
          <w:tcPr>
            <w:tcW w:w="5000" w:type="pct"/>
            <w:tcBorders>
              <w:top w:val="nil"/>
              <w:left w:val="nil"/>
              <w:bottom w:val="nil"/>
              <w:right w:val="nil"/>
            </w:tcBorders>
            <w:shd w:val="clear" w:color="auto" w:fill="auto"/>
            <w:hideMark/>
          </w:tcPr>
          <w:p w:rsidR="00D65547" w:rsidRPr="00C6682D" w:rsidRDefault="00D65547" w:rsidP="001E2B65">
            <w:pPr>
              <w:spacing w:after="0" w:line="240" w:lineRule="auto"/>
              <w:rPr>
                <w:rFonts w:ascii="Calibri" w:eastAsia="Times New Roman" w:hAnsi="Calibri" w:cs="Calibri"/>
                <w:color w:val="000000"/>
              </w:rPr>
            </w:pPr>
          </w:p>
        </w:tc>
      </w:tr>
      <w:tr w:rsidR="00D65547" w:rsidRPr="00C6682D" w:rsidTr="001E2B65">
        <w:trPr>
          <w:trHeight w:val="300"/>
        </w:trPr>
        <w:tc>
          <w:tcPr>
            <w:tcW w:w="5000" w:type="pct"/>
            <w:tcBorders>
              <w:top w:val="nil"/>
              <w:left w:val="nil"/>
              <w:bottom w:val="nil"/>
              <w:right w:val="nil"/>
            </w:tcBorders>
            <w:shd w:val="clear" w:color="000000" w:fill="FFC000"/>
            <w:noWrap/>
            <w:vAlign w:val="center"/>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STEP 10</w:t>
            </w:r>
          </w:p>
        </w:tc>
      </w:tr>
      <w:tr w:rsidR="00D65547" w:rsidRPr="00C6682D" w:rsidTr="001E2B65">
        <w:trPr>
          <w:trHeight w:val="900"/>
        </w:trPr>
        <w:tc>
          <w:tcPr>
            <w:tcW w:w="5000" w:type="pct"/>
            <w:tcBorders>
              <w:top w:val="nil"/>
              <w:left w:val="nil"/>
              <w:bottom w:val="nil"/>
              <w:right w:val="nil"/>
            </w:tcBorders>
            <w:shd w:val="clear" w:color="000000" w:fill="FCD5B4"/>
            <w:hideMark/>
          </w:tcPr>
          <w:p w:rsidR="00D65547" w:rsidRPr="00C6682D" w:rsidRDefault="00D65547" w:rsidP="001E2B65">
            <w:pPr>
              <w:spacing w:after="0" w:line="240" w:lineRule="auto"/>
              <w:rPr>
                <w:rFonts w:ascii="Calibri" w:eastAsia="Times New Roman" w:hAnsi="Calibri" w:cs="Calibri"/>
                <w:color w:val="000000"/>
              </w:rPr>
            </w:pPr>
            <w:r w:rsidRPr="00C6682D">
              <w:rPr>
                <w:rFonts w:ascii="Calibri" w:eastAsia="Times New Roman" w:hAnsi="Calibri" w:cs="Calibri"/>
                <w:color w:val="000000"/>
              </w:rPr>
              <w:t>Calls The SP_AUTOMATION_FISCAL_YEAR_INITIALIZATION_AGENCY_FUND_PACKAGE_INIT Procedure To  Initialize Agency Fund Package As Part of the Fiscal Year Initialization. Loop For Each Agency Fund,  initialize the particular Agency Fund Package</w:t>
            </w:r>
          </w:p>
        </w:tc>
      </w:tr>
    </w:tbl>
    <w:p w:rsidR="00FC2DE9" w:rsidRDefault="00FC2DE9" w:rsidP="00D65547"/>
    <w:p w:rsidR="00FC2DE9" w:rsidRDefault="00FC2DE9">
      <w:r>
        <w:br w:type="page"/>
      </w:r>
    </w:p>
    <w:p w:rsidR="00D65547" w:rsidRPr="00D65547" w:rsidRDefault="00D65547" w:rsidP="00D65547"/>
    <w:p w:rsidR="0005775A" w:rsidRDefault="007D01C2" w:rsidP="009630EE">
      <w:pPr>
        <w:pStyle w:val="Heading1"/>
      </w:pPr>
      <w:bookmarkStart w:id="39" w:name="_Toc338153593"/>
      <w:r>
        <w:t>The Stage Table</w:t>
      </w:r>
      <w:bookmarkEnd w:id="39"/>
    </w:p>
    <w:p w:rsidR="00F210E9" w:rsidRDefault="00F210E9" w:rsidP="00F210E9"/>
    <w:p w:rsidR="00F210E9" w:rsidRDefault="00F210E9" w:rsidP="00F210E9">
      <w:r>
        <w:t>The Stage Table is by  far the most advancement that sets the WEDGE 3.0 System apart from its predecessor. WEDGE Legacy used to depend of so much hard-coded logic and that is not at all driven by the attribution aspect of objects nor the relevance. It was hard to translate that logic without the availability of an accountant who knew the logic behind the hard-coded values.</w:t>
      </w:r>
    </w:p>
    <w:p w:rsidR="00F210E9" w:rsidRDefault="00F210E9" w:rsidP="00F210E9"/>
    <w:p w:rsidR="00F210E9" w:rsidRDefault="00F210E9" w:rsidP="00F210E9">
      <w:pPr>
        <w:pStyle w:val="Heading2"/>
      </w:pPr>
      <w:bookmarkStart w:id="40" w:name="_Toc338153594"/>
      <w:r>
        <w:t>Purpose of the Stage Table</w:t>
      </w:r>
      <w:bookmarkEnd w:id="40"/>
    </w:p>
    <w:p w:rsidR="005F2F48" w:rsidRPr="005F2F48" w:rsidRDefault="005F2F48" w:rsidP="005F2F48">
      <w:r>
        <w:t xml:space="preserve">The Stage table as stated is core to the WEDGE 3.0 System. It </w:t>
      </w:r>
      <w:r w:rsidR="00CB1E0E">
        <w:t xml:space="preserve">is </w:t>
      </w:r>
      <w:r>
        <w:t>primary to the data processing of the Trial Balances Algorithms.</w:t>
      </w:r>
    </w:p>
    <w:p w:rsidR="005F2F48" w:rsidRDefault="005F2F48" w:rsidP="005F2F48">
      <w:pPr>
        <w:pStyle w:val="ListParagraph"/>
        <w:numPr>
          <w:ilvl w:val="0"/>
          <w:numId w:val="20"/>
        </w:numPr>
      </w:pPr>
      <w:r>
        <w:t>Act as the main location of Data Feeds From SAMS</w:t>
      </w:r>
    </w:p>
    <w:p w:rsidR="005F2F48" w:rsidRDefault="005F2F48" w:rsidP="005F2F48">
      <w:pPr>
        <w:pStyle w:val="ListParagraph"/>
        <w:numPr>
          <w:ilvl w:val="0"/>
          <w:numId w:val="20"/>
        </w:numPr>
      </w:pPr>
      <w:r>
        <w:t>Act as the main location of Data Feeds From Prior Year Data</w:t>
      </w:r>
    </w:p>
    <w:p w:rsidR="005F2F48" w:rsidRDefault="005F2F48" w:rsidP="005F2F48">
      <w:pPr>
        <w:pStyle w:val="ListParagraph"/>
        <w:numPr>
          <w:ilvl w:val="0"/>
          <w:numId w:val="20"/>
        </w:numPr>
      </w:pPr>
      <w:r>
        <w:t>Acts as the main location of Data Feeds From User Defined Overrides (Latent Data/Information Mitigation)</w:t>
      </w:r>
    </w:p>
    <w:p w:rsidR="005F2F48" w:rsidRDefault="005F2F48" w:rsidP="005F2F48">
      <w:pPr>
        <w:pStyle w:val="ListParagraph"/>
        <w:numPr>
          <w:ilvl w:val="0"/>
          <w:numId w:val="20"/>
        </w:numPr>
      </w:pPr>
      <w:r>
        <w:t>Acts as the main location of Data Feeds For Agency Fund Account Offsets(User Defined)</w:t>
      </w:r>
    </w:p>
    <w:p w:rsidR="00CB1E0E" w:rsidRDefault="00CB1E0E" w:rsidP="005F2F48">
      <w:pPr>
        <w:pStyle w:val="ListParagraph"/>
        <w:numPr>
          <w:ilvl w:val="0"/>
          <w:numId w:val="20"/>
        </w:numPr>
      </w:pPr>
      <w:r>
        <w:t>Additive Account Information(From SCO534, SCO545, SCO543/Future, Shared Fund Balancing)</w:t>
      </w:r>
    </w:p>
    <w:p w:rsidR="00F23626" w:rsidRDefault="00F23626" w:rsidP="005F2F48">
      <w:pPr>
        <w:pStyle w:val="ListParagraph"/>
        <w:numPr>
          <w:ilvl w:val="0"/>
          <w:numId w:val="20"/>
        </w:numPr>
      </w:pPr>
      <w:r>
        <w:t xml:space="preserve">Progressive Data Articulation(Account Level Augmentation Agency to IOC to Auditor). Amounts can be articulated in an Additive manner. </w:t>
      </w:r>
    </w:p>
    <w:p w:rsidR="005F2F48" w:rsidRPr="005F2F48" w:rsidRDefault="005F2F48" w:rsidP="005F2F48"/>
    <w:p w:rsidR="00F210E9" w:rsidRDefault="00F210E9" w:rsidP="00F210E9">
      <w:pPr>
        <w:pStyle w:val="Heading2"/>
      </w:pPr>
      <w:bookmarkStart w:id="41" w:name="_Toc338153595"/>
      <w:r>
        <w:t>Advantages of The Stage Table</w:t>
      </w:r>
      <w:bookmarkEnd w:id="41"/>
    </w:p>
    <w:p w:rsidR="003E1C85" w:rsidRDefault="007463A1" w:rsidP="003E1C85">
      <w:r>
        <w:t>The Stage Table g</w:t>
      </w:r>
      <w:r w:rsidR="003E1C85">
        <w:t>ets rid of scattered probability of Trial Balances accounts information. In the past, Trial Balances used to be processed differently by the fund type. The new mechanism calls for a unified data processing platform.</w:t>
      </w:r>
    </w:p>
    <w:p w:rsidR="00F210E9" w:rsidRDefault="00F210E9" w:rsidP="00F210E9">
      <w:pPr>
        <w:pStyle w:val="Heading2"/>
      </w:pPr>
      <w:bookmarkStart w:id="42" w:name="_Toc338153596"/>
      <w:r>
        <w:t>Data Inputs Into the Stage Table</w:t>
      </w:r>
      <w:bookmarkEnd w:id="42"/>
    </w:p>
    <w:p w:rsidR="00AB7625" w:rsidRDefault="00AB7625" w:rsidP="00F210E9"/>
    <w:p w:rsidR="00F210E9" w:rsidRDefault="00AB7625" w:rsidP="00AB7625">
      <w:pPr>
        <w:pStyle w:val="ListParagraph"/>
        <w:numPr>
          <w:ilvl w:val="0"/>
          <w:numId w:val="21"/>
        </w:numPr>
      </w:pPr>
      <w:r>
        <w:t>SAMS</w:t>
      </w:r>
    </w:p>
    <w:p w:rsidR="00AB7625" w:rsidRDefault="00AB7625" w:rsidP="00AB7625">
      <w:pPr>
        <w:pStyle w:val="ListParagraph"/>
        <w:numPr>
          <w:ilvl w:val="0"/>
          <w:numId w:val="21"/>
        </w:numPr>
      </w:pPr>
      <w:r>
        <w:t>Manual Overrides</w:t>
      </w:r>
    </w:p>
    <w:p w:rsidR="00AB7625" w:rsidRDefault="00AB7625" w:rsidP="00AB7625">
      <w:pPr>
        <w:pStyle w:val="ListParagraph"/>
        <w:numPr>
          <w:ilvl w:val="0"/>
          <w:numId w:val="21"/>
        </w:numPr>
      </w:pPr>
      <w:r>
        <w:t>Prior Year GAAP Basis Data</w:t>
      </w:r>
    </w:p>
    <w:p w:rsidR="00AB7625" w:rsidRDefault="00AB7625" w:rsidP="00AB7625">
      <w:pPr>
        <w:pStyle w:val="ListParagraph"/>
        <w:numPr>
          <w:ilvl w:val="0"/>
          <w:numId w:val="21"/>
        </w:numPr>
      </w:pPr>
      <w:r>
        <w:t>SCO534</w:t>
      </w:r>
    </w:p>
    <w:p w:rsidR="00AB7625" w:rsidRDefault="00AB7625" w:rsidP="00AB7625">
      <w:pPr>
        <w:pStyle w:val="ListParagraph"/>
        <w:numPr>
          <w:ilvl w:val="0"/>
          <w:numId w:val="21"/>
        </w:numPr>
      </w:pPr>
      <w:r>
        <w:t>SCO545</w:t>
      </w:r>
    </w:p>
    <w:p w:rsidR="00AB7625" w:rsidRDefault="00AB7625" w:rsidP="00AB7625">
      <w:pPr>
        <w:pStyle w:val="ListParagraph"/>
        <w:numPr>
          <w:ilvl w:val="0"/>
          <w:numId w:val="21"/>
        </w:numPr>
      </w:pPr>
      <w:r>
        <w:t>SCO543</w:t>
      </w:r>
    </w:p>
    <w:p w:rsidR="00AB7625" w:rsidRDefault="00AB7625" w:rsidP="00AB7625"/>
    <w:p w:rsidR="00AB7625" w:rsidRDefault="00967C6F" w:rsidP="00967C6F">
      <w:pPr>
        <w:pStyle w:val="Heading2"/>
      </w:pPr>
      <w:bookmarkStart w:id="43" w:name="_Toc338153597"/>
      <w:r>
        <w:lastRenderedPageBreak/>
        <w:t>Data Outputs outside the Stage Table</w:t>
      </w:r>
      <w:bookmarkEnd w:id="43"/>
    </w:p>
    <w:p w:rsidR="00B43032" w:rsidRDefault="00B43032" w:rsidP="00B43032">
      <w:pPr>
        <w:pStyle w:val="ListParagraph"/>
        <w:numPr>
          <w:ilvl w:val="0"/>
          <w:numId w:val="22"/>
        </w:numPr>
      </w:pPr>
      <w:r>
        <w:t>The Trial Balances</w:t>
      </w:r>
    </w:p>
    <w:p w:rsidR="00B43032" w:rsidRDefault="00B43032" w:rsidP="00B43032">
      <w:pPr>
        <w:pStyle w:val="ListParagraph"/>
        <w:numPr>
          <w:ilvl w:val="0"/>
          <w:numId w:val="22"/>
        </w:numPr>
      </w:pPr>
      <w:r>
        <w:t>Shared Fund Balances Calculations</w:t>
      </w:r>
    </w:p>
    <w:p w:rsidR="00B43032" w:rsidRDefault="00B43032" w:rsidP="00B43032">
      <w:pPr>
        <w:pStyle w:val="ListParagraph"/>
        <w:numPr>
          <w:ilvl w:val="0"/>
          <w:numId w:val="22"/>
        </w:numPr>
      </w:pPr>
      <w:r>
        <w:t>Combining Statements</w:t>
      </w:r>
    </w:p>
    <w:p w:rsidR="00CD2207" w:rsidRDefault="00CD2207">
      <w:r>
        <w:br w:type="page"/>
      </w:r>
    </w:p>
    <w:p w:rsidR="00CD2207" w:rsidRDefault="00CD2207" w:rsidP="00F210E9"/>
    <w:p w:rsidR="00B43032" w:rsidRDefault="00CD2207" w:rsidP="00CD2207">
      <w:pPr>
        <w:pStyle w:val="Heading1"/>
      </w:pPr>
      <w:bookmarkStart w:id="44" w:name="_Toc338153598"/>
      <w:r>
        <w:t>Shared Fund Balancing</w:t>
      </w:r>
      <w:bookmarkEnd w:id="44"/>
    </w:p>
    <w:p w:rsidR="00CD2207" w:rsidRDefault="00CD2207" w:rsidP="00F210E9"/>
    <w:p w:rsidR="00AB7625" w:rsidRDefault="00AB7625" w:rsidP="00F210E9"/>
    <w:p w:rsidR="00AB7625" w:rsidRPr="00F210E9" w:rsidRDefault="00AB7625" w:rsidP="00F210E9">
      <w:pPr>
        <w:sectPr w:rsidR="00AB7625" w:rsidRPr="00F210E9" w:rsidSect="00575FBC">
          <w:headerReference w:type="default" r:id="rId40"/>
          <w:footerReference w:type="default" r:id="rId41"/>
          <w:footerReference w:type="first" r:id="rId42"/>
          <w:pgSz w:w="12240" w:h="15840"/>
          <w:pgMar w:top="1080" w:right="1080" w:bottom="1080" w:left="1080" w:header="720" w:footer="720" w:gutter="0"/>
          <w:cols w:space="720"/>
          <w:titlePg/>
          <w:docGrid w:linePitch="360"/>
        </w:sectPr>
      </w:pPr>
    </w:p>
    <w:p w:rsidR="0005775A" w:rsidRDefault="0005775A" w:rsidP="0005775A">
      <w:pPr>
        <w:pStyle w:val="Heading1"/>
      </w:pPr>
      <w:bookmarkStart w:id="45" w:name="_Toc338153599"/>
      <w:r>
        <w:lastRenderedPageBreak/>
        <w:t>Database Schema 1</w:t>
      </w:r>
      <w:bookmarkEnd w:id="45"/>
    </w:p>
    <w:p w:rsidR="009E35F7" w:rsidRDefault="009E35F7" w:rsidP="009630EE"/>
    <w:p w:rsidR="008D53AD" w:rsidRDefault="00D01C68" w:rsidP="009630EE">
      <w:pPr>
        <w:sectPr w:rsidR="008D53AD" w:rsidSect="00D01C68">
          <w:pgSz w:w="24480" w:h="15840" w:orient="landscape"/>
          <w:pgMar w:top="810" w:right="8928" w:bottom="1080" w:left="1080" w:header="720" w:footer="720" w:gutter="0"/>
          <w:cols w:space="720"/>
          <w:titlePg/>
          <w:docGrid w:linePitch="360"/>
        </w:sectPr>
      </w:pPr>
      <w:r>
        <w:object w:dxaOrig="25448" w:dyaOrig="15584">
          <v:shape id="_x0000_i1035" type="#_x0000_t75" style="width:1003pt;height:613.65pt" o:ole="">
            <v:imagedata r:id="rId43" o:title=""/>
          </v:shape>
          <o:OLEObject Type="Embed" ProgID="Visio.Drawing.11" ShapeID="_x0000_i1035" DrawAspect="Content" ObjectID="_1411895450" r:id="rId44"/>
        </w:object>
      </w:r>
    </w:p>
    <w:p w:rsidR="002A5E76" w:rsidRDefault="00FF5DB3" w:rsidP="008D53AD">
      <w:pPr>
        <w:pStyle w:val="Heading1"/>
      </w:pPr>
      <w:bookmarkStart w:id="46" w:name="_Toc338153600"/>
      <w:r>
        <w:lastRenderedPageBreak/>
        <w:t>Database</w:t>
      </w:r>
      <w:r w:rsidR="008D53AD">
        <w:t xml:space="preserve"> Schema 2</w:t>
      </w:r>
      <w:bookmarkEnd w:id="46"/>
    </w:p>
    <w:p w:rsidR="00FA5353" w:rsidRDefault="00FA5353">
      <w:r>
        <w:object w:dxaOrig="17944" w:dyaOrig="9366">
          <v:shape id="_x0000_i1036" type="#_x0000_t75" style="width:1104.3pt;height:8in" o:ole="">
            <v:imagedata r:id="rId45" o:title=""/>
          </v:shape>
          <o:OLEObject Type="Embed" ProgID="Visio.Drawing.11" ShapeID="_x0000_i1036" DrawAspect="Content" ObjectID="_1411895451" r:id="rId46"/>
        </w:object>
      </w:r>
      <w:r>
        <w:br w:type="page"/>
      </w:r>
    </w:p>
    <w:p w:rsidR="008D53AD" w:rsidRDefault="008D53AD" w:rsidP="009630EE"/>
    <w:p w:rsidR="002E7ED0" w:rsidRDefault="002E7ED0" w:rsidP="000811A8">
      <w:pPr>
        <w:pStyle w:val="Heading1"/>
      </w:pPr>
      <w:bookmarkStart w:id="47" w:name="_Toc338153601"/>
      <w:r>
        <w:t>Database Schema 3</w:t>
      </w:r>
      <w:bookmarkEnd w:id="47"/>
    </w:p>
    <w:p w:rsidR="00FA5353" w:rsidRDefault="008142EA">
      <w:r>
        <w:object w:dxaOrig="20970" w:dyaOrig="10496">
          <v:shape id="_x0000_i1037" type="#_x0000_t75" style="width:1076.65pt;height:542.5pt" o:ole="">
            <v:imagedata r:id="rId47" o:title=""/>
          </v:shape>
          <o:OLEObject Type="Embed" ProgID="Visio.Drawing.11" ShapeID="_x0000_i1037" DrawAspect="Content" ObjectID="_1411895452" r:id="rId48"/>
        </w:object>
      </w:r>
      <w:r w:rsidR="00FA5353">
        <w:br w:type="page"/>
      </w:r>
    </w:p>
    <w:p w:rsidR="000811A8" w:rsidRDefault="000811A8" w:rsidP="000811A8">
      <w:pPr>
        <w:pStyle w:val="Heading1"/>
      </w:pPr>
      <w:bookmarkStart w:id="48" w:name="_Toc338153602"/>
      <w:r>
        <w:lastRenderedPageBreak/>
        <w:t>Database Schema 4</w:t>
      </w:r>
      <w:bookmarkEnd w:id="48"/>
    </w:p>
    <w:p w:rsidR="000811A8" w:rsidRDefault="000811A8"/>
    <w:p w:rsidR="008D53AD" w:rsidRDefault="008D53AD" w:rsidP="009630EE">
      <w:pPr>
        <w:sectPr w:rsidR="008D53AD" w:rsidSect="004C384A">
          <w:pgSz w:w="24480" w:h="15840" w:orient="landscape"/>
          <w:pgMar w:top="990" w:right="8928" w:bottom="1080" w:left="1080" w:header="720" w:footer="720" w:gutter="0"/>
          <w:cols w:space="720"/>
          <w:titlePg/>
          <w:docGrid w:linePitch="360"/>
        </w:sectPr>
      </w:pPr>
    </w:p>
    <w:p w:rsidR="0005775A" w:rsidRDefault="0005775A" w:rsidP="0005775A">
      <w:pPr>
        <w:pStyle w:val="Heading1"/>
      </w:pPr>
      <w:bookmarkStart w:id="49" w:name="_Toc338153603"/>
      <w:r>
        <w:lastRenderedPageBreak/>
        <w:t>Database Objects</w:t>
      </w:r>
      <w:bookmarkEnd w:id="49"/>
    </w:p>
    <w:p w:rsidR="0005775A" w:rsidRDefault="00CC624F" w:rsidP="009630EE">
      <w:r>
        <w:t xml:space="preserve">The following sections describe all database objects and their relationship to one another.  The </w:t>
      </w:r>
      <w:r w:rsidR="00FC6E93">
        <w:t>section enumerates</w:t>
      </w:r>
      <w:r>
        <w:t xml:space="preserve"> columns, parameters, dependencies, etc.</w:t>
      </w:r>
    </w:p>
    <w:p w:rsidR="00FC6E93" w:rsidRDefault="00FC6E93" w:rsidP="009630EE">
      <w:r>
        <w:t>How to use this document to understand the related data objects and their usage:</w:t>
      </w:r>
    </w:p>
    <w:p w:rsidR="00FC6E93" w:rsidRDefault="00FC6E93" w:rsidP="009630EE">
      <w:r>
        <w:t>Tables are described as to what they are, what data they contain, what columns they have, their primary keys, and if they have a dependency.</w:t>
      </w:r>
    </w:p>
    <w:p w:rsidR="00FC6E93" w:rsidRDefault="00FC6E93" w:rsidP="009630EE">
      <w:r>
        <w:t>Stored Procedures are described as to what they are, what they do, what parameters they have, their dependencies and what those dependencies do for them.</w:t>
      </w:r>
    </w:p>
    <w:p w:rsidR="00FC6E93" w:rsidRDefault="00FC6E93" w:rsidP="00FC6E93">
      <w:r>
        <w:t>User Defined Functions are described as to what they are, what they do, what parameters they have, their dependencies and what those dependencies do for them.</w:t>
      </w:r>
    </w:p>
    <w:p w:rsidR="00CC624F" w:rsidRDefault="00847202" w:rsidP="009630EE">
      <w:r>
        <w:t>The following sections strictly articulate the above approach to properly documenting database objects.</w:t>
      </w:r>
    </w:p>
    <w:p w:rsidR="006C65D4" w:rsidRDefault="006C65D4" w:rsidP="009630EE"/>
    <w:p w:rsidR="00847202" w:rsidRDefault="006C65D4" w:rsidP="006C65D4">
      <w:pPr>
        <w:pStyle w:val="Heading2"/>
      </w:pPr>
      <w:bookmarkStart w:id="50" w:name="_Toc338153604"/>
      <w:r>
        <w:t>Ask The Question About The Data Object</w:t>
      </w:r>
      <w:bookmarkEnd w:id="50"/>
    </w:p>
    <w:p w:rsidR="006C65D4" w:rsidRPr="006C65D4" w:rsidRDefault="006C65D4" w:rsidP="006C65D4"/>
    <w:p w:rsidR="006C65D4" w:rsidRDefault="006C65D4" w:rsidP="006C65D4">
      <w:pPr>
        <w:pStyle w:val="ListParagraph"/>
        <w:numPr>
          <w:ilvl w:val="0"/>
          <w:numId w:val="14"/>
        </w:numPr>
      </w:pPr>
      <w:r>
        <w:t>What Is It</w:t>
      </w:r>
    </w:p>
    <w:p w:rsidR="006C65D4" w:rsidRDefault="006C65D4" w:rsidP="006C65D4">
      <w:pPr>
        <w:pStyle w:val="ListParagraph"/>
        <w:numPr>
          <w:ilvl w:val="0"/>
          <w:numId w:val="14"/>
        </w:numPr>
      </w:pPr>
      <w:r>
        <w:t>What Does It Do and Why Is It There</w:t>
      </w:r>
    </w:p>
    <w:p w:rsidR="006C65D4" w:rsidRDefault="006C65D4" w:rsidP="006C65D4">
      <w:pPr>
        <w:pStyle w:val="ListParagraph"/>
        <w:numPr>
          <w:ilvl w:val="0"/>
          <w:numId w:val="14"/>
        </w:numPr>
      </w:pPr>
      <w:r>
        <w:t>How Does It Operate</w:t>
      </w:r>
    </w:p>
    <w:p w:rsidR="006C65D4" w:rsidRPr="006C65D4" w:rsidRDefault="006C65D4" w:rsidP="006C65D4">
      <w:pPr>
        <w:pStyle w:val="ListParagraph"/>
        <w:numPr>
          <w:ilvl w:val="0"/>
          <w:numId w:val="14"/>
        </w:numPr>
      </w:pPr>
      <w:r>
        <w:t>What Does It Need or Use</w:t>
      </w:r>
    </w:p>
    <w:p w:rsidR="006C65D4" w:rsidRDefault="006C65D4" w:rsidP="009630EE">
      <w:r>
        <w:t>Find The Answer In The Following Sections!</w:t>
      </w:r>
    </w:p>
    <w:p w:rsidR="00AD4EFE" w:rsidRDefault="00AD4EFE" w:rsidP="009630EE"/>
    <w:p w:rsidR="006D6FDF" w:rsidRDefault="006D6FDF" w:rsidP="006D6FDF">
      <w:pPr>
        <w:pStyle w:val="Heading1"/>
      </w:pPr>
      <w:bookmarkStart w:id="51" w:name="_Toc338153605"/>
      <w:r>
        <w:t>ACCOUNT</w:t>
      </w:r>
      <w:bookmarkEnd w:id="51"/>
    </w:p>
    <w:p w:rsidR="006D6FDF" w:rsidRDefault="006D6FDF" w:rsidP="006D6FDF">
      <w:pPr>
        <w:spacing w:after="0"/>
      </w:pPr>
      <w:r>
        <w:t>Account Data. Data Is Segmented By Fiscal  Year</w:t>
      </w:r>
    </w:p>
    <w:p w:rsidR="006D6FDF" w:rsidRDefault="006D6FDF" w:rsidP="006D6FDF">
      <w:pPr>
        <w:pStyle w:val="Heading2"/>
      </w:pPr>
      <w:bookmarkStart w:id="52" w:name="_Toc338153606"/>
      <w:r>
        <w:t>Functionality Overview</w:t>
      </w:r>
      <w:bookmarkEnd w:id="52"/>
    </w:p>
    <w:p w:rsidR="006D6FDF" w:rsidRDefault="006D6FDF" w:rsidP="006D6FDF">
      <w:r>
        <w:t>Account Information and Account Numbers In Most Cases Originate From The SAMS Data Warehouse. This Table Contains Additional Account Numbers That Are Used By The System Such as Summary Account Numbers or Super Aggregate Account Numbers.</w:t>
      </w:r>
    </w:p>
    <w:p w:rsidR="006D6FDF" w:rsidRDefault="006D6FDF" w:rsidP="006D6FDF"/>
    <w:p w:rsidR="006D6FDF" w:rsidRDefault="006D6FDF" w:rsidP="006D6FDF">
      <w:pPr>
        <w:spacing w:after="240"/>
      </w:pPr>
      <w:r>
        <w:t>The Table Maintains Vast Attribution Of Accounts and Categorical Representations of The Accounts Used In WEDGE Such That Rules Are Driven and Representation of Amounts Are Taking Place Based On Those Rules.</w:t>
      </w:r>
    </w:p>
    <w:p w:rsidR="006D6FDF" w:rsidRDefault="006D6FDF" w:rsidP="006D6FDF">
      <w:pPr>
        <w:spacing w:after="240"/>
      </w:pPr>
    </w:p>
    <w:p w:rsidR="006D6FDF" w:rsidRDefault="006D6FDF" w:rsidP="006D6FDF">
      <w:pPr>
        <w:pStyle w:val="Heading2"/>
        <w:spacing w:after="320"/>
      </w:pPr>
      <w:bookmarkStart w:id="53" w:name="_Toc338153607"/>
      <w:r>
        <w:lastRenderedPageBreak/>
        <w:t>Table Primary Key</w:t>
      </w:r>
      <w:bookmarkEnd w:id="5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shd w:val="clear" w:color="auto" w:fill="008080"/>
          </w:tcPr>
          <w:p w:rsidR="006D6FDF" w:rsidRDefault="006D6FDF" w:rsidP="006D6FDF">
            <w:pPr>
              <w:spacing w:after="240"/>
            </w:pPr>
            <w:r>
              <w:t>2</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54" w:name="_Toc338153608"/>
      <w:r>
        <w:t>Table Columns</w:t>
      </w:r>
      <w:bookmarkEnd w:id="54"/>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SUMMARY_ACCOUNT_NUMBER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Related Summary Account Number</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ACCOUNT_NAME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Account Name. This is the full account name. SAMS Accounts Are Identified By Account Number, Account Name, etc. When Presented In Reports and Web Views, Account Name is Helpful For Articulating the Meaning of The Account Rather Than A Short Code Assignment To Reference Account</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ACCOUNT_TYPE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Account Type Such As (Addition, Asset, Expenditure, Revenue, NET, Total Expenditure, Deduction, Fund Equity, Expense, Cash Flow, Liability)</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ACCOUNT_SUB_TYPE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Subcategory Of Account. Accounts Have Categories and Sub Categories. This Helps In Furtherment of Business Rules For The Same Category.</w:t>
            </w:r>
          </w:p>
        </w:tc>
      </w:tr>
      <w:tr w:rsidR="006D6FDF" w:rsidTr="006D6FDF">
        <w:tc>
          <w:tcPr>
            <w:tcW w:w="294" w:type="pct"/>
          </w:tcPr>
          <w:p w:rsidR="006D6FDF" w:rsidRDefault="006D6FDF" w:rsidP="006D6FDF">
            <w:pPr>
              <w:spacing w:after="240"/>
            </w:pPr>
            <w:r>
              <w:lastRenderedPageBreak/>
              <w:t>7</w:t>
            </w:r>
          </w:p>
        </w:tc>
        <w:tc>
          <w:tcPr>
            <w:tcW w:w="1961" w:type="pct"/>
          </w:tcPr>
          <w:p w:rsidR="006D6FDF" w:rsidRDefault="006D6FDF" w:rsidP="006D6FDF">
            <w:pPr>
              <w:spacing w:after="240"/>
            </w:pPr>
            <w:r>
              <w:t>IS_JOURNAL_POSTING_FLAG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Account Is Journal Posting</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ACCOUNT_NOMINALITY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Determines If Account Is Real Or Nominal. </w:t>
            </w:r>
          </w:p>
          <w:p w:rsidR="006D6FDF" w:rsidRDefault="006D6FDF" w:rsidP="006D6FDF">
            <w:pPr>
              <w:spacing w:after="240"/>
            </w:pPr>
          </w:p>
          <w:p w:rsidR="006D6FDF" w:rsidRDefault="006D6FDF" w:rsidP="006D6FDF">
            <w:pPr>
              <w:spacing w:after="240"/>
            </w:pPr>
            <w:r>
              <w:t>Real accounts are those reported in the balance sheet, which is the summary of the assets, liabilities, and owners’ equities of a business.</w:t>
            </w:r>
          </w:p>
          <w:p w:rsidR="006D6FDF" w:rsidRDefault="006D6FDF" w:rsidP="006D6FDF">
            <w:pPr>
              <w:spacing w:after="240"/>
            </w:pPr>
            <w:r>
              <w:t xml:space="preserve"> </w:t>
            </w:r>
          </w:p>
          <w:p w:rsidR="006D6FDF" w:rsidRDefault="006D6FDF" w:rsidP="006D6FDF">
            <w:pPr>
              <w:spacing w:after="240"/>
            </w:pPr>
            <w:r>
              <w:t>The label real refers to the continuous, permanent nature of this type of account. Real accounts are active from the first day of business to the last day. (A real account could have a temporary zero balance, in which case it’s not reported in the balance sheet.)</w:t>
            </w:r>
          </w:p>
          <w:p w:rsidR="006D6FDF" w:rsidRDefault="006D6FDF" w:rsidP="006D6FDF">
            <w:pPr>
              <w:spacing w:after="240"/>
            </w:pPr>
            <w:r>
              <w:t xml:space="preserve"> </w:t>
            </w:r>
          </w:p>
          <w:p w:rsidR="006D6FDF" w:rsidRDefault="006D6FDF" w:rsidP="006D6FDF">
            <w:pPr>
              <w:spacing w:after="240"/>
            </w:pPr>
            <w:r>
              <w:t>Real accounts contain the balances of assets, liabilities, and owners’ equities at a specific point in time, such as at the close of business on the last day of the year. The balance in a real account is the net amount after subtracting decreases from increases in the account.</w:t>
            </w:r>
          </w:p>
          <w:p w:rsidR="006D6FDF" w:rsidRDefault="006D6FDF" w:rsidP="006D6FDF">
            <w:pPr>
              <w:spacing w:after="240"/>
            </w:pPr>
          </w:p>
          <w:p w:rsidR="006D6FDF" w:rsidRDefault="006D6FDF" w:rsidP="006D6FDF">
            <w:pPr>
              <w:spacing w:after="240"/>
            </w:pPr>
            <w:r>
              <w:t>Nominal accounts are those reported in the income statement, which is the summary of the revenue and expenses of a business for a period of time.</w:t>
            </w:r>
          </w:p>
          <w:p w:rsidR="006D6FDF" w:rsidRDefault="006D6FDF" w:rsidP="006D6FDF">
            <w:pPr>
              <w:spacing w:after="240"/>
            </w:pPr>
            <w:r>
              <w:t xml:space="preserve"> </w:t>
            </w:r>
          </w:p>
          <w:p w:rsidR="006D6FDF" w:rsidRDefault="006D6FDF" w:rsidP="006D6FDF">
            <w:pPr>
              <w:spacing w:after="240"/>
            </w:pPr>
            <w:r>
              <w:t>Balances in nominal accounts are cumulative over a period of time. Take the balance in the sales revenue account at the end of the year, for example. This balance is the total amount of sales over the entire year.</w:t>
            </w:r>
          </w:p>
          <w:p w:rsidR="006D6FDF" w:rsidRDefault="006D6FDF" w:rsidP="006D6FDF">
            <w:pPr>
              <w:spacing w:after="240"/>
            </w:pPr>
            <w:r>
              <w:lastRenderedPageBreak/>
              <w:t xml:space="preserve"> </w:t>
            </w:r>
          </w:p>
          <w:p w:rsidR="006D6FDF" w:rsidRDefault="006D6FDF" w:rsidP="006D6FDF">
            <w:pPr>
              <w:spacing w:after="240"/>
            </w:pPr>
            <w:r>
              <w:t>The balance in advertising expense is the total amount of the expense over the entire year. At the end of the period, the accountant uses the balances in the nominal accounts of a business to determine its net profit or loss for the period.</w:t>
            </w:r>
          </w:p>
          <w:p w:rsidR="006D6FDF" w:rsidRDefault="006D6FDF" w:rsidP="006D6FDF">
            <w:pPr>
              <w:spacing w:after="240"/>
            </w:pPr>
          </w:p>
          <w:p w:rsidR="006D6FDF" w:rsidRDefault="006D6FDF" w:rsidP="006D6FDF">
            <w:pPr>
              <w:spacing w:after="240"/>
            </w:pPr>
          </w:p>
        </w:tc>
      </w:tr>
      <w:tr w:rsidR="006D6FDF" w:rsidTr="006D6FDF">
        <w:tc>
          <w:tcPr>
            <w:tcW w:w="294" w:type="pct"/>
          </w:tcPr>
          <w:p w:rsidR="006D6FDF" w:rsidRDefault="006D6FDF" w:rsidP="006D6FDF">
            <w:pPr>
              <w:spacing w:after="240"/>
            </w:pPr>
            <w:r>
              <w:lastRenderedPageBreak/>
              <w:t>9</w:t>
            </w:r>
          </w:p>
        </w:tc>
        <w:tc>
          <w:tcPr>
            <w:tcW w:w="1961" w:type="pct"/>
          </w:tcPr>
          <w:p w:rsidR="006D6FDF" w:rsidRDefault="006D6FDF" w:rsidP="006D6FDF">
            <w:pPr>
              <w:spacing w:after="240"/>
            </w:pPr>
            <w:r>
              <w:t>NORMAL_SIGN_MULTIPLIER</w:t>
            </w:r>
          </w:p>
        </w:tc>
        <w:tc>
          <w:tcPr>
            <w:tcW w:w="392" w:type="pct"/>
          </w:tcPr>
          <w:p w:rsidR="006D6FDF" w:rsidRDefault="006D6FDF" w:rsidP="006D6FDF">
            <w:pPr>
              <w:spacing w:after="240"/>
            </w:pPr>
            <w:r>
              <w:t>float</w:t>
            </w:r>
          </w:p>
        </w:tc>
        <w:tc>
          <w:tcPr>
            <w:tcW w:w="392" w:type="pct"/>
          </w:tcPr>
          <w:p w:rsidR="006D6FDF" w:rsidRDefault="006D6FDF" w:rsidP="006D6FDF">
            <w:pPr>
              <w:spacing w:after="240"/>
            </w:pPr>
            <w:r>
              <w:t>8</w:t>
            </w:r>
          </w:p>
        </w:tc>
        <w:tc>
          <w:tcPr>
            <w:tcW w:w="1961" w:type="pct"/>
          </w:tcPr>
          <w:p w:rsidR="006D6FDF" w:rsidRDefault="006D6FDF" w:rsidP="006D6FDF">
            <w:pPr>
              <w:spacing w:after="240"/>
            </w:pPr>
            <w:r>
              <w:t>Normal Sign Multiplier. Used To Apply Accounting Rules</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STATEMENT_TYPE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Statement Type (Balance Sheet or Operating Statement)</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ACCOUNT_NUMBER_SOURCE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Origination Source. SAMS or WEDGE. This Does Not Have A Particular Effect In Data Processing So Far.</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STATEMENT_FORM_NUMBER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Statement Form Number (1 to 5)</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STATEMENT_NUMBER</w:t>
            </w:r>
          </w:p>
        </w:tc>
        <w:tc>
          <w:tcPr>
            <w:tcW w:w="392" w:type="pct"/>
          </w:tcPr>
          <w:p w:rsidR="006D6FDF" w:rsidRDefault="006D6FDF" w:rsidP="006D6FDF">
            <w:pPr>
              <w:spacing w:after="240"/>
            </w:pPr>
            <w:r>
              <w:t>float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Statement Number (1 to 5)</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IS_SUMMARY_FLAG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Account Is Summary Account</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WS_SHEET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Not Used and Should Be Dropped</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COMMENTS</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Administrative Comment. No Particular Value Nor Significance In Data Processing</w:t>
            </w:r>
          </w:p>
        </w:tc>
      </w:tr>
    </w:tbl>
    <w:p w:rsidR="006D6FDF" w:rsidRDefault="006D6FDF" w:rsidP="006D6FDF"/>
    <w:p w:rsidR="006D6FDF" w:rsidRDefault="006D6FDF" w:rsidP="006D6FDF">
      <w:pPr>
        <w:pStyle w:val="Heading2"/>
        <w:spacing w:after="320"/>
      </w:pPr>
      <w:bookmarkStart w:id="55" w:name="_Toc338153609"/>
      <w:r>
        <w:t>Dependencies</w:t>
      </w:r>
      <w:bookmarkEnd w:id="55"/>
    </w:p>
    <w:p w:rsidR="006D6FDF" w:rsidRDefault="006D6FDF" w:rsidP="006D6FDF">
      <w:pPr>
        <w:spacing w:after="240"/>
      </w:pPr>
      <w:r>
        <w:t>ACCOUNT Does Not Have Any Dependencies On Other Database Objects</w:t>
      </w:r>
    </w:p>
    <w:p w:rsidR="006D6FDF" w:rsidRDefault="006D6FDF" w:rsidP="006D6FDF">
      <w:pPr>
        <w:pStyle w:val="Heading1"/>
      </w:pPr>
      <w:bookmarkStart w:id="56" w:name="_Toc338153610"/>
      <w:r>
        <w:t>ACCOUNT_MAPPING_RULES</w:t>
      </w:r>
      <w:bookmarkEnd w:id="56"/>
    </w:p>
    <w:p w:rsidR="006D6FDF" w:rsidRDefault="006D6FDF" w:rsidP="006D6FDF">
      <w:pPr>
        <w:spacing w:after="0"/>
      </w:pPr>
      <w:r>
        <w:t>Account Mapping Rules. Data Pertaining To Exclusions and Inclusions Of Account Numbers</w:t>
      </w:r>
    </w:p>
    <w:p w:rsidR="006D6FDF" w:rsidRDefault="006D6FDF" w:rsidP="006D6FDF">
      <w:pPr>
        <w:pStyle w:val="Heading2"/>
      </w:pPr>
      <w:bookmarkStart w:id="57" w:name="_Toc338153611"/>
      <w:r>
        <w:lastRenderedPageBreak/>
        <w:t>Functionality Overview</w:t>
      </w:r>
      <w:bookmarkEnd w:id="57"/>
    </w:p>
    <w:p w:rsidR="006D6FDF" w:rsidRDefault="006D6FDF" w:rsidP="006D6FDF">
      <w:r>
        <w:t>Account Level Management Rules</w:t>
      </w:r>
    </w:p>
    <w:p w:rsidR="006D6FDF" w:rsidRDefault="006D6FDF" w:rsidP="006D6FDF">
      <w:pPr>
        <w:spacing w:after="240"/>
      </w:pPr>
      <w:r>
        <w:t>Used By  The SCO529 and SCO534 Algorithms To Include and Exclude Account Numbers During Data Processing</w:t>
      </w:r>
    </w:p>
    <w:p w:rsidR="006D6FDF" w:rsidRDefault="006D6FDF" w:rsidP="006D6FDF">
      <w:pPr>
        <w:spacing w:after="240"/>
      </w:pPr>
    </w:p>
    <w:p w:rsidR="006D6FDF" w:rsidRDefault="006D6FDF" w:rsidP="006D6FDF">
      <w:pPr>
        <w:pStyle w:val="Heading2"/>
        <w:spacing w:after="320"/>
      </w:pPr>
      <w:bookmarkStart w:id="58" w:name="_Toc338153612"/>
      <w:r>
        <w:t>Table Primary Key</w:t>
      </w:r>
      <w:bookmarkEnd w:id="5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TARGET_FORM</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RULE_NAME</w:t>
            </w:r>
          </w:p>
        </w:tc>
      </w:tr>
      <w:tr w:rsidR="006D6FDF" w:rsidTr="006D6FDF">
        <w:tc>
          <w:tcPr>
            <w:tcW w:w="1000" w:type="pct"/>
            <w:shd w:val="clear" w:color="auto" w:fill="008080"/>
          </w:tcPr>
          <w:p w:rsidR="006D6FDF" w:rsidRDefault="006D6FDF" w:rsidP="006D6FDF">
            <w:pPr>
              <w:spacing w:after="240"/>
            </w:pPr>
            <w:r>
              <w:t>3</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59" w:name="_Toc338153613"/>
      <w:r>
        <w:t>Table Columns</w:t>
      </w:r>
      <w:bookmarkEnd w:id="59"/>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TARGET_FORM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Rule Target Mapping Form</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RULE_NAME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60</w:t>
            </w:r>
          </w:p>
        </w:tc>
        <w:tc>
          <w:tcPr>
            <w:tcW w:w="1961" w:type="pct"/>
          </w:tcPr>
          <w:p w:rsidR="006D6FDF" w:rsidRDefault="006D6FDF" w:rsidP="006D6FDF">
            <w:pPr>
              <w:spacing w:after="240"/>
            </w:pPr>
            <w:r>
              <w:t>Rule Name. Each Rule Has A Name That Is Descriptive and Informative Of What The Rule Does. Example Rules (Exclusion Account Rules, Inclusion Account Rules, Summation and Determination of Categorical Amounts Such as Transfers In and Transfers Out, Closing Entry Rules, etc.)</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Comments</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Helps Determine What The Rule Means</w:t>
            </w:r>
          </w:p>
        </w:tc>
      </w:tr>
    </w:tbl>
    <w:p w:rsidR="006D6FDF" w:rsidRDefault="006D6FDF" w:rsidP="006D6FDF"/>
    <w:p w:rsidR="006D6FDF" w:rsidRDefault="006D6FDF" w:rsidP="006D6FDF">
      <w:pPr>
        <w:pStyle w:val="Heading2"/>
        <w:spacing w:after="320"/>
      </w:pPr>
      <w:bookmarkStart w:id="60" w:name="_Toc338153614"/>
      <w:r>
        <w:lastRenderedPageBreak/>
        <w:t>Dependencies</w:t>
      </w:r>
      <w:bookmarkEnd w:id="60"/>
    </w:p>
    <w:p w:rsidR="006D6FDF" w:rsidRDefault="006D6FDF" w:rsidP="006D6FDF">
      <w:pPr>
        <w:spacing w:after="240"/>
      </w:pPr>
      <w:r>
        <w:t>ACCOUNT_MAPPING_RULES Does Not Have Any Dependencies On Other Database Objects</w:t>
      </w:r>
    </w:p>
    <w:p w:rsidR="006D6FDF" w:rsidRDefault="006D6FDF" w:rsidP="006D6FDF">
      <w:pPr>
        <w:pStyle w:val="Heading1"/>
      </w:pPr>
      <w:bookmarkStart w:id="61" w:name="_Toc338153615"/>
      <w:r>
        <w:t>ACCOUNT_TYPE</w:t>
      </w:r>
      <w:bookmarkEnd w:id="61"/>
    </w:p>
    <w:p w:rsidR="006D6FDF" w:rsidRDefault="006D6FDF" w:rsidP="006D6FDF">
      <w:pPr>
        <w:spacing w:after="0"/>
      </w:pPr>
      <w:r>
        <w:t>Information About Account Types</w:t>
      </w:r>
    </w:p>
    <w:p w:rsidR="006D6FDF" w:rsidRDefault="006D6FDF" w:rsidP="006D6FDF">
      <w:pPr>
        <w:pStyle w:val="Heading2"/>
      </w:pPr>
      <w:bookmarkStart w:id="62" w:name="_Toc338153616"/>
      <w:r>
        <w:t>Functionality Overview</w:t>
      </w:r>
      <w:bookmarkEnd w:id="62"/>
    </w:p>
    <w:p w:rsidR="006D6FDF" w:rsidRDefault="006D6FDF" w:rsidP="006D6FDF">
      <w:r>
        <w:t>Acts As A Lookup Of Valid Account Types (Asset, Liability, Fund Equity, Revenue, Total Expenditure, Expenditure, Expense)</w:t>
      </w:r>
    </w:p>
    <w:p w:rsidR="006D6FDF" w:rsidRDefault="006D6FDF" w:rsidP="006D6FDF">
      <w:pPr>
        <w:spacing w:after="240"/>
      </w:pPr>
      <w:r>
        <w:t>Helpful For Sub query of Account Types and Provides an Index Of Account Types</w:t>
      </w:r>
    </w:p>
    <w:p w:rsidR="006D6FDF" w:rsidRDefault="006D6FDF" w:rsidP="006D6FDF">
      <w:pPr>
        <w:spacing w:after="240"/>
      </w:pPr>
    </w:p>
    <w:p w:rsidR="006D6FDF" w:rsidRDefault="006D6FDF" w:rsidP="006D6FDF">
      <w:pPr>
        <w:pStyle w:val="Heading2"/>
        <w:spacing w:after="320"/>
      </w:pPr>
      <w:bookmarkStart w:id="63" w:name="_Toc338153617"/>
      <w:r>
        <w:t>Table Primary Key</w:t>
      </w:r>
      <w:bookmarkEnd w:id="63"/>
    </w:p>
    <w:p w:rsidR="006D6FDF" w:rsidRDefault="006D6FDF" w:rsidP="006D6FDF">
      <w:pPr>
        <w:spacing w:after="240"/>
      </w:pPr>
      <w:r>
        <w:t>ACCOUNT_TYPE Does Not Have Any Primary Key Defined</w:t>
      </w:r>
    </w:p>
    <w:p w:rsidR="006D6FDF" w:rsidRDefault="006D6FDF" w:rsidP="006D6FDF">
      <w:pPr>
        <w:pStyle w:val="Heading2"/>
        <w:spacing w:after="320"/>
      </w:pPr>
      <w:bookmarkStart w:id="64" w:name="_Toc338153618"/>
      <w:r>
        <w:t>Table Columns</w:t>
      </w:r>
      <w:bookmarkEnd w:id="64"/>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Sequence Number. Forces The Preferred Sort Regardless Of Alphabetical Aspect of Natural Sort</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ACCOUNT_TYPE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Account Type Such As (Addition, Asset, Expenditure, Revenue, NET, Total Expenditure, Deduction, Fund Equity, Expense, Cash Flow, Liability)</w:t>
            </w:r>
          </w:p>
        </w:tc>
      </w:tr>
    </w:tbl>
    <w:p w:rsidR="006D6FDF" w:rsidRDefault="006D6FDF" w:rsidP="006D6FDF"/>
    <w:p w:rsidR="006D6FDF" w:rsidRDefault="006D6FDF" w:rsidP="006D6FDF">
      <w:pPr>
        <w:pStyle w:val="Heading2"/>
        <w:spacing w:after="320"/>
      </w:pPr>
      <w:bookmarkStart w:id="65" w:name="_Toc338153619"/>
      <w:r>
        <w:t>Dependencies</w:t>
      </w:r>
      <w:bookmarkEnd w:id="65"/>
    </w:p>
    <w:p w:rsidR="006D6FDF" w:rsidRDefault="006D6FDF" w:rsidP="006D6FDF">
      <w:pPr>
        <w:spacing w:after="240"/>
      </w:pPr>
      <w:r>
        <w:t>ACCOUNT_TYPE Does Not Have Any Dependencies On Other Database Objects</w:t>
      </w:r>
    </w:p>
    <w:p w:rsidR="006D6FDF" w:rsidRDefault="006D6FDF" w:rsidP="006D6FDF">
      <w:pPr>
        <w:pStyle w:val="Heading1"/>
      </w:pPr>
      <w:bookmarkStart w:id="66" w:name="_Toc338153620"/>
      <w:r>
        <w:t>ACTIVE_DIRECTORY_USER_CAPABILITY</w:t>
      </w:r>
      <w:bookmarkEnd w:id="66"/>
    </w:p>
    <w:p w:rsidR="006D6FDF" w:rsidRDefault="006D6FDF" w:rsidP="006D6FDF">
      <w:pPr>
        <w:spacing w:after="0"/>
      </w:pPr>
      <w:r>
        <w:t xml:space="preserve"> Information About User To Agency Mappings and User Entitlement</w:t>
      </w:r>
    </w:p>
    <w:p w:rsidR="006D6FDF" w:rsidRDefault="006D6FDF" w:rsidP="006D6FDF">
      <w:pPr>
        <w:pStyle w:val="Heading2"/>
      </w:pPr>
      <w:bookmarkStart w:id="67" w:name="_Toc338153621"/>
      <w:r>
        <w:lastRenderedPageBreak/>
        <w:t>Functionality Overview</w:t>
      </w:r>
      <w:bookmarkEnd w:id="67"/>
    </w:p>
    <w:p w:rsidR="006D6FDF" w:rsidRDefault="006D6FDF" w:rsidP="006D6FDF">
      <w:r>
        <w:t>User To Agency Entitlement Mappings</w:t>
      </w:r>
    </w:p>
    <w:p w:rsidR="006D6FDF" w:rsidRDefault="006D6FDF" w:rsidP="006D6FDF">
      <w:pPr>
        <w:spacing w:after="240"/>
      </w:pPr>
      <w:r>
        <w:t>Every time User Logs In, Table Is Updated To Match Active Directly Organizational Structures</w:t>
      </w:r>
    </w:p>
    <w:p w:rsidR="006D6FDF" w:rsidRDefault="006D6FDF" w:rsidP="006D6FDF">
      <w:pPr>
        <w:spacing w:after="240"/>
      </w:pPr>
    </w:p>
    <w:p w:rsidR="006D6FDF" w:rsidRDefault="006D6FDF" w:rsidP="006D6FDF">
      <w:pPr>
        <w:pStyle w:val="Heading2"/>
        <w:spacing w:after="320"/>
      </w:pPr>
      <w:bookmarkStart w:id="68" w:name="_Toc338153622"/>
      <w:r>
        <w:t>Table Primary Key</w:t>
      </w:r>
      <w:bookmarkEnd w:id="6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USER_LOGIN_NAME</w:t>
            </w:r>
          </w:p>
        </w:tc>
      </w:tr>
      <w:tr w:rsidR="006D6FDF" w:rsidTr="006D6FDF">
        <w:tc>
          <w:tcPr>
            <w:tcW w:w="1000" w:type="pct"/>
            <w:shd w:val="clear" w:color="auto" w:fill="008080"/>
          </w:tcPr>
          <w:p w:rsidR="006D6FDF" w:rsidRDefault="006D6FDF" w:rsidP="006D6FDF">
            <w:pPr>
              <w:spacing w:after="240"/>
            </w:pPr>
            <w:r>
              <w:t>2</w:t>
            </w:r>
          </w:p>
        </w:tc>
        <w:tc>
          <w:tcPr>
            <w:tcW w:w="4000" w:type="pct"/>
            <w:shd w:val="clear" w:color="auto" w:fill="008080"/>
          </w:tcPr>
          <w:p w:rsidR="006D6FDF" w:rsidRDefault="006D6FDF" w:rsidP="006D6FDF">
            <w:pPr>
              <w:spacing w:after="240"/>
            </w:pPr>
            <w:r>
              <w:t>AGENCY_NUMBER</w:t>
            </w:r>
          </w:p>
        </w:tc>
      </w:tr>
    </w:tbl>
    <w:p w:rsidR="006D6FDF" w:rsidRDefault="006D6FDF" w:rsidP="006D6FDF"/>
    <w:p w:rsidR="006D6FDF" w:rsidRDefault="006D6FDF" w:rsidP="006D6FDF">
      <w:pPr>
        <w:pStyle w:val="Heading2"/>
        <w:spacing w:after="320"/>
      </w:pPr>
      <w:bookmarkStart w:id="69" w:name="_Toc338153623"/>
      <w:r>
        <w:t>Table Columns</w:t>
      </w:r>
      <w:bookmarkEnd w:id="6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USER_LOGIN_NAME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User Login Name As Set In Active Directory</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Agency Number A User Has Access and Entitlement To</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AGENCY_CAPABILITY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Agency Record Type Capability Within That Agency</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IOC_CAPABILITY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IOC Record Type Capability Within That Agency</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AUDITOR_CAPABILITY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Auditor Record Type Capability Within That Agency</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LAST_UPDATE_DATE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Administrative Date Time Notation On Record Synchronization Date and Time</w:t>
            </w:r>
          </w:p>
        </w:tc>
      </w:tr>
    </w:tbl>
    <w:p w:rsidR="006D6FDF" w:rsidRDefault="006D6FDF" w:rsidP="006D6FDF"/>
    <w:p w:rsidR="006D6FDF" w:rsidRDefault="006D6FDF" w:rsidP="006D6FDF">
      <w:pPr>
        <w:pStyle w:val="Heading2"/>
        <w:spacing w:after="320"/>
      </w:pPr>
      <w:bookmarkStart w:id="70" w:name="_Toc338153624"/>
      <w:r>
        <w:t>Dependencies</w:t>
      </w:r>
      <w:bookmarkEnd w:id="70"/>
    </w:p>
    <w:p w:rsidR="006D6FDF" w:rsidRDefault="006D6FDF" w:rsidP="006D6FDF">
      <w:pPr>
        <w:spacing w:after="240"/>
      </w:pPr>
      <w:r>
        <w:t>ACTIVE_DIRECTORY_USER_CAPABILITY Does Not Have Any Dependencies On Other Database Objects</w:t>
      </w:r>
    </w:p>
    <w:p w:rsidR="006D6FDF" w:rsidRDefault="006D6FDF" w:rsidP="006D6FDF">
      <w:pPr>
        <w:pStyle w:val="Heading1"/>
      </w:pPr>
      <w:bookmarkStart w:id="71" w:name="_Toc338153625"/>
      <w:r>
        <w:lastRenderedPageBreak/>
        <w:t>ACTIVE_DIRECTORY_USER_PROFILE</w:t>
      </w:r>
      <w:bookmarkEnd w:id="71"/>
    </w:p>
    <w:p w:rsidR="006D6FDF" w:rsidRDefault="006D6FDF" w:rsidP="006D6FDF">
      <w:pPr>
        <w:spacing w:after="0"/>
      </w:pPr>
      <w:r>
        <w:t>Information About User Profile</w:t>
      </w:r>
    </w:p>
    <w:p w:rsidR="006D6FDF" w:rsidRDefault="006D6FDF" w:rsidP="006D6FDF">
      <w:pPr>
        <w:pStyle w:val="Heading2"/>
      </w:pPr>
      <w:bookmarkStart w:id="72" w:name="_Toc338153626"/>
      <w:r>
        <w:t>Functionality Overview</w:t>
      </w:r>
      <w:bookmarkEnd w:id="72"/>
    </w:p>
    <w:p w:rsidR="006D6FDF" w:rsidRDefault="006D6FDF" w:rsidP="006D6FDF">
      <w:r>
        <w:t>User Name, Email Address, and Other Information Is Stored In This Table.</w:t>
      </w:r>
    </w:p>
    <w:p w:rsidR="006D6FDF" w:rsidRDefault="006D6FDF" w:rsidP="006D6FDF"/>
    <w:p w:rsidR="006D6FDF" w:rsidRDefault="006D6FDF" w:rsidP="006D6FDF">
      <w:pPr>
        <w:spacing w:after="240"/>
      </w:pPr>
      <w:r>
        <w:t>Every time User Logs In, Table Is Updated To Match Active Directly Organizational Structures</w:t>
      </w:r>
    </w:p>
    <w:p w:rsidR="006D6FDF" w:rsidRDefault="006D6FDF" w:rsidP="006D6FDF">
      <w:pPr>
        <w:spacing w:after="240"/>
      </w:pPr>
    </w:p>
    <w:p w:rsidR="006D6FDF" w:rsidRDefault="006D6FDF" w:rsidP="006D6FDF">
      <w:pPr>
        <w:pStyle w:val="Heading2"/>
        <w:spacing w:after="320"/>
      </w:pPr>
      <w:bookmarkStart w:id="73" w:name="_Toc338153627"/>
      <w:r>
        <w:t>Table Primary Key</w:t>
      </w:r>
      <w:bookmarkEnd w:id="7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USER_LOGIN_NAME</w:t>
            </w:r>
          </w:p>
        </w:tc>
      </w:tr>
    </w:tbl>
    <w:p w:rsidR="006D6FDF" w:rsidRDefault="006D6FDF" w:rsidP="006D6FDF"/>
    <w:p w:rsidR="006D6FDF" w:rsidRDefault="006D6FDF" w:rsidP="006D6FDF">
      <w:pPr>
        <w:pStyle w:val="Heading2"/>
        <w:spacing w:after="320"/>
      </w:pPr>
      <w:bookmarkStart w:id="74" w:name="_Toc338153628"/>
      <w:r>
        <w:t>Table Columns</w:t>
      </w:r>
      <w:bookmarkEnd w:id="74"/>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USER_LOGIN_NAME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User Login Name As Set In Active Directory</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FIRST_NAME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User First Name From User Registry In Active Directory</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LAST_NAME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User Last Name As Recorded In Active Directory</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IDENTITY_TYPE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Identity Type As Recorded In Active Directory (Agency or IOC)</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EMAIL</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Email Address For An Active Directory Registered User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PHONE_NUMBER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User Phone Number As Recorded In Active Directory</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LAST_UPDATE_DATE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Administrative Date Time Notation On Record Synchronization Date and Time</w:t>
            </w:r>
          </w:p>
        </w:tc>
      </w:tr>
      <w:tr w:rsidR="006D6FDF" w:rsidTr="006D6FDF">
        <w:tc>
          <w:tcPr>
            <w:tcW w:w="294" w:type="pct"/>
          </w:tcPr>
          <w:p w:rsidR="006D6FDF" w:rsidRDefault="006D6FDF" w:rsidP="006D6FDF">
            <w:pPr>
              <w:spacing w:after="240"/>
            </w:pPr>
            <w:r>
              <w:lastRenderedPageBreak/>
              <w:t>9</w:t>
            </w:r>
          </w:p>
        </w:tc>
        <w:tc>
          <w:tcPr>
            <w:tcW w:w="1961" w:type="pct"/>
          </w:tcPr>
          <w:p w:rsidR="006D6FDF" w:rsidRDefault="006D6FDF" w:rsidP="006D6FDF">
            <w:pPr>
              <w:spacing w:after="240"/>
            </w:pPr>
            <w:r>
              <w:t>PASSWORD_EXPIRY_DATE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Password Expiry Date. Returned From Active Directory</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USER_MESSAGE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User Message, Gives A Hint As To Account State</w:t>
            </w:r>
          </w:p>
        </w:tc>
      </w:tr>
    </w:tbl>
    <w:p w:rsidR="006D6FDF" w:rsidRDefault="006D6FDF" w:rsidP="006D6FDF"/>
    <w:p w:rsidR="006D6FDF" w:rsidRDefault="006D6FDF" w:rsidP="006D6FDF">
      <w:pPr>
        <w:pStyle w:val="Heading2"/>
        <w:spacing w:after="320"/>
      </w:pPr>
      <w:bookmarkStart w:id="75" w:name="_Toc338153629"/>
      <w:r>
        <w:t>Dependencies</w:t>
      </w:r>
      <w:bookmarkEnd w:id="75"/>
    </w:p>
    <w:p w:rsidR="006D6FDF" w:rsidRDefault="006D6FDF" w:rsidP="006D6FDF">
      <w:pPr>
        <w:spacing w:after="240"/>
      </w:pPr>
      <w:r>
        <w:t>ACTIVE_DIRECTORY_USER_PROFILE Does Not Have Any Dependencies On Other Database Objects</w:t>
      </w:r>
    </w:p>
    <w:p w:rsidR="006D6FDF" w:rsidRDefault="006D6FDF" w:rsidP="006D6FDF">
      <w:pPr>
        <w:pStyle w:val="Heading1"/>
      </w:pPr>
      <w:bookmarkStart w:id="76" w:name="_Toc338153630"/>
      <w:r>
        <w:t>AGENCY</w:t>
      </w:r>
      <w:bookmarkEnd w:id="76"/>
    </w:p>
    <w:p w:rsidR="006D6FDF" w:rsidRDefault="006D6FDF" w:rsidP="006D6FDF">
      <w:pPr>
        <w:spacing w:after="0"/>
      </w:pPr>
      <w:r>
        <w:t>Information About Agency</w:t>
      </w:r>
    </w:p>
    <w:p w:rsidR="006D6FDF" w:rsidRDefault="006D6FDF" w:rsidP="006D6FDF">
      <w:pPr>
        <w:pStyle w:val="Heading2"/>
      </w:pPr>
      <w:bookmarkStart w:id="77" w:name="_Toc338153631"/>
      <w:r>
        <w:t>Functionality Overview</w:t>
      </w:r>
      <w:bookmarkEnd w:id="77"/>
    </w:p>
    <w:p w:rsidR="006D6FDF" w:rsidRDefault="006D6FDF" w:rsidP="006D6FDF">
      <w:pPr>
        <w:spacing w:after="240"/>
      </w:pPr>
      <w:r>
        <w:t>Agency Name and Other Attributes Are Stored In This Table. This Table Maintains Every Aspect About An Agency</w:t>
      </w:r>
    </w:p>
    <w:p w:rsidR="006D6FDF" w:rsidRDefault="006D6FDF" w:rsidP="006D6FDF">
      <w:pPr>
        <w:spacing w:after="240"/>
      </w:pPr>
    </w:p>
    <w:p w:rsidR="006D6FDF" w:rsidRDefault="006D6FDF" w:rsidP="006D6FDF">
      <w:pPr>
        <w:pStyle w:val="Heading2"/>
        <w:spacing w:after="320"/>
      </w:pPr>
      <w:bookmarkStart w:id="78" w:name="_Toc338153632"/>
      <w:r>
        <w:t>Table Primary Key</w:t>
      </w:r>
      <w:bookmarkEnd w:id="7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GROUP_NUMBER</w:t>
            </w:r>
          </w:p>
        </w:tc>
      </w:tr>
      <w:tr w:rsidR="006D6FDF" w:rsidTr="006D6FDF">
        <w:tc>
          <w:tcPr>
            <w:tcW w:w="1000" w:type="pct"/>
            <w:shd w:val="clear" w:color="auto" w:fill="008080"/>
          </w:tcPr>
          <w:p w:rsidR="006D6FDF" w:rsidRDefault="006D6FDF" w:rsidP="006D6FDF">
            <w:pPr>
              <w:spacing w:after="240"/>
            </w:pPr>
            <w:r>
              <w:t>3</w:t>
            </w:r>
          </w:p>
        </w:tc>
        <w:tc>
          <w:tcPr>
            <w:tcW w:w="4000" w:type="pct"/>
            <w:shd w:val="clear" w:color="auto" w:fill="008080"/>
          </w:tcPr>
          <w:p w:rsidR="006D6FDF" w:rsidRDefault="006D6FDF" w:rsidP="006D6FDF">
            <w:pPr>
              <w:spacing w:after="240"/>
            </w:pPr>
            <w:r>
              <w:t>AGENCY_NUMBER</w:t>
            </w:r>
          </w:p>
        </w:tc>
      </w:tr>
    </w:tbl>
    <w:p w:rsidR="006D6FDF" w:rsidRDefault="006D6FDF" w:rsidP="006D6FDF"/>
    <w:p w:rsidR="006D6FDF" w:rsidRDefault="006D6FDF" w:rsidP="006D6FDF">
      <w:pPr>
        <w:pStyle w:val="Heading2"/>
        <w:spacing w:after="320"/>
      </w:pPr>
      <w:bookmarkStart w:id="79" w:name="_Toc338153633"/>
      <w:r>
        <w:t>Table Columns</w:t>
      </w:r>
      <w:bookmarkEnd w:id="79"/>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GROUP_NUMBER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Agency Group Number</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 xml:space="preserve">Agency Number. This Is A Number That Uniquely Identifies An Agency In The </w:t>
            </w:r>
            <w:r>
              <w:lastRenderedPageBreak/>
              <w:t>System.</w:t>
            </w:r>
          </w:p>
        </w:tc>
      </w:tr>
      <w:tr w:rsidR="006D6FDF" w:rsidTr="006D6FDF">
        <w:tc>
          <w:tcPr>
            <w:tcW w:w="294" w:type="pct"/>
          </w:tcPr>
          <w:p w:rsidR="006D6FDF" w:rsidRDefault="006D6FDF" w:rsidP="006D6FDF">
            <w:pPr>
              <w:spacing w:after="240"/>
            </w:pPr>
            <w:r>
              <w:lastRenderedPageBreak/>
              <w:t>4</w:t>
            </w:r>
          </w:p>
        </w:tc>
        <w:tc>
          <w:tcPr>
            <w:tcW w:w="1961" w:type="pct"/>
          </w:tcPr>
          <w:p w:rsidR="006D6FDF" w:rsidRDefault="006D6FDF" w:rsidP="006D6FDF">
            <w:pPr>
              <w:spacing w:after="240"/>
            </w:pPr>
            <w:r>
              <w:t>AGENCY_NAME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Agency Full Name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PARENT_AGENCY_NUMBER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Parent Agency Number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Sequence Number. Forces The Preferred Sort Regardless Of Alphabetical Aspect of Natural Sort</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AGENCY_CLASSIFICATION_CODE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Agency Classification Code (PG:Primary Government Unit or CU:Component Unit Designation)</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PRIVATE_GOVERNMENT_UNIT_FLAG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Agency Is Private Government Unit</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IS_STATE_AGENCY_ENTITY</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Agency Is State Agency</w:t>
            </w:r>
          </w:p>
        </w:tc>
      </w:tr>
    </w:tbl>
    <w:p w:rsidR="006D6FDF" w:rsidRDefault="006D6FDF" w:rsidP="006D6FDF"/>
    <w:p w:rsidR="006D6FDF" w:rsidRDefault="006D6FDF" w:rsidP="006D6FDF">
      <w:pPr>
        <w:pStyle w:val="Heading2"/>
        <w:spacing w:after="320"/>
      </w:pPr>
      <w:bookmarkStart w:id="80" w:name="_Toc338153634"/>
      <w:r>
        <w:t>Dependencies</w:t>
      </w:r>
      <w:bookmarkEnd w:id="80"/>
    </w:p>
    <w:p w:rsidR="006D6FDF" w:rsidRDefault="006D6FDF" w:rsidP="006D6FDF">
      <w:pPr>
        <w:spacing w:after="240"/>
      </w:pPr>
      <w:r>
        <w:t>AGENCY Does Not Have Any Dependencies On Other Database Objects</w:t>
      </w:r>
    </w:p>
    <w:p w:rsidR="006D6FDF" w:rsidRDefault="006D6FDF" w:rsidP="006D6FDF">
      <w:pPr>
        <w:pStyle w:val="Heading1"/>
      </w:pPr>
      <w:bookmarkStart w:id="81" w:name="_Toc338153635"/>
      <w:r>
        <w:t>AGENCY_FUND</w:t>
      </w:r>
      <w:bookmarkEnd w:id="81"/>
    </w:p>
    <w:p w:rsidR="006D6FDF" w:rsidRDefault="006D6FDF" w:rsidP="006D6FDF">
      <w:pPr>
        <w:spacing w:after="0"/>
      </w:pPr>
      <w:r>
        <w:t>Agency Fund Fiscal  Year Applicability</w:t>
      </w:r>
    </w:p>
    <w:p w:rsidR="006D6FDF" w:rsidRDefault="006D6FDF" w:rsidP="006D6FDF">
      <w:pPr>
        <w:pStyle w:val="Heading2"/>
      </w:pPr>
      <w:bookmarkStart w:id="82" w:name="_Toc338153636"/>
      <w:r>
        <w:t>Functionality Overview</w:t>
      </w:r>
      <w:bookmarkEnd w:id="82"/>
    </w:p>
    <w:p w:rsidR="006D6FDF" w:rsidRDefault="006D6FDF" w:rsidP="006D6FDF">
      <w:r>
        <w:t>Each Fiscal Year,  Relationship Between Agency and Fund Is Established To Indicate a Package Is Available During The Fiscal Year</w:t>
      </w:r>
    </w:p>
    <w:p w:rsidR="006D6FDF" w:rsidRDefault="006D6FDF" w:rsidP="006D6FDF"/>
    <w:p w:rsidR="006D6FDF" w:rsidRDefault="006D6FDF" w:rsidP="006D6FDF">
      <w:pPr>
        <w:spacing w:after="240"/>
      </w:pPr>
      <w:r>
        <w:t>This Table Is Therefore Foundational To A Fiscal Year And Is Used Throughout The System For Package Construction to Package Management and Lifecycle Processing</w:t>
      </w:r>
    </w:p>
    <w:p w:rsidR="006D6FDF" w:rsidRDefault="006D6FDF" w:rsidP="006D6FDF">
      <w:pPr>
        <w:spacing w:after="240"/>
      </w:pPr>
    </w:p>
    <w:p w:rsidR="006D6FDF" w:rsidRDefault="006D6FDF" w:rsidP="006D6FDF">
      <w:pPr>
        <w:pStyle w:val="Heading2"/>
        <w:spacing w:after="320"/>
      </w:pPr>
      <w:bookmarkStart w:id="83" w:name="_Toc338153637"/>
      <w:r>
        <w:t>Table Primary Key</w:t>
      </w:r>
      <w:bookmarkEnd w:id="8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lastRenderedPageBreak/>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shd w:val="clear" w:color="auto" w:fill="008080"/>
          </w:tcPr>
          <w:p w:rsidR="006D6FDF" w:rsidRDefault="006D6FDF" w:rsidP="006D6FDF">
            <w:pPr>
              <w:spacing w:after="240"/>
            </w:pPr>
            <w:r>
              <w:t>3</w:t>
            </w:r>
          </w:p>
        </w:tc>
        <w:tc>
          <w:tcPr>
            <w:tcW w:w="4000" w:type="pct"/>
            <w:shd w:val="clear" w:color="auto" w:fill="008080"/>
          </w:tcPr>
          <w:p w:rsidR="006D6FDF" w:rsidRDefault="006D6FDF" w:rsidP="006D6FDF">
            <w:pPr>
              <w:spacing w:after="240"/>
            </w:pPr>
            <w:r>
              <w:t>FUND_NUMBER</w:t>
            </w:r>
          </w:p>
        </w:tc>
      </w:tr>
    </w:tbl>
    <w:p w:rsidR="006D6FDF" w:rsidRDefault="006D6FDF" w:rsidP="006D6FDF"/>
    <w:p w:rsidR="006D6FDF" w:rsidRDefault="006D6FDF" w:rsidP="006D6FDF">
      <w:pPr>
        <w:pStyle w:val="Heading2"/>
        <w:spacing w:after="320"/>
      </w:pPr>
      <w:bookmarkStart w:id="84" w:name="_Toc338153638"/>
      <w:r>
        <w:t>Table Columns</w:t>
      </w:r>
      <w:bookmarkEnd w:id="84"/>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FLAG_IS_INITIALIZED</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Determines If Record Is Initialized</w:t>
            </w:r>
          </w:p>
        </w:tc>
      </w:tr>
    </w:tbl>
    <w:p w:rsidR="006D6FDF" w:rsidRDefault="006D6FDF" w:rsidP="006D6FDF"/>
    <w:p w:rsidR="006D6FDF" w:rsidRDefault="006D6FDF" w:rsidP="006D6FDF">
      <w:pPr>
        <w:pStyle w:val="Heading2"/>
        <w:spacing w:after="320"/>
      </w:pPr>
      <w:bookmarkStart w:id="85" w:name="_Toc338153639"/>
      <w:r>
        <w:t>Dependencies</w:t>
      </w:r>
      <w:bookmarkEnd w:id="85"/>
    </w:p>
    <w:p w:rsidR="006D6FDF" w:rsidRDefault="006D6FDF" w:rsidP="006D6FDF">
      <w:pPr>
        <w:spacing w:after="240"/>
      </w:pPr>
      <w:r>
        <w:t>AGENCY_FUND Does Not Have Any Dependencies On Other Database Objects</w:t>
      </w:r>
    </w:p>
    <w:p w:rsidR="006D6FDF" w:rsidRDefault="006D6FDF" w:rsidP="006D6FDF">
      <w:pPr>
        <w:pStyle w:val="Heading1"/>
      </w:pPr>
      <w:bookmarkStart w:id="86" w:name="_Toc338153640"/>
      <w:r>
        <w:t>AGENCY_FUND_ACCOUNT_STATISTICS</w:t>
      </w:r>
      <w:bookmarkEnd w:id="86"/>
    </w:p>
    <w:p w:rsidR="006D6FDF" w:rsidRDefault="006D6FDF" w:rsidP="006D6FDF">
      <w:pPr>
        <w:spacing w:after="0"/>
      </w:pPr>
      <w:r>
        <w:t>Annual Fund Level Statistics Grouped By Account Type</w:t>
      </w:r>
    </w:p>
    <w:p w:rsidR="006D6FDF" w:rsidRDefault="006D6FDF" w:rsidP="006D6FDF">
      <w:pPr>
        <w:pStyle w:val="Heading2"/>
      </w:pPr>
      <w:bookmarkStart w:id="87" w:name="_Toc338153641"/>
      <w:r>
        <w:t>Functionality Overview</w:t>
      </w:r>
      <w:bookmarkEnd w:id="87"/>
    </w:p>
    <w:p w:rsidR="006D6FDF" w:rsidRDefault="006D6FDF" w:rsidP="006D6FDF">
      <w:r>
        <w:t>Used Primarily By Dashboards and Summarization Routines.</w:t>
      </w:r>
    </w:p>
    <w:p w:rsidR="006D6FDF" w:rsidRDefault="006D6FDF" w:rsidP="006D6FDF">
      <w:r>
        <w:t>Simplifies Data Queries So That The Consumer (Often A Business User), May Have Direct Access To Data By Account Type.</w:t>
      </w:r>
    </w:p>
    <w:p w:rsidR="006D6FDF" w:rsidRDefault="006D6FDF" w:rsidP="006D6FDF">
      <w:pPr>
        <w:spacing w:after="240"/>
      </w:pPr>
      <w:r>
        <w:t>Acts as a Supplement To The Account Structure In A Fund</w:t>
      </w:r>
    </w:p>
    <w:p w:rsidR="006D6FDF" w:rsidRDefault="006D6FDF" w:rsidP="006D6FDF">
      <w:pPr>
        <w:spacing w:after="240"/>
      </w:pPr>
    </w:p>
    <w:p w:rsidR="006D6FDF" w:rsidRDefault="006D6FDF" w:rsidP="006D6FDF">
      <w:pPr>
        <w:pStyle w:val="Heading2"/>
        <w:spacing w:after="320"/>
      </w:pPr>
      <w:bookmarkStart w:id="88" w:name="_Toc338153642"/>
      <w:r>
        <w:lastRenderedPageBreak/>
        <w:t>Table Primary Key</w:t>
      </w:r>
      <w:bookmarkEnd w:id="8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ACCOUNT_TYPE</w:t>
            </w:r>
          </w:p>
        </w:tc>
      </w:tr>
      <w:tr w:rsidR="006D6FDF" w:rsidTr="006D6FDF">
        <w:tc>
          <w:tcPr>
            <w:tcW w:w="1000" w:type="pct"/>
            <w:shd w:val="clear" w:color="auto" w:fill="008080"/>
          </w:tcPr>
          <w:p w:rsidR="006D6FDF" w:rsidRDefault="006D6FDF" w:rsidP="006D6FDF">
            <w:pPr>
              <w:spacing w:after="240"/>
            </w:pPr>
            <w:r>
              <w:t>6</w:t>
            </w:r>
          </w:p>
        </w:tc>
        <w:tc>
          <w:tcPr>
            <w:tcW w:w="4000" w:type="pct"/>
            <w:shd w:val="clear" w:color="auto" w:fill="008080"/>
          </w:tcPr>
          <w:p w:rsidR="006D6FDF" w:rsidRDefault="006D6FDF" w:rsidP="006D6FDF">
            <w:pPr>
              <w:spacing w:after="240"/>
            </w:pPr>
            <w:r>
              <w:t>ACCOUNT_SUB_TYPE</w:t>
            </w:r>
          </w:p>
        </w:tc>
      </w:tr>
    </w:tbl>
    <w:p w:rsidR="006D6FDF" w:rsidRDefault="006D6FDF" w:rsidP="006D6FDF"/>
    <w:p w:rsidR="006D6FDF" w:rsidRDefault="006D6FDF" w:rsidP="006D6FDF">
      <w:pPr>
        <w:pStyle w:val="Heading2"/>
        <w:spacing w:after="320"/>
      </w:pPr>
      <w:bookmarkStart w:id="89" w:name="_Toc338153643"/>
      <w:r>
        <w:t>Table Columns</w:t>
      </w:r>
      <w:bookmarkEnd w:id="89"/>
    </w:p>
    <w:tbl>
      <w:tblPr>
        <w:tblStyle w:val="TableGrid"/>
        <w:tblW w:w="5000" w:type="pct"/>
        <w:tblLook w:val="04A0" w:firstRow="1" w:lastRow="0" w:firstColumn="1" w:lastColumn="0" w:noHBand="0" w:noVBand="1"/>
      </w:tblPr>
      <w:tblGrid>
        <w:gridCol w:w="534"/>
        <w:gridCol w:w="6320"/>
        <w:gridCol w:w="886"/>
        <w:gridCol w:w="1198"/>
        <w:gridCol w:w="1358"/>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 xml:space="preserve">Fund Number. A Unique Four Digit Number Defying A Fund In The </w:t>
            </w:r>
            <w:r>
              <w:lastRenderedPageBreak/>
              <w:t>System</w:t>
            </w:r>
          </w:p>
        </w:tc>
      </w:tr>
      <w:tr w:rsidR="006D6FDF" w:rsidTr="006D6FDF">
        <w:tc>
          <w:tcPr>
            <w:tcW w:w="294" w:type="pct"/>
          </w:tcPr>
          <w:p w:rsidR="006D6FDF" w:rsidRDefault="006D6FDF" w:rsidP="006D6FDF">
            <w:pPr>
              <w:spacing w:after="240"/>
            </w:pPr>
            <w:r>
              <w:lastRenderedPageBreak/>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ACCOUNT_TYPE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Account Type Such As (Addition, Asset, Expenditure, Revenue, NET, Total Expenditure, Deduction, Fund Equity, Expense, Cash Flow, Liability)</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ACCOUNT_SUB_TYPE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Subcategory Of Account. Accounts Have Categories and Sub Categories. This Helps In Furtherment of Business Rules For The Same Category.</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ACCOUNT_TYPE_SEQUENCE_NUMBER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 xml:space="preserve">Strong Sequencing Of Account Type. Determines The Preferred Display Sequence. Used For Reporting and </w:t>
            </w:r>
            <w:r>
              <w:lastRenderedPageBreak/>
              <w:t>Rendering Purposes</w:t>
            </w:r>
          </w:p>
        </w:tc>
      </w:tr>
      <w:tr w:rsidR="006D6FDF" w:rsidTr="006D6FDF">
        <w:tc>
          <w:tcPr>
            <w:tcW w:w="294" w:type="pct"/>
          </w:tcPr>
          <w:p w:rsidR="006D6FDF" w:rsidRDefault="006D6FDF" w:rsidP="006D6FDF">
            <w:pPr>
              <w:spacing w:after="240"/>
            </w:pPr>
            <w:r>
              <w:lastRenderedPageBreak/>
              <w:t>8</w:t>
            </w:r>
          </w:p>
        </w:tc>
        <w:tc>
          <w:tcPr>
            <w:tcW w:w="1961" w:type="pct"/>
          </w:tcPr>
          <w:p w:rsidR="006D6FDF" w:rsidRDefault="006D6FDF" w:rsidP="006D6FDF">
            <w:pPr>
              <w:spacing w:after="240"/>
            </w:pPr>
            <w:r>
              <w:t>SAMS_FUND_TYPE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SAMS Fund Type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GAAP_FUND_TYPE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GAAP Fund Type (03, 09, 22, 06, 11, 01, 10, 07, 04, 25, 05, 02, 30, 08)</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Fund Group Type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FUND_PACKAGE_TYPE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Fund Package Type (NONE, L, U, NSA, CU, NS, P, S, PL, LA, FID)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SUM_AMOUNT_AGENCY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Amount Recorded By Agency</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SUM_AMOUNT_IOC</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Amount Recorded By IOC</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SUM_AMOUNT_AUDITOR</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Amount Recorded By Auditor</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SUM_AMOUNT_AGENCY_ADJUSTMENT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Amount Agency Adjustment</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SUM_AMOUNT_IOC_ADJUSTMENT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Amount IOC Adjustment</w:t>
            </w:r>
          </w:p>
        </w:tc>
      </w:tr>
      <w:tr w:rsidR="006D6FDF" w:rsidTr="006D6FDF">
        <w:tc>
          <w:tcPr>
            <w:tcW w:w="294" w:type="pct"/>
          </w:tcPr>
          <w:p w:rsidR="006D6FDF" w:rsidRDefault="006D6FDF" w:rsidP="006D6FDF">
            <w:pPr>
              <w:spacing w:after="240"/>
            </w:pPr>
            <w:r>
              <w:lastRenderedPageBreak/>
              <w:t>17</w:t>
            </w:r>
          </w:p>
        </w:tc>
        <w:tc>
          <w:tcPr>
            <w:tcW w:w="1961" w:type="pct"/>
          </w:tcPr>
          <w:p w:rsidR="006D6FDF" w:rsidRDefault="006D6FDF" w:rsidP="006D6FDF">
            <w:pPr>
              <w:spacing w:after="240"/>
            </w:pPr>
            <w:r>
              <w:t>SUM_AMOUNT_AUDITOR_ADJUSTMENT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Amount Auditor Adjustment</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SUM_CY_AMOUNT_GAAP_BASIS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Amount GAAP Basis</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SUM_PY_AMOUNT_GAAP_BASIS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Prior Year Amount GAAP Basis</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SUM_CY_AMOUNT_GAAP_ADJUSTMENT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Amount GAAP Adjustment</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SUM_PY_AMOUNT_GAAP_ADJUSTMENT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Prior Year Amount GAAP Adjustment</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SUM_CY_FISCAL_YEAR_REPORTED_ACCOUNT_ENTRANCE_BALANCE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Fiscal Year Reported Account Entrance Balance</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SUM_PY_FISCAL_YEAR_REPORTED_ACCOUNT_ENTRANCE_BALANCE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Prior Year Fiscal Year Reported Account Entrance Balance</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FLUCTUATION_AMOUNT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Fluctuation Amount</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FLUCTUATION_PERCENT_CHANGE</w:t>
            </w:r>
          </w:p>
        </w:tc>
        <w:tc>
          <w:tcPr>
            <w:tcW w:w="392" w:type="pct"/>
          </w:tcPr>
          <w:p w:rsidR="006D6FDF" w:rsidRDefault="006D6FDF" w:rsidP="006D6FDF">
            <w:pPr>
              <w:spacing w:after="240"/>
            </w:pPr>
            <w:r>
              <w:t>float</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Fluctuation Amount </w:t>
            </w:r>
            <w:r>
              <w:lastRenderedPageBreak/>
              <w:t>Percent Change</w:t>
            </w:r>
          </w:p>
        </w:tc>
      </w:tr>
      <w:tr w:rsidR="006D6FDF" w:rsidTr="006D6FDF">
        <w:tc>
          <w:tcPr>
            <w:tcW w:w="294" w:type="pct"/>
          </w:tcPr>
          <w:p w:rsidR="006D6FDF" w:rsidRDefault="006D6FDF" w:rsidP="006D6FDF">
            <w:pPr>
              <w:spacing w:after="240"/>
            </w:pPr>
            <w:r>
              <w:lastRenderedPageBreak/>
              <w:t>26</w:t>
            </w:r>
          </w:p>
        </w:tc>
        <w:tc>
          <w:tcPr>
            <w:tcW w:w="1961" w:type="pct"/>
          </w:tcPr>
          <w:p w:rsidR="006D6FDF" w:rsidRDefault="006D6FDF" w:rsidP="006D6FDF">
            <w:pPr>
              <w:spacing w:after="240"/>
            </w:pPr>
            <w:r>
              <w:t>FLUCTUATION_TYPE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Fluctuation Type</w:t>
            </w:r>
          </w:p>
        </w:tc>
      </w:tr>
    </w:tbl>
    <w:p w:rsidR="006D6FDF" w:rsidRDefault="006D6FDF" w:rsidP="006D6FDF"/>
    <w:p w:rsidR="006D6FDF" w:rsidRDefault="006D6FDF" w:rsidP="006D6FDF">
      <w:pPr>
        <w:pStyle w:val="Heading2"/>
        <w:spacing w:after="320"/>
      </w:pPr>
      <w:bookmarkStart w:id="90" w:name="_Toc338153644"/>
      <w:r>
        <w:t>Dependencies</w:t>
      </w:r>
      <w:bookmarkEnd w:id="90"/>
    </w:p>
    <w:p w:rsidR="006D6FDF" w:rsidRDefault="006D6FDF" w:rsidP="006D6FDF">
      <w:pPr>
        <w:spacing w:after="240"/>
      </w:pPr>
      <w:r>
        <w:t>AGENCY_FUND_ACCOUNT_STATISTICS Does Not Have Any Dependencies On Other Database Objects</w:t>
      </w:r>
    </w:p>
    <w:p w:rsidR="006D6FDF" w:rsidRDefault="006D6FDF" w:rsidP="006D6FDF">
      <w:pPr>
        <w:pStyle w:val="Heading1"/>
      </w:pPr>
      <w:bookmarkStart w:id="91" w:name="_Toc338153645"/>
      <w:r>
        <w:t>AGENCY_FUND_ACCOUNT_TRIAL_BALANCE</w:t>
      </w:r>
      <w:bookmarkEnd w:id="91"/>
    </w:p>
    <w:p w:rsidR="006D6FDF" w:rsidRDefault="006D6FDF" w:rsidP="006D6FDF">
      <w:pPr>
        <w:spacing w:after="0"/>
      </w:pPr>
      <w:r>
        <w:t>Compiled Trial Balances</w:t>
      </w:r>
    </w:p>
    <w:p w:rsidR="006D6FDF" w:rsidRDefault="006D6FDF" w:rsidP="006D6FDF">
      <w:pPr>
        <w:pStyle w:val="Heading2"/>
      </w:pPr>
      <w:bookmarkStart w:id="92" w:name="_Toc338153646"/>
      <w:r>
        <w:t>Functionality Overview</w:t>
      </w:r>
      <w:bookmarkEnd w:id="92"/>
    </w:p>
    <w:p w:rsidR="006D6FDF" w:rsidRDefault="006D6FDF" w:rsidP="006D6FDF">
      <w:pPr>
        <w:spacing w:after="240"/>
      </w:pPr>
      <w:r>
        <w:t>Contains Cumulative Trial Balances For Direct Consumption By The Portal and or Reports</w:t>
      </w:r>
    </w:p>
    <w:p w:rsidR="006D6FDF" w:rsidRDefault="006D6FDF" w:rsidP="006D6FDF">
      <w:pPr>
        <w:spacing w:after="240"/>
      </w:pPr>
    </w:p>
    <w:p w:rsidR="006D6FDF" w:rsidRDefault="006D6FDF" w:rsidP="006D6FDF">
      <w:pPr>
        <w:pStyle w:val="Heading2"/>
        <w:spacing w:after="320"/>
      </w:pPr>
      <w:bookmarkStart w:id="93" w:name="_Toc338153647"/>
      <w:r>
        <w:t>Table Primary Key</w:t>
      </w:r>
      <w:bookmarkEnd w:id="9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94" w:name="_Toc338153648"/>
      <w:r>
        <w:t>Table Columns</w:t>
      </w:r>
      <w:bookmarkEnd w:id="94"/>
    </w:p>
    <w:tbl>
      <w:tblPr>
        <w:tblStyle w:val="TableGrid"/>
        <w:tblW w:w="5000" w:type="pct"/>
        <w:tblLook w:val="04A0" w:firstRow="1" w:lastRow="0" w:firstColumn="1" w:lastColumn="0" w:noHBand="0" w:noVBand="1"/>
      </w:tblPr>
      <w:tblGrid>
        <w:gridCol w:w="536"/>
        <w:gridCol w:w="5812"/>
        <w:gridCol w:w="889"/>
        <w:gridCol w:w="1203"/>
        <w:gridCol w:w="1856"/>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 xml:space="preserve">Fiscal Year. Denote The Fiscal Year Record Is </w:t>
            </w:r>
            <w:r>
              <w:lastRenderedPageBreak/>
              <w:t>Related To</w:t>
            </w:r>
          </w:p>
        </w:tc>
      </w:tr>
      <w:tr w:rsidR="006D6FDF" w:rsidTr="006D6FDF">
        <w:tc>
          <w:tcPr>
            <w:tcW w:w="294" w:type="pct"/>
          </w:tcPr>
          <w:p w:rsidR="006D6FDF" w:rsidRDefault="006D6FDF" w:rsidP="006D6FDF">
            <w:pPr>
              <w:spacing w:after="240"/>
            </w:pPr>
            <w:r>
              <w:lastRenderedPageBreak/>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SUMMARY_ACCOUNT_NUMBER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Summary Account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SUMMERIZES_OTHER_ACCOUNTS_FLAG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Determines If The Account or Transactional Item Summarizes Others</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TREE_LEVEL</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Nesting Level. Tree Level</w:t>
            </w:r>
          </w:p>
        </w:tc>
      </w:tr>
      <w:tr w:rsidR="006D6FDF" w:rsidTr="006D6FDF">
        <w:tc>
          <w:tcPr>
            <w:tcW w:w="294" w:type="pct"/>
          </w:tcPr>
          <w:p w:rsidR="006D6FDF" w:rsidRDefault="006D6FDF" w:rsidP="006D6FDF">
            <w:pPr>
              <w:spacing w:after="240"/>
            </w:pPr>
            <w:r>
              <w:lastRenderedPageBreak/>
              <w:t>9</w:t>
            </w:r>
          </w:p>
        </w:tc>
        <w:tc>
          <w:tcPr>
            <w:tcW w:w="1961" w:type="pct"/>
          </w:tcPr>
          <w:p w:rsidR="006D6FDF" w:rsidRDefault="006D6FDF" w:rsidP="006D6FDF">
            <w:pPr>
              <w:spacing w:after="240"/>
            </w:pPr>
            <w:r>
              <w:t>SAMS_FUND_TYPE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SAMS Fund Type</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GAAP_FUND_TYPE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GAAP Fund Type (03, 09, 22, 06, 11, 01, 10, 07, 04, 25, 05, 02, 30, 08)</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Fund Group Type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FUND_PACKAGE_TYPE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Fund Package Type (NONE, L, U, NSA, CU, NS, P, S, PL, LA, FID)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ACCOUNT_NAME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Account Name. This is the full account name. SAMS Accounts Are Identified By Account Number, Account Name, etc. When Presented In Reports and Web Views, Account Name is Helpful For Articulating the Meaning of The Account Rather Than A Short Code Assignment To Reference Account</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ACCOUNT_TYPE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Account Type Such As (Addition, Asset, Expenditure, Revenue, NET, Total Expenditure, Deduction, Fund Equity, Expense, Cash Flow, Liability)</w:t>
            </w:r>
          </w:p>
        </w:tc>
      </w:tr>
      <w:tr w:rsidR="006D6FDF" w:rsidTr="006D6FDF">
        <w:tc>
          <w:tcPr>
            <w:tcW w:w="294" w:type="pct"/>
          </w:tcPr>
          <w:p w:rsidR="006D6FDF" w:rsidRDefault="006D6FDF" w:rsidP="006D6FDF">
            <w:pPr>
              <w:spacing w:after="240"/>
            </w:pPr>
            <w:r>
              <w:lastRenderedPageBreak/>
              <w:t>15</w:t>
            </w:r>
          </w:p>
        </w:tc>
        <w:tc>
          <w:tcPr>
            <w:tcW w:w="1961" w:type="pct"/>
          </w:tcPr>
          <w:p w:rsidR="006D6FDF" w:rsidRDefault="006D6FDF" w:rsidP="006D6FDF">
            <w:pPr>
              <w:spacing w:after="240"/>
            </w:pPr>
            <w:r>
              <w:t>ACCOUNT_SUB_TYPE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Subcategory Of Account. Accounts Have Categories and Sub Categories. This Helps In Furtherment of Business Rules For The Same Category.</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IS_JOURNAL_POSTING_FLAG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Account Number Is Journal Entry Posting</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ACCOUNT_NOMINALITY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Determines If Account Is Real Or Nominal. </w:t>
            </w:r>
          </w:p>
          <w:p w:rsidR="006D6FDF" w:rsidRDefault="006D6FDF" w:rsidP="006D6FDF">
            <w:pPr>
              <w:spacing w:after="240"/>
            </w:pPr>
          </w:p>
          <w:p w:rsidR="006D6FDF" w:rsidRDefault="006D6FDF" w:rsidP="006D6FDF">
            <w:pPr>
              <w:spacing w:after="240"/>
            </w:pPr>
            <w:r>
              <w:t>Real accounts are those reported in the balance sheet, which is the summary of the assets, liabilities, and owners’ equities of a business.</w:t>
            </w:r>
          </w:p>
          <w:p w:rsidR="006D6FDF" w:rsidRDefault="006D6FDF" w:rsidP="006D6FDF">
            <w:pPr>
              <w:spacing w:after="240"/>
            </w:pPr>
            <w:r>
              <w:t xml:space="preserve"> </w:t>
            </w:r>
          </w:p>
          <w:p w:rsidR="006D6FDF" w:rsidRDefault="006D6FDF" w:rsidP="006D6FDF">
            <w:pPr>
              <w:spacing w:after="240"/>
            </w:pPr>
            <w:r>
              <w:t xml:space="preserve">The label real refers to the continuous, permanent nature of this type of account. Real accounts are active from the first day of business to the last day. (A real account could </w:t>
            </w:r>
            <w:r>
              <w:lastRenderedPageBreak/>
              <w:t>have a temporary zero balance, in which case it’s not reported in the balance sheet.)</w:t>
            </w:r>
          </w:p>
          <w:p w:rsidR="006D6FDF" w:rsidRDefault="006D6FDF" w:rsidP="006D6FDF">
            <w:pPr>
              <w:spacing w:after="240"/>
            </w:pPr>
            <w:r>
              <w:t xml:space="preserve"> </w:t>
            </w:r>
          </w:p>
          <w:p w:rsidR="006D6FDF" w:rsidRDefault="006D6FDF" w:rsidP="006D6FDF">
            <w:pPr>
              <w:spacing w:after="240"/>
            </w:pPr>
            <w:r>
              <w:t>Real accounts contain the balances of assets, liabilities, and owners’ equities at a specific point in time, such as at the close of business on the last day of the year. The balance in a real account is the net amount after subtracting decreases from increases in the account.</w:t>
            </w:r>
          </w:p>
          <w:p w:rsidR="006D6FDF" w:rsidRDefault="006D6FDF" w:rsidP="006D6FDF">
            <w:pPr>
              <w:spacing w:after="240"/>
            </w:pPr>
          </w:p>
          <w:p w:rsidR="006D6FDF" w:rsidRDefault="006D6FDF" w:rsidP="006D6FDF">
            <w:pPr>
              <w:spacing w:after="240"/>
            </w:pPr>
            <w:r>
              <w:t>Nominal accounts are those reported in the income statement, which is the summary of the revenue and expenses of a business for a period of time.</w:t>
            </w:r>
          </w:p>
          <w:p w:rsidR="006D6FDF" w:rsidRDefault="006D6FDF" w:rsidP="006D6FDF">
            <w:pPr>
              <w:spacing w:after="240"/>
            </w:pPr>
            <w:r>
              <w:t xml:space="preserve"> </w:t>
            </w:r>
          </w:p>
          <w:p w:rsidR="006D6FDF" w:rsidRDefault="006D6FDF" w:rsidP="006D6FDF">
            <w:pPr>
              <w:spacing w:after="240"/>
            </w:pPr>
            <w:r>
              <w:t xml:space="preserve">Balances in nominal accounts are cumulative over a period of time. Take the </w:t>
            </w:r>
            <w:r>
              <w:lastRenderedPageBreak/>
              <w:t>balance in the sales revenue account at the end of the year, for example. This balance is the total amount of sales over the entire year.</w:t>
            </w:r>
          </w:p>
          <w:p w:rsidR="006D6FDF" w:rsidRDefault="006D6FDF" w:rsidP="006D6FDF">
            <w:pPr>
              <w:spacing w:after="240"/>
            </w:pPr>
            <w:r>
              <w:t xml:space="preserve"> </w:t>
            </w:r>
          </w:p>
          <w:p w:rsidR="006D6FDF" w:rsidRDefault="006D6FDF" w:rsidP="006D6FDF">
            <w:pPr>
              <w:spacing w:after="240"/>
            </w:pPr>
            <w:r>
              <w:t>The balance in advertising expense is the total amount of the expense over the entire year. At the end of the period, the accountant uses the balances in the nominal accounts of a business to determine its net profit or loss for the period.</w:t>
            </w:r>
          </w:p>
          <w:p w:rsidR="006D6FDF" w:rsidRDefault="006D6FDF" w:rsidP="006D6FDF">
            <w:pPr>
              <w:spacing w:after="240"/>
            </w:pPr>
          </w:p>
          <w:p w:rsidR="006D6FDF" w:rsidRDefault="006D6FDF" w:rsidP="006D6FDF">
            <w:pPr>
              <w:spacing w:after="240"/>
            </w:pPr>
          </w:p>
        </w:tc>
      </w:tr>
      <w:tr w:rsidR="006D6FDF" w:rsidTr="006D6FDF">
        <w:tc>
          <w:tcPr>
            <w:tcW w:w="294" w:type="pct"/>
          </w:tcPr>
          <w:p w:rsidR="006D6FDF" w:rsidRDefault="006D6FDF" w:rsidP="006D6FDF">
            <w:pPr>
              <w:spacing w:after="240"/>
            </w:pPr>
            <w:r>
              <w:lastRenderedPageBreak/>
              <w:t>18</w:t>
            </w:r>
          </w:p>
        </w:tc>
        <w:tc>
          <w:tcPr>
            <w:tcW w:w="1961" w:type="pct"/>
          </w:tcPr>
          <w:p w:rsidR="006D6FDF" w:rsidRDefault="006D6FDF" w:rsidP="006D6FDF">
            <w:pPr>
              <w:spacing w:after="240"/>
            </w:pPr>
            <w:r>
              <w:t>STATEMENT_TYPE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Statement Type (Balance Sheet or Operating Statement)</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ACCOUNT_NUMBER_SOURCE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Origination Source. SAMS or WEDGE. This Does Not Have A Particular Effect In Data Processing So Far.</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AMOUNT_AGENCY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GAAP Basis Amount Recorded </w:t>
            </w:r>
            <w:r>
              <w:lastRenderedPageBreak/>
              <w:t>By Agency</w:t>
            </w:r>
          </w:p>
        </w:tc>
      </w:tr>
      <w:tr w:rsidR="006D6FDF" w:rsidTr="006D6FDF">
        <w:tc>
          <w:tcPr>
            <w:tcW w:w="294" w:type="pct"/>
          </w:tcPr>
          <w:p w:rsidR="006D6FDF" w:rsidRDefault="006D6FDF" w:rsidP="006D6FDF">
            <w:pPr>
              <w:spacing w:after="240"/>
            </w:pPr>
            <w:r>
              <w:lastRenderedPageBreak/>
              <w:t>21</w:t>
            </w:r>
          </w:p>
        </w:tc>
        <w:tc>
          <w:tcPr>
            <w:tcW w:w="1961" w:type="pct"/>
          </w:tcPr>
          <w:p w:rsidR="006D6FDF" w:rsidRDefault="006D6FDF" w:rsidP="006D6FDF">
            <w:pPr>
              <w:spacing w:after="240"/>
            </w:pPr>
            <w:r>
              <w:t>AMOUNT_IOC</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GAAP Basis Amount Recorded By IOC</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AMOUNT_AUDITOR</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GAAP Basis Amount Recorded By Auditor</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AMOUNT_AGENCY_ADJUSTMENT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Agency Adjustment Amount</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AMOUNT_IOC_ADJUSTMENT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IOC Adjustment Amount</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AMOUNT_AUDITOR_ADJUSTMENT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Auditor Adjustment Amount</w:t>
            </w:r>
          </w:p>
        </w:tc>
      </w:tr>
      <w:tr w:rsidR="006D6FDF" w:rsidTr="006D6FDF">
        <w:tc>
          <w:tcPr>
            <w:tcW w:w="294" w:type="pct"/>
          </w:tcPr>
          <w:p w:rsidR="006D6FDF" w:rsidRDefault="006D6FDF" w:rsidP="006D6FDF">
            <w:pPr>
              <w:spacing w:after="240"/>
            </w:pPr>
            <w:r>
              <w:t>26</w:t>
            </w:r>
          </w:p>
        </w:tc>
        <w:tc>
          <w:tcPr>
            <w:tcW w:w="1961" w:type="pct"/>
          </w:tcPr>
          <w:p w:rsidR="006D6FDF" w:rsidRDefault="006D6FDF" w:rsidP="006D6FDF">
            <w:pPr>
              <w:spacing w:after="240"/>
            </w:pPr>
            <w:r>
              <w:t>CY_AMOUNT_GAAP_BASIS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Amount GAAP Basis</w:t>
            </w:r>
          </w:p>
        </w:tc>
      </w:tr>
      <w:tr w:rsidR="006D6FDF" w:rsidTr="006D6FDF">
        <w:tc>
          <w:tcPr>
            <w:tcW w:w="294" w:type="pct"/>
          </w:tcPr>
          <w:p w:rsidR="006D6FDF" w:rsidRDefault="006D6FDF" w:rsidP="006D6FDF">
            <w:pPr>
              <w:spacing w:after="240"/>
            </w:pPr>
            <w:r>
              <w:t>27</w:t>
            </w:r>
          </w:p>
        </w:tc>
        <w:tc>
          <w:tcPr>
            <w:tcW w:w="1961" w:type="pct"/>
          </w:tcPr>
          <w:p w:rsidR="006D6FDF" w:rsidRDefault="006D6FDF" w:rsidP="006D6FDF">
            <w:pPr>
              <w:spacing w:after="240"/>
            </w:pPr>
            <w:r>
              <w:t>PY_AMOUNT_GAAP_BASIS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Amount GAAP Basis</w:t>
            </w:r>
          </w:p>
        </w:tc>
      </w:tr>
      <w:tr w:rsidR="006D6FDF" w:rsidTr="006D6FDF">
        <w:tc>
          <w:tcPr>
            <w:tcW w:w="294" w:type="pct"/>
          </w:tcPr>
          <w:p w:rsidR="006D6FDF" w:rsidRDefault="006D6FDF" w:rsidP="006D6FDF">
            <w:pPr>
              <w:spacing w:after="240"/>
            </w:pPr>
            <w:r>
              <w:t>28</w:t>
            </w:r>
          </w:p>
        </w:tc>
        <w:tc>
          <w:tcPr>
            <w:tcW w:w="1961" w:type="pct"/>
          </w:tcPr>
          <w:p w:rsidR="006D6FDF" w:rsidRDefault="006D6FDF" w:rsidP="006D6FDF">
            <w:pPr>
              <w:spacing w:after="240"/>
            </w:pPr>
            <w:r>
              <w:t>CY_AMOUNT_GAAP_ADJUSTMENT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Amount GAAP Adjustment</w:t>
            </w:r>
          </w:p>
        </w:tc>
      </w:tr>
      <w:tr w:rsidR="006D6FDF" w:rsidTr="006D6FDF">
        <w:tc>
          <w:tcPr>
            <w:tcW w:w="294" w:type="pct"/>
          </w:tcPr>
          <w:p w:rsidR="006D6FDF" w:rsidRDefault="006D6FDF" w:rsidP="006D6FDF">
            <w:pPr>
              <w:spacing w:after="240"/>
            </w:pPr>
            <w:r>
              <w:t>29</w:t>
            </w:r>
          </w:p>
        </w:tc>
        <w:tc>
          <w:tcPr>
            <w:tcW w:w="1961" w:type="pct"/>
          </w:tcPr>
          <w:p w:rsidR="006D6FDF" w:rsidRDefault="006D6FDF" w:rsidP="006D6FDF">
            <w:pPr>
              <w:spacing w:after="240"/>
            </w:pPr>
            <w:r>
              <w:t>PY_AMOUNT_GAAP_ADJUSTMENT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Amount GAAP Adjustment</w:t>
            </w:r>
          </w:p>
        </w:tc>
      </w:tr>
      <w:tr w:rsidR="006D6FDF" w:rsidTr="006D6FDF">
        <w:tc>
          <w:tcPr>
            <w:tcW w:w="294" w:type="pct"/>
          </w:tcPr>
          <w:p w:rsidR="006D6FDF" w:rsidRDefault="006D6FDF" w:rsidP="006D6FDF">
            <w:pPr>
              <w:spacing w:after="240"/>
            </w:pPr>
            <w:r>
              <w:t>30</w:t>
            </w:r>
          </w:p>
        </w:tc>
        <w:tc>
          <w:tcPr>
            <w:tcW w:w="1961" w:type="pct"/>
          </w:tcPr>
          <w:p w:rsidR="006D6FDF" w:rsidRDefault="006D6FDF" w:rsidP="006D6FDF">
            <w:pPr>
              <w:spacing w:after="240"/>
            </w:pPr>
            <w:r>
              <w:t>CY_FISCAL_YEAR_REPORTED_ACCOUNT_ENTRANCE_BALANCE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Reported Account Entrance Balance (SAMS or Forms or Offsets Manual or Systematic)</w:t>
            </w:r>
          </w:p>
          <w:p w:rsidR="006D6FDF" w:rsidRDefault="006D6FDF" w:rsidP="006D6FDF">
            <w:pPr>
              <w:spacing w:after="240"/>
            </w:pPr>
            <w:r>
              <w:t xml:space="preserve">Driven By Fiscal Year Initialization, Form Level Publishing of </w:t>
            </w:r>
            <w:r>
              <w:lastRenderedPageBreak/>
              <w:t>Agency Records (SCO534, SCO545, SCO529, Shared Fund Balancing, and or Custom Offsets Using The Power Suite Publishing Feature)</w:t>
            </w:r>
          </w:p>
          <w:p w:rsidR="006D6FDF" w:rsidRDefault="006D6FDF" w:rsidP="006D6FDF">
            <w:pPr>
              <w:spacing w:after="240"/>
            </w:pPr>
          </w:p>
          <w:p w:rsidR="006D6FDF" w:rsidRDefault="006D6FDF" w:rsidP="006D6FDF">
            <w:pPr>
              <w:spacing w:after="240"/>
            </w:pPr>
            <w:r>
              <w:t>This Amount Is Determined By Summing Up The Value In The Stage Table</w:t>
            </w:r>
          </w:p>
        </w:tc>
      </w:tr>
      <w:tr w:rsidR="006D6FDF" w:rsidTr="006D6FDF">
        <w:tc>
          <w:tcPr>
            <w:tcW w:w="294" w:type="pct"/>
          </w:tcPr>
          <w:p w:rsidR="006D6FDF" w:rsidRDefault="006D6FDF" w:rsidP="006D6FDF">
            <w:pPr>
              <w:spacing w:after="240"/>
            </w:pPr>
            <w:r>
              <w:lastRenderedPageBreak/>
              <w:t>31</w:t>
            </w:r>
          </w:p>
        </w:tc>
        <w:tc>
          <w:tcPr>
            <w:tcW w:w="1961" w:type="pct"/>
          </w:tcPr>
          <w:p w:rsidR="006D6FDF" w:rsidRDefault="006D6FDF" w:rsidP="006D6FDF">
            <w:pPr>
              <w:spacing w:after="240"/>
            </w:pPr>
            <w:r>
              <w:t>PY_FISCAL_YEAR_REPORTED_ACCOUNT_ENTRANCE_BALANCE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Fiscal Year Reported Account Entrance Balance</w:t>
            </w:r>
          </w:p>
        </w:tc>
      </w:tr>
    </w:tbl>
    <w:p w:rsidR="006D6FDF" w:rsidRDefault="006D6FDF" w:rsidP="006D6FDF"/>
    <w:p w:rsidR="006D6FDF" w:rsidRDefault="006D6FDF" w:rsidP="006D6FDF">
      <w:pPr>
        <w:pStyle w:val="Heading2"/>
        <w:spacing w:after="320"/>
      </w:pPr>
      <w:bookmarkStart w:id="95" w:name="_Toc338153649"/>
      <w:r>
        <w:t>Dependencies</w:t>
      </w:r>
      <w:bookmarkEnd w:id="95"/>
    </w:p>
    <w:p w:rsidR="006D6FDF" w:rsidRDefault="006D6FDF" w:rsidP="006D6FDF">
      <w:pPr>
        <w:spacing w:after="240"/>
      </w:pPr>
      <w:r>
        <w:t>AGENCY_FUND_ACCOUNT_TRIAL_BALANCE Does Not Have Any Dependencies On Other Database Objects</w:t>
      </w:r>
    </w:p>
    <w:p w:rsidR="006D6FDF" w:rsidRDefault="006D6FDF" w:rsidP="006D6FDF">
      <w:pPr>
        <w:pStyle w:val="Heading1"/>
      </w:pPr>
      <w:bookmarkStart w:id="96" w:name="_Toc338153650"/>
      <w:r>
        <w:t>AGENCY_FUND_ACCOUNT_TRIAL_BALANCE_STAGE</w:t>
      </w:r>
      <w:bookmarkEnd w:id="96"/>
    </w:p>
    <w:p w:rsidR="006D6FDF" w:rsidRDefault="006D6FDF" w:rsidP="006D6FDF">
      <w:pPr>
        <w:spacing w:after="0"/>
      </w:pPr>
      <w:r>
        <w:t>Work Data For Compiling Trial Balances</w:t>
      </w:r>
    </w:p>
    <w:p w:rsidR="006D6FDF" w:rsidRDefault="006D6FDF" w:rsidP="006D6FDF">
      <w:pPr>
        <w:pStyle w:val="Heading2"/>
      </w:pPr>
      <w:bookmarkStart w:id="97" w:name="_Toc338153651"/>
      <w:r>
        <w:t>Functionality Overview</w:t>
      </w:r>
      <w:bookmarkEnd w:id="97"/>
    </w:p>
    <w:p w:rsidR="006D6FDF" w:rsidRDefault="006D6FDF" w:rsidP="006D6FDF">
      <w:pPr>
        <w:spacing w:after="240"/>
      </w:pPr>
      <w:r>
        <w:t>Trial Balances Routines Use This Table As A Stage For Data Processing and Recursive Processing</w:t>
      </w:r>
    </w:p>
    <w:p w:rsidR="006D6FDF" w:rsidRDefault="006D6FDF" w:rsidP="006D6FDF">
      <w:pPr>
        <w:spacing w:after="240"/>
      </w:pPr>
    </w:p>
    <w:p w:rsidR="006D6FDF" w:rsidRDefault="006D6FDF" w:rsidP="006D6FDF">
      <w:pPr>
        <w:pStyle w:val="Heading2"/>
        <w:spacing w:after="320"/>
      </w:pPr>
      <w:bookmarkStart w:id="98" w:name="_Toc338153652"/>
      <w:r>
        <w:t>Table Primary Key</w:t>
      </w:r>
      <w:bookmarkEnd w:id="9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STAGE_UNIQUE_ID</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lastRenderedPageBreak/>
              <w:t>3</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t>6</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99" w:name="_Toc338153653"/>
      <w:r>
        <w:t>Table Columns</w:t>
      </w:r>
      <w:bookmarkEnd w:id="99"/>
    </w:p>
    <w:tbl>
      <w:tblPr>
        <w:tblStyle w:val="TableGrid"/>
        <w:tblW w:w="5000" w:type="pct"/>
        <w:tblLook w:val="04A0" w:firstRow="1" w:lastRow="0" w:firstColumn="1" w:lastColumn="0" w:noHBand="0" w:noVBand="1"/>
      </w:tblPr>
      <w:tblGrid>
        <w:gridCol w:w="518"/>
        <w:gridCol w:w="5506"/>
        <w:gridCol w:w="1579"/>
        <w:gridCol w:w="1149"/>
        <w:gridCol w:w="1544"/>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STAGE_UNIQUE_ID</w:t>
            </w:r>
          </w:p>
        </w:tc>
        <w:tc>
          <w:tcPr>
            <w:tcW w:w="392" w:type="pct"/>
          </w:tcPr>
          <w:p w:rsidR="006D6FDF" w:rsidRDefault="006D6FDF" w:rsidP="006D6FDF">
            <w:pPr>
              <w:spacing w:after="240"/>
            </w:pPr>
            <w:r>
              <w:t>uniqueidentifier</w:t>
            </w:r>
          </w:p>
        </w:tc>
        <w:tc>
          <w:tcPr>
            <w:tcW w:w="392" w:type="pct"/>
          </w:tcPr>
          <w:p w:rsidR="006D6FDF" w:rsidRDefault="006D6FDF" w:rsidP="006D6FDF">
            <w:pPr>
              <w:spacing w:after="240"/>
            </w:pPr>
            <w:r>
              <w:t>16</w:t>
            </w:r>
          </w:p>
        </w:tc>
        <w:tc>
          <w:tcPr>
            <w:tcW w:w="1961" w:type="pct"/>
          </w:tcPr>
          <w:p w:rsidR="006D6FDF" w:rsidRDefault="006D6FDF" w:rsidP="006D6FDF">
            <w:pPr>
              <w:spacing w:after="240"/>
            </w:pPr>
            <w:r>
              <w:t>Unique Identifier</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 xml:space="preserve">Uniquely Identifies an Account. Account </w:t>
            </w:r>
            <w:r>
              <w:lastRenderedPageBreak/>
              <w:t>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lastRenderedPageBreak/>
              <w:t>7</w:t>
            </w:r>
          </w:p>
        </w:tc>
        <w:tc>
          <w:tcPr>
            <w:tcW w:w="1961" w:type="pct"/>
          </w:tcPr>
          <w:p w:rsidR="006D6FDF" w:rsidRDefault="006D6FDF" w:rsidP="006D6FDF">
            <w:pPr>
              <w:spacing w:after="240"/>
            </w:pPr>
            <w:r>
              <w:t>SUMMARY_ACCOUNT_NUMBER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Summary Account Number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SUMMERIZES_OTHER_ACCOUNTS_FLAG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Determines If The Account or Transactional Item Summarizes Others</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TREE_LEVEL</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Nesting Level. Tree Level</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SAMS_FUND_TYPE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SAMS Fund Type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GAAP_FUND_TYPE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GAAP Fund Type (03, 09, 22, 06, 11, 01, 10, 07, 04, 25, 05, 02, 30, 08)</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Fund Group Type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FUND_PACKAGE_TYPE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 xml:space="preserve">Fund Package Type (NONE, L, U, NSA, CU, NS, P, S, PL, </w:t>
            </w:r>
            <w:r>
              <w:lastRenderedPageBreak/>
              <w:t>LA, FID)</w:t>
            </w:r>
          </w:p>
        </w:tc>
      </w:tr>
      <w:tr w:rsidR="006D6FDF" w:rsidTr="006D6FDF">
        <w:tc>
          <w:tcPr>
            <w:tcW w:w="294" w:type="pct"/>
          </w:tcPr>
          <w:p w:rsidR="006D6FDF" w:rsidRDefault="006D6FDF" w:rsidP="006D6FDF">
            <w:pPr>
              <w:spacing w:after="240"/>
            </w:pPr>
            <w:r>
              <w:lastRenderedPageBreak/>
              <w:t>14</w:t>
            </w:r>
          </w:p>
        </w:tc>
        <w:tc>
          <w:tcPr>
            <w:tcW w:w="1961" w:type="pct"/>
          </w:tcPr>
          <w:p w:rsidR="006D6FDF" w:rsidRDefault="006D6FDF" w:rsidP="006D6FDF">
            <w:pPr>
              <w:spacing w:after="240"/>
            </w:pPr>
            <w:r>
              <w:t>ACCOUNT_NAME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Account Name. This is the full account name. SAMS Accounts Are Identified By Account Number, Account Name, etc. When Presented In Reports and Web Views, Account Name is Helpful For Articulating the Meaning of The Account Rather Than A Short Code Assignment To Reference Account</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ACCOUNT_TYPE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Account Type Such As (Addition, Asset, Expenditure, Revenue, NET, Total Expenditure, Deduction, Fund Equity, Expense, Cash Flow, Liability)</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ACCOUNT_SUB_TYPE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 xml:space="preserve">Subcategory Of Account. Accounts Have Categories and Sub Categories. </w:t>
            </w:r>
            <w:r>
              <w:lastRenderedPageBreak/>
              <w:t>This Helps In Furtherment of Business Rules For The Same Category.</w:t>
            </w:r>
          </w:p>
        </w:tc>
      </w:tr>
      <w:tr w:rsidR="006D6FDF" w:rsidTr="006D6FDF">
        <w:tc>
          <w:tcPr>
            <w:tcW w:w="294" w:type="pct"/>
          </w:tcPr>
          <w:p w:rsidR="006D6FDF" w:rsidRDefault="006D6FDF" w:rsidP="006D6FDF">
            <w:pPr>
              <w:spacing w:after="240"/>
            </w:pPr>
            <w:r>
              <w:lastRenderedPageBreak/>
              <w:t>17</w:t>
            </w:r>
          </w:p>
        </w:tc>
        <w:tc>
          <w:tcPr>
            <w:tcW w:w="1961" w:type="pct"/>
          </w:tcPr>
          <w:p w:rsidR="006D6FDF" w:rsidRDefault="006D6FDF" w:rsidP="006D6FDF">
            <w:pPr>
              <w:spacing w:after="240"/>
            </w:pPr>
            <w:r>
              <w:t>IS_JOURNAL_POSTING_FLAG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Account Number Is Journal Entry Posting</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ACCOUNT_NOMINALITY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Determines If Account Is Real Or Nominal. </w:t>
            </w:r>
          </w:p>
          <w:p w:rsidR="006D6FDF" w:rsidRDefault="006D6FDF" w:rsidP="006D6FDF">
            <w:pPr>
              <w:spacing w:after="240"/>
            </w:pPr>
          </w:p>
          <w:p w:rsidR="006D6FDF" w:rsidRDefault="006D6FDF" w:rsidP="006D6FDF">
            <w:pPr>
              <w:spacing w:after="240"/>
            </w:pPr>
            <w:r>
              <w:t>Real accounts are those reported in the balance sheet, which is the summary of the assets, liabilities, and owners’ equities of a business.</w:t>
            </w:r>
          </w:p>
          <w:p w:rsidR="006D6FDF" w:rsidRDefault="006D6FDF" w:rsidP="006D6FDF">
            <w:pPr>
              <w:spacing w:after="240"/>
            </w:pPr>
            <w:r>
              <w:t xml:space="preserve"> </w:t>
            </w:r>
          </w:p>
          <w:p w:rsidR="006D6FDF" w:rsidRDefault="006D6FDF" w:rsidP="006D6FDF">
            <w:pPr>
              <w:spacing w:after="240"/>
            </w:pPr>
            <w:r>
              <w:t xml:space="preserve">The label real refers to the continuous, permanent nature of this type of account. Real accounts are active from the first day of business to the last day. </w:t>
            </w:r>
            <w:r>
              <w:lastRenderedPageBreak/>
              <w:t>(A real account could have a temporary zero balance, in which case it’s not reported in the balance sheet.)</w:t>
            </w:r>
          </w:p>
          <w:p w:rsidR="006D6FDF" w:rsidRDefault="006D6FDF" w:rsidP="006D6FDF">
            <w:pPr>
              <w:spacing w:after="240"/>
            </w:pPr>
            <w:r>
              <w:t xml:space="preserve"> </w:t>
            </w:r>
          </w:p>
          <w:p w:rsidR="006D6FDF" w:rsidRDefault="006D6FDF" w:rsidP="006D6FDF">
            <w:pPr>
              <w:spacing w:after="240"/>
            </w:pPr>
            <w:r>
              <w:t>Real accounts contain the balances of assets, liabilities, and owners’ equities at a specific point in time, such as at the close of business on the last day of the year. The balance in a real account is the net amount after subtracting decreases from increases in the account.</w:t>
            </w:r>
          </w:p>
          <w:p w:rsidR="006D6FDF" w:rsidRDefault="006D6FDF" w:rsidP="006D6FDF">
            <w:pPr>
              <w:spacing w:after="240"/>
            </w:pPr>
          </w:p>
          <w:p w:rsidR="006D6FDF" w:rsidRDefault="006D6FDF" w:rsidP="006D6FDF">
            <w:pPr>
              <w:spacing w:after="240"/>
            </w:pPr>
            <w:r>
              <w:t xml:space="preserve">Nominal accounts are those reported in the income statement, which is the summary of the revenue and expenses </w:t>
            </w:r>
            <w:r>
              <w:lastRenderedPageBreak/>
              <w:t>of a business for a period of time.</w:t>
            </w:r>
          </w:p>
          <w:p w:rsidR="006D6FDF" w:rsidRDefault="006D6FDF" w:rsidP="006D6FDF">
            <w:pPr>
              <w:spacing w:after="240"/>
            </w:pPr>
            <w:r>
              <w:t xml:space="preserve"> </w:t>
            </w:r>
          </w:p>
          <w:p w:rsidR="006D6FDF" w:rsidRDefault="006D6FDF" w:rsidP="006D6FDF">
            <w:pPr>
              <w:spacing w:after="240"/>
            </w:pPr>
            <w:r>
              <w:t>Balances in nominal accounts are cumulative over a period of time. Take the balance in the sales revenue account at the end of the year, for example. This balance is the total amount of sales over the entire year.</w:t>
            </w:r>
          </w:p>
          <w:p w:rsidR="006D6FDF" w:rsidRDefault="006D6FDF" w:rsidP="006D6FDF">
            <w:pPr>
              <w:spacing w:after="240"/>
            </w:pPr>
            <w:r>
              <w:t xml:space="preserve"> </w:t>
            </w:r>
          </w:p>
          <w:p w:rsidR="006D6FDF" w:rsidRDefault="006D6FDF" w:rsidP="006D6FDF">
            <w:pPr>
              <w:spacing w:after="240"/>
            </w:pPr>
            <w:r>
              <w:t>The balance in advertising expense is the total amount of the expense over the entire year. At the end of the period, the accountant uses the balances in the nominal accounts of a business to determine its net profit or loss for the period.</w:t>
            </w:r>
          </w:p>
          <w:p w:rsidR="006D6FDF" w:rsidRDefault="006D6FDF" w:rsidP="006D6FDF">
            <w:pPr>
              <w:spacing w:after="240"/>
            </w:pPr>
          </w:p>
          <w:p w:rsidR="006D6FDF" w:rsidRDefault="006D6FDF" w:rsidP="006D6FDF">
            <w:pPr>
              <w:spacing w:after="240"/>
            </w:pPr>
          </w:p>
        </w:tc>
      </w:tr>
      <w:tr w:rsidR="006D6FDF" w:rsidTr="006D6FDF">
        <w:tc>
          <w:tcPr>
            <w:tcW w:w="294" w:type="pct"/>
          </w:tcPr>
          <w:p w:rsidR="006D6FDF" w:rsidRDefault="006D6FDF" w:rsidP="006D6FDF">
            <w:pPr>
              <w:spacing w:after="240"/>
            </w:pPr>
            <w:r>
              <w:lastRenderedPageBreak/>
              <w:t>19</w:t>
            </w:r>
          </w:p>
        </w:tc>
        <w:tc>
          <w:tcPr>
            <w:tcW w:w="1961" w:type="pct"/>
          </w:tcPr>
          <w:p w:rsidR="006D6FDF" w:rsidRDefault="006D6FDF" w:rsidP="006D6FDF">
            <w:pPr>
              <w:spacing w:after="240"/>
            </w:pPr>
            <w:r>
              <w:t>STATEMENT_TYPE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Statement Type (Balance Sheet or Operating Statement)</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ACCOUNT_NUMBER_SOURCE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Origination Source. SAMS or WEDGE. This Does Not Have A Particular Effect In Data Processing So Far.</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AMOUNT_AGENCY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GAAP Basis Amount Recorded By Agency</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AMOUNT_IOC</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GAAP Basis Amount Recorded By IOC</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AMOUNT_AUDITOR</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GAAP Basis Amount Recorded By Auditor</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AMOUNT_AGENCY_ADJUSTMENT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Agency Adjustment Amount</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AMOUNT_IOC_ADJUSTMENT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IOC Adjustment Amount</w:t>
            </w:r>
          </w:p>
        </w:tc>
      </w:tr>
      <w:tr w:rsidR="006D6FDF" w:rsidTr="006D6FDF">
        <w:tc>
          <w:tcPr>
            <w:tcW w:w="294" w:type="pct"/>
          </w:tcPr>
          <w:p w:rsidR="006D6FDF" w:rsidRDefault="006D6FDF" w:rsidP="006D6FDF">
            <w:pPr>
              <w:spacing w:after="240"/>
            </w:pPr>
            <w:r>
              <w:t>26</w:t>
            </w:r>
          </w:p>
        </w:tc>
        <w:tc>
          <w:tcPr>
            <w:tcW w:w="1961" w:type="pct"/>
          </w:tcPr>
          <w:p w:rsidR="006D6FDF" w:rsidRDefault="006D6FDF" w:rsidP="006D6FDF">
            <w:pPr>
              <w:spacing w:after="240"/>
            </w:pPr>
            <w:r>
              <w:t>AMOUNT_AUDITOR_ADJUSTMENT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Auditor Adjustment Amount</w:t>
            </w:r>
          </w:p>
        </w:tc>
      </w:tr>
      <w:tr w:rsidR="006D6FDF" w:rsidTr="006D6FDF">
        <w:tc>
          <w:tcPr>
            <w:tcW w:w="294" w:type="pct"/>
          </w:tcPr>
          <w:p w:rsidR="006D6FDF" w:rsidRDefault="006D6FDF" w:rsidP="006D6FDF">
            <w:pPr>
              <w:spacing w:after="240"/>
            </w:pPr>
            <w:r>
              <w:lastRenderedPageBreak/>
              <w:t>27</w:t>
            </w:r>
          </w:p>
        </w:tc>
        <w:tc>
          <w:tcPr>
            <w:tcW w:w="1961" w:type="pct"/>
          </w:tcPr>
          <w:p w:rsidR="006D6FDF" w:rsidRDefault="006D6FDF" w:rsidP="006D6FDF">
            <w:pPr>
              <w:spacing w:after="240"/>
            </w:pPr>
            <w:r>
              <w:t>CY_AMOUNT_GAAP_BASIS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Amount GAAP Basis</w:t>
            </w:r>
          </w:p>
        </w:tc>
      </w:tr>
      <w:tr w:rsidR="006D6FDF" w:rsidTr="006D6FDF">
        <w:tc>
          <w:tcPr>
            <w:tcW w:w="294" w:type="pct"/>
          </w:tcPr>
          <w:p w:rsidR="006D6FDF" w:rsidRDefault="006D6FDF" w:rsidP="006D6FDF">
            <w:pPr>
              <w:spacing w:after="240"/>
            </w:pPr>
            <w:r>
              <w:t>28</w:t>
            </w:r>
          </w:p>
        </w:tc>
        <w:tc>
          <w:tcPr>
            <w:tcW w:w="1961" w:type="pct"/>
          </w:tcPr>
          <w:p w:rsidR="006D6FDF" w:rsidRDefault="006D6FDF" w:rsidP="006D6FDF">
            <w:pPr>
              <w:spacing w:after="240"/>
            </w:pPr>
            <w:r>
              <w:t>PY_AMOUNT_GAAP_BASIS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Amount GAAP Basis</w:t>
            </w:r>
          </w:p>
        </w:tc>
      </w:tr>
      <w:tr w:rsidR="006D6FDF" w:rsidTr="006D6FDF">
        <w:tc>
          <w:tcPr>
            <w:tcW w:w="294" w:type="pct"/>
          </w:tcPr>
          <w:p w:rsidR="006D6FDF" w:rsidRDefault="006D6FDF" w:rsidP="006D6FDF">
            <w:pPr>
              <w:spacing w:after="240"/>
            </w:pPr>
            <w:r>
              <w:t>29</w:t>
            </w:r>
          </w:p>
        </w:tc>
        <w:tc>
          <w:tcPr>
            <w:tcW w:w="1961" w:type="pct"/>
          </w:tcPr>
          <w:p w:rsidR="006D6FDF" w:rsidRDefault="006D6FDF" w:rsidP="006D6FDF">
            <w:pPr>
              <w:spacing w:after="240"/>
            </w:pPr>
            <w:r>
              <w:t>CY_AMOUNT_GAAP_ADJUSTMENT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Amount GAAP Adjustment</w:t>
            </w:r>
          </w:p>
        </w:tc>
      </w:tr>
      <w:tr w:rsidR="006D6FDF" w:rsidTr="006D6FDF">
        <w:tc>
          <w:tcPr>
            <w:tcW w:w="294" w:type="pct"/>
          </w:tcPr>
          <w:p w:rsidR="006D6FDF" w:rsidRDefault="006D6FDF" w:rsidP="006D6FDF">
            <w:pPr>
              <w:spacing w:after="240"/>
            </w:pPr>
            <w:r>
              <w:t>30</w:t>
            </w:r>
          </w:p>
        </w:tc>
        <w:tc>
          <w:tcPr>
            <w:tcW w:w="1961" w:type="pct"/>
          </w:tcPr>
          <w:p w:rsidR="006D6FDF" w:rsidRDefault="006D6FDF" w:rsidP="006D6FDF">
            <w:pPr>
              <w:spacing w:after="240"/>
            </w:pPr>
            <w:r>
              <w:t>PY_AMOUNT_GAAP_ADJUSTMENT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Amount GAAP Adjustment</w:t>
            </w:r>
          </w:p>
        </w:tc>
      </w:tr>
      <w:tr w:rsidR="006D6FDF" w:rsidTr="006D6FDF">
        <w:tc>
          <w:tcPr>
            <w:tcW w:w="294" w:type="pct"/>
          </w:tcPr>
          <w:p w:rsidR="006D6FDF" w:rsidRDefault="006D6FDF" w:rsidP="006D6FDF">
            <w:pPr>
              <w:spacing w:after="240"/>
            </w:pPr>
            <w:r>
              <w:t>31</w:t>
            </w:r>
          </w:p>
        </w:tc>
        <w:tc>
          <w:tcPr>
            <w:tcW w:w="1961" w:type="pct"/>
          </w:tcPr>
          <w:p w:rsidR="006D6FDF" w:rsidRDefault="006D6FDF" w:rsidP="006D6FDF">
            <w:pPr>
              <w:spacing w:after="240"/>
            </w:pPr>
            <w:r>
              <w:t>CY_FISCAL_YEAR_REPORTED_ACCOUNT_ENTRANCE_BALANCE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Reported Account Entrance Balance (SAMS or Forms or Offsets Manual or Systematic)</w:t>
            </w:r>
          </w:p>
          <w:p w:rsidR="006D6FDF" w:rsidRDefault="006D6FDF" w:rsidP="006D6FDF">
            <w:pPr>
              <w:spacing w:after="240"/>
            </w:pPr>
            <w:r>
              <w:t>Driven By Fiscal Year Initialization, Form Level Publishing of Agency Records (SCO534, SCO545, SCO529, Shared Fund Balancing, and or Custom Offsets Using The Power Suite Publishing Feature)</w:t>
            </w:r>
          </w:p>
          <w:p w:rsidR="006D6FDF" w:rsidRDefault="006D6FDF" w:rsidP="006D6FDF">
            <w:pPr>
              <w:spacing w:after="240"/>
            </w:pPr>
          </w:p>
          <w:p w:rsidR="006D6FDF" w:rsidRDefault="006D6FDF" w:rsidP="006D6FDF">
            <w:pPr>
              <w:spacing w:after="240"/>
            </w:pPr>
            <w:r>
              <w:lastRenderedPageBreak/>
              <w:t>This Amount Is Determined By Summing Up The Value In The Stage Table</w:t>
            </w:r>
          </w:p>
        </w:tc>
      </w:tr>
      <w:tr w:rsidR="006D6FDF" w:rsidTr="006D6FDF">
        <w:tc>
          <w:tcPr>
            <w:tcW w:w="294" w:type="pct"/>
          </w:tcPr>
          <w:p w:rsidR="006D6FDF" w:rsidRDefault="006D6FDF" w:rsidP="006D6FDF">
            <w:pPr>
              <w:spacing w:after="240"/>
            </w:pPr>
            <w:r>
              <w:lastRenderedPageBreak/>
              <w:t>32</w:t>
            </w:r>
          </w:p>
        </w:tc>
        <w:tc>
          <w:tcPr>
            <w:tcW w:w="1961" w:type="pct"/>
          </w:tcPr>
          <w:p w:rsidR="006D6FDF" w:rsidRDefault="006D6FDF" w:rsidP="006D6FDF">
            <w:pPr>
              <w:spacing w:after="240"/>
            </w:pPr>
            <w:r>
              <w:t>PY_FISCAL_YEAR_REPORTED_ACCOUNT_ENTRANCE_BALANCE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Fiscal Year Reported Account Entrance Balance</w:t>
            </w:r>
          </w:p>
        </w:tc>
      </w:tr>
    </w:tbl>
    <w:p w:rsidR="006D6FDF" w:rsidRDefault="006D6FDF" w:rsidP="006D6FDF"/>
    <w:p w:rsidR="006D6FDF" w:rsidRDefault="006D6FDF" w:rsidP="006D6FDF">
      <w:pPr>
        <w:pStyle w:val="Heading2"/>
        <w:spacing w:after="320"/>
      </w:pPr>
      <w:bookmarkStart w:id="100" w:name="_Toc338153654"/>
      <w:r>
        <w:t>Dependencies</w:t>
      </w:r>
      <w:bookmarkEnd w:id="100"/>
    </w:p>
    <w:p w:rsidR="006D6FDF" w:rsidRDefault="006D6FDF" w:rsidP="006D6FDF">
      <w:pPr>
        <w:spacing w:after="240"/>
      </w:pPr>
      <w:r>
        <w:t>AGENCY_FUND_ACCOUNT_TRIAL_BALANCE_STAGE Does Not Have Any Dependencies On Other Database Objects</w:t>
      </w:r>
    </w:p>
    <w:p w:rsidR="006D6FDF" w:rsidRDefault="006D6FDF" w:rsidP="006D6FDF">
      <w:pPr>
        <w:pStyle w:val="Heading1"/>
      </w:pPr>
      <w:bookmarkStart w:id="101" w:name="_Toc338153655"/>
      <w:r>
        <w:t>AGENCY_FUND_ACCOUNT_TRIAL_BALANCE_STAGE_MANAGER</w:t>
      </w:r>
      <w:bookmarkEnd w:id="101"/>
    </w:p>
    <w:p w:rsidR="006D6FDF" w:rsidRDefault="006D6FDF" w:rsidP="006D6FDF">
      <w:pPr>
        <w:spacing w:after="0"/>
      </w:pPr>
      <w:r>
        <w:t>Header For Work Data For Trial Balances.</w:t>
      </w:r>
    </w:p>
    <w:p w:rsidR="006D6FDF" w:rsidRDefault="006D6FDF" w:rsidP="006D6FDF">
      <w:pPr>
        <w:pStyle w:val="Heading2"/>
      </w:pPr>
      <w:bookmarkStart w:id="102" w:name="_Toc338153656"/>
      <w:r>
        <w:t>Functionality Overview</w:t>
      </w:r>
      <w:bookmarkEnd w:id="102"/>
    </w:p>
    <w:p w:rsidR="006D6FDF" w:rsidRDefault="006D6FDF" w:rsidP="006D6FDF">
      <w:r>
        <w:t>Trial Balances Routines Use This Table As A Stage For Data Processing and Recursive Processing</w:t>
      </w:r>
    </w:p>
    <w:p w:rsidR="006D6FDF" w:rsidRDefault="006D6FDF" w:rsidP="006D6FDF"/>
    <w:p w:rsidR="006D6FDF" w:rsidRDefault="006D6FDF" w:rsidP="006D6FDF">
      <w:pPr>
        <w:spacing w:after="240"/>
      </w:pPr>
      <w:r>
        <w:t>Information Used To Maintain Integrity of Data Processing and Prevent Race Conditions</w:t>
      </w:r>
    </w:p>
    <w:p w:rsidR="006D6FDF" w:rsidRDefault="006D6FDF" w:rsidP="006D6FDF">
      <w:pPr>
        <w:spacing w:after="240"/>
      </w:pPr>
    </w:p>
    <w:p w:rsidR="006D6FDF" w:rsidRDefault="006D6FDF" w:rsidP="006D6FDF">
      <w:pPr>
        <w:pStyle w:val="Heading2"/>
        <w:spacing w:after="320"/>
      </w:pPr>
      <w:bookmarkStart w:id="103" w:name="_Toc338153657"/>
      <w:r>
        <w:t>Table Primary Key</w:t>
      </w:r>
      <w:bookmarkEnd w:id="10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STAGE_UNIQUE_ID</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shd w:val="clear" w:color="auto" w:fill="008080"/>
          </w:tcPr>
          <w:p w:rsidR="006D6FDF" w:rsidRDefault="006D6FDF" w:rsidP="006D6FDF">
            <w:pPr>
              <w:spacing w:after="240"/>
            </w:pPr>
            <w:r>
              <w:lastRenderedPageBreak/>
              <w:t>5</w:t>
            </w:r>
          </w:p>
        </w:tc>
        <w:tc>
          <w:tcPr>
            <w:tcW w:w="4000" w:type="pct"/>
            <w:shd w:val="clear" w:color="auto" w:fill="008080"/>
          </w:tcPr>
          <w:p w:rsidR="006D6FDF" w:rsidRDefault="006D6FDF" w:rsidP="006D6FDF">
            <w:pPr>
              <w:spacing w:after="240"/>
            </w:pPr>
            <w:r>
              <w:t>RECORD_TYPE</w:t>
            </w:r>
          </w:p>
        </w:tc>
      </w:tr>
    </w:tbl>
    <w:p w:rsidR="006D6FDF" w:rsidRDefault="006D6FDF" w:rsidP="006D6FDF"/>
    <w:p w:rsidR="006D6FDF" w:rsidRDefault="006D6FDF" w:rsidP="006D6FDF">
      <w:pPr>
        <w:pStyle w:val="Heading2"/>
        <w:spacing w:after="320"/>
      </w:pPr>
      <w:bookmarkStart w:id="104" w:name="_Toc338153658"/>
      <w:r>
        <w:t>Table Columns</w:t>
      </w:r>
      <w:bookmarkEnd w:id="104"/>
    </w:p>
    <w:tbl>
      <w:tblPr>
        <w:tblStyle w:val="TableGrid"/>
        <w:tblW w:w="5000" w:type="pct"/>
        <w:tblLook w:val="04A0" w:firstRow="1" w:lastRow="0" w:firstColumn="1" w:lastColumn="0" w:noHBand="0" w:noVBand="1"/>
      </w:tblPr>
      <w:tblGrid>
        <w:gridCol w:w="536"/>
        <w:gridCol w:w="3322"/>
        <w:gridCol w:w="1658"/>
        <w:gridCol w:w="1203"/>
        <w:gridCol w:w="3577"/>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STAGE_UNIQUE_ID</w:t>
            </w:r>
          </w:p>
        </w:tc>
        <w:tc>
          <w:tcPr>
            <w:tcW w:w="392" w:type="pct"/>
          </w:tcPr>
          <w:p w:rsidR="006D6FDF" w:rsidRDefault="006D6FDF" w:rsidP="006D6FDF">
            <w:pPr>
              <w:spacing w:after="240"/>
            </w:pPr>
            <w:r>
              <w:t>uniqueidentifier</w:t>
            </w:r>
          </w:p>
        </w:tc>
        <w:tc>
          <w:tcPr>
            <w:tcW w:w="392" w:type="pct"/>
          </w:tcPr>
          <w:p w:rsidR="006D6FDF" w:rsidRDefault="006D6FDF" w:rsidP="006D6FDF">
            <w:pPr>
              <w:spacing w:after="240"/>
            </w:pPr>
            <w:r>
              <w:t>16</w:t>
            </w:r>
          </w:p>
        </w:tc>
        <w:tc>
          <w:tcPr>
            <w:tcW w:w="1961" w:type="pct"/>
          </w:tcPr>
          <w:p w:rsidR="006D6FDF" w:rsidRDefault="006D6FDF" w:rsidP="006D6FDF">
            <w:pPr>
              <w:spacing w:after="240"/>
            </w:pPr>
            <w:r>
              <w:t>Unique Identifier</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IS_PROCESS_STARTED_FLAG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Process Has Started</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IS_PROCESS_ENDED_FLAG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Process Has Ended</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IS_MARKED_FOR_DELETION_FLAG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Marked For Deletion</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RETURN_CODE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Batch Execution Result Return Code</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INFORMATIVE_MESSAGE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Informative Message Return From Batch or Procedural Execution</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DATETIME_STAMP_QUEUED</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Time Stamp Queued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DATETIME_STAMP_STARTED</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Time Stamp Started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DATETIME_STAMP_COMPLETED</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Time Stamp Completed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Record Create Date. The Time On </w:t>
            </w:r>
            <w:r>
              <w:lastRenderedPageBreak/>
              <w:t>Which The Record Has Been Created</w:t>
            </w:r>
          </w:p>
        </w:tc>
      </w:tr>
    </w:tbl>
    <w:p w:rsidR="006D6FDF" w:rsidRDefault="006D6FDF" w:rsidP="006D6FDF"/>
    <w:p w:rsidR="006D6FDF" w:rsidRDefault="006D6FDF" w:rsidP="006D6FDF">
      <w:pPr>
        <w:pStyle w:val="Heading2"/>
        <w:spacing w:after="320"/>
      </w:pPr>
      <w:bookmarkStart w:id="105" w:name="_Toc338153659"/>
      <w:r>
        <w:t>Dependencies</w:t>
      </w:r>
      <w:bookmarkEnd w:id="105"/>
    </w:p>
    <w:p w:rsidR="006D6FDF" w:rsidRDefault="006D6FDF" w:rsidP="006D6FDF">
      <w:pPr>
        <w:spacing w:after="240"/>
      </w:pPr>
      <w:r>
        <w:t>AGENCY_FUND_ACCOUNT_TRIAL_BALANCE_STAGE_MANAGER Does Not Have Any Dependencies On Other Database Objects</w:t>
      </w:r>
    </w:p>
    <w:p w:rsidR="006D6FDF" w:rsidRDefault="006D6FDF" w:rsidP="006D6FDF">
      <w:pPr>
        <w:pStyle w:val="Heading1"/>
      </w:pPr>
      <w:bookmarkStart w:id="106" w:name="_Toc338153660"/>
      <w:r>
        <w:t>AGENCY_FUND_PACKAGE</w:t>
      </w:r>
      <w:bookmarkEnd w:id="106"/>
    </w:p>
    <w:p w:rsidR="006D6FDF" w:rsidRDefault="006D6FDF" w:rsidP="006D6FDF">
      <w:pPr>
        <w:spacing w:after="0"/>
      </w:pPr>
      <w:r>
        <w:t>Relationship Between Agency and Fund To A Package</w:t>
      </w:r>
    </w:p>
    <w:p w:rsidR="006D6FDF" w:rsidRDefault="006D6FDF" w:rsidP="006D6FDF">
      <w:pPr>
        <w:pStyle w:val="Heading2"/>
      </w:pPr>
      <w:bookmarkStart w:id="107" w:name="_Toc338153661"/>
      <w:r>
        <w:t>Functionality Overview</w:t>
      </w:r>
      <w:bookmarkEnd w:id="107"/>
    </w:p>
    <w:p w:rsidR="006D6FDF" w:rsidRDefault="006D6FDF" w:rsidP="006D6FDF">
      <w:r>
        <w:t>Relationship Between Agency, Fund and Information Pertaining To The State of A Package in a Given Fiscal Year</w:t>
      </w:r>
    </w:p>
    <w:p w:rsidR="006D6FDF" w:rsidRDefault="006D6FDF" w:rsidP="006D6FDF"/>
    <w:p w:rsidR="006D6FDF" w:rsidRDefault="006D6FDF" w:rsidP="006D6FDF">
      <w:pPr>
        <w:spacing w:after="240"/>
      </w:pPr>
      <w:r>
        <w:t>When Lifecycle Is Updated, This Table Maintains Information About The Most Recent State of The Lifecycle</w:t>
      </w:r>
    </w:p>
    <w:p w:rsidR="006D6FDF" w:rsidRDefault="006D6FDF" w:rsidP="006D6FDF">
      <w:pPr>
        <w:spacing w:after="240"/>
      </w:pPr>
    </w:p>
    <w:p w:rsidR="006D6FDF" w:rsidRDefault="006D6FDF" w:rsidP="006D6FDF">
      <w:pPr>
        <w:pStyle w:val="Heading2"/>
        <w:spacing w:after="320"/>
      </w:pPr>
      <w:bookmarkStart w:id="108" w:name="_Toc338153662"/>
      <w:r>
        <w:t>Table Primary Key</w:t>
      </w:r>
      <w:bookmarkEnd w:id="10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shd w:val="clear" w:color="auto" w:fill="008080"/>
          </w:tcPr>
          <w:p w:rsidR="006D6FDF" w:rsidRDefault="006D6FDF" w:rsidP="006D6FDF">
            <w:pPr>
              <w:spacing w:after="240"/>
            </w:pPr>
            <w:r>
              <w:t>3</w:t>
            </w:r>
          </w:p>
        </w:tc>
        <w:tc>
          <w:tcPr>
            <w:tcW w:w="4000" w:type="pct"/>
            <w:shd w:val="clear" w:color="auto" w:fill="008080"/>
          </w:tcPr>
          <w:p w:rsidR="006D6FDF" w:rsidRDefault="006D6FDF" w:rsidP="006D6FDF">
            <w:pPr>
              <w:spacing w:after="240"/>
            </w:pPr>
            <w:r>
              <w:t>FUND_NUMBER</w:t>
            </w:r>
          </w:p>
        </w:tc>
      </w:tr>
    </w:tbl>
    <w:p w:rsidR="006D6FDF" w:rsidRDefault="006D6FDF" w:rsidP="006D6FDF"/>
    <w:p w:rsidR="006D6FDF" w:rsidRDefault="006D6FDF" w:rsidP="006D6FDF">
      <w:pPr>
        <w:pStyle w:val="Heading2"/>
        <w:spacing w:after="320"/>
      </w:pPr>
      <w:bookmarkStart w:id="109" w:name="_Toc338153663"/>
      <w:r>
        <w:t>Table Columns</w:t>
      </w:r>
      <w:bookmarkEnd w:id="10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lastRenderedPageBreak/>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LIFECYCLE_CUSTODIAN_ENTITY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Lifecycle Custodian Entity. The Current Custodian On The Package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LIFECYCLE_STATE_NAME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Lifecycle Current State Name</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VERSION_NUMBER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Version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VERSION_LABEL</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Version Label</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STATUS_CODE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Status Code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STATUS_MESSAGE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Status Message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IS_APPLICABLE_FLAG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Package Is Applicable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IS_REQUIRED_FLAG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Package Is Required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IS_SEEDED_FLAG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Package Is Seeded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IS_ALL_INPUTS_SATISFIED</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Package All Inputs Satisfied</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IS_ALL_OUTPUTS_SATISFIED</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Package All Outputs Satisfied</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IS_INITIALIZED_FLAG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Package Is Initialized</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10" w:name="_Toc338153664"/>
      <w:r>
        <w:lastRenderedPageBreak/>
        <w:t>Dependencies</w:t>
      </w:r>
      <w:bookmarkEnd w:id="110"/>
    </w:p>
    <w:p w:rsidR="006D6FDF" w:rsidRDefault="006D6FDF" w:rsidP="006D6FDF">
      <w:pPr>
        <w:spacing w:after="240"/>
      </w:pPr>
      <w:r>
        <w:t>AGENCY_FUND_PACKAGE Does Not Have Any Dependencies On Other Database Objects</w:t>
      </w:r>
    </w:p>
    <w:p w:rsidR="006D6FDF" w:rsidRDefault="006D6FDF" w:rsidP="006D6FDF">
      <w:pPr>
        <w:pStyle w:val="Heading1"/>
      </w:pPr>
      <w:bookmarkStart w:id="111" w:name="_Toc338153665"/>
      <w:r>
        <w:t>AGENCY_FUND_PACKAGE_FORM</w:t>
      </w:r>
      <w:bookmarkEnd w:id="111"/>
    </w:p>
    <w:p w:rsidR="006D6FDF" w:rsidRDefault="006D6FDF" w:rsidP="006D6FDF">
      <w:pPr>
        <w:spacing w:after="0"/>
      </w:pPr>
      <w:r>
        <w:t>Relationship Between Agency and Fund To A Package Form</w:t>
      </w:r>
    </w:p>
    <w:p w:rsidR="006D6FDF" w:rsidRDefault="006D6FDF" w:rsidP="006D6FDF">
      <w:pPr>
        <w:pStyle w:val="Heading2"/>
      </w:pPr>
      <w:bookmarkStart w:id="112" w:name="_Toc338153666"/>
      <w:r>
        <w:t>Functionality Overview</w:t>
      </w:r>
      <w:bookmarkEnd w:id="112"/>
    </w:p>
    <w:p w:rsidR="006D6FDF" w:rsidRDefault="006D6FDF" w:rsidP="006D6FDF">
      <w:r>
        <w:t>Relationship Between Agency, Fund and Information Pertaining To The State of A Package Form in a Given Fiscal Year</w:t>
      </w:r>
    </w:p>
    <w:p w:rsidR="006D6FDF" w:rsidRDefault="006D6FDF" w:rsidP="006D6FDF"/>
    <w:p w:rsidR="006D6FDF" w:rsidRDefault="006D6FDF" w:rsidP="006D6FDF">
      <w:pPr>
        <w:spacing w:after="240"/>
      </w:pPr>
      <w:r>
        <w:t>When Lifecycle Is Updated, This Table Maintains Information About The Most Recent State of The Lifecycle</w:t>
      </w:r>
    </w:p>
    <w:p w:rsidR="006D6FDF" w:rsidRDefault="006D6FDF" w:rsidP="006D6FDF">
      <w:pPr>
        <w:spacing w:after="240"/>
      </w:pPr>
    </w:p>
    <w:p w:rsidR="006D6FDF" w:rsidRDefault="006D6FDF" w:rsidP="006D6FDF">
      <w:pPr>
        <w:pStyle w:val="Heading2"/>
        <w:spacing w:after="320"/>
      </w:pPr>
      <w:bookmarkStart w:id="113" w:name="_Toc338153667"/>
      <w:r>
        <w:t>Table Primary Key</w:t>
      </w:r>
      <w:bookmarkEnd w:id="11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shd w:val="clear" w:color="auto" w:fill="008080"/>
          </w:tcPr>
          <w:p w:rsidR="006D6FDF" w:rsidRDefault="006D6FDF" w:rsidP="006D6FDF">
            <w:pPr>
              <w:spacing w:after="240"/>
            </w:pPr>
            <w:r>
              <w:t>4</w:t>
            </w:r>
          </w:p>
        </w:tc>
        <w:tc>
          <w:tcPr>
            <w:tcW w:w="4000" w:type="pct"/>
            <w:shd w:val="clear" w:color="auto" w:fill="008080"/>
          </w:tcPr>
          <w:p w:rsidR="006D6FDF" w:rsidRDefault="006D6FDF" w:rsidP="006D6FDF">
            <w:pPr>
              <w:spacing w:after="240"/>
            </w:pPr>
            <w:r>
              <w:t>FORM_NUMBER</w:t>
            </w:r>
          </w:p>
        </w:tc>
      </w:tr>
    </w:tbl>
    <w:p w:rsidR="006D6FDF" w:rsidRDefault="006D6FDF" w:rsidP="006D6FDF"/>
    <w:p w:rsidR="006D6FDF" w:rsidRDefault="006D6FDF" w:rsidP="006D6FDF">
      <w:pPr>
        <w:pStyle w:val="Heading2"/>
        <w:spacing w:after="320"/>
      </w:pPr>
      <w:bookmarkStart w:id="114" w:name="_Toc338153668"/>
      <w:r>
        <w:t>Table Columns</w:t>
      </w:r>
      <w:bookmarkEnd w:id="114"/>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 xml:space="preserve">Fund Number. A Unique Four Digit </w:t>
            </w:r>
            <w:r>
              <w:lastRenderedPageBreak/>
              <w:t>Number Defying A Fund In The System</w:t>
            </w:r>
          </w:p>
        </w:tc>
      </w:tr>
      <w:tr w:rsidR="006D6FDF" w:rsidTr="006D6FDF">
        <w:tc>
          <w:tcPr>
            <w:tcW w:w="294" w:type="pct"/>
          </w:tcPr>
          <w:p w:rsidR="006D6FDF" w:rsidRDefault="006D6FDF" w:rsidP="006D6FDF">
            <w:pPr>
              <w:spacing w:after="240"/>
            </w:pPr>
            <w:r>
              <w:lastRenderedPageBreak/>
              <w:t>4</w:t>
            </w:r>
          </w:p>
        </w:tc>
        <w:tc>
          <w:tcPr>
            <w:tcW w:w="1961" w:type="pct"/>
          </w:tcPr>
          <w:p w:rsidR="006D6FDF" w:rsidRDefault="006D6FDF" w:rsidP="006D6FDF">
            <w:pPr>
              <w:spacing w:after="240"/>
            </w:pPr>
            <w:r>
              <w:t>FORM_NUMBER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Form Number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LIFECYCLE_CUSTODIAN_ENTITY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Lifecycle Custodian Entity. The Current Custodian On The Package</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LIFECYCLE_STATE_NAME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Lifecycle Current State Name</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VERSION_NUMBER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Version Number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VERSION_LABEL</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Version Label</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IS_JOURNAL_ENTRY_POSTING_FLAG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Is Journal Entry Posting</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IS_JOURNAL_ENTRY_POSTED_FLAG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Journal Entry Has Been Posted</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STATUS_CODE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Status Code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STATUS_MESSAGE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Status Message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IS_SEEDED_FLAG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Has Been Seeded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IS_REQUIRED_FLAG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Is Required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IS_OPTIONAL_FLAG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Is Optional</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IS_ALL_INPUTS_SATISFIED</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All Inputs Satisfied</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IS_ALL_OUTPUTS_SATISFIED</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All Outputs Satisfied</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IS_INITIALIZED_FLAG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Has Been Initialized</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Record Update Date. The Time On </w:t>
            </w:r>
            <w:r>
              <w:lastRenderedPageBreak/>
              <w:t>Which The Record Has Been Updated</w:t>
            </w:r>
          </w:p>
        </w:tc>
      </w:tr>
      <w:tr w:rsidR="006D6FDF" w:rsidTr="006D6FDF">
        <w:tc>
          <w:tcPr>
            <w:tcW w:w="294" w:type="pct"/>
          </w:tcPr>
          <w:p w:rsidR="006D6FDF" w:rsidRDefault="006D6FDF" w:rsidP="006D6FDF">
            <w:pPr>
              <w:spacing w:after="240"/>
            </w:pPr>
            <w:r>
              <w:lastRenderedPageBreak/>
              <w:t>22</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15" w:name="_Toc338153669"/>
      <w:r>
        <w:t>Dependencies</w:t>
      </w:r>
      <w:bookmarkEnd w:id="115"/>
    </w:p>
    <w:p w:rsidR="006D6FDF" w:rsidRDefault="006D6FDF" w:rsidP="006D6FDF">
      <w:pPr>
        <w:spacing w:after="240"/>
      </w:pPr>
      <w:r>
        <w:t>AGENCY_FUND_PACKAGE_FORM Does Not Have Any Dependencies On Other Database Objects</w:t>
      </w:r>
    </w:p>
    <w:p w:rsidR="006D6FDF" w:rsidRDefault="006D6FDF" w:rsidP="006D6FDF">
      <w:pPr>
        <w:pStyle w:val="Heading1"/>
      </w:pPr>
      <w:bookmarkStart w:id="116" w:name="_Toc338153670"/>
      <w:r>
        <w:t>AGENCY_FUND_PACKAGE_FORM_HISTORY</w:t>
      </w:r>
      <w:bookmarkEnd w:id="116"/>
    </w:p>
    <w:p w:rsidR="006D6FDF" w:rsidRDefault="006D6FDF" w:rsidP="006D6FDF">
      <w:pPr>
        <w:spacing w:after="0"/>
      </w:pPr>
      <w:r>
        <w:t>Not Used</w:t>
      </w:r>
    </w:p>
    <w:p w:rsidR="006D6FDF" w:rsidRDefault="006D6FDF" w:rsidP="006D6FDF">
      <w:pPr>
        <w:pStyle w:val="Heading2"/>
      </w:pPr>
      <w:bookmarkStart w:id="117" w:name="_Toc338153671"/>
      <w:r>
        <w:t>Functionality Overview</w:t>
      </w:r>
      <w:bookmarkEnd w:id="117"/>
    </w:p>
    <w:p w:rsidR="006D6FDF" w:rsidRDefault="006D6FDF" w:rsidP="006D6FDF">
      <w:pPr>
        <w:spacing w:after="240"/>
      </w:pPr>
      <w:r>
        <w:t>Not Used</w:t>
      </w:r>
    </w:p>
    <w:p w:rsidR="006D6FDF" w:rsidRDefault="006D6FDF" w:rsidP="006D6FDF">
      <w:pPr>
        <w:spacing w:after="240"/>
      </w:pPr>
    </w:p>
    <w:p w:rsidR="006D6FDF" w:rsidRDefault="006D6FDF" w:rsidP="006D6FDF">
      <w:pPr>
        <w:pStyle w:val="Heading2"/>
        <w:spacing w:after="320"/>
      </w:pPr>
      <w:bookmarkStart w:id="118" w:name="_Toc338153672"/>
      <w:r>
        <w:t>Table Primary Key</w:t>
      </w:r>
      <w:bookmarkEnd w:id="118"/>
    </w:p>
    <w:p w:rsidR="006D6FDF" w:rsidRDefault="006D6FDF" w:rsidP="006D6FDF">
      <w:pPr>
        <w:spacing w:after="240"/>
      </w:pPr>
      <w:r>
        <w:t>AGENCY_FUND_PACKAGE_FORM_HISTORY Does Not Have Any Primary Key Defined</w:t>
      </w:r>
    </w:p>
    <w:p w:rsidR="006D6FDF" w:rsidRDefault="006D6FDF" w:rsidP="006D6FDF">
      <w:pPr>
        <w:pStyle w:val="Heading2"/>
        <w:spacing w:after="320"/>
      </w:pPr>
      <w:bookmarkStart w:id="119" w:name="_Toc338153673"/>
      <w:r>
        <w:t>Table Columns</w:t>
      </w:r>
      <w:bookmarkEnd w:id="11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ROW_ID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Transactional Row Unique Identifier(Identity Column)</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FORM_NUMBER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Form Number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TITLE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60</w:t>
            </w:r>
          </w:p>
        </w:tc>
        <w:tc>
          <w:tcPr>
            <w:tcW w:w="1961" w:type="pct"/>
          </w:tcPr>
          <w:p w:rsidR="006D6FDF" w:rsidRDefault="006D6FDF" w:rsidP="006D6FDF">
            <w:pPr>
              <w:spacing w:after="240"/>
            </w:pPr>
            <w:r>
              <w:t>Title Of History Item</w:t>
            </w:r>
          </w:p>
        </w:tc>
      </w:tr>
      <w:tr w:rsidR="006D6FDF" w:rsidTr="006D6FDF">
        <w:tc>
          <w:tcPr>
            <w:tcW w:w="294" w:type="pct"/>
          </w:tcPr>
          <w:p w:rsidR="006D6FDF" w:rsidRDefault="006D6FDF" w:rsidP="006D6FDF">
            <w:pPr>
              <w:spacing w:after="240"/>
            </w:pPr>
            <w:r>
              <w:lastRenderedPageBreak/>
              <w:t>7</w:t>
            </w:r>
          </w:p>
        </w:tc>
        <w:tc>
          <w:tcPr>
            <w:tcW w:w="1961" w:type="pct"/>
          </w:tcPr>
          <w:p w:rsidR="006D6FDF" w:rsidRDefault="006D6FDF" w:rsidP="006D6FDF">
            <w:pPr>
              <w:spacing w:after="240"/>
            </w:pPr>
            <w:r>
              <w:t>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Description Of Transaction or Record</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bl>
    <w:p w:rsidR="006D6FDF" w:rsidRDefault="006D6FDF" w:rsidP="006D6FDF"/>
    <w:p w:rsidR="006D6FDF" w:rsidRDefault="006D6FDF" w:rsidP="006D6FDF">
      <w:pPr>
        <w:pStyle w:val="Heading2"/>
        <w:spacing w:after="320"/>
      </w:pPr>
      <w:bookmarkStart w:id="120" w:name="_Toc338153674"/>
      <w:r>
        <w:t>Dependencies</w:t>
      </w:r>
      <w:bookmarkEnd w:id="120"/>
    </w:p>
    <w:p w:rsidR="006D6FDF" w:rsidRDefault="006D6FDF" w:rsidP="006D6FDF">
      <w:pPr>
        <w:spacing w:after="240"/>
      </w:pPr>
      <w:r>
        <w:t>AGENCY_FUND_PACKAGE_FORM_HISTORY Does Not Have Any Dependencies On Other Database Objects</w:t>
      </w:r>
    </w:p>
    <w:p w:rsidR="006D6FDF" w:rsidRDefault="006D6FDF" w:rsidP="006D6FDF">
      <w:pPr>
        <w:pStyle w:val="Heading1"/>
      </w:pPr>
      <w:bookmarkStart w:id="121" w:name="_Toc338153675"/>
      <w:r>
        <w:t>AGENCY_FUND_PACKAGE_FORM_LIFECYCLE</w:t>
      </w:r>
      <w:bookmarkEnd w:id="121"/>
    </w:p>
    <w:p w:rsidR="006D6FDF" w:rsidRDefault="006D6FDF" w:rsidP="006D6FDF">
      <w:pPr>
        <w:spacing w:after="0"/>
      </w:pPr>
      <w:r>
        <w:t>Relationship Between Agency and Fund To A Package Form By Record Type</w:t>
      </w:r>
    </w:p>
    <w:p w:rsidR="006D6FDF" w:rsidRDefault="006D6FDF" w:rsidP="006D6FDF">
      <w:pPr>
        <w:pStyle w:val="Heading2"/>
      </w:pPr>
      <w:bookmarkStart w:id="122" w:name="_Toc338153676"/>
      <w:r>
        <w:t>Functionality Overview</w:t>
      </w:r>
      <w:bookmarkEnd w:id="122"/>
    </w:p>
    <w:p w:rsidR="006D6FDF" w:rsidRDefault="006D6FDF" w:rsidP="006D6FDF">
      <w:r>
        <w:t>Relationship Between Agency, Fund and Information Pertaining To The State of A Package Form in a Given Fiscal Year and Record Type</w:t>
      </w:r>
    </w:p>
    <w:p w:rsidR="006D6FDF" w:rsidRDefault="006D6FDF" w:rsidP="006D6FDF"/>
    <w:p w:rsidR="006D6FDF" w:rsidRDefault="006D6FDF" w:rsidP="006D6FDF">
      <w:pPr>
        <w:spacing w:after="240"/>
      </w:pPr>
      <w:r>
        <w:t>When Lifecycle Is Updated, This Table Maintains Information About The Most Recent State of The Lifecycle For The Given Record Type</w:t>
      </w:r>
    </w:p>
    <w:p w:rsidR="006D6FDF" w:rsidRDefault="006D6FDF" w:rsidP="006D6FDF">
      <w:pPr>
        <w:spacing w:after="240"/>
      </w:pPr>
    </w:p>
    <w:p w:rsidR="006D6FDF" w:rsidRDefault="006D6FDF" w:rsidP="006D6FDF">
      <w:pPr>
        <w:pStyle w:val="Heading2"/>
        <w:spacing w:after="320"/>
      </w:pPr>
      <w:bookmarkStart w:id="123" w:name="_Toc338153677"/>
      <w:r>
        <w:t>Table Primary Key</w:t>
      </w:r>
      <w:bookmarkEnd w:id="12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FORM_NUMBER</w:t>
            </w:r>
          </w:p>
        </w:tc>
      </w:tr>
    </w:tbl>
    <w:p w:rsidR="006D6FDF" w:rsidRDefault="006D6FDF" w:rsidP="006D6FDF"/>
    <w:p w:rsidR="006D6FDF" w:rsidRDefault="006D6FDF" w:rsidP="006D6FDF">
      <w:pPr>
        <w:pStyle w:val="Heading2"/>
        <w:spacing w:after="320"/>
      </w:pPr>
      <w:bookmarkStart w:id="124" w:name="_Toc338153678"/>
      <w:r>
        <w:lastRenderedPageBreak/>
        <w:t>Table Columns</w:t>
      </w:r>
      <w:bookmarkEnd w:id="124"/>
    </w:p>
    <w:tbl>
      <w:tblPr>
        <w:tblStyle w:val="TableGrid"/>
        <w:tblW w:w="5000" w:type="pct"/>
        <w:tblLook w:val="04A0" w:firstRow="1" w:lastRow="0" w:firstColumn="1" w:lastColumn="0" w:noHBand="0" w:noVBand="1"/>
      </w:tblPr>
      <w:tblGrid>
        <w:gridCol w:w="536"/>
        <w:gridCol w:w="4226"/>
        <w:gridCol w:w="1030"/>
        <w:gridCol w:w="1203"/>
        <w:gridCol w:w="3301"/>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FORM_NUMBER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Form Number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DATE_OPENED</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Opened</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DATE_CLOSED</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Closed</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DATE_SUBMITTED</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Submitted</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DATE_ENTERED_VERIFICATION_GATE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Entered Verification Gate</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DATE_EXITED_VERIFICATION_GATE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Exited Verification Gate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DATE_TRANSMITTED_TO_NEXT_CUSTODIAN</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Transmitted To Next Custodian</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LIFECYCLE_STATE_NAME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Lifecycle Record Type Level Lifecycle State Name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Record Update Date. The Time On Which The Record Has Been </w:t>
            </w:r>
            <w:r>
              <w:lastRenderedPageBreak/>
              <w:t>Updated</w:t>
            </w:r>
          </w:p>
        </w:tc>
      </w:tr>
      <w:tr w:rsidR="006D6FDF" w:rsidTr="006D6FDF">
        <w:tc>
          <w:tcPr>
            <w:tcW w:w="294" w:type="pct"/>
          </w:tcPr>
          <w:p w:rsidR="006D6FDF" w:rsidRDefault="006D6FDF" w:rsidP="006D6FDF">
            <w:pPr>
              <w:spacing w:after="240"/>
            </w:pPr>
            <w:r>
              <w:lastRenderedPageBreak/>
              <w:t>16</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25" w:name="_Toc338153679"/>
      <w:r>
        <w:t>Dependencies</w:t>
      </w:r>
      <w:bookmarkEnd w:id="125"/>
    </w:p>
    <w:p w:rsidR="006D6FDF" w:rsidRDefault="006D6FDF" w:rsidP="006D6FDF">
      <w:pPr>
        <w:spacing w:after="240"/>
      </w:pPr>
      <w:r>
        <w:t>AGENCY_FUND_PACKAGE_FORM_LIFECYCLE Does Not Have Any Dependencies On Other Database Objects</w:t>
      </w:r>
    </w:p>
    <w:p w:rsidR="006D6FDF" w:rsidRDefault="006D6FDF" w:rsidP="006D6FDF">
      <w:pPr>
        <w:pStyle w:val="Heading1"/>
      </w:pPr>
      <w:bookmarkStart w:id="126" w:name="_Toc338153680"/>
      <w:r>
        <w:t>AGENCY_FUND_PACKAGE_FORM_NOTE</w:t>
      </w:r>
      <w:bookmarkEnd w:id="126"/>
    </w:p>
    <w:p w:rsidR="006D6FDF" w:rsidRDefault="006D6FDF" w:rsidP="006D6FDF">
      <w:pPr>
        <w:spacing w:after="0"/>
      </w:pPr>
      <w:r>
        <w:t>Notes About A Package Form</w:t>
      </w:r>
    </w:p>
    <w:p w:rsidR="006D6FDF" w:rsidRDefault="006D6FDF" w:rsidP="006D6FDF">
      <w:pPr>
        <w:pStyle w:val="Heading2"/>
      </w:pPr>
      <w:bookmarkStart w:id="127" w:name="_Toc338153681"/>
      <w:r>
        <w:t>Functionality Overview</w:t>
      </w:r>
      <w:bookmarkEnd w:id="127"/>
    </w:p>
    <w:p w:rsidR="006D6FDF" w:rsidRDefault="006D6FDF" w:rsidP="006D6FDF">
      <w:pPr>
        <w:spacing w:after="240"/>
      </w:pPr>
      <w:r>
        <w:t>Basic Functionality Used To Associate Form With Notes</w:t>
      </w:r>
    </w:p>
    <w:p w:rsidR="006D6FDF" w:rsidRDefault="006D6FDF" w:rsidP="006D6FDF">
      <w:pPr>
        <w:spacing w:after="240"/>
      </w:pPr>
    </w:p>
    <w:p w:rsidR="006D6FDF" w:rsidRDefault="006D6FDF" w:rsidP="006D6FDF">
      <w:pPr>
        <w:pStyle w:val="Heading2"/>
        <w:spacing w:after="320"/>
      </w:pPr>
      <w:bookmarkStart w:id="128" w:name="_Toc338153682"/>
      <w:r>
        <w:t>Table Primary Key</w:t>
      </w:r>
      <w:bookmarkEnd w:id="12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SOURCE_FORM</w:t>
            </w:r>
          </w:p>
        </w:tc>
      </w:tr>
      <w:tr w:rsidR="006D6FDF" w:rsidTr="006D6FDF">
        <w:tc>
          <w:tcPr>
            <w:tcW w:w="1000" w:type="pct"/>
            <w:shd w:val="clear" w:color="auto" w:fill="008080"/>
          </w:tcPr>
          <w:p w:rsidR="006D6FDF" w:rsidRDefault="006D6FDF" w:rsidP="006D6FDF">
            <w:pPr>
              <w:spacing w:after="240"/>
            </w:pPr>
            <w:r>
              <w:t>6</w:t>
            </w:r>
          </w:p>
        </w:tc>
        <w:tc>
          <w:tcPr>
            <w:tcW w:w="4000" w:type="pct"/>
            <w:shd w:val="clear" w:color="auto" w:fill="008080"/>
          </w:tcPr>
          <w:p w:rsidR="006D6FDF" w:rsidRDefault="006D6FDF" w:rsidP="006D6FDF">
            <w:pPr>
              <w:spacing w:after="240"/>
            </w:pPr>
            <w:r>
              <w:t>SEQUENCE_NUMBER</w:t>
            </w:r>
          </w:p>
        </w:tc>
      </w:tr>
    </w:tbl>
    <w:p w:rsidR="006D6FDF" w:rsidRDefault="006D6FDF" w:rsidP="006D6FDF"/>
    <w:p w:rsidR="006D6FDF" w:rsidRDefault="006D6FDF" w:rsidP="006D6FDF">
      <w:pPr>
        <w:pStyle w:val="Heading2"/>
        <w:spacing w:after="320"/>
      </w:pPr>
      <w:bookmarkStart w:id="129" w:name="_Toc338153683"/>
      <w:r>
        <w:t>Table Columns</w:t>
      </w:r>
      <w:bookmarkEnd w:id="12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 xml:space="preserve">Fiscal Year. Denote The Fiscal Year </w:t>
            </w:r>
            <w:r>
              <w:lastRenderedPageBreak/>
              <w:t>Record Is Related To</w:t>
            </w:r>
          </w:p>
        </w:tc>
      </w:tr>
      <w:tr w:rsidR="006D6FDF" w:rsidTr="006D6FDF">
        <w:tc>
          <w:tcPr>
            <w:tcW w:w="294" w:type="pct"/>
          </w:tcPr>
          <w:p w:rsidR="006D6FDF" w:rsidRDefault="006D6FDF" w:rsidP="006D6FDF">
            <w:pPr>
              <w:spacing w:after="240"/>
            </w:pPr>
            <w:r>
              <w:lastRenderedPageBreak/>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Sequence Number. Forces The Preferred Sort Regardless Of Alphabetical Aspect of Natural Sort</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NOTE_TYPE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Note Type</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NOTE_CRITICALITY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Note Criticality</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NOTE_REQUIRED_ACTION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Note Required Action</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NOTE_TEXT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Note Text</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30" w:name="_Toc338153684"/>
      <w:r>
        <w:t>Dependencies</w:t>
      </w:r>
      <w:bookmarkEnd w:id="130"/>
    </w:p>
    <w:p w:rsidR="006D6FDF" w:rsidRDefault="006D6FDF" w:rsidP="006D6FDF">
      <w:pPr>
        <w:spacing w:after="240"/>
      </w:pPr>
      <w:r>
        <w:t>AGENCY_FUND_PACKAGE_FORM_NOTE Does Not Have Any Dependencies On Other Database Objects</w:t>
      </w:r>
    </w:p>
    <w:p w:rsidR="006D6FDF" w:rsidRDefault="006D6FDF" w:rsidP="006D6FDF">
      <w:pPr>
        <w:pStyle w:val="Heading1"/>
      </w:pPr>
      <w:bookmarkStart w:id="131" w:name="_Toc338153685"/>
      <w:r>
        <w:t>AGENCY_FUND_PACKAGE_LIFECYCLE</w:t>
      </w:r>
      <w:bookmarkEnd w:id="131"/>
    </w:p>
    <w:p w:rsidR="006D6FDF" w:rsidRDefault="006D6FDF" w:rsidP="006D6FDF">
      <w:pPr>
        <w:spacing w:after="0"/>
      </w:pPr>
      <w:r>
        <w:t>Relationship Between Agency and Fund To A Package By Record Type</w:t>
      </w:r>
    </w:p>
    <w:p w:rsidR="006D6FDF" w:rsidRDefault="006D6FDF" w:rsidP="006D6FDF">
      <w:pPr>
        <w:pStyle w:val="Heading2"/>
      </w:pPr>
      <w:bookmarkStart w:id="132" w:name="_Toc338153686"/>
      <w:r>
        <w:lastRenderedPageBreak/>
        <w:t>Functionality Overview</w:t>
      </w:r>
      <w:bookmarkEnd w:id="132"/>
    </w:p>
    <w:p w:rsidR="006D6FDF" w:rsidRDefault="006D6FDF" w:rsidP="006D6FDF">
      <w:r>
        <w:t>Relationship Between Agency, Fund and Information Pertaining To The State of A Package in a Given Fiscal Year and Record Type</w:t>
      </w:r>
    </w:p>
    <w:p w:rsidR="006D6FDF" w:rsidRDefault="006D6FDF" w:rsidP="006D6FDF"/>
    <w:p w:rsidR="006D6FDF" w:rsidRDefault="006D6FDF" w:rsidP="006D6FDF">
      <w:pPr>
        <w:spacing w:after="240"/>
      </w:pPr>
      <w:r>
        <w:t>When Lifecycle Is Updated, This Table Maintains Information About The Most Recent State of The Lifecycle For The Given Record Type</w:t>
      </w:r>
    </w:p>
    <w:p w:rsidR="006D6FDF" w:rsidRDefault="006D6FDF" w:rsidP="006D6FDF">
      <w:pPr>
        <w:spacing w:after="240"/>
      </w:pPr>
    </w:p>
    <w:p w:rsidR="006D6FDF" w:rsidRDefault="006D6FDF" w:rsidP="006D6FDF">
      <w:pPr>
        <w:pStyle w:val="Heading2"/>
        <w:spacing w:after="320"/>
      </w:pPr>
      <w:bookmarkStart w:id="133" w:name="_Toc338153687"/>
      <w:r>
        <w:t>Table Primary Key</w:t>
      </w:r>
      <w:bookmarkEnd w:id="13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shd w:val="clear" w:color="auto" w:fill="008080"/>
          </w:tcPr>
          <w:p w:rsidR="006D6FDF" w:rsidRDefault="006D6FDF" w:rsidP="006D6FDF">
            <w:pPr>
              <w:spacing w:after="240"/>
            </w:pPr>
            <w:r>
              <w:t>4</w:t>
            </w:r>
          </w:p>
        </w:tc>
        <w:tc>
          <w:tcPr>
            <w:tcW w:w="4000" w:type="pct"/>
            <w:shd w:val="clear" w:color="auto" w:fill="008080"/>
          </w:tcPr>
          <w:p w:rsidR="006D6FDF" w:rsidRDefault="006D6FDF" w:rsidP="006D6FDF">
            <w:pPr>
              <w:spacing w:after="240"/>
            </w:pPr>
            <w:r>
              <w:t>RECORD_TYPE</w:t>
            </w:r>
          </w:p>
        </w:tc>
      </w:tr>
    </w:tbl>
    <w:p w:rsidR="006D6FDF" w:rsidRDefault="006D6FDF" w:rsidP="006D6FDF"/>
    <w:p w:rsidR="006D6FDF" w:rsidRDefault="006D6FDF" w:rsidP="006D6FDF">
      <w:pPr>
        <w:pStyle w:val="Heading2"/>
        <w:spacing w:after="320"/>
      </w:pPr>
      <w:bookmarkStart w:id="134" w:name="_Toc338153688"/>
      <w:r>
        <w:t>Table Columns</w:t>
      </w:r>
      <w:bookmarkEnd w:id="134"/>
    </w:p>
    <w:tbl>
      <w:tblPr>
        <w:tblStyle w:val="TableGrid"/>
        <w:tblW w:w="5000" w:type="pct"/>
        <w:tblLook w:val="04A0" w:firstRow="1" w:lastRow="0" w:firstColumn="1" w:lastColumn="0" w:noHBand="0" w:noVBand="1"/>
      </w:tblPr>
      <w:tblGrid>
        <w:gridCol w:w="536"/>
        <w:gridCol w:w="4226"/>
        <w:gridCol w:w="1030"/>
        <w:gridCol w:w="1203"/>
        <w:gridCol w:w="3301"/>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DATE_OPENED</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Opened</w:t>
            </w:r>
          </w:p>
        </w:tc>
      </w:tr>
      <w:tr w:rsidR="006D6FDF" w:rsidTr="006D6FDF">
        <w:tc>
          <w:tcPr>
            <w:tcW w:w="294" w:type="pct"/>
          </w:tcPr>
          <w:p w:rsidR="006D6FDF" w:rsidRDefault="006D6FDF" w:rsidP="006D6FDF">
            <w:pPr>
              <w:spacing w:after="240"/>
            </w:pPr>
            <w:r>
              <w:lastRenderedPageBreak/>
              <w:t>6</w:t>
            </w:r>
          </w:p>
        </w:tc>
        <w:tc>
          <w:tcPr>
            <w:tcW w:w="1961" w:type="pct"/>
          </w:tcPr>
          <w:p w:rsidR="006D6FDF" w:rsidRDefault="006D6FDF" w:rsidP="006D6FDF">
            <w:pPr>
              <w:spacing w:after="240"/>
            </w:pPr>
            <w:r>
              <w:t>DATE_CLOSED</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Closed</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DATE_SUBMITTED</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Submitted</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DATE_ENTERED_VERIFICATION_GATE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Entered Verification Gate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DATE_EXITED_VERIFICATION_GATE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Exited Verification Gate</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DATE_TRANSMITTED_TO_NEXT_CUSTODIAN</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Transmitted To Next Custodian</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LIFECYCLE_STATE_NAME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Lifecycle Record Type Level Lifecycle State Name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35" w:name="_Toc338153689"/>
      <w:r>
        <w:t>Dependencies</w:t>
      </w:r>
      <w:bookmarkEnd w:id="135"/>
    </w:p>
    <w:p w:rsidR="006D6FDF" w:rsidRDefault="006D6FDF" w:rsidP="006D6FDF">
      <w:pPr>
        <w:spacing w:after="240"/>
      </w:pPr>
      <w:r>
        <w:t>AGENCY_FUND_PACKAGE_LIFECYCLE Does Not Have Any Dependencies On Other Database Objects</w:t>
      </w:r>
    </w:p>
    <w:p w:rsidR="006D6FDF" w:rsidRDefault="006D6FDF" w:rsidP="006D6FDF">
      <w:pPr>
        <w:pStyle w:val="Heading1"/>
      </w:pPr>
      <w:bookmarkStart w:id="136" w:name="_Toc338153690"/>
      <w:r>
        <w:t>AGENCY_FUND_PACKAGE_NOTE</w:t>
      </w:r>
      <w:bookmarkEnd w:id="136"/>
    </w:p>
    <w:p w:rsidR="006D6FDF" w:rsidRDefault="006D6FDF" w:rsidP="006D6FDF">
      <w:pPr>
        <w:spacing w:after="0"/>
      </w:pPr>
      <w:r>
        <w:t>Notes About A Package</w:t>
      </w:r>
    </w:p>
    <w:p w:rsidR="006D6FDF" w:rsidRDefault="006D6FDF" w:rsidP="006D6FDF">
      <w:pPr>
        <w:pStyle w:val="Heading2"/>
      </w:pPr>
      <w:bookmarkStart w:id="137" w:name="_Toc338153691"/>
      <w:r>
        <w:t>Functionality Overview</w:t>
      </w:r>
      <w:bookmarkEnd w:id="137"/>
    </w:p>
    <w:p w:rsidR="006D6FDF" w:rsidRDefault="006D6FDF" w:rsidP="006D6FDF">
      <w:pPr>
        <w:spacing w:after="240"/>
      </w:pPr>
      <w:r>
        <w:t>Basic Functionality Used To Associate Package With Notes</w:t>
      </w:r>
    </w:p>
    <w:p w:rsidR="006D6FDF" w:rsidRDefault="006D6FDF" w:rsidP="006D6FDF">
      <w:pPr>
        <w:spacing w:after="240"/>
      </w:pPr>
    </w:p>
    <w:p w:rsidR="006D6FDF" w:rsidRDefault="006D6FDF" w:rsidP="006D6FDF">
      <w:pPr>
        <w:pStyle w:val="Heading2"/>
        <w:spacing w:after="320"/>
      </w:pPr>
      <w:bookmarkStart w:id="138" w:name="_Toc338153692"/>
      <w:r>
        <w:lastRenderedPageBreak/>
        <w:t>Table Primary Key</w:t>
      </w:r>
      <w:bookmarkEnd w:id="13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SEQUENCE_NUMBER</w:t>
            </w:r>
          </w:p>
        </w:tc>
      </w:tr>
    </w:tbl>
    <w:p w:rsidR="006D6FDF" w:rsidRDefault="006D6FDF" w:rsidP="006D6FDF"/>
    <w:p w:rsidR="006D6FDF" w:rsidRDefault="006D6FDF" w:rsidP="006D6FDF">
      <w:pPr>
        <w:pStyle w:val="Heading2"/>
        <w:spacing w:after="320"/>
      </w:pPr>
      <w:bookmarkStart w:id="139" w:name="_Toc338153693"/>
      <w:r>
        <w:t>Table Columns</w:t>
      </w:r>
      <w:bookmarkEnd w:id="13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Sequence Number. Forces The Preferred Sort Regardless Of Alphabetical Aspect of Natural Sort</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NOTE_TYPE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Note Type</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NOTE_CRITICALITY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Note Criticality</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NOTE_REQUIRED_ACTION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Note Required Action</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NOTE_TEXT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Note Text</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lastRenderedPageBreak/>
              <w:t>11</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40" w:name="_Toc338153694"/>
      <w:r>
        <w:t>Dependencies</w:t>
      </w:r>
      <w:bookmarkEnd w:id="140"/>
    </w:p>
    <w:p w:rsidR="006D6FDF" w:rsidRDefault="006D6FDF" w:rsidP="006D6FDF">
      <w:pPr>
        <w:spacing w:after="240"/>
      </w:pPr>
      <w:r>
        <w:t>AGENCY_FUND_PACKAGE_NOTE Does Not Have Any Dependencies On Other Database Objects</w:t>
      </w:r>
    </w:p>
    <w:p w:rsidR="006D6FDF" w:rsidRDefault="006D6FDF" w:rsidP="006D6FDF">
      <w:pPr>
        <w:pStyle w:val="Heading1"/>
      </w:pPr>
      <w:bookmarkStart w:id="141" w:name="_Toc338153695"/>
      <w:r>
        <w:t>AGENCY_FUND_TRIAL_BALANCE_STATE</w:t>
      </w:r>
      <w:bookmarkEnd w:id="141"/>
    </w:p>
    <w:p w:rsidR="006D6FDF" w:rsidRDefault="006D6FDF" w:rsidP="006D6FDF">
      <w:pPr>
        <w:spacing w:after="0"/>
      </w:pPr>
      <w:r>
        <w:t>Information About Trial Balances Totals and The State of The Fund(Balanced or Not Balanced Comments)</w:t>
      </w:r>
    </w:p>
    <w:p w:rsidR="006D6FDF" w:rsidRDefault="006D6FDF" w:rsidP="006D6FDF">
      <w:pPr>
        <w:pStyle w:val="Heading2"/>
      </w:pPr>
      <w:bookmarkStart w:id="142" w:name="_Toc338153696"/>
      <w:r>
        <w:t>Functionality Overview</w:t>
      </w:r>
      <w:bookmarkEnd w:id="142"/>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143" w:name="_Toc338153697"/>
      <w:r>
        <w:t>Table Primary Key</w:t>
      </w:r>
      <w:bookmarkEnd w:id="143"/>
    </w:p>
    <w:p w:rsidR="006D6FDF" w:rsidRDefault="006D6FDF" w:rsidP="006D6FDF">
      <w:pPr>
        <w:spacing w:after="240"/>
      </w:pPr>
      <w:r>
        <w:t>AGENCY_FUND_TRIAL_BALANCE_STATE Does Not Have Any Primary Key Defined</w:t>
      </w:r>
    </w:p>
    <w:p w:rsidR="006D6FDF" w:rsidRDefault="006D6FDF" w:rsidP="006D6FDF">
      <w:pPr>
        <w:pStyle w:val="Heading2"/>
        <w:spacing w:after="320"/>
      </w:pPr>
      <w:bookmarkStart w:id="144" w:name="_Toc338153698"/>
      <w:r>
        <w:t>Table Columns</w:t>
      </w:r>
      <w:bookmarkEnd w:id="144"/>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lastRenderedPageBreak/>
              <w:t>5</w:t>
            </w:r>
          </w:p>
        </w:tc>
        <w:tc>
          <w:tcPr>
            <w:tcW w:w="1961" w:type="pct"/>
          </w:tcPr>
          <w:p w:rsidR="006D6FDF" w:rsidRDefault="006D6FDF" w:rsidP="006D6FDF">
            <w:pPr>
              <w:spacing w:after="240"/>
            </w:pPr>
            <w:r>
              <w:t>CY_SUM_ASSETS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Summary. Used For Rule Articulation - Assets</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CY_SUM_LIABILITIES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Summary. Used For Rule Applicability and Rule Articulation - Liabilities</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CY_SUM_FUND_EQUITY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Summary. Used For Rule Applicability and Rule Articulation - Fund Equity</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ANALYSIS_COMMENT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Descriptive Comment Shown For Decision Making When Processing and Performing Data Entry On The Fund. Typical Messages Include (Fund Is Not Balanced or Fund Is Balanced)</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45" w:name="_Toc338153699"/>
      <w:r>
        <w:t>Dependencies</w:t>
      </w:r>
      <w:bookmarkEnd w:id="145"/>
    </w:p>
    <w:p w:rsidR="006D6FDF" w:rsidRDefault="006D6FDF" w:rsidP="006D6FDF">
      <w:pPr>
        <w:spacing w:after="240"/>
      </w:pPr>
      <w:r>
        <w:t>AGENCY_FUND_TRIAL_BALANCE_STATE Does Not Have Any Dependencies On Other Database Objects</w:t>
      </w:r>
    </w:p>
    <w:p w:rsidR="006D6FDF" w:rsidRDefault="006D6FDF" w:rsidP="006D6FDF">
      <w:pPr>
        <w:pStyle w:val="Heading1"/>
      </w:pPr>
      <w:bookmarkStart w:id="146" w:name="_Toc338153700"/>
      <w:r>
        <w:t>AGENCY_GROUP</w:t>
      </w:r>
      <w:bookmarkEnd w:id="146"/>
    </w:p>
    <w:p w:rsidR="006D6FDF" w:rsidRDefault="006D6FDF" w:rsidP="006D6FDF">
      <w:pPr>
        <w:spacing w:after="0"/>
      </w:pPr>
      <w:r>
        <w:t>Information About Agency Group</w:t>
      </w:r>
    </w:p>
    <w:p w:rsidR="006D6FDF" w:rsidRDefault="006D6FDF" w:rsidP="006D6FDF">
      <w:pPr>
        <w:pStyle w:val="Heading2"/>
      </w:pPr>
      <w:bookmarkStart w:id="147" w:name="_Toc338153701"/>
      <w:r>
        <w:t>Functionality Overview</w:t>
      </w:r>
      <w:bookmarkEnd w:id="147"/>
    </w:p>
    <w:p w:rsidR="006D6FDF" w:rsidRDefault="006D6FDF" w:rsidP="006D6FDF">
      <w:r>
        <w:t>Information About The Agency Group and How To Handle Financial Statements Rendering</w:t>
      </w:r>
    </w:p>
    <w:p w:rsidR="006D6FDF" w:rsidRDefault="006D6FDF" w:rsidP="006D6FDF">
      <w:pPr>
        <w:spacing w:after="240"/>
      </w:pPr>
      <w:r>
        <w:t>In Addition To Basic Attribution, We Need To Retain Other Information Such As The Compression Model Used For Financial Statements</w:t>
      </w:r>
    </w:p>
    <w:p w:rsidR="006D6FDF" w:rsidRDefault="006D6FDF" w:rsidP="006D6FDF">
      <w:pPr>
        <w:spacing w:after="240"/>
      </w:pPr>
    </w:p>
    <w:p w:rsidR="006D6FDF" w:rsidRDefault="006D6FDF" w:rsidP="006D6FDF">
      <w:pPr>
        <w:pStyle w:val="Heading2"/>
        <w:spacing w:after="320"/>
      </w:pPr>
      <w:bookmarkStart w:id="148" w:name="_Toc338153702"/>
      <w:r>
        <w:lastRenderedPageBreak/>
        <w:t>Table Primary Key</w:t>
      </w:r>
      <w:bookmarkEnd w:id="14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GROUP_NUMBER</w:t>
            </w:r>
          </w:p>
        </w:tc>
      </w:tr>
    </w:tbl>
    <w:p w:rsidR="006D6FDF" w:rsidRDefault="006D6FDF" w:rsidP="006D6FDF"/>
    <w:p w:rsidR="006D6FDF" w:rsidRDefault="006D6FDF" w:rsidP="006D6FDF">
      <w:pPr>
        <w:pStyle w:val="Heading2"/>
        <w:spacing w:after="320"/>
      </w:pPr>
      <w:bookmarkStart w:id="149" w:name="_Toc338153703"/>
      <w:r>
        <w:t>Table Columns</w:t>
      </w:r>
      <w:bookmarkEnd w:id="149"/>
    </w:p>
    <w:tbl>
      <w:tblPr>
        <w:tblStyle w:val="TableGrid"/>
        <w:tblW w:w="5000" w:type="pct"/>
        <w:tblLook w:val="04A0" w:firstRow="1" w:lastRow="0" w:firstColumn="1" w:lastColumn="0" w:noHBand="0" w:noVBand="1"/>
      </w:tblPr>
      <w:tblGrid>
        <w:gridCol w:w="536"/>
        <w:gridCol w:w="3923"/>
        <w:gridCol w:w="889"/>
        <w:gridCol w:w="1203"/>
        <w:gridCol w:w="3745"/>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GROUP_NUMBER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Agency Group Number</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GROUP_NAME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Agency Group Name</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RENDERING_COMPRESSION_MODEL</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Determines The Rendering Model For An Agency When Forming The Financial Statements</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RENDERING_COMPRESSION_THRESHOLD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Determines The Rendering Threshold For An Agency When Forming The Financial Statements</w:t>
            </w:r>
          </w:p>
        </w:tc>
      </w:tr>
    </w:tbl>
    <w:p w:rsidR="006D6FDF" w:rsidRDefault="006D6FDF" w:rsidP="006D6FDF"/>
    <w:p w:rsidR="006D6FDF" w:rsidRDefault="006D6FDF" w:rsidP="006D6FDF">
      <w:pPr>
        <w:pStyle w:val="Heading2"/>
        <w:spacing w:after="320"/>
      </w:pPr>
      <w:bookmarkStart w:id="150" w:name="_Toc338153704"/>
      <w:r>
        <w:t>Dependencies</w:t>
      </w:r>
      <w:bookmarkEnd w:id="150"/>
    </w:p>
    <w:p w:rsidR="006D6FDF" w:rsidRDefault="006D6FDF" w:rsidP="006D6FDF">
      <w:pPr>
        <w:spacing w:after="240"/>
      </w:pPr>
      <w:r>
        <w:t>AGENCY_GROUP Does Not Have Any Dependencies On Other Database Objects</w:t>
      </w:r>
    </w:p>
    <w:p w:rsidR="006D6FDF" w:rsidRDefault="006D6FDF" w:rsidP="006D6FDF">
      <w:pPr>
        <w:pStyle w:val="Heading1"/>
      </w:pPr>
      <w:bookmarkStart w:id="151" w:name="_Toc338153705"/>
      <w:r>
        <w:t>APPLICATION_LOOKUP_DATA</w:t>
      </w:r>
      <w:bookmarkEnd w:id="151"/>
    </w:p>
    <w:p w:rsidR="006D6FDF" w:rsidRDefault="006D6FDF" w:rsidP="006D6FDF">
      <w:pPr>
        <w:spacing w:after="0"/>
      </w:pPr>
      <w:r>
        <w:t>Information About General Lookup Values</w:t>
      </w:r>
    </w:p>
    <w:p w:rsidR="006D6FDF" w:rsidRDefault="006D6FDF" w:rsidP="006D6FDF">
      <w:pPr>
        <w:pStyle w:val="Heading2"/>
      </w:pPr>
      <w:bookmarkStart w:id="152" w:name="_Toc338153706"/>
      <w:r>
        <w:t>Functionality Overview</w:t>
      </w:r>
      <w:bookmarkEnd w:id="152"/>
    </w:p>
    <w:p w:rsidR="006D6FDF" w:rsidRDefault="006D6FDF" w:rsidP="006D6FDF">
      <w:r>
        <w:t>Provides One Place For General Lookup Management</w:t>
      </w:r>
    </w:p>
    <w:p w:rsidR="006D6FDF" w:rsidRDefault="006D6FDF" w:rsidP="006D6FDF">
      <w:pPr>
        <w:spacing w:after="240"/>
      </w:pPr>
      <w:r>
        <w:t>Structures Are Organized In Such A Way That This Table Can Serve Various Types Of Lookups</w:t>
      </w:r>
    </w:p>
    <w:p w:rsidR="006D6FDF" w:rsidRDefault="006D6FDF" w:rsidP="006D6FDF">
      <w:pPr>
        <w:spacing w:after="240"/>
      </w:pPr>
    </w:p>
    <w:p w:rsidR="006D6FDF" w:rsidRDefault="006D6FDF" w:rsidP="006D6FDF">
      <w:pPr>
        <w:pStyle w:val="Heading2"/>
        <w:spacing w:after="320"/>
      </w:pPr>
      <w:bookmarkStart w:id="153" w:name="_Toc338153707"/>
      <w:r>
        <w:t>Table Primary Key</w:t>
      </w:r>
      <w:bookmarkEnd w:id="15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lastRenderedPageBreak/>
              <w:t>1</w:t>
            </w:r>
          </w:p>
        </w:tc>
        <w:tc>
          <w:tcPr>
            <w:tcW w:w="4000" w:type="pct"/>
            <w:tcBorders>
              <w:bottom w:val="single" w:sz="4" w:space="0" w:color="auto"/>
            </w:tcBorders>
            <w:shd w:val="clear" w:color="auto" w:fill="008080"/>
          </w:tcPr>
          <w:p w:rsidR="006D6FDF" w:rsidRDefault="006D6FDF" w:rsidP="006D6FDF">
            <w:pPr>
              <w:spacing w:after="240"/>
            </w:pPr>
            <w:r>
              <w:t>VALUE_CATEGORY_NAME</w:t>
            </w:r>
          </w:p>
        </w:tc>
      </w:tr>
      <w:tr w:rsidR="006D6FDF" w:rsidTr="006D6FDF">
        <w:tc>
          <w:tcPr>
            <w:tcW w:w="1000" w:type="pct"/>
            <w:shd w:val="clear" w:color="auto" w:fill="008080"/>
          </w:tcPr>
          <w:p w:rsidR="006D6FDF" w:rsidRDefault="006D6FDF" w:rsidP="006D6FDF">
            <w:pPr>
              <w:spacing w:after="240"/>
            </w:pPr>
            <w:r>
              <w:t>2</w:t>
            </w:r>
          </w:p>
        </w:tc>
        <w:tc>
          <w:tcPr>
            <w:tcW w:w="4000" w:type="pct"/>
            <w:shd w:val="clear" w:color="auto" w:fill="008080"/>
          </w:tcPr>
          <w:p w:rsidR="006D6FDF" w:rsidRDefault="006D6FDF" w:rsidP="006D6FDF">
            <w:pPr>
              <w:spacing w:after="240"/>
            </w:pPr>
            <w:r>
              <w:t>VALUE_CATEGORY_SEQUENCE</w:t>
            </w:r>
          </w:p>
        </w:tc>
      </w:tr>
    </w:tbl>
    <w:p w:rsidR="006D6FDF" w:rsidRDefault="006D6FDF" w:rsidP="006D6FDF"/>
    <w:p w:rsidR="006D6FDF" w:rsidRDefault="006D6FDF" w:rsidP="006D6FDF">
      <w:pPr>
        <w:pStyle w:val="Heading2"/>
        <w:spacing w:after="320"/>
      </w:pPr>
      <w:bookmarkStart w:id="154" w:name="_Toc338153708"/>
      <w:r>
        <w:t>Table Columns</w:t>
      </w:r>
      <w:bookmarkEnd w:id="154"/>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VALUE_CATEGORY_NAME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Value Category Name</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VALUE_CATEGORY_SEQUENCE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Value Category Sequence</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TRANSACTION_CODE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Transaction Code</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TRANSACTION_DESCRIPTION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Transaction Description</w:t>
            </w:r>
          </w:p>
        </w:tc>
      </w:tr>
    </w:tbl>
    <w:p w:rsidR="006D6FDF" w:rsidRDefault="006D6FDF" w:rsidP="006D6FDF"/>
    <w:p w:rsidR="006D6FDF" w:rsidRDefault="006D6FDF" w:rsidP="006D6FDF">
      <w:pPr>
        <w:pStyle w:val="Heading2"/>
        <w:spacing w:after="320"/>
      </w:pPr>
      <w:bookmarkStart w:id="155" w:name="_Toc338153709"/>
      <w:r>
        <w:t>Dependencies</w:t>
      </w:r>
      <w:bookmarkEnd w:id="155"/>
    </w:p>
    <w:p w:rsidR="006D6FDF" w:rsidRDefault="006D6FDF" w:rsidP="006D6FDF">
      <w:pPr>
        <w:spacing w:after="240"/>
      </w:pPr>
      <w:r>
        <w:t>APPLICATION_LOOKUP_DATA Does Not Have Any Dependencies On Other Database Objects</w:t>
      </w:r>
    </w:p>
    <w:p w:rsidR="006D6FDF" w:rsidRDefault="006D6FDF" w:rsidP="006D6FDF">
      <w:pPr>
        <w:pStyle w:val="Heading1"/>
      </w:pPr>
      <w:bookmarkStart w:id="156" w:name="_Toc338153710"/>
      <w:r>
        <w:t>AUTOMATION_MANAGER_DETAIL_LOG</w:t>
      </w:r>
      <w:bookmarkEnd w:id="156"/>
    </w:p>
    <w:p w:rsidR="006D6FDF" w:rsidRDefault="006D6FDF" w:rsidP="006D6FDF">
      <w:pPr>
        <w:spacing w:after="0"/>
      </w:pPr>
      <w:r>
        <w:t>Information About Automation Manager and BI Integration Functionalities</w:t>
      </w:r>
    </w:p>
    <w:p w:rsidR="006D6FDF" w:rsidRDefault="006D6FDF" w:rsidP="006D6FDF">
      <w:pPr>
        <w:pStyle w:val="Heading2"/>
      </w:pPr>
      <w:bookmarkStart w:id="157" w:name="_Toc338153711"/>
      <w:r>
        <w:t>Functionality Overview</w:t>
      </w:r>
      <w:bookmarkEnd w:id="157"/>
    </w:p>
    <w:p w:rsidR="006D6FDF" w:rsidRDefault="006D6FDF" w:rsidP="006D6FDF">
      <w:pPr>
        <w:spacing w:after="240"/>
      </w:pPr>
      <w:r>
        <w:t>This Functionality is Precisely Intended For Package Destruction and Construction, In Addition To Package Lifecycle Promote and Destroy.</w:t>
      </w:r>
    </w:p>
    <w:p w:rsidR="006D6FDF" w:rsidRDefault="006D6FDF" w:rsidP="006D6FDF">
      <w:pPr>
        <w:spacing w:after="240"/>
      </w:pPr>
    </w:p>
    <w:p w:rsidR="006D6FDF" w:rsidRDefault="006D6FDF" w:rsidP="006D6FDF">
      <w:pPr>
        <w:pStyle w:val="Heading2"/>
        <w:spacing w:after="320"/>
      </w:pPr>
      <w:bookmarkStart w:id="158" w:name="_Toc338153712"/>
      <w:r>
        <w:t>Table Primary Key</w:t>
      </w:r>
      <w:bookmarkEnd w:id="15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ROW_ID</w:t>
            </w:r>
          </w:p>
        </w:tc>
      </w:tr>
    </w:tbl>
    <w:p w:rsidR="006D6FDF" w:rsidRDefault="006D6FDF" w:rsidP="006D6FDF"/>
    <w:p w:rsidR="006D6FDF" w:rsidRDefault="006D6FDF" w:rsidP="006D6FDF">
      <w:pPr>
        <w:pStyle w:val="Heading2"/>
        <w:spacing w:after="320"/>
      </w:pPr>
      <w:bookmarkStart w:id="159" w:name="_Toc338153713"/>
      <w:r>
        <w:lastRenderedPageBreak/>
        <w:t>Table Columns</w:t>
      </w:r>
      <w:bookmarkEnd w:id="159"/>
    </w:p>
    <w:tbl>
      <w:tblPr>
        <w:tblStyle w:val="TableGrid"/>
        <w:tblW w:w="5000" w:type="pct"/>
        <w:tblLook w:val="04A0" w:firstRow="1" w:lastRow="0" w:firstColumn="1" w:lastColumn="0" w:noHBand="0" w:noVBand="1"/>
      </w:tblPr>
      <w:tblGrid>
        <w:gridCol w:w="536"/>
        <w:gridCol w:w="3367"/>
        <w:gridCol w:w="1658"/>
        <w:gridCol w:w="1203"/>
        <w:gridCol w:w="35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ROW_ID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Transactional Row Unique Identifier(Identity Column)</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AUTOMATION_BATCH_UNIQUE_ID</w:t>
            </w:r>
          </w:p>
        </w:tc>
        <w:tc>
          <w:tcPr>
            <w:tcW w:w="392" w:type="pct"/>
          </w:tcPr>
          <w:p w:rsidR="006D6FDF" w:rsidRDefault="006D6FDF" w:rsidP="006D6FDF">
            <w:pPr>
              <w:spacing w:after="240"/>
            </w:pPr>
            <w:r>
              <w:t>uniqueidentifier</w:t>
            </w:r>
          </w:p>
        </w:tc>
        <w:tc>
          <w:tcPr>
            <w:tcW w:w="392" w:type="pct"/>
          </w:tcPr>
          <w:p w:rsidR="006D6FDF" w:rsidRDefault="006D6FDF" w:rsidP="006D6FDF">
            <w:pPr>
              <w:spacing w:after="240"/>
            </w:pPr>
            <w:r>
              <w:t>16</w:t>
            </w:r>
          </w:p>
        </w:tc>
        <w:tc>
          <w:tcPr>
            <w:tcW w:w="1961" w:type="pct"/>
          </w:tcPr>
          <w:p w:rsidR="006D6FDF" w:rsidRDefault="006D6FDF" w:rsidP="006D6FDF">
            <w:pPr>
              <w:spacing w:after="240"/>
            </w:pPr>
            <w:r>
              <w:t>Batch Unique Identifier</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RECORD_TYPE_FROM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Notes Action Motion - FROM</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RECORD_TYPE_TO</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Notes Action Motion - TO</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FORM_NUMBER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Form Number</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AUTOMATION_INSTRUCTION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Automation Instruction. Used By SSIS To Derive Decision Matrix</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RETURN_CODE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Batch Execution Result Return Code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INFORMATIVE_MESSAGE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Informative Message Return From Batch or Procedural Execution</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60" w:name="_Toc338153714"/>
      <w:r>
        <w:t>Dependencies</w:t>
      </w:r>
      <w:bookmarkEnd w:id="160"/>
    </w:p>
    <w:p w:rsidR="006D6FDF" w:rsidRDefault="006D6FDF" w:rsidP="006D6FDF">
      <w:pPr>
        <w:spacing w:after="240"/>
      </w:pPr>
      <w:r>
        <w:t>AUTOMATION_MANAGER_DETAIL_LOG Does Not Have Any Dependencies On Other Database Objects</w:t>
      </w:r>
    </w:p>
    <w:p w:rsidR="006D6FDF" w:rsidRDefault="006D6FDF" w:rsidP="006D6FDF">
      <w:pPr>
        <w:pStyle w:val="Heading1"/>
      </w:pPr>
      <w:bookmarkStart w:id="161" w:name="_Toc338153715"/>
      <w:r>
        <w:t>AUTOMATION_MANAGER_FISCAL_YEAR_INITIALIZATION_MASTER</w:t>
      </w:r>
      <w:bookmarkEnd w:id="161"/>
    </w:p>
    <w:p w:rsidR="006D6FDF" w:rsidRDefault="006D6FDF" w:rsidP="006D6FDF">
      <w:pPr>
        <w:spacing w:after="0"/>
      </w:pPr>
      <w:r>
        <w:t>Information About Fiscal Year Master Data</w:t>
      </w:r>
    </w:p>
    <w:p w:rsidR="006D6FDF" w:rsidRDefault="006D6FDF" w:rsidP="006D6FDF">
      <w:pPr>
        <w:pStyle w:val="Heading2"/>
      </w:pPr>
      <w:bookmarkStart w:id="162" w:name="_Toc338153716"/>
      <w:r>
        <w:t>Functionality Overview</w:t>
      </w:r>
      <w:bookmarkEnd w:id="162"/>
    </w:p>
    <w:p w:rsidR="006D6FDF" w:rsidRDefault="006D6FDF" w:rsidP="006D6FDF">
      <w:r>
        <w:t>Acts As The Master Record For A Fiscal Year Initialization</w:t>
      </w:r>
    </w:p>
    <w:p w:rsidR="006D6FDF" w:rsidRDefault="006D6FDF" w:rsidP="006D6FDF">
      <w:pPr>
        <w:spacing w:after="240"/>
      </w:pPr>
      <w:r>
        <w:t>Future Scalability Of Check In and Check Out Of A Fiscal Year Load Process</w:t>
      </w:r>
    </w:p>
    <w:p w:rsidR="006D6FDF" w:rsidRDefault="006D6FDF" w:rsidP="006D6FDF">
      <w:pPr>
        <w:spacing w:after="240"/>
      </w:pPr>
    </w:p>
    <w:p w:rsidR="006D6FDF" w:rsidRDefault="006D6FDF" w:rsidP="006D6FDF">
      <w:pPr>
        <w:pStyle w:val="Heading2"/>
        <w:spacing w:after="320"/>
      </w:pPr>
      <w:bookmarkStart w:id="163" w:name="_Toc338153717"/>
      <w:r>
        <w:t>Table Primary Key</w:t>
      </w:r>
      <w:bookmarkEnd w:id="16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FISCAL_YEAR</w:t>
            </w:r>
          </w:p>
        </w:tc>
      </w:tr>
    </w:tbl>
    <w:p w:rsidR="006D6FDF" w:rsidRDefault="006D6FDF" w:rsidP="006D6FDF"/>
    <w:p w:rsidR="006D6FDF" w:rsidRDefault="006D6FDF" w:rsidP="006D6FDF">
      <w:pPr>
        <w:pStyle w:val="Heading2"/>
        <w:spacing w:after="320"/>
      </w:pPr>
      <w:bookmarkStart w:id="164" w:name="_Toc338153718"/>
      <w:r>
        <w:t>Table Columns</w:t>
      </w:r>
      <w:bookmarkEnd w:id="164"/>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CHECKOUT_DATE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Check Out Date</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CHECKOUT_USER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Check Out User</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lastRenderedPageBreak/>
              <w:t>7</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65" w:name="_Toc338153719"/>
      <w:r>
        <w:t>Dependencies</w:t>
      </w:r>
      <w:bookmarkEnd w:id="165"/>
    </w:p>
    <w:p w:rsidR="006D6FDF" w:rsidRDefault="006D6FDF" w:rsidP="006D6FDF">
      <w:pPr>
        <w:spacing w:after="240"/>
      </w:pPr>
      <w:r>
        <w:t>AUTOMATION_MANAGER_FISCAL_YEAR_INITIALIZATION_MASTER Does Not Have Any Dependencies On Other Database Objects</w:t>
      </w:r>
    </w:p>
    <w:p w:rsidR="006D6FDF" w:rsidRDefault="006D6FDF" w:rsidP="006D6FDF">
      <w:pPr>
        <w:pStyle w:val="Heading1"/>
      </w:pPr>
      <w:bookmarkStart w:id="166" w:name="_Toc338153720"/>
      <w:r>
        <w:t>AUTOMATION_MANAGER_FISCAL_YEAR_INITIALIZATION_TRACE</w:t>
      </w:r>
      <w:bookmarkEnd w:id="166"/>
    </w:p>
    <w:p w:rsidR="006D6FDF" w:rsidRDefault="006D6FDF" w:rsidP="006D6FDF">
      <w:pPr>
        <w:spacing w:after="0"/>
      </w:pPr>
      <w:r>
        <w:t>Trace Level Information Of Fiscal Year Initialization Processes</w:t>
      </w:r>
    </w:p>
    <w:p w:rsidR="006D6FDF" w:rsidRDefault="006D6FDF" w:rsidP="006D6FDF">
      <w:pPr>
        <w:pStyle w:val="Heading2"/>
      </w:pPr>
      <w:bookmarkStart w:id="167" w:name="_Toc338153721"/>
      <w:r>
        <w:t>Functionality Overview</w:t>
      </w:r>
      <w:bookmarkEnd w:id="167"/>
    </w:p>
    <w:p w:rsidR="006D6FDF" w:rsidRDefault="006D6FDF" w:rsidP="006D6FDF">
      <w:r>
        <w:t>Good Place To Audit Fiscal Year Initialization</w:t>
      </w:r>
    </w:p>
    <w:p w:rsidR="006D6FDF" w:rsidRDefault="006D6FDF" w:rsidP="006D6FDF">
      <w:pPr>
        <w:spacing w:after="240"/>
      </w:pPr>
      <w:r>
        <w:t>Granular Level Understanding Of The Processes Of Fiscal Year Initialization</w:t>
      </w:r>
    </w:p>
    <w:p w:rsidR="006D6FDF" w:rsidRDefault="006D6FDF" w:rsidP="006D6FDF">
      <w:pPr>
        <w:spacing w:after="240"/>
      </w:pPr>
    </w:p>
    <w:p w:rsidR="006D6FDF" w:rsidRDefault="006D6FDF" w:rsidP="006D6FDF">
      <w:pPr>
        <w:pStyle w:val="Heading2"/>
        <w:spacing w:after="320"/>
      </w:pPr>
      <w:bookmarkStart w:id="168" w:name="_Toc338153722"/>
      <w:r>
        <w:t>Table Primary Key</w:t>
      </w:r>
      <w:bookmarkEnd w:id="16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ROW_ID</w:t>
            </w:r>
          </w:p>
        </w:tc>
      </w:tr>
    </w:tbl>
    <w:p w:rsidR="006D6FDF" w:rsidRDefault="006D6FDF" w:rsidP="006D6FDF"/>
    <w:p w:rsidR="006D6FDF" w:rsidRDefault="006D6FDF" w:rsidP="006D6FDF">
      <w:pPr>
        <w:pStyle w:val="Heading2"/>
        <w:spacing w:after="320"/>
      </w:pPr>
      <w:bookmarkStart w:id="169" w:name="_Toc338153723"/>
      <w:r>
        <w:t>Table Columns</w:t>
      </w:r>
      <w:bookmarkEnd w:id="169"/>
    </w:p>
    <w:tbl>
      <w:tblPr>
        <w:tblStyle w:val="TableGrid"/>
        <w:tblW w:w="5000" w:type="pct"/>
        <w:tblLook w:val="04A0" w:firstRow="1" w:lastRow="0" w:firstColumn="1" w:lastColumn="0" w:noHBand="0" w:noVBand="1"/>
      </w:tblPr>
      <w:tblGrid>
        <w:gridCol w:w="536"/>
        <w:gridCol w:w="4032"/>
        <w:gridCol w:w="1030"/>
        <w:gridCol w:w="1203"/>
        <w:gridCol w:w="3495"/>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ROW_ID</w:t>
            </w:r>
          </w:p>
        </w:tc>
        <w:tc>
          <w:tcPr>
            <w:tcW w:w="392" w:type="pct"/>
          </w:tcPr>
          <w:p w:rsidR="006D6FDF" w:rsidRDefault="006D6FDF" w:rsidP="006D6FDF">
            <w:pPr>
              <w:spacing w:after="240"/>
            </w:pPr>
            <w:r>
              <w:t>numeric</w:t>
            </w:r>
          </w:p>
        </w:tc>
        <w:tc>
          <w:tcPr>
            <w:tcW w:w="392" w:type="pct"/>
          </w:tcPr>
          <w:p w:rsidR="006D6FDF" w:rsidRDefault="006D6FDF" w:rsidP="006D6FDF">
            <w:pPr>
              <w:spacing w:after="240"/>
            </w:pPr>
            <w:r>
              <w:t>9</w:t>
            </w:r>
          </w:p>
        </w:tc>
        <w:tc>
          <w:tcPr>
            <w:tcW w:w="1961" w:type="pct"/>
          </w:tcPr>
          <w:p w:rsidR="006D6FDF" w:rsidRDefault="006D6FDF" w:rsidP="006D6FDF">
            <w:pPr>
              <w:spacing w:after="240"/>
            </w:pPr>
            <w:r>
              <w:t>Transactional Row Unique Identifier(Identity Column)</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STEP_NUMBER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Automation Step Number</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PERFORM_FULL_RESET_FLAG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Fiscal Year Initialization Should Be Reset</w:t>
            </w:r>
          </w:p>
        </w:tc>
      </w:tr>
      <w:tr w:rsidR="006D6FDF" w:rsidTr="006D6FDF">
        <w:tc>
          <w:tcPr>
            <w:tcW w:w="294" w:type="pct"/>
          </w:tcPr>
          <w:p w:rsidR="006D6FDF" w:rsidRDefault="006D6FDF" w:rsidP="006D6FDF">
            <w:pPr>
              <w:spacing w:after="240"/>
            </w:pPr>
            <w:r>
              <w:lastRenderedPageBreak/>
              <w:t>5</w:t>
            </w:r>
          </w:p>
        </w:tc>
        <w:tc>
          <w:tcPr>
            <w:tcW w:w="1961" w:type="pct"/>
          </w:tcPr>
          <w:p w:rsidR="006D6FDF" w:rsidRDefault="006D6FDF" w:rsidP="006D6FDF">
            <w:pPr>
              <w:spacing w:after="240"/>
            </w:pPr>
            <w:r>
              <w:t>RUN_BATCH_FLAG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Determines If the Batch Should Run or Not</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USER_ACKNOWLEDGEMENT_RESPONSE_1</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User Acknowledgement Response 1. In The Form Of A Boolean Flag</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USER_ACKNOWLEDGEMENT_RESPONSE_2</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User Acknowledgement Response 2. In The Form Of A Boolean Flag</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USER_ACKNOWLEDGEMENT_RESPONSE_3</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User Acknowledgement Response 3. In The Form Of A Boolean Flag</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USER_ACKNOWLEDGEMENT_RESPONSE_4</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User Acknowledgement Response 4. In The Form Of A Boolean Flag</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PROCESSING_COMMENTS</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Processing Comments</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EXEC_RETURN_CODE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Execution Return Code. To Record Execution Resulting Return Code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EXEC_INFORMATIVE_MESSAGE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Execution Return Informative Message To Record Execution Resulting Informative Message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70" w:name="_Toc338153724"/>
      <w:r>
        <w:t>Dependencies</w:t>
      </w:r>
      <w:bookmarkEnd w:id="170"/>
    </w:p>
    <w:p w:rsidR="006D6FDF" w:rsidRDefault="006D6FDF" w:rsidP="006D6FDF">
      <w:pPr>
        <w:spacing w:after="240"/>
      </w:pPr>
      <w:r>
        <w:t>AUTOMATION_MANAGER_FISCAL_YEAR_INITIALIZATION_TRACE Does Not Have Any Dependencies On Other Database Objects</w:t>
      </w:r>
    </w:p>
    <w:p w:rsidR="006D6FDF" w:rsidRDefault="006D6FDF" w:rsidP="006D6FDF">
      <w:pPr>
        <w:pStyle w:val="Heading1"/>
      </w:pPr>
      <w:bookmarkStart w:id="171" w:name="_Toc338153725"/>
      <w:r>
        <w:lastRenderedPageBreak/>
        <w:t>AUTOMATION_MANAGER_FISCAL_YEAR_INITILIZATION</w:t>
      </w:r>
      <w:bookmarkEnd w:id="171"/>
    </w:p>
    <w:p w:rsidR="006D6FDF" w:rsidRDefault="006D6FDF" w:rsidP="006D6FDF">
      <w:pPr>
        <w:spacing w:after="0"/>
      </w:pPr>
      <w:r>
        <w:t>Fiscal Year Initialization Steps Management and Step Configuration</w:t>
      </w:r>
    </w:p>
    <w:p w:rsidR="006D6FDF" w:rsidRDefault="006D6FDF" w:rsidP="006D6FDF">
      <w:pPr>
        <w:pStyle w:val="Heading2"/>
      </w:pPr>
      <w:bookmarkStart w:id="172" w:name="_Toc338153726"/>
      <w:r>
        <w:t>Functionality Overview</w:t>
      </w:r>
      <w:bookmarkEnd w:id="172"/>
    </w:p>
    <w:p w:rsidR="006D6FDF" w:rsidRDefault="006D6FDF" w:rsidP="006D6FDF">
      <w:pPr>
        <w:spacing w:after="240"/>
      </w:pPr>
      <w:r>
        <w:t>Configuration of Steps Management, Configurations of Prompts, Time of Execution Audit Trail, Comments and Feed Back Maintenance of Last Execution Status</w:t>
      </w:r>
    </w:p>
    <w:p w:rsidR="006D6FDF" w:rsidRDefault="006D6FDF" w:rsidP="006D6FDF">
      <w:pPr>
        <w:spacing w:after="240"/>
      </w:pPr>
    </w:p>
    <w:p w:rsidR="006D6FDF" w:rsidRDefault="006D6FDF" w:rsidP="006D6FDF">
      <w:pPr>
        <w:pStyle w:val="Heading2"/>
        <w:spacing w:after="320"/>
      </w:pPr>
      <w:bookmarkStart w:id="173" w:name="_Toc338153727"/>
      <w:r>
        <w:t>Table Primary Key</w:t>
      </w:r>
      <w:bookmarkEnd w:id="17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shd w:val="clear" w:color="auto" w:fill="008080"/>
          </w:tcPr>
          <w:p w:rsidR="006D6FDF" w:rsidRDefault="006D6FDF" w:rsidP="006D6FDF">
            <w:pPr>
              <w:spacing w:after="240"/>
            </w:pPr>
            <w:r>
              <w:t>2</w:t>
            </w:r>
          </w:p>
        </w:tc>
        <w:tc>
          <w:tcPr>
            <w:tcW w:w="4000" w:type="pct"/>
            <w:shd w:val="clear" w:color="auto" w:fill="008080"/>
          </w:tcPr>
          <w:p w:rsidR="006D6FDF" w:rsidRDefault="006D6FDF" w:rsidP="006D6FDF">
            <w:pPr>
              <w:spacing w:after="240"/>
            </w:pPr>
            <w:r>
              <w:t>STEP_NUMBER</w:t>
            </w:r>
          </w:p>
        </w:tc>
      </w:tr>
    </w:tbl>
    <w:p w:rsidR="006D6FDF" w:rsidRDefault="006D6FDF" w:rsidP="006D6FDF"/>
    <w:p w:rsidR="006D6FDF" w:rsidRDefault="006D6FDF" w:rsidP="006D6FDF">
      <w:pPr>
        <w:pStyle w:val="Heading2"/>
        <w:spacing w:after="320"/>
      </w:pPr>
      <w:bookmarkStart w:id="174" w:name="_Toc338153728"/>
      <w:r>
        <w:t>Table Columns</w:t>
      </w:r>
      <w:bookmarkEnd w:id="174"/>
    </w:p>
    <w:tbl>
      <w:tblPr>
        <w:tblStyle w:val="TableGrid"/>
        <w:tblW w:w="5000" w:type="pct"/>
        <w:tblLook w:val="04A0" w:firstRow="1" w:lastRow="0" w:firstColumn="1" w:lastColumn="0" w:noHBand="0" w:noVBand="1"/>
      </w:tblPr>
      <w:tblGrid>
        <w:gridCol w:w="536"/>
        <w:gridCol w:w="3968"/>
        <w:gridCol w:w="1030"/>
        <w:gridCol w:w="1203"/>
        <w:gridCol w:w="355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STEP_NUMBER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Automation Step Number</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STEP_NAME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Step Name</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STEP_TITLE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Step Title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STEP_DESCRIPTION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Step Description</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STEP_STATUS_NAME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Step Status Name</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STEP_START_DATE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Step Start Date</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STEP_END_DATE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Step End Date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IS_PROCESS_POSITION_AND_HOLD_FLAG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Bit (True or False). To Determine If Automation Is On Hold</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IS_PROCESSED_TRISTATE_FLAG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Bit (True or False). To Determine If Automation Is Processed (Tri State)</w:t>
            </w:r>
          </w:p>
        </w:tc>
      </w:tr>
      <w:tr w:rsidR="006D6FDF" w:rsidTr="006D6FDF">
        <w:tc>
          <w:tcPr>
            <w:tcW w:w="294" w:type="pct"/>
          </w:tcPr>
          <w:p w:rsidR="006D6FDF" w:rsidRDefault="006D6FDF" w:rsidP="006D6FDF">
            <w:pPr>
              <w:spacing w:after="240"/>
            </w:pPr>
            <w:r>
              <w:lastRenderedPageBreak/>
              <w:t>11</w:t>
            </w:r>
          </w:p>
        </w:tc>
        <w:tc>
          <w:tcPr>
            <w:tcW w:w="1961" w:type="pct"/>
          </w:tcPr>
          <w:p w:rsidR="006D6FDF" w:rsidRDefault="006D6FDF" w:rsidP="006D6FDF">
            <w:pPr>
              <w:spacing w:after="240"/>
            </w:pPr>
            <w:r>
              <w:t>EXEC_RETURN_CODE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Execution Return Code. To Record Execution Resulting Return Code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EXEC_INFORMATIVE_MESSAGE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Execution Return Informative Message To Record Execution Resulting Informative Message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STEP_USER_PROMPT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Step User Prompt</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USER_ACKNOWLEDGEMENT_0</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8000</w:t>
            </w:r>
          </w:p>
        </w:tc>
        <w:tc>
          <w:tcPr>
            <w:tcW w:w="1961" w:type="pct"/>
          </w:tcPr>
          <w:p w:rsidR="006D6FDF" w:rsidRDefault="006D6FDF" w:rsidP="006D6FDF">
            <w:pPr>
              <w:spacing w:after="240"/>
            </w:pPr>
            <w:r>
              <w:t>User Acknowledgement Message 0</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USER_ACKNOWLEDGEMENT_1</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8000</w:t>
            </w:r>
          </w:p>
        </w:tc>
        <w:tc>
          <w:tcPr>
            <w:tcW w:w="1961" w:type="pct"/>
          </w:tcPr>
          <w:p w:rsidR="006D6FDF" w:rsidRDefault="006D6FDF" w:rsidP="006D6FDF">
            <w:pPr>
              <w:spacing w:after="240"/>
            </w:pPr>
            <w:r>
              <w:t>User Acknowledgement Message 1</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USER_ACKNOWLEDGEMENT_2</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8000</w:t>
            </w:r>
          </w:p>
        </w:tc>
        <w:tc>
          <w:tcPr>
            <w:tcW w:w="1961" w:type="pct"/>
          </w:tcPr>
          <w:p w:rsidR="006D6FDF" w:rsidRDefault="006D6FDF" w:rsidP="006D6FDF">
            <w:pPr>
              <w:spacing w:after="240"/>
            </w:pPr>
            <w:r>
              <w:t>User Acknowledgement Message 2</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USER_ACKNOWLEDGEMENT_3</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8000</w:t>
            </w:r>
          </w:p>
        </w:tc>
        <w:tc>
          <w:tcPr>
            <w:tcW w:w="1961" w:type="pct"/>
          </w:tcPr>
          <w:p w:rsidR="006D6FDF" w:rsidRDefault="006D6FDF" w:rsidP="006D6FDF">
            <w:pPr>
              <w:spacing w:after="240"/>
            </w:pPr>
            <w:r>
              <w:t>User Acknowledgement Message 3</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75" w:name="_Toc338153729"/>
      <w:r>
        <w:t>Dependencies</w:t>
      </w:r>
      <w:bookmarkEnd w:id="175"/>
    </w:p>
    <w:p w:rsidR="006D6FDF" w:rsidRDefault="006D6FDF" w:rsidP="006D6FDF">
      <w:pPr>
        <w:spacing w:after="240"/>
      </w:pPr>
      <w:r>
        <w:t>AUTOMATION_MANAGER_FISCAL_YEAR_INITILIZATION Does Not Have Any Dependencies On Other Database Objects</w:t>
      </w:r>
    </w:p>
    <w:p w:rsidR="006D6FDF" w:rsidRDefault="006D6FDF" w:rsidP="006D6FDF">
      <w:pPr>
        <w:pStyle w:val="Heading1"/>
      </w:pPr>
      <w:bookmarkStart w:id="176" w:name="_Toc338153730"/>
      <w:r>
        <w:t>AUTOMATION_MANAGER_SCHEDULE</w:t>
      </w:r>
      <w:bookmarkEnd w:id="176"/>
    </w:p>
    <w:p w:rsidR="006D6FDF" w:rsidRDefault="006D6FDF" w:rsidP="006D6FDF">
      <w:pPr>
        <w:spacing w:after="0"/>
      </w:pPr>
      <w:r>
        <w:t>SSIS Scheduler Data</w:t>
      </w:r>
    </w:p>
    <w:p w:rsidR="006D6FDF" w:rsidRDefault="006D6FDF" w:rsidP="006D6FDF">
      <w:pPr>
        <w:pStyle w:val="Heading2"/>
      </w:pPr>
      <w:bookmarkStart w:id="177" w:name="_Toc338153731"/>
      <w:r>
        <w:t>Functionality Overview</w:t>
      </w:r>
      <w:bookmarkEnd w:id="177"/>
    </w:p>
    <w:p w:rsidR="006D6FDF" w:rsidRDefault="006D6FDF" w:rsidP="006D6FDF">
      <w:r>
        <w:t>Staggers Automation Jobs Such That It Maintains Flow And Limits The Side Effects Of Race Conditions</w:t>
      </w:r>
    </w:p>
    <w:p w:rsidR="006D6FDF" w:rsidRDefault="006D6FDF" w:rsidP="006D6FDF"/>
    <w:p w:rsidR="006D6FDF" w:rsidRDefault="006D6FDF" w:rsidP="006D6FDF">
      <w:r>
        <w:t>Used By The Automation Manager To Ensure Sequential Execution Of Batch Jobs</w:t>
      </w:r>
    </w:p>
    <w:p w:rsidR="006D6FDF" w:rsidRDefault="006D6FDF" w:rsidP="006D6FDF"/>
    <w:p w:rsidR="006D6FDF" w:rsidRDefault="006D6FDF" w:rsidP="006D6FDF">
      <w:pPr>
        <w:spacing w:after="240"/>
      </w:pPr>
      <w:r>
        <w:t>Failure or Success In Addition To Messages and Information About The Task Are Recorded In This Table</w:t>
      </w:r>
    </w:p>
    <w:p w:rsidR="006D6FDF" w:rsidRDefault="006D6FDF" w:rsidP="006D6FDF">
      <w:pPr>
        <w:spacing w:after="240"/>
      </w:pPr>
    </w:p>
    <w:p w:rsidR="006D6FDF" w:rsidRDefault="006D6FDF" w:rsidP="006D6FDF">
      <w:pPr>
        <w:pStyle w:val="Heading2"/>
        <w:spacing w:after="320"/>
      </w:pPr>
      <w:bookmarkStart w:id="178" w:name="_Toc338153732"/>
      <w:r>
        <w:t>Table Primary Key</w:t>
      </w:r>
      <w:bookmarkEnd w:id="17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ROW_ID</w:t>
            </w:r>
          </w:p>
        </w:tc>
      </w:tr>
    </w:tbl>
    <w:p w:rsidR="006D6FDF" w:rsidRDefault="006D6FDF" w:rsidP="006D6FDF"/>
    <w:p w:rsidR="006D6FDF" w:rsidRDefault="006D6FDF" w:rsidP="006D6FDF">
      <w:pPr>
        <w:pStyle w:val="Heading2"/>
        <w:spacing w:after="320"/>
      </w:pPr>
      <w:bookmarkStart w:id="179" w:name="_Toc338153733"/>
      <w:r>
        <w:t>Table Columns</w:t>
      </w:r>
      <w:bookmarkEnd w:id="179"/>
    </w:p>
    <w:tbl>
      <w:tblPr>
        <w:tblStyle w:val="TableGrid"/>
        <w:tblW w:w="5000" w:type="pct"/>
        <w:tblLook w:val="04A0" w:firstRow="1" w:lastRow="0" w:firstColumn="1" w:lastColumn="0" w:noHBand="0" w:noVBand="1"/>
      </w:tblPr>
      <w:tblGrid>
        <w:gridCol w:w="536"/>
        <w:gridCol w:w="3744"/>
        <w:gridCol w:w="1030"/>
        <w:gridCol w:w="1203"/>
        <w:gridCol w:w="3783"/>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ROW_ID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Transactional Row Unique Identifier(Identity Column)</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AUTOMATION_INSTRUCTION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Automation Instruction. Used By SSIS To Derive Decision Matrix (Roll Forward and Roll Back Activities)</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IS_PROCESS_PENDING_TRISTATE_FLAG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Bit (True or False). To Determine If Automation Item Is Pending</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IS_PROCESSED_TRISTATE_FLAG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Bit (True or False). To Determine If Automation Item Is Processed</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RETURN_CODE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Batch Execution Result Return Code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INFORMATIVE_MESSAGE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Informative Message Return From Batch or Procedural Execution</w:t>
            </w:r>
          </w:p>
        </w:tc>
      </w:tr>
      <w:tr w:rsidR="006D6FDF" w:rsidTr="006D6FDF">
        <w:tc>
          <w:tcPr>
            <w:tcW w:w="294" w:type="pct"/>
          </w:tcPr>
          <w:p w:rsidR="006D6FDF" w:rsidRDefault="006D6FDF" w:rsidP="006D6FDF">
            <w:pPr>
              <w:spacing w:after="240"/>
            </w:pPr>
            <w:r>
              <w:lastRenderedPageBreak/>
              <w:t>10</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80" w:name="_Toc338153734"/>
      <w:r>
        <w:t>Dependencies</w:t>
      </w:r>
      <w:bookmarkEnd w:id="180"/>
    </w:p>
    <w:p w:rsidR="006D6FDF" w:rsidRDefault="006D6FDF" w:rsidP="006D6FDF">
      <w:pPr>
        <w:spacing w:after="240"/>
      </w:pPr>
      <w:r>
        <w:t>AUTOMATION_MANAGER_SCHEDULE Does Not Have Any Dependencies On Other Database Objects</w:t>
      </w:r>
    </w:p>
    <w:p w:rsidR="006D6FDF" w:rsidRDefault="006D6FDF" w:rsidP="006D6FDF">
      <w:pPr>
        <w:pStyle w:val="Heading1"/>
      </w:pPr>
      <w:bookmarkStart w:id="181" w:name="_Toc338153735"/>
      <w:r>
        <w:t>FED_AGCY</w:t>
      </w:r>
      <w:bookmarkEnd w:id="181"/>
    </w:p>
    <w:p w:rsidR="006D6FDF" w:rsidRDefault="006D6FDF" w:rsidP="006D6FDF">
      <w:pPr>
        <w:spacing w:after="0"/>
      </w:pPr>
      <w:r>
        <w:t>List of Federal Agencies</w:t>
      </w:r>
    </w:p>
    <w:p w:rsidR="006D6FDF" w:rsidRDefault="006D6FDF" w:rsidP="006D6FDF">
      <w:pPr>
        <w:pStyle w:val="Heading2"/>
      </w:pPr>
      <w:bookmarkStart w:id="182" w:name="_Toc338153736"/>
      <w:r>
        <w:t>Functionality Overview</w:t>
      </w:r>
      <w:bookmarkEnd w:id="182"/>
    </w:p>
    <w:p w:rsidR="006D6FDF" w:rsidRDefault="006D6FDF" w:rsidP="006D6FDF">
      <w:pPr>
        <w:spacing w:after="240"/>
      </w:pPr>
      <w:r>
        <w:t>Future</w:t>
      </w:r>
    </w:p>
    <w:p w:rsidR="006D6FDF" w:rsidRDefault="006D6FDF" w:rsidP="006D6FDF">
      <w:pPr>
        <w:spacing w:after="240"/>
      </w:pPr>
    </w:p>
    <w:p w:rsidR="006D6FDF" w:rsidRDefault="006D6FDF" w:rsidP="006D6FDF">
      <w:pPr>
        <w:pStyle w:val="Heading2"/>
        <w:spacing w:after="320"/>
      </w:pPr>
      <w:bookmarkStart w:id="183" w:name="_Toc338153737"/>
      <w:r>
        <w:t>Table Primary Key</w:t>
      </w:r>
      <w:bookmarkEnd w:id="183"/>
    </w:p>
    <w:p w:rsidR="006D6FDF" w:rsidRDefault="006D6FDF" w:rsidP="006D6FDF">
      <w:pPr>
        <w:spacing w:after="240"/>
      </w:pPr>
      <w:r>
        <w:t>FED_AGCY Does Not Have Any Primary Key Defined</w:t>
      </w:r>
    </w:p>
    <w:p w:rsidR="006D6FDF" w:rsidRDefault="006D6FDF" w:rsidP="006D6FDF">
      <w:pPr>
        <w:pStyle w:val="Heading2"/>
        <w:spacing w:after="320"/>
      </w:pPr>
      <w:bookmarkStart w:id="184" w:name="_Toc338153738"/>
      <w:r>
        <w:t>Table Columns</w:t>
      </w:r>
      <w:bookmarkEnd w:id="184"/>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ABBR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12</w:t>
            </w:r>
          </w:p>
        </w:tc>
        <w:tc>
          <w:tcPr>
            <w:tcW w:w="1961" w:type="pct"/>
          </w:tcPr>
          <w:p w:rsidR="006D6FDF" w:rsidRDefault="006D6FDF" w:rsidP="006D6FDF">
            <w:pPr>
              <w:spacing w:after="240"/>
            </w:pPr>
            <w:r>
              <w:t>Abbreviated Federal Agency Name</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60</w:t>
            </w:r>
          </w:p>
        </w:tc>
        <w:tc>
          <w:tcPr>
            <w:tcW w:w="1961" w:type="pct"/>
          </w:tcPr>
          <w:p w:rsidR="006D6FDF" w:rsidRDefault="006D6FDF" w:rsidP="006D6FDF">
            <w:pPr>
              <w:spacing w:after="240"/>
            </w:pPr>
            <w:r>
              <w:t>Federal Agency Name</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PREFIX</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Federal Agency Prefix</w:t>
            </w:r>
          </w:p>
        </w:tc>
      </w:tr>
    </w:tbl>
    <w:p w:rsidR="006D6FDF" w:rsidRDefault="006D6FDF" w:rsidP="006D6FDF"/>
    <w:p w:rsidR="006D6FDF" w:rsidRDefault="006D6FDF" w:rsidP="006D6FDF">
      <w:pPr>
        <w:pStyle w:val="Heading2"/>
        <w:spacing w:after="320"/>
      </w:pPr>
      <w:bookmarkStart w:id="185" w:name="_Toc338153739"/>
      <w:r>
        <w:lastRenderedPageBreak/>
        <w:t>Dependencies</w:t>
      </w:r>
      <w:bookmarkEnd w:id="185"/>
    </w:p>
    <w:p w:rsidR="006D6FDF" w:rsidRDefault="006D6FDF" w:rsidP="006D6FDF">
      <w:pPr>
        <w:spacing w:after="240"/>
      </w:pPr>
      <w:r>
        <w:t>FED_AGCY Does Not Have Any Dependencies On Other Database Objects</w:t>
      </w:r>
    </w:p>
    <w:p w:rsidR="006D6FDF" w:rsidRDefault="006D6FDF" w:rsidP="006D6FDF">
      <w:pPr>
        <w:pStyle w:val="Heading1"/>
      </w:pPr>
      <w:bookmarkStart w:id="186" w:name="_Toc338153740"/>
      <w:r>
        <w:t>FISCAL_YEAR</w:t>
      </w:r>
      <w:bookmarkEnd w:id="186"/>
    </w:p>
    <w:p w:rsidR="006D6FDF" w:rsidRDefault="006D6FDF" w:rsidP="006D6FDF">
      <w:pPr>
        <w:spacing w:after="0"/>
      </w:pPr>
      <w:r>
        <w:t>Fiscal Year Information</w:t>
      </w:r>
    </w:p>
    <w:p w:rsidR="006D6FDF" w:rsidRDefault="006D6FDF" w:rsidP="006D6FDF">
      <w:pPr>
        <w:pStyle w:val="Heading2"/>
      </w:pPr>
      <w:bookmarkStart w:id="187" w:name="_Toc338153741"/>
      <w:r>
        <w:t>Functionality Overview</w:t>
      </w:r>
      <w:bookmarkEnd w:id="187"/>
    </w:p>
    <w:p w:rsidR="006D6FDF" w:rsidRDefault="006D6FDF" w:rsidP="006D6FDF">
      <w:r>
        <w:t>Control Activation of Fiscal Year</w:t>
      </w:r>
    </w:p>
    <w:p w:rsidR="006D6FDF" w:rsidRDefault="006D6FDF" w:rsidP="006D6FDF">
      <w:r>
        <w:t>Controls Visibility Of Fiscal Year Nodes ON The Navigational Tree (Portal)</w:t>
      </w:r>
    </w:p>
    <w:p w:rsidR="006D6FDF" w:rsidRDefault="006D6FDF" w:rsidP="006D6FDF"/>
    <w:p w:rsidR="006D6FDF" w:rsidRDefault="006D6FDF" w:rsidP="006D6FDF">
      <w:r>
        <w:t>Determinant in Scope Queries. Often Used To Join Records Of Active Fiscal Year</w:t>
      </w:r>
    </w:p>
    <w:p w:rsidR="006D6FDF" w:rsidRDefault="006D6FDF" w:rsidP="006D6FDF"/>
    <w:p w:rsidR="006D6FDF" w:rsidRDefault="006D6FDF" w:rsidP="006D6FDF">
      <w:pPr>
        <w:spacing w:after="240"/>
      </w:pPr>
      <w:r>
        <w:t>To Activate Fiscal Year, Set The IS ACTIVE FLAG on To True or False</w:t>
      </w:r>
    </w:p>
    <w:p w:rsidR="006D6FDF" w:rsidRDefault="006D6FDF" w:rsidP="006D6FDF">
      <w:pPr>
        <w:spacing w:after="240"/>
      </w:pPr>
    </w:p>
    <w:p w:rsidR="006D6FDF" w:rsidRDefault="006D6FDF" w:rsidP="006D6FDF">
      <w:pPr>
        <w:pStyle w:val="Heading2"/>
        <w:spacing w:after="320"/>
      </w:pPr>
      <w:bookmarkStart w:id="188" w:name="_Toc338153742"/>
      <w:r>
        <w:t>Table Primary Key</w:t>
      </w:r>
      <w:bookmarkEnd w:id="18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FISCAL_YEAR</w:t>
            </w:r>
          </w:p>
        </w:tc>
      </w:tr>
    </w:tbl>
    <w:p w:rsidR="006D6FDF" w:rsidRDefault="006D6FDF" w:rsidP="006D6FDF"/>
    <w:p w:rsidR="006D6FDF" w:rsidRDefault="006D6FDF" w:rsidP="006D6FDF">
      <w:pPr>
        <w:pStyle w:val="Heading2"/>
        <w:spacing w:after="320"/>
      </w:pPr>
      <w:bookmarkStart w:id="189" w:name="_Toc338153743"/>
      <w:r>
        <w:t>Table Columns</w:t>
      </w:r>
      <w:bookmarkEnd w:id="189"/>
    </w:p>
    <w:tbl>
      <w:tblPr>
        <w:tblStyle w:val="TableGrid"/>
        <w:tblW w:w="5000" w:type="pct"/>
        <w:tblLook w:val="04A0" w:firstRow="1" w:lastRow="0" w:firstColumn="1" w:lastColumn="0" w:noHBand="0" w:noVBand="1"/>
      </w:tblPr>
      <w:tblGrid>
        <w:gridCol w:w="536"/>
        <w:gridCol w:w="3909"/>
        <w:gridCol w:w="708"/>
        <w:gridCol w:w="1203"/>
        <w:gridCol w:w="3940"/>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ACTIVE_FLAG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Determines If Object is Active or Not. Used To Control Rendering and Rule Based Control Over System Behaviors</w:t>
            </w:r>
          </w:p>
        </w:tc>
      </w:tr>
    </w:tbl>
    <w:p w:rsidR="006D6FDF" w:rsidRDefault="006D6FDF" w:rsidP="006D6FDF"/>
    <w:p w:rsidR="006D6FDF" w:rsidRDefault="006D6FDF" w:rsidP="006D6FDF">
      <w:pPr>
        <w:pStyle w:val="Heading2"/>
        <w:spacing w:after="320"/>
      </w:pPr>
      <w:bookmarkStart w:id="190" w:name="_Toc338153744"/>
      <w:r>
        <w:lastRenderedPageBreak/>
        <w:t>Dependencies</w:t>
      </w:r>
      <w:bookmarkEnd w:id="190"/>
    </w:p>
    <w:p w:rsidR="006D6FDF" w:rsidRDefault="006D6FDF" w:rsidP="006D6FDF">
      <w:pPr>
        <w:spacing w:after="240"/>
      </w:pPr>
      <w:r>
        <w:t>FISCAL_YEAR Does Not Have Any Dependencies On Other Database Objects</w:t>
      </w:r>
    </w:p>
    <w:p w:rsidR="006D6FDF" w:rsidRDefault="006D6FDF" w:rsidP="006D6FDF">
      <w:pPr>
        <w:pStyle w:val="Heading1"/>
      </w:pPr>
      <w:bookmarkStart w:id="191" w:name="_Toc338153745"/>
      <w:r>
        <w:t>FISCAL_YEAR_AGENCY_FUND_ACCOUNT_BALANCE_STAGE</w:t>
      </w:r>
      <w:bookmarkEnd w:id="191"/>
    </w:p>
    <w:p w:rsidR="006D6FDF" w:rsidRDefault="006D6FDF" w:rsidP="006D6FDF">
      <w:pPr>
        <w:spacing w:after="0"/>
      </w:pPr>
      <w:r>
        <w:t>Core Fiscal Year Agency Fund Account Data As Presented In SAMS and or Provided By Agency Via Data Entry Forms (SCO534, SCO545, Offsets, Etc)</w:t>
      </w:r>
    </w:p>
    <w:p w:rsidR="006D6FDF" w:rsidRDefault="006D6FDF" w:rsidP="006D6FDF">
      <w:pPr>
        <w:pStyle w:val="Heading2"/>
      </w:pPr>
      <w:bookmarkStart w:id="192" w:name="_Toc338153746"/>
      <w:r>
        <w:t>Functionality Overview</w:t>
      </w:r>
      <w:bookmarkEnd w:id="192"/>
    </w:p>
    <w:p w:rsidR="006D6FDF" w:rsidRDefault="006D6FDF" w:rsidP="006D6FDF">
      <w:r>
        <w:t>Significance in The Load Process, Offsets, and Form Level Augmentation Of Account Related Data.</w:t>
      </w:r>
    </w:p>
    <w:p w:rsidR="006D6FDF" w:rsidRDefault="006D6FDF" w:rsidP="006D6FDF"/>
    <w:p w:rsidR="006D6FDF" w:rsidRDefault="006D6FDF" w:rsidP="006D6FDF">
      <w:r>
        <w:t>Core Data Table For Managing Fiscal Year Account Data Either Loaded From SAMS or Manually Offset.</w:t>
      </w:r>
    </w:p>
    <w:p w:rsidR="006D6FDF" w:rsidRDefault="006D6FDF" w:rsidP="006D6FDF"/>
    <w:p w:rsidR="006D6FDF" w:rsidRDefault="006D6FDF" w:rsidP="006D6FDF">
      <w:r>
        <w:t>Core Data Table For Agency Records Data Manipulation and Offset</w:t>
      </w:r>
    </w:p>
    <w:p w:rsidR="006D6FDF" w:rsidRDefault="006D6FDF" w:rsidP="006D6FDF"/>
    <w:p w:rsidR="006D6FDF" w:rsidRDefault="006D6FDF" w:rsidP="006D6FDF">
      <w:pPr>
        <w:spacing w:after="240"/>
      </w:pPr>
      <w:r>
        <w:t>Primarily Used For Maintaining Accounts Data Upon Entry Into A Reporting Period.</w:t>
      </w:r>
    </w:p>
    <w:p w:rsidR="006D6FDF" w:rsidRDefault="006D6FDF" w:rsidP="006D6FDF">
      <w:pPr>
        <w:spacing w:after="240"/>
      </w:pPr>
      <w:r>
        <w:t>Main Anchor Table For Fiscal Year Agency Fund Account Data</w:t>
      </w:r>
    </w:p>
    <w:p w:rsidR="006D6FDF" w:rsidRDefault="006D6FDF" w:rsidP="006D6FDF">
      <w:pPr>
        <w:spacing w:after="240"/>
      </w:pPr>
    </w:p>
    <w:p w:rsidR="006D6FDF" w:rsidRDefault="006D6FDF" w:rsidP="006D6FDF">
      <w:pPr>
        <w:pStyle w:val="Heading2"/>
        <w:spacing w:after="320"/>
      </w:pPr>
      <w:bookmarkStart w:id="193" w:name="_Toc338153747"/>
      <w:r>
        <w:t>Table Primary Key</w:t>
      </w:r>
      <w:bookmarkEnd w:id="19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ACCOUNT_NUMBER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BATCH_SOURCE</w:t>
            </w:r>
          </w:p>
        </w:tc>
      </w:tr>
      <w:tr w:rsidR="006D6FDF" w:rsidTr="006D6FDF">
        <w:tc>
          <w:tcPr>
            <w:tcW w:w="1000" w:type="pct"/>
            <w:shd w:val="clear" w:color="auto" w:fill="008080"/>
          </w:tcPr>
          <w:p w:rsidR="006D6FDF" w:rsidRDefault="006D6FDF" w:rsidP="006D6FDF">
            <w:pPr>
              <w:spacing w:after="240"/>
            </w:pPr>
            <w:r>
              <w:t>6</w:t>
            </w:r>
          </w:p>
        </w:tc>
        <w:tc>
          <w:tcPr>
            <w:tcW w:w="4000" w:type="pct"/>
            <w:shd w:val="clear" w:color="auto" w:fill="008080"/>
          </w:tcPr>
          <w:p w:rsidR="006D6FDF" w:rsidRDefault="006D6FDF" w:rsidP="006D6FDF">
            <w:pPr>
              <w:spacing w:after="240"/>
            </w:pPr>
            <w:r>
              <w:t>BATCH_RECORD_TYPE</w:t>
            </w:r>
          </w:p>
        </w:tc>
      </w:tr>
    </w:tbl>
    <w:p w:rsidR="006D6FDF" w:rsidRDefault="006D6FDF" w:rsidP="006D6FDF"/>
    <w:p w:rsidR="006D6FDF" w:rsidRDefault="006D6FDF" w:rsidP="006D6FDF">
      <w:pPr>
        <w:pStyle w:val="Heading2"/>
        <w:spacing w:after="320"/>
      </w:pPr>
      <w:bookmarkStart w:id="194" w:name="_Toc338153748"/>
      <w:r>
        <w:lastRenderedPageBreak/>
        <w:t>Table Columns</w:t>
      </w:r>
      <w:bookmarkEnd w:id="194"/>
    </w:p>
    <w:tbl>
      <w:tblPr>
        <w:tblStyle w:val="TableGrid"/>
        <w:tblW w:w="5000" w:type="pct"/>
        <w:tblLook w:val="04A0" w:firstRow="1" w:lastRow="0" w:firstColumn="1" w:lastColumn="0" w:noHBand="0" w:noVBand="1"/>
      </w:tblPr>
      <w:tblGrid>
        <w:gridCol w:w="510"/>
        <w:gridCol w:w="5058"/>
        <w:gridCol w:w="965"/>
        <w:gridCol w:w="1124"/>
        <w:gridCol w:w="263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ROW_ID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Transactional Row Unique Identifier(Identity Column)</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BATCH_SOURCE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Batch Source One Of The Following (OVERLAY_OFFSET, HELD_WARRANTS_xx, SCO545, DATA_FIX_xx, TRANSFER_RECLASS_xx, ANDY_DATA_FIX, CPS, SCO534, ROUNDING_ADJUSTMENT_1, HELD_WARRANT_CLEAR, SAMS_DATA, PY_DATA, OTHER_DATA_FIX_xx, DATA_FIX_xx)</w:t>
            </w:r>
          </w:p>
        </w:tc>
      </w:tr>
      <w:tr w:rsidR="006D6FDF" w:rsidTr="006D6FDF">
        <w:tc>
          <w:tcPr>
            <w:tcW w:w="294" w:type="pct"/>
          </w:tcPr>
          <w:p w:rsidR="006D6FDF" w:rsidRDefault="006D6FDF" w:rsidP="006D6FDF">
            <w:pPr>
              <w:spacing w:after="240"/>
            </w:pPr>
            <w:r>
              <w:lastRenderedPageBreak/>
              <w:t>7</w:t>
            </w:r>
          </w:p>
        </w:tc>
        <w:tc>
          <w:tcPr>
            <w:tcW w:w="1961" w:type="pct"/>
          </w:tcPr>
          <w:p w:rsidR="006D6FDF" w:rsidRDefault="006D6FDF" w:rsidP="006D6FDF">
            <w:pPr>
              <w:spacing w:after="240"/>
            </w:pPr>
            <w:r>
              <w:t>BATCH_RECORD_TYPE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Batch Record Type. One Of The Following (System, Agency, IOC, Auditor)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PY_AMOUNT_GAAP_BASIS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Amount GAAP Basis</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PY_AMOUNT_GAAP_ADJUSTMENT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Amount GAAP Adjustment</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FISCAL_YEAR_REPORTED_ACCOUNT_ENTRANCE_BALANCE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Reported In SAMS. Or Amount Published Later On By Offset Forms (SCO534, SCO545, SCO543, Offset Batch Publishing CPS Functionality, etc.)</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CY_AMOUNT_GAAP_BASIS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Amount GAAP Basis</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CY_AMOUNT_GAAP_ADJUSTMENT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Amount GAAP Adjustment</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ADMINISTRATIVE_REFERENCE_NUMBER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Audit Trail and Change Management - Change Control Number. Note ANY Time There is a Manual Push To This Table, The Person Performing The Change MUST Present and Have In Hand, A Change Request Filled Out. NOT DOING SO, Results In Being Non-Compliant With Audit Control Policies</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ADMINISTRATIVE_REFERENCE_LABEL</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 xml:space="preserve">Audit Trail and Change Management - Change Control Descriptive Label. Note ANY Time There is a Manual Push To This Table, The Person Performing The Change MUST Present and Have In Hand, A Change Request Filled Out. NOT DOING SO, </w:t>
            </w:r>
            <w:r>
              <w:lastRenderedPageBreak/>
              <w:t>Results In Being Non-Compliant With Audit Control Policies</w:t>
            </w:r>
          </w:p>
        </w:tc>
      </w:tr>
      <w:tr w:rsidR="006D6FDF" w:rsidTr="006D6FDF">
        <w:tc>
          <w:tcPr>
            <w:tcW w:w="294" w:type="pct"/>
          </w:tcPr>
          <w:p w:rsidR="006D6FDF" w:rsidRDefault="006D6FDF" w:rsidP="006D6FDF">
            <w:pPr>
              <w:spacing w:after="240"/>
            </w:pPr>
            <w:r>
              <w:lastRenderedPageBreak/>
              <w:t>15</w:t>
            </w:r>
          </w:p>
        </w:tc>
        <w:tc>
          <w:tcPr>
            <w:tcW w:w="1961" w:type="pct"/>
          </w:tcPr>
          <w:p w:rsidR="006D6FDF" w:rsidRDefault="006D6FDF" w:rsidP="006D6FDF">
            <w:pPr>
              <w:spacing w:after="240"/>
            </w:pPr>
            <w:r>
              <w:t>APPROVED_BY_USER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Change Control Approving User Name</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195" w:name="_Toc338153749"/>
      <w:r>
        <w:t>Dependencies</w:t>
      </w:r>
      <w:bookmarkEnd w:id="195"/>
    </w:p>
    <w:p w:rsidR="006D6FDF" w:rsidRDefault="006D6FDF" w:rsidP="006D6FDF">
      <w:pPr>
        <w:spacing w:after="240"/>
      </w:pPr>
      <w:r>
        <w:t>FISCAL_YEAR_AGENCY_FUND_ACCOUNT_BALANCE_STAGE Does Not Have Any Dependencies On Other Database Objects</w:t>
      </w:r>
    </w:p>
    <w:p w:rsidR="006D6FDF" w:rsidRDefault="006D6FDF" w:rsidP="006D6FDF">
      <w:pPr>
        <w:pStyle w:val="Heading1"/>
      </w:pPr>
      <w:bookmarkStart w:id="196" w:name="_Toc338153750"/>
      <w:r>
        <w:t>FISCAL_YEAR_CALENDAR</w:t>
      </w:r>
      <w:bookmarkEnd w:id="196"/>
    </w:p>
    <w:p w:rsidR="006D6FDF" w:rsidRDefault="006D6FDF" w:rsidP="006D6FDF">
      <w:pPr>
        <w:spacing w:after="0"/>
      </w:pPr>
      <w:r>
        <w:t>Information About A Fiscal Year Such As Dates, Statistics, And Alert Driving Metrics</w:t>
      </w:r>
    </w:p>
    <w:p w:rsidR="006D6FDF" w:rsidRDefault="006D6FDF" w:rsidP="006D6FDF">
      <w:pPr>
        <w:pStyle w:val="Heading2"/>
      </w:pPr>
      <w:bookmarkStart w:id="197" w:name="_Toc338153751"/>
      <w:r>
        <w:t>Functionality Overview</w:t>
      </w:r>
      <w:bookmarkEnd w:id="197"/>
    </w:p>
    <w:p w:rsidR="006D6FDF" w:rsidRDefault="006D6FDF" w:rsidP="006D6FDF">
      <w:r>
        <w:t>Valuable Information About Fiscal Year Calendar</w:t>
      </w:r>
    </w:p>
    <w:p w:rsidR="006D6FDF" w:rsidRDefault="006D6FDF" w:rsidP="006D6FDF">
      <w:r>
        <w:t>Maintains Basic Calendar</w:t>
      </w:r>
    </w:p>
    <w:p w:rsidR="006D6FDF" w:rsidRDefault="006D6FDF" w:rsidP="006D6FDF">
      <w:pPr>
        <w:spacing w:after="240"/>
      </w:pPr>
      <w:r>
        <w:t>Useful In Scaling Up The Application To Self Monitoring of Submissions and Triggering of Events.</w:t>
      </w:r>
    </w:p>
    <w:p w:rsidR="006D6FDF" w:rsidRDefault="006D6FDF" w:rsidP="006D6FDF">
      <w:pPr>
        <w:spacing w:after="240"/>
      </w:pPr>
    </w:p>
    <w:p w:rsidR="006D6FDF" w:rsidRDefault="006D6FDF" w:rsidP="006D6FDF">
      <w:pPr>
        <w:pStyle w:val="Heading2"/>
        <w:spacing w:after="320"/>
      </w:pPr>
      <w:bookmarkStart w:id="198" w:name="_Toc338153752"/>
      <w:r>
        <w:t>Table Primary Key</w:t>
      </w:r>
      <w:bookmarkEnd w:id="19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lastRenderedPageBreak/>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SEQUENCE_NUMBER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CATAGIORY_NAME</w:t>
            </w:r>
          </w:p>
        </w:tc>
      </w:tr>
      <w:tr w:rsidR="006D6FDF" w:rsidTr="006D6FDF">
        <w:tc>
          <w:tcPr>
            <w:tcW w:w="1000" w:type="pct"/>
            <w:shd w:val="clear" w:color="auto" w:fill="008080"/>
          </w:tcPr>
          <w:p w:rsidR="006D6FDF" w:rsidRDefault="006D6FDF" w:rsidP="006D6FDF">
            <w:pPr>
              <w:spacing w:after="240"/>
            </w:pPr>
            <w:r>
              <w:t>4</w:t>
            </w:r>
          </w:p>
        </w:tc>
        <w:tc>
          <w:tcPr>
            <w:tcW w:w="4000" w:type="pct"/>
            <w:shd w:val="clear" w:color="auto" w:fill="008080"/>
          </w:tcPr>
          <w:p w:rsidR="006D6FDF" w:rsidRDefault="006D6FDF" w:rsidP="006D6FDF">
            <w:pPr>
              <w:spacing w:after="240"/>
            </w:pPr>
            <w:r>
              <w:t>ITEM_NUMBER</w:t>
            </w:r>
          </w:p>
        </w:tc>
      </w:tr>
    </w:tbl>
    <w:p w:rsidR="006D6FDF" w:rsidRDefault="006D6FDF" w:rsidP="006D6FDF"/>
    <w:p w:rsidR="006D6FDF" w:rsidRDefault="006D6FDF" w:rsidP="006D6FDF">
      <w:pPr>
        <w:pStyle w:val="Heading2"/>
        <w:spacing w:after="320"/>
      </w:pPr>
      <w:bookmarkStart w:id="199" w:name="_Toc338153753"/>
      <w:r>
        <w:t>Table Columns</w:t>
      </w:r>
      <w:bookmarkEnd w:id="19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Sequence Number. Forces The Preferred Sort Regardless Of Alphabetical Aspect of Natural Sort</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CATAGIORY_NAME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60</w:t>
            </w:r>
          </w:p>
        </w:tc>
        <w:tc>
          <w:tcPr>
            <w:tcW w:w="1961" w:type="pct"/>
          </w:tcPr>
          <w:p w:rsidR="006D6FDF" w:rsidRDefault="006D6FDF" w:rsidP="006D6FDF">
            <w:pPr>
              <w:spacing w:after="240"/>
            </w:pPr>
            <w:r>
              <w:t>Category of The Calendar Item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ITEM_NUMBER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Calendar Item Number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ITEM_TITLE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Calendar Item Title</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EFFECTIVE_DATE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Effective Date of Calendar Item. Used For Automation and Triggering of Events. Future Implementation Of Rules Will Use This Parameter</w:t>
            </w:r>
          </w:p>
        </w:tc>
      </w:tr>
    </w:tbl>
    <w:p w:rsidR="006D6FDF" w:rsidRDefault="006D6FDF" w:rsidP="006D6FDF"/>
    <w:p w:rsidR="006D6FDF" w:rsidRDefault="006D6FDF" w:rsidP="006D6FDF">
      <w:pPr>
        <w:pStyle w:val="Heading2"/>
        <w:spacing w:after="320"/>
      </w:pPr>
      <w:bookmarkStart w:id="200" w:name="_Toc338153754"/>
      <w:r>
        <w:t>Dependencies</w:t>
      </w:r>
      <w:bookmarkEnd w:id="200"/>
    </w:p>
    <w:p w:rsidR="006D6FDF" w:rsidRDefault="006D6FDF" w:rsidP="006D6FDF">
      <w:pPr>
        <w:spacing w:after="240"/>
      </w:pPr>
      <w:r>
        <w:t>FISCAL_YEAR_CALENDAR Does Not Have Any Dependencies On Other Database Objects</w:t>
      </w:r>
    </w:p>
    <w:p w:rsidR="006D6FDF" w:rsidRDefault="006D6FDF" w:rsidP="006D6FDF">
      <w:pPr>
        <w:pStyle w:val="Heading1"/>
      </w:pPr>
      <w:bookmarkStart w:id="201" w:name="_Toc338153755"/>
      <w:r>
        <w:t>FISCAL_YEAR_FINANCIAL_REPORTING_BIGINING_FUND_BALANCE</w:t>
      </w:r>
      <w:bookmarkEnd w:id="201"/>
    </w:p>
    <w:p w:rsidR="006D6FDF" w:rsidRDefault="006D6FDF" w:rsidP="006D6FDF">
      <w:pPr>
        <w:spacing w:after="0"/>
      </w:pPr>
      <w:r>
        <w:t>Fiscal Year Financial Reporting Beginning Balances</w:t>
      </w:r>
    </w:p>
    <w:p w:rsidR="006D6FDF" w:rsidRDefault="006D6FDF" w:rsidP="006D6FDF">
      <w:pPr>
        <w:pStyle w:val="Heading2"/>
      </w:pPr>
      <w:bookmarkStart w:id="202" w:name="_Toc338153756"/>
      <w:r>
        <w:t>Functionality Overview</w:t>
      </w:r>
      <w:bookmarkEnd w:id="202"/>
    </w:p>
    <w:p w:rsidR="006D6FDF" w:rsidRDefault="006D6FDF" w:rsidP="006D6FDF">
      <w:r>
        <w:t>Record Fiscal Year Financial Reporting Beginning Balances</w:t>
      </w:r>
    </w:p>
    <w:p w:rsidR="006D6FDF" w:rsidRDefault="006D6FDF" w:rsidP="006D6FDF">
      <w:pPr>
        <w:spacing w:after="240"/>
      </w:pPr>
      <w:r>
        <w:t>Used By The Financial Statements To Append Beginning Fund Balance.</w:t>
      </w:r>
    </w:p>
    <w:p w:rsidR="006D6FDF" w:rsidRDefault="006D6FDF" w:rsidP="006D6FDF">
      <w:pPr>
        <w:spacing w:after="240"/>
      </w:pPr>
    </w:p>
    <w:p w:rsidR="006D6FDF" w:rsidRDefault="006D6FDF" w:rsidP="006D6FDF">
      <w:pPr>
        <w:pStyle w:val="Heading2"/>
        <w:spacing w:after="320"/>
      </w:pPr>
      <w:bookmarkStart w:id="203" w:name="_Toc338153757"/>
      <w:r>
        <w:t>Table Primary Key</w:t>
      </w:r>
      <w:bookmarkEnd w:id="203"/>
    </w:p>
    <w:p w:rsidR="006D6FDF" w:rsidRDefault="006D6FDF" w:rsidP="006D6FDF">
      <w:pPr>
        <w:spacing w:after="240"/>
      </w:pPr>
      <w:r>
        <w:t>FISCAL_YEAR_FINANCIAL_REPORTING_BIGINING_FUND_BALANCE Does Not Have Any Primary Key Defined</w:t>
      </w:r>
    </w:p>
    <w:p w:rsidR="006D6FDF" w:rsidRDefault="006D6FDF" w:rsidP="006D6FDF">
      <w:pPr>
        <w:pStyle w:val="Heading2"/>
        <w:spacing w:after="320"/>
      </w:pPr>
      <w:bookmarkStart w:id="204" w:name="_Toc338153758"/>
      <w:r>
        <w:t>Table Columns</w:t>
      </w:r>
      <w:bookmarkEnd w:id="204"/>
    </w:p>
    <w:tbl>
      <w:tblPr>
        <w:tblStyle w:val="TableGrid"/>
        <w:tblW w:w="5000" w:type="pct"/>
        <w:tblLook w:val="04A0" w:firstRow="1" w:lastRow="0" w:firstColumn="1" w:lastColumn="0" w:noHBand="0" w:noVBand="1"/>
      </w:tblPr>
      <w:tblGrid>
        <w:gridCol w:w="536"/>
        <w:gridCol w:w="5478"/>
        <w:gridCol w:w="889"/>
        <w:gridCol w:w="1203"/>
        <w:gridCol w:w="2190"/>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FISCAL_YEAR_REPORTED_ACCOUNT_ENTRANCE_BALANCE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Amounts Noting Offset To Stage Table. Used For Combining Statements To Note Account Number To Corrective Difference </w:t>
            </w:r>
            <w:r>
              <w:lastRenderedPageBreak/>
              <w:t>Amounts</w:t>
            </w:r>
          </w:p>
        </w:tc>
      </w:tr>
      <w:tr w:rsidR="006D6FDF" w:rsidTr="006D6FDF">
        <w:tc>
          <w:tcPr>
            <w:tcW w:w="294" w:type="pct"/>
          </w:tcPr>
          <w:p w:rsidR="006D6FDF" w:rsidRDefault="006D6FDF" w:rsidP="006D6FDF">
            <w:pPr>
              <w:spacing w:after="240"/>
            </w:pPr>
            <w:r>
              <w:lastRenderedPageBreak/>
              <w:t>6</w:t>
            </w:r>
          </w:p>
        </w:tc>
        <w:tc>
          <w:tcPr>
            <w:tcW w:w="1961" w:type="pct"/>
          </w:tcPr>
          <w:p w:rsidR="006D6FDF" w:rsidRDefault="006D6FDF" w:rsidP="006D6FDF">
            <w:pPr>
              <w:spacing w:after="240"/>
            </w:pPr>
            <w:r>
              <w:t>GAAP_FUND_TYPE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GAAP Fund Type (03, 09, 22, 06, 11, 01, 10, 07, 04, 25, 05, 02, 30, 08)</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FUND_PACKAGE_TYPE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Fund Package Type (NONE, L, U, NSA, CU, NS, P, S, PL, LA, FID)</w:t>
            </w:r>
          </w:p>
        </w:tc>
      </w:tr>
    </w:tbl>
    <w:p w:rsidR="006D6FDF" w:rsidRDefault="006D6FDF" w:rsidP="006D6FDF"/>
    <w:p w:rsidR="006D6FDF" w:rsidRDefault="006D6FDF" w:rsidP="006D6FDF">
      <w:pPr>
        <w:pStyle w:val="Heading2"/>
        <w:spacing w:after="320"/>
      </w:pPr>
      <w:bookmarkStart w:id="205" w:name="_Toc338153759"/>
      <w:r>
        <w:t>Dependencies</w:t>
      </w:r>
      <w:bookmarkEnd w:id="205"/>
    </w:p>
    <w:p w:rsidR="006D6FDF" w:rsidRDefault="006D6FDF" w:rsidP="006D6FDF">
      <w:pPr>
        <w:spacing w:after="240"/>
      </w:pPr>
      <w:r>
        <w:t>FISCAL_YEAR_FINANCIAL_REPORTING_BIGINING_FUND_BALANCE Does Not Have Any Dependencies On Other Database Objects</w:t>
      </w:r>
    </w:p>
    <w:p w:rsidR="006D6FDF" w:rsidRDefault="006D6FDF" w:rsidP="006D6FDF">
      <w:pPr>
        <w:pStyle w:val="Heading1"/>
      </w:pPr>
      <w:bookmarkStart w:id="206" w:name="_Toc338153760"/>
      <w:r>
        <w:t>FORM_DETAIL_ITEM</w:t>
      </w:r>
      <w:bookmarkEnd w:id="206"/>
    </w:p>
    <w:p w:rsidR="006D6FDF" w:rsidRDefault="006D6FDF" w:rsidP="006D6FDF">
      <w:pPr>
        <w:spacing w:after="0"/>
      </w:pPr>
      <w:r>
        <w:t>Lookup Values For Forms</w:t>
      </w:r>
    </w:p>
    <w:p w:rsidR="006D6FDF" w:rsidRDefault="006D6FDF" w:rsidP="006D6FDF">
      <w:pPr>
        <w:pStyle w:val="Heading2"/>
      </w:pPr>
      <w:bookmarkStart w:id="207" w:name="_Toc338153761"/>
      <w:r>
        <w:t>Functionality Overview</w:t>
      </w:r>
      <w:bookmarkEnd w:id="207"/>
    </w:p>
    <w:p w:rsidR="006D6FDF" w:rsidRDefault="006D6FDF" w:rsidP="006D6FDF">
      <w:pPr>
        <w:spacing w:after="240"/>
      </w:pPr>
      <w:r>
        <w:t>Lookup Values For Forms and Configuration Settings For Display Of Controls Of The Forms</w:t>
      </w:r>
    </w:p>
    <w:p w:rsidR="006D6FDF" w:rsidRDefault="006D6FDF" w:rsidP="006D6FDF">
      <w:pPr>
        <w:spacing w:after="240"/>
      </w:pPr>
    </w:p>
    <w:p w:rsidR="006D6FDF" w:rsidRDefault="006D6FDF" w:rsidP="006D6FDF">
      <w:pPr>
        <w:pStyle w:val="Heading2"/>
        <w:spacing w:after="320"/>
      </w:pPr>
      <w:bookmarkStart w:id="208" w:name="_Toc338153762"/>
      <w:r>
        <w:t>Table Primary Key</w:t>
      </w:r>
      <w:bookmarkEnd w:id="20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FORM_NUMBER</w:t>
            </w:r>
          </w:p>
        </w:tc>
      </w:tr>
      <w:tr w:rsidR="006D6FDF" w:rsidTr="006D6FDF">
        <w:tc>
          <w:tcPr>
            <w:tcW w:w="1000" w:type="pct"/>
            <w:shd w:val="clear" w:color="auto" w:fill="008080"/>
          </w:tcPr>
          <w:p w:rsidR="006D6FDF" w:rsidRDefault="006D6FDF" w:rsidP="006D6FDF">
            <w:pPr>
              <w:spacing w:after="240"/>
            </w:pPr>
            <w:r>
              <w:t>2</w:t>
            </w:r>
          </w:p>
        </w:tc>
        <w:tc>
          <w:tcPr>
            <w:tcW w:w="4000" w:type="pct"/>
            <w:shd w:val="clear" w:color="auto" w:fill="008080"/>
          </w:tcPr>
          <w:p w:rsidR="006D6FDF" w:rsidRDefault="006D6FDF" w:rsidP="006D6FDF">
            <w:pPr>
              <w:spacing w:after="240"/>
            </w:pPr>
            <w:r>
              <w:t>ITEM_NUMBER</w:t>
            </w:r>
          </w:p>
        </w:tc>
      </w:tr>
    </w:tbl>
    <w:p w:rsidR="006D6FDF" w:rsidRDefault="006D6FDF" w:rsidP="006D6FDF"/>
    <w:p w:rsidR="006D6FDF" w:rsidRDefault="006D6FDF" w:rsidP="006D6FDF">
      <w:pPr>
        <w:pStyle w:val="Heading2"/>
        <w:spacing w:after="320"/>
      </w:pPr>
      <w:bookmarkStart w:id="209" w:name="_Toc338153763"/>
      <w:r>
        <w:t>Table Columns</w:t>
      </w:r>
      <w:bookmarkEnd w:id="209"/>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FORM_NUMBER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Form Number</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ITEM_NUMBER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Form Level Item Number</w:t>
            </w:r>
          </w:p>
        </w:tc>
      </w:tr>
      <w:tr w:rsidR="006D6FDF" w:rsidTr="006D6FDF">
        <w:tc>
          <w:tcPr>
            <w:tcW w:w="294" w:type="pct"/>
          </w:tcPr>
          <w:p w:rsidR="006D6FDF" w:rsidRDefault="006D6FDF" w:rsidP="006D6FDF">
            <w:pPr>
              <w:spacing w:after="240"/>
            </w:pPr>
            <w:r>
              <w:lastRenderedPageBreak/>
              <w:t>3</w:t>
            </w:r>
          </w:p>
        </w:tc>
        <w:tc>
          <w:tcPr>
            <w:tcW w:w="1961" w:type="pct"/>
          </w:tcPr>
          <w:p w:rsidR="006D6FDF" w:rsidRDefault="006D6FDF" w:rsidP="006D6FDF">
            <w:pPr>
              <w:spacing w:after="240"/>
            </w:pPr>
            <w:r>
              <w:t>ITEM_PARENT_NUMBER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Form Level Item Parent Item Number (For Parent Child Dependency Items)</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ITEM_TYPE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Form Level Item Type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ITEM_DESCRIPTION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Form Level Item Description</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FORM_SECTION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Form Section. Some Forms Have Sections and Sub-Sections. This Helps In Managing Information Segmentation</w:t>
            </w:r>
          </w:p>
        </w:tc>
      </w:tr>
    </w:tbl>
    <w:p w:rsidR="006D6FDF" w:rsidRDefault="006D6FDF" w:rsidP="006D6FDF"/>
    <w:p w:rsidR="006D6FDF" w:rsidRDefault="006D6FDF" w:rsidP="006D6FDF">
      <w:pPr>
        <w:pStyle w:val="Heading2"/>
        <w:spacing w:after="320"/>
      </w:pPr>
      <w:bookmarkStart w:id="210" w:name="_Toc338153764"/>
      <w:r>
        <w:t>Dependencies</w:t>
      </w:r>
      <w:bookmarkEnd w:id="210"/>
    </w:p>
    <w:p w:rsidR="006D6FDF" w:rsidRDefault="006D6FDF" w:rsidP="006D6FDF">
      <w:pPr>
        <w:spacing w:after="240"/>
      </w:pPr>
      <w:r>
        <w:t>FORM_DETAIL_ITEM Does Not Have Any Dependencies On Other Database Objects</w:t>
      </w:r>
    </w:p>
    <w:p w:rsidR="006D6FDF" w:rsidRDefault="006D6FDF" w:rsidP="006D6FDF">
      <w:pPr>
        <w:pStyle w:val="Heading1"/>
      </w:pPr>
      <w:bookmarkStart w:id="211" w:name="_Toc338153765"/>
      <w:r>
        <w:t>FUND</w:t>
      </w:r>
      <w:bookmarkEnd w:id="211"/>
    </w:p>
    <w:p w:rsidR="006D6FDF" w:rsidRDefault="006D6FDF" w:rsidP="006D6FDF">
      <w:pPr>
        <w:spacing w:after="0"/>
      </w:pPr>
      <w:r>
        <w:t>Fund Information</w:t>
      </w:r>
    </w:p>
    <w:p w:rsidR="006D6FDF" w:rsidRDefault="006D6FDF" w:rsidP="006D6FDF">
      <w:pPr>
        <w:pStyle w:val="Heading2"/>
      </w:pPr>
      <w:bookmarkStart w:id="212" w:name="_Toc338153766"/>
      <w:r>
        <w:t>Functionality Overview</w:t>
      </w:r>
      <w:bookmarkEnd w:id="212"/>
    </w:p>
    <w:p w:rsidR="006D6FDF" w:rsidRDefault="006D6FDF" w:rsidP="006D6FDF">
      <w:pPr>
        <w:spacing w:after="240"/>
      </w:pPr>
      <w:r>
        <w:t>Provides Information About Funds, Their Types, And Relation To Other Funds.</w:t>
      </w:r>
    </w:p>
    <w:p w:rsidR="006D6FDF" w:rsidRDefault="006D6FDF" w:rsidP="006D6FDF">
      <w:pPr>
        <w:spacing w:after="240"/>
      </w:pPr>
    </w:p>
    <w:p w:rsidR="006D6FDF" w:rsidRDefault="006D6FDF" w:rsidP="006D6FDF">
      <w:pPr>
        <w:pStyle w:val="Heading2"/>
        <w:spacing w:after="320"/>
      </w:pPr>
      <w:bookmarkStart w:id="213" w:name="_Toc338153767"/>
      <w:r>
        <w:t>Table Primary Key</w:t>
      </w:r>
      <w:bookmarkEnd w:id="21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shd w:val="clear" w:color="auto" w:fill="008080"/>
          </w:tcPr>
          <w:p w:rsidR="006D6FDF" w:rsidRDefault="006D6FDF" w:rsidP="006D6FDF">
            <w:pPr>
              <w:spacing w:after="240"/>
            </w:pPr>
            <w:r>
              <w:t>2</w:t>
            </w:r>
          </w:p>
        </w:tc>
        <w:tc>
          <w:tcPr>
            <w:tcW w:w="4000" w:type="pct"/>
            <w:shd w:val="clear" w:color="auto" w:fill="008080"/>
          </w:tcPr>
          <w:p w:rsidR="006D6FDF" w:rsidRDefault="006D6FDF" w:rsidP="006D6FDF">
            <w:pPr>
              <w:spacing w:after="240"/>
            </w:pPr>
            <w:r>
              <w:t>FUND_NUMBER</w:t>
            </w:r>
          </w:p>
        </w:tc>
      </w:tr>
    </w:tbl>
    <w:p w:rsidR="006D6FDF" w:rsidRDefault="006D6FDF" w:rsidP="006D6FDF"/>
    <w:p w:rsidR="006D6FDF" w:rsidRDefault="006D6FDF" w:rsidP="006D6FDF">
      <w:pPr>
        <w:pStyle w:val="Heading2"/>
        <w:spacing w:after="320"/>
      </w:pPr>
      <w:bookmarkStart w:id="214" w:name="_Toc338153768"/>
      <w:r>
        <w:t>Table Columns</w:t>
      </w:r>
      <w:bookmarkEnd w:id="214"/>
    </w:p>
    <w:tbl>
      <w:tblPr>
        <w:tblStyle w:val="TableGrid"/>
        <w:tblW w:w="5000" w:type="pct"/>
        <w:tblLook w:val="04A0" w:firstRow="1" w:lastRow="0" w:firstColumn="1" w:lastColumn="0" w:noHBand="0" w:noVBand="1"/>
      </w:tblPr>
      <w:tblGrid>
        <w:gridCol w:w="536"/>
        <w:gridCol w:w="5114"/>
        <w:gridCol w:w="889"/>
        <w:gridCol w:w="1203"/>
        <w:gridCol w:w="2554"/>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lastRenderedPageBreak/>
              <w:t>2</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PARENT_FUND_NUMBER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Parent Fund Number</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FUND_NAME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200</w:t>
            </w:r>
          </w:p>
        </w:tc>
        <w:tc>
          <w:tcPr>
            <w:tcW w:w="1961" w:type="pct"/>
          </w:tcPr>
          <w:p w:rsidR="006D6FDF" w:rsidRDefault="006D6FDF" w:rsidP="006D6FDF">
            <w:pPr>
              <w:spacing w:after="240"/>
            </w:pPr>
            <w:r>
              <w:t>Fund Name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ADMINISTERING_ENTITY_NUMBER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Agency Number That Is Responsible For Administering The Fund. The primary responsibility of the Administering Agency of the trust fund is to monitor, review and notify the Comptroller at the time the trust fund may be dissolved</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ADMINISTERING_ENTITY_TYPE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Agency Type Of The Agency Administering The Fund. The primary responsibility of the Administering Agency of the trust fund is to monitor, review and notify the Comptroller at the time the trust fund may be dissolved</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BALANCING_ENTITY_NUMBER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Determines The Agency That Is Responsible For Balancing The Fund</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BALANCING_ENTITY_TYPE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Determines The Entity Type That Is Responsible For Balancing The Fund (Self or Aggregate)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REPORTING_ENTITY_NUMBER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Reporting Entity Number. The Entity That Will Be Responsible For Reporting On The Fund</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REPORTING_ENTITY_TYPE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 xml:space="preserve">Reporting Entity Type. The Entity Type Of The Entity That Will Be </w:t>
            </w:r>
            <w:r>
              <w:lastRenderedPageBreak/>
              <w:t>Responsible For Reporting On The Fund</w:t>
            </w:r>
          </w:p>
        </w:tc>
      </w:tr>
      <w:tr w:rsidR="006D6FDF" w:rsidTr="006D6FDF">
        <w:tc>
          <w:tcPr>
            <w:tcW w:w="294" w:type="pct"/>
          </w:tcPr>
          <w:p w:rsidR="006D6FDF" w:rsidRDefault="006D6FDF" w:rsidP="006D6FDF">
            <w:pPr>
              <w:spacing w:after="240"/>
            </w:pPr>
            <w:r>
              <w:lastRenderedPageBreak/>
              <w:t>11</w:t>
            </w:r>
          </w:p>
        </w:tc>
        <w:tc>
          <w:tcPr>
            <w:tcW w:w="1961" w:type="pct"/>
          </w:tcPr>
          <w:p w:rsidR="006D6FDF" w:rsidRDefault="006D6FDF" w:rsidP="006D6FDF">
            <w:pPr>
              <w:spacing w:after="240"/>
            </w:pPr>
            <w:r>
              <w:t>SAMS_FUND_TYPE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SAMS Fund Type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GAAP_FUND_TYPE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GAAP Fund Type (03, 09, 22, 06, 11, 01, 10, 07, 04, 25, 05, 02, 30, 08)</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Fund Group Type</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FUND_PACKAGE_TYPE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Fund Package Type (NONE, L, U, NSA, CU, NS, P, S, PL, LA, FID)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IS_PRIVATE_GOVERNMENT_COMPONENT_UNIT_FLAG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Fund Is Private Government Unit</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PACKAGE_TYPE_400SYS</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Legacy Package Type Per 400 System(This Column Should Be Dropped)</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IS_DELETED_FLAG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Bit (True or False). To Determine If Fund Has Been Deleted</w:t>
            </w:r>
          </w:p>
        </w:tc>
      </w:tr>
    </w:tbl>
    <w:p w:rsidR="006D6FDF" w:rsidRDefault="006D6FDF" w:rsidP="006D6FDF"/>
    <w:p w:rsidR="006D6FDF" w:rsidRDefault="006D6FDF" w:rsidP="006D6FDF">
      <w:pPr>
        <w:pStyle w:val="Heading2"/>
        <w:spacing w:after="320"/>
      </w:pPr>
      <w:bookmarkStart w:id="215" w:name="_Toc338153769"/>
      <w:r>
        <w:t>Dependencies</w:t>
      </w:r>
      <w:bookmarkEnd w:id="215"/>
    </w:p>
    <w:p w:rsidR="006D6FDF" w:rsidRDefault="006D6FDF" w:rsidP="006D6FDF">
      <w:pPr>
        <w:spacing w:after="240"/>
      </w:pPr>
      <w:r>
        <w:t>FUND Does Not Have Any Dependencies On Other Database Objects</w:t>
      </w:r>
    </w:p>
    <w:p w:rsidR="006D6FDF" w:rsidRDefault="006D6FDF" w:rsidP="006D6FDF">
      <w:pPr>
        <w:pStyle w:val="Heading1"/>
      </w:pPr>
      <w:bookmarkStart w:id="216" w:name="_Toc338153770"/>
      <w:r>
        <w:t>FUND_BALANCE_DETAILS</w:t>
      </w:r>
      <w:bookmarkEnd w:id="216"/>
    </w:p>
    <w:p w:rsidR="006D6FDF" w:rsidRDefault="006D6FDF" w:rsidP="006D6FDF">
      <w:pPr>
        <w:spacing w:after="0"/>
      </w:pPr>
      <w:r>
        <w:t>Shared Fund Balancing Data</w:t>
      </w:r>
    </w:p>
    <w:p w:rsidR="006D6FDF" w:rsidRDefault="006D6FDF" w:rsidP="006D6FDF">
      <w:pPr>
        <w:pStyle w:val="Heading2"/>
      </w:pPr>
      <w:bookmarkStart w:id="217" w:name="_Toc338153771"/>
      <w:r>
        <w:t>Functionality Overview</w:t>
      </w:r>
      <w:bookmarkEnd w:id="217"/>
    </w:p>
    <w:p w:rsidR="006D6FDF" w:rsidRDefault="006D6FDF" w:rsidP="006D6FDF">
      <w:r>
        <w:t>Information About Shared Fund. Allows For Management Of Shared Fund Once Submissions Have Completed.</w:t>
      </w:r>
    </w:p>
    <w:p w:rsidR="006D6FDF" w:rsidRDefault="006D6FDF" w:rsidP="006D6FDF"/>
    <w:p w:rsidR="006D6FDF" w:rsidRDefault="006D6FDF" w:rsidP="006D6FDF">
      <w:r>
        <w:t>Offset Values and Amount Breakdown Is Performed By The Business.</w:t>
      </w:r>
    </w:p>
    <w:p w:rsidR="006D6FDF" w:rsidRDefault="006D6FDF" w:rsidP="006D6FDF"/>
    <w:p w:rsidR="006D6FDF" w:rsidRDefault="006D6FDF" w:rsidP="006D6FDF">
      <w:pPr>
        <w:spacing w:after="240"/>
      </w:pPr>
      <w:r>
        <w:t>Cumulative Corrective Amounts Passed Into The Stage Table.</w:t>
      </w:r>
    </w:p>
    <w:p w:rsidR="006D6FDF" w:rsidRDefault="006D6FDF" w:rsidP="006D6FDF">
      <w:pPr>
        <w:spacing w:after="240"/>
      </w:pPr>
    </w:p>
    <w:p w:rsidR="006D6FDF" w:rsidRDefault="006D6FDF" w:rsidP="006D6FDF">
      <w:pPr>
        <w:pStyle w:val="Heading2"/>
        <w:spacing w:after="320"/>
      </w:pPr>
      <w:bookmarkStart w:id="218" w:name="_Toc338153772"/>
      <w:r>
        <w:t>Table Primary Key</w:t>
      </w:r>
      <w:bookmarkEnd w:id="21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219" w:name="_Toc338153773"/>
      <w:r>
        <w:t>Table Columns</w:t>
      </w:r>
      <w:bookmarkEnd w:id="21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BALANCING_AGENCY_NUMBER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Determines The Agency That Is Responsible For Balancing The Fund</w:t>
            </w:r>
          </w:p>
        </w:tc>
      </w:tr>
      <w:tr w:rsidR="006D6FDF" w:rsidTr="006D6FDF">
        <w:tc>
          <w:tcPr>
            <w:tcW w:w="294" w:type="pct"/>
          </w:tcPr>
          <w:p w:rsidR="006D6FDF" w:rsidRDefault="006D6FDF" w:rsidP="006D6FDF">
            <w:pPr>
              <w:spacing w:after="240"/>
            </w:pPr>
            <w:r>
              <w:lastRenderedPageBreak/>
              <w:t>7</w:t>
            </w:r>
          </w:p>
        </w:tc>
        <w:tc>
          <w:tcPr>
            <w:tcW w:w="1961" w:type="pct"/>
          </w:tcPr>
          <w:p w:rsidR="006D6FDF" w:rsidRDefault="006D6FDF" w:rsidP="006D6FDF">
            <w:pPr>
              <w:spacing w:after="240"/>
            </w:pPr>
            <w:r>
              <w:t>REPORTING_AGENCY_NUMBER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Reporting Agency Number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ACCOUNT_TYPE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Account Type Such As (Addition, Asset, Expenditure, Revenue, NET, Total Expenditure, Deduction, Fund Equity, Expense, Cash Flow, Liability)</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STATEMENT_TYPE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Statement Type (Balance Sheet or Operating Statement)</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SAMS_FUND_TYPE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SAMS Fund Type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GAAP_FUND_TYPE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GAAP Fund Type (03, 09, 22, 06, 11, 01, 10, 07, 04, 25, 05, 02, 30, 08)</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Fund Group Type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FUND_PACKAGE_TYPE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Fund Package Type (NONE, L, U, NSA, CU, NS, P, S, PL, LA, FID)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AMOUNT_BEGINNING_CASH</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Amount Of Beginning Cash</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AMOUNT_PY_RESTATEMENT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Restatement Amount</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AMOUNT_CLOSING_ENTRY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Specified For The Closing Entry</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AMOUNT_ELIMINATION</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Elimination Amount</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AMOUNT_ROUNDING</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Rounding Error Correction</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AMOUNT_OTHER_ADJUSTMENTS_1</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Other Adjustments 1</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AMOUNT_OTHER_ADJUSTMENTS_2</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Other Adjustments 2</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NORMAL_SIGN_MULTIPLIER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Normal Sign Multiplier. Used To Apply Accounting Rules</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IS_USER_MODIFY_PERMIT_FLAG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Modifiable By User</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IS_USER_DELETE_PERMIT_FLAG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Deletable By User</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lastRenderedPageBreak/>
              <w:t>26</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27</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220" w:name="_Toc338153774"/>
      <w:r>
        <w:t>Dependencies</w:t>
      </w:r>
      <w:bookmarkEnd w:id="220"/>
    </w:p>
    <w:p w:rsidR="006D6FDF" w:rsidRDefault="006D6FDF" w:rsidP="006D6FDF">
      <w:pPr>
        <w:spacing w:after="240"/>
      </w:pPr>
      <w:r>
        <w:t>FUND_BALANCE_DETAILS Does Not Have Any Dependencies On Other Database Objects</w:t>
      </w:r>
    </w:p>
    <w:p w:rsidR="006D6FDF" w:rsidRDefault="006D6FDF" w:rsidP="006D6FDF">
      <w:pPr>
        <w:pStyle w:val="Heading1"/>
      </w:pPr>
      <w:bookmarkStart w:id="221" w:name="_Toc338153775"/>
      <w:r>
        <w:t>FUND_BALANCE_MASTER</w:t>
      </w:r>
      <w:bookmarkEnd w:id="221"/>
    </w:p>
    <w:p w:rsidR="006D6FDF" w:rsidRDefault="006D6FDF" w:rsidP="006D6FDF">
      <w:pPr>
        <w:spacing w:after="0"/>
      </w:pPr>
      <w:r>
        <w:t>Fund Balance Master Data</w:t>
      </w:r>
    </w:p>
    <w:p w:rsidR="006D6FDF" w:rsidRDefault="006D6FDF" w:rsidP="006D6FDF">
      <w:pPr>
        <w:pStyle w:val="Heading2"/>
      </w:pPr>
      <w:bookmarkStart w:id="222" w:name="_Toc338153776"/>
      <w:r>
        <w:t>Functionality Overview</w:t>
      </w:r>
      <w:bookmarkEnd w:id="222"/>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223" w:name="_Toc338153777"/>
      <w:r>
        <w:t>Table Primary Key</w:t>
      </w:r>
      <w:bookmarkEnd w:id="22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shd w:val="clear" w:color="auto" w:fill="008080"/>
          </w:tcPr>
          <w:p w:rsidR="006D6FDF" w:rsidRDefault="006D6FDF" w:rsidP="006D6FDF">
            <w:pPr>
              <w:spacing w:after="240"/>
            </w:pPr>
            <w:r>
              <w:t>3</w:t>
            </w:r>
          </w:p>
        </w:tc>
        <w:tc>
          <w:tcPr>
            <w:tcW w:w="4000" w:type="pct"/>
            <w:shd w:val="clear" w:color="auto" w:fill="008080"/>
          </w:tcPr>
          <w:p w:rsidR="006D6FDF" w:rsidRDefault="006D6FDF" w:rsidP="006D6FDF">
            <w:pPr>
              <w:spacing w:after="240"/>
            </w:pPr>
            <w:r>
              <w:t>FUND_NUMBER</w:t>
            </w:r>
          </w:p>
        </w:tc>
      </w:tr>
    </w:tbl>
    <w:p w:rsidR="006D6FDF" w:rsidRDefault="006D6FDF" w:rsidP="006D6FDF"/>
    <w:p w:rsidR="006D6FDF" w:rsidRDefault="006D6FDF" w:rsidP="006D6FDF">
      <w:pPr>
        <w:pStyle w:val="Heading2"/>
        <w:spacing w:after="320"/>
      </w:pPr>
      <w:bookmarkStart w:id="224" w:name="_Toc338153778"/>
      <w:r>
        <w:t>Table Columns</w:t>
      </w:r>
      <w:bookmarkEnd w:id="224"/>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lastRenderedPageBreak/>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LIFECYCLE_CUSTODIAN_ENTITY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Lifecycle Custodian Entity. The Current Custodian On The Package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225" w:name="_Toc338153779"/>
      <w:r>
        <w:t>Dependencies</w:t>
      </w:r>
      <w:bookmarkEnd w:id="225"/>
    </w:p>
    <w:p w:rsidR="006D6FDF" w:rsidRDefault="006D6FDF" w:rsidP="006D6FDF">
      <w:pPr>
        <w:spacing w:after="240"/>
      </w:pPr>
      <w:r>
        <w:t>FUND_BALANCE_MASTER Does Not Have Any Dependencies On Other Database Objects</w:t>
      </w:r>
    </w:p>
    <w:p w:rsidR="006D6FDF" w:rsidRDefault="006D6FDF" w:rsidP="006D6FDF">
      <w:pPr>
        <w:pStyle w:val="Heading1"/>
      </w:pPr>
      <w:bookmarkStart w:id="226" w:name="_Toc338153780"/>
      <w:r>
        <w:t>FUND_GROUP_TYPE</w:t>
      </w:r>
      <w:bookmarkEnd w:id="226"/>
    </w:p>
    <w:p w:rsidR="006D6FDF" w:rsidRDefault="006D6FDF" w:rsidP="006D6FDF">
      <w:pPr>
        <w:spacing w:after="0"/>
      </w:pPr>
      <w:r>
        <w:t>Fund Group Classification Information</w:t>
      </w:r>
    </w:p>
    <w:p w:rsidR="006D6FDF" w:rsidRDefault="006D6FDF" w:rsidP="006D6FDF">
      <w:pPr>
        <w:pStyle w:val="Heading2"/>
      </w:pPr>
      <w:bookmarkStart w:id="227" w:name="_Toc338153781"/>
      <w:r>
        <w:t>Functionality Overview</w:t>
      </w:r>
      <w:bookmarkEnd w:id="227"/>
    </w:p>
    <w:p w:rsidR="006D6FDF" w:rsidRDefault="006D6FDF" w:rsidP="006D6FDF">
      <w:pPr>
        <w:spacing w:after="240"/>
      </w:pPr>
      <w:r>
        <w:t>Maps Fund Group Type To Descriptive Name</w:t>
      </w:r>
    </w:p>
    <w:p w:rsidR="006D6FDF" w:rsidRDefault="006D6FDF" w:rsidP="006D6FDF">
      <w:pPr>
        <w:spacing w:after="240"/>
      </w:pPr>
    </w:p>
    <w:p w:rsidR="006D6FDF" w:rsidRDefault="006D6FDF" w:rsidP="006D6FDF">
      <w:pPr>
        <w:pStyle w:val="Heading2"/>
        <w:spacing w:after="320"/>
      </w:pPr>
      <w:bookmarkStart w:id="228" w:name="_Toc338153782"/>
      <w:r>
        <w:t>Table Primary Key</w:t>
      </w:r>
      <w:bookmarkEnd w:id="228"/>
    </w:p>
    <w:p w:rsidR="006D6FDF" w:rsidRDefault="006D6FDF" w:rsidP="006D6FDF">
      <w:pPr>
        <w:spacing w:after="240"/>
      </w:pPr>
      <w:r>
        <w:t>FUND_GROUP_TYPE Does Not Have Any Primary Key Defined</w:t>
      </w:r>
    </w:p>
    <w:p w:rsidR="006D6FDF" w:rsidRDefault="006D6FDF" w:rsidP="006D6FDF">
      <w:pPr>
        <w:pStyle w:val="Heading2"/>
        <w:spacing w:after="320"/>
      </w:pPr>
      <w:bookmarkStart w:id="229" w:name="_Toc338153783"/>
      <w:r>
        <w:t>Table Columns</w:t>
      </w:r>
      <w:bookmarkEnd w:id="229"/>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w:t>
            </w:r>
          </w:p>
        </w:tc>
        <w:tc>
          <w:tcPr>
            <w:tcW w:w="1961" w:type="pct"/>
          </w:tcPr>
          <w:p w:rsidR="006D6FDF" w:rsidRDefault="006D6FDF" w:rsidP="006D6FDF">
            <w:pPr>
              <w:spacing w:after="240"/>
            </w:pPr>
            <w:r>
              <w:t>Agency Group Type</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GROUP_TYPE_NAME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Agency Group Type Name</w:t>
            </w:r>
          </w:p>
        </w:tc>
      </w:tr>
    </w:tbl>
    <w:p w:rsidR="006D6FDF" w:rsidRDefault="006D6FDF" w:rsidP="006D6FDF"/>
    <w:p w:rsidR="006D6FDF" w:rsidRDefault="006D6FDF" w:rsidP="006D6FDF">
      <w:pPr>
        <w:pStyle w:val="Heading2"/>
        <w:spacing w:after="320"/>
      </w:pPr>
      <w:bookmarkStart w:id="230" w:name="_Toc338153784"/>
      <w:r>
        <w:t>Dependencies</w:t>
      </w:r>
      <w:bookmarkEnd w:id="230"/>
    </w:p>
    <w:p w:rsidR="006D6FDF" w:rsidRDefault="006D6FDF" w:rsidP="006D6FDF">
      <w:pPr>
        <w:spacing w:after="240"/>
      </w:pPr>
      <w:r>
        <w:t>FUND_GROUP_TYPE Does Not Have Any Dependencies On Other Database Objects</w:t>
      </w:r>
    </w:p>
    <w:p w:rsidR="006D6FDF" w:rsidRDefault="006D6FDF" w:rsidP="006D6FDF">
      <w:pPr>
        <w:pStyle w:val="Heading1"/>
      </w:pPr>
      <w:bookmarkStart w:id="231" w:name="_Toc338153785"/>
      <w:r>
        <w:t>FUND_PACKAGE_FORM</w:t>
      </w:r>
      <w:bookmarkEnd w:id="231"/>
    </w:p>
    <w:p w:rsidR="006D6FDF" w:rsidRDefault="006D6FDF" w:rsidP="006D6FDF">
      <w:pPr>
        <w:spacing w:after="0"/>
      </w:pPr>
      <w:r>
        <w:t>Information About Forms</w:t>
      </w:r>
    </w:p>
    <w:p w:rsidR="006D6FDF" w:rsidRDefault="006D6FDF" w:rsidP="006D6FDF">
      <w:pPr>
        <w:pStyle w:val="Heading2"/>
      </w:pPr>
      <w:bookmarkStart w:id="232" w:name="_Toc338153786"/>
      <w:r>
        <w:t>Functionality Overview</w:t>
      </w:r>
      <w:bookmarkEnd w:id="232"/>
    </w:p>
    <w:p w:rsidR="006D6FDF" w:rsidRDefault="006D6FDF" w:rsidP="006D6FDF">
      <w:r>
        <w:t>Form Attributes Used For Display, Publishing, and Reports Rendering</w:t>
      </w:r>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233" w:name="_Toc338153787"/>
      <w:r>
        <w:t>Table Primary Key</w:t>
      </w:r>
      <w:bookmarkEnd w:id="23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shd w:val="clear" w:color="auto" w:fill="008080"/>
          </w:tcPr>
          <w:p w:rsidR="006D6FDF" w:rsidRDefault="006D6FDF" w:rsidP="006D6FDF">
            <w:pPr>
              <w:spacing w:after="240"/>
            </w:pPr>
            <w:r>
              <w:t>2</w:t>
            </w:r>
          </w:p>
        </w:tc>
        <w:tc>
          <w:tcPr>
            <w:tcW w:w="4000" w:type="pct"/>
            <w:shd w:val="clear" w:color="auto" w:fill="008080"/>
          </w:tcPr>
          <w:p w:rsidR="006D6FDF" w:rsidRDefault="006D6FDF" w:rsidP="006D6FDF">
            <w:pPr>
              <w:spacing w:after="240"/>
            </w:pPr>
            <w:r>
              <w:t>FORM_NUMBER</w:t>
            </w:r>
          </w:p>
        </w:tc>
      </w:tr>
    </w:tbl>
    <w:p w:rsidR="006D6FDF" w:rsidRDefault="006D6FDF" w:rsidP="006D6FDF"/>
    <w:p w:rsidR="006D6FDF" w:rsidRDefault="006D6FDF" w:rsidP="006D6FDF">
      <w:pPr>
        <w:pStyle w:val="Heading2"/>
        <w:spacing w:after="320"/>
      </w:pPr>
      <w:bookmarkStart w:id="234" w:name="_Toc338153788"/>
      <w:r>
        <w:t>Table Columns</w:t>
      </w:r>
      <w:bookmarkEnd w:id="234"/>
    </w:p>
    <w:tbl>
      <w:tblPr>
        <w:tblStyle w:val="TableGrid"/>
        <w:tblW w:w="5000" w:type="pct"/>
        <w:tblLook w:val="04A0" w:firstRow="1" w:lastRow="0" w:firstColumn="1" w:lastColumn="0" w:noHBand="0" w:noVBand="1"/>
      </w:tblPr>
      <w:tblGrid>
        <w:gridCol w:w="536"/>
        <w:gridCol w:w="6195"/>
        <w:gridCol w:w="889"/>
        <w:gridCol w:w="1203"/>
        <w:gridCol w:w="1473"/>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FORM_NUMBER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Form Number</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FORM_NAME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Form Name. This is the Descriptive Form Name</w:t>
            </w:r>
          </w:p>
        </w:tc>
      </w:tr>
      <w:tr w:rsidR="006D6FDF" w:rsidTr="006D6FDF">
        <w:tc>
          <w:tcPr>
            <w:tcW w:w="294" w:type="pct"/>
          </w:tcPr>
          <w:p w:rsidR="006D6FDF" w:rsidRDefault="006D6FDF" w:rsidP="006D6FDF">
            <w:pPr>
              <w:spacing w:after="240"/>
            </w:pPr>
            <w:r>
              <w:lastRenderedPageBreak/>
              <w:t>4</w:t>
            </w:r>
          </w:p>
        </w:tc>
        <w:tc>
          <w:tcPr>
            <w:tcW w:w="1961" w:type="pct"/>
          </w:tcPr>
          <w:p w:rsidR="006D6FDF" w:rsidRDefault="006D6FDF" w:rsidP="006D6FDF">
            <w:pPr>
              <w:spacing w:after="240"/>
            </w:pPr>
            <w:r>
              <w:t>FORM_DESCRIPTION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For Long Description. Details About What The Form Means and What Data It Contains</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FORM_INPUT_TYPE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Form Input Type (Manual, HTML, Excel, etc.)</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FORM_SCOPE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Scope of the Form (Package Level or Agency Wide)</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POSTS_ADJUSTING_JOURNAL_ENTRY</w:t>
            </w:r>
          </w:p>
        </w:tc>
        <w:tc>
          <w:tcPr>
            <w:tcW w:w="392" w:type="pct"/>
          </w:tcPr>
          <w:p w:rsidR="006D6FDF" w:rsidRDefault="006D6FDF" w:rsidP="006D6FDF">
            <w:pPr>
              <w:spacing w:after="240"/>
            </w:pPr>
            <w:r>
              <w:t>float</w:t>
            </w:r>
          </w:p>
        </w:tc>
        <w:tc>
          <w:tcPr>
            <w:tcW w:w="392" w:type="pct"/>
          </w:tcPr>
          <w:p w:rsidR="006D6FDF" w:rsidRDefault="006D6FDF" w:rsidP="006D6FDF">
            <w:pPr>
              <w:spacing w:after="240"/>
            </w:pPr>
            <w:r>
              <w:t>8</w:t>
            </w:r>
          </w:p>
        </w:tc>
        <w:tc>
          <w:tcPr>
            <w:tcW w:w="1961" w:type="pct"/>
          </w:tcPr>
          <w:p w:rsidR="006D6FDF" w:rsidRDefault="006D6FDF" w:rsidP="006D6FDF">
            <w:pPr>
              <w:spacing w:after="240"/>
            </w:pPr>
            <w:r>
              <w:t>Flag To Determine If Forms Posts Adjusting Journal Entry</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POSTS_RECLASSIFYING_JOURNAL_ENTRY</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To Determine If Forms Posts Reclassifying Journal Entry</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IS_ADJUSTING_JOURNAL_ENTRY_SYSTEM_CONTROLLED_FLAG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Adjusting Journal Entry Is System Controlled</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IS_RECLASSIFYING_JOURNAL_ENTRY_SYSTEM_CONTROLLED_FLAG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Flag Bit (True or False). To Determine If Form Reclassifying Journal Entry </w:t>
            </w:r>
            <w:r>
              <w:lastRenderedPageBreak/>
              <w:t>Is System Controlled</w:t>
            </w:r>
          </w:p>
        </w:tc>
      </w:tr>
      <w:tr w:rsidR="006D6FDF" w:rsidTr="006D6FDF">
        <w:tc>
          <w:tcPr>
            <w:tcW w:w="294" w:type="pct"/>
          </w:tcPr>
          <w:p w:rsidR="006D6FDF" w:rsidRDefault="006D6FDF" w:rsidP="006D6FDF">
            <w:pPr>
              <w:spacing w:after="240"/>
            </w:pPr>
            <w:r>
              <w:lastRenderedPageBreak/>
              <w:t>12</w:t>
            </w:r>
          </w:p>
        </w:tc>
        <w:tc>
          <w:tcPr>
            <w:tcW w:w="1961" w:type="pct"/>
          </w:tcPr>
          <w:p w:rsidR="006D6FDF" w:rsidRDefault="006D6FDF" w:rsidP="006D6FDF">
            <w:pPr>
              <w:spacing w:after="240"/>
            </w:pPr>
            <w:r>
              <w:t>APPLICABILITY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Determines Form Applicability (Mandatory, Optional, TBD)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IS_PRE_SETUP_REQUIRED_FLAG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Pre Setup Required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OPEN_FILING_SPECIFICATION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Open Filing Specification</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END_FILING_SPECIFICATION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End Filing Specification. One of (On Submission or TBD)</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IS_CRITICAL_CALANDAR</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Is Critical To Calendar</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IS_JOURNAL_POSTING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Posts Journal Entry</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REPORT_IS_ACTIVE_FLAG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Determines If There is A Printable Report Associated With The Form</w:t>
            </w:r>
          </w:p>
        </w:tc>
      </w:tr>
      <w:tr w:rsidR="006D6FDF" w:rsidTr="006D6FDF">
        <w:tc>
          <w:tcPr>
            <w:tcW w:w="294" w:type="pct"/>
          </w:tcPr>
          <w:p w:rsidR="006D6FDF" w:rsidRDefault="006D6FDF" w:rsidP="006D6FDF">
            <w:pPr>
              <w:spacing w:after="240"/>
            </w:pPr>
            <w:r>
              <w:lastRenderedPageBreak/>
              <w:t>19</w:t>
            </w:r>
          </w:p>
        </w:tc>
        <w:tc>
          <w:tcPr>
            <w:tcW w:w="1961" w:type="pct"/>
          </w:tcPr>
          <w:p w:rsidR="006D6FDF" w:rsidRDefault="006D6FDF" w:rsidP="006D6FDF">
            <w:pPr>
              <w:spacing w:after="240"/>
            </w:pPr>
            <w:r>
              <w:t>REPORT_NAME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Report Name Associated With the Form. This is The SSRS Report Associated With the Form</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HELP_LINK_URL</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Help Link URL</w:t>
            </w:r>
          </w:p>
        </w:tc>
      </w:tr>
    </w:tbl>
    <w:p w:rsidR="006D6FDF" w:rsidRDefault="006D6FDF" w:rsidP="006D6FDF"/>
    <w:p w:rsidR="006D6FDF" w:rsidRDefault="006D6FDF" w:rsidP="006D6FDF">
      <w:pPr>
        <w:pStyle w:val="Heading2"/>
        <w:spacing w:after="320"/>
      </w:pPr>
      <w:bookmarkStart w:id="235" w:name="_Toc338153789"/>
      <w:r>
        <w:t>Dependencies</w:t>
      </w:r>
      <w:bookmarkEnd w:id="235"/>
    </w:p>
    <w:p w:rsidR="006D6FDF" w:rsidRDefault="006D6FDF" w:rsidP="006D6FDF">
      <w:pPr>
        <w:spacing w:after="240"/>
      </w:pPr>
      <w:r>
        <w:t>FUND_PACKAGE_FORM Does Not Have Any Dependencies On Other Database Objects</w:t>
      </w:r>
    </w:p>
    <w:p w:rsidR="006D6FDF" w:rsidRDefault="006D6FDF" w:rsidP="006D6FDF">
      <w:pPr>
        <w:pStyle w:val="Heading1"/>
      </w:pPr>
      <w:bookmarkStart w:id="236" w:name="_Toc338153790"/>
      <w:r>
        <w:t>FUND_PACKAGE_FORM_ACCOUNT</w:t>
      </w:r>
      <w:bookmarkEnd w:id="236"/>
    </w:p>
    <w:p w:rsidR="006D6FDF" w:rsidRDefault="006D6FDF" w:rsidP="006D6FDF">
      <w:pPr>
        <w:spacing w:after="0"/>
      </w:pPr>
      <w:r>
        <w:t>Information About Account Numbers Pertaining To Data Entry Forms</w:t>
      </w:r>
    </w:p>
    <w:p w:rsidR="006D6FDF" w:rsidRDefault="006D6FDF" w:rsidP="006D6FDF">
      <w:pPr>
        <w:pStyle w:val="Heading2"/>
      </w:pPr>
      <w:bookmarkStart w:id="237" w:name="_Toc338153791"/>
      <w:r>
        <w:t>Functionality Overview</w:t>
      </w:r>
      <w:bookmarkEnd w:id="237"/>
    </w:p>
    <w:p w:rsidR="006D6FDF" w:rsidRDefault="006D6FDF" w:rsidP="006D6FDF">
      <w:pPr>
        <w:spacing w:after="240"/>
      </w:pPr>
      <w:r>
        <w:t>Limited Use For Managing Form To Account Mappings</w:t>
      </w:r>
    </w:p>
    <w:p w:rsidR="006D6FDF" w:rsidRDefault="006D6FDF" w:rsidP="006D6FDF">
      <w:pPr>
        <w:spacing w:after="240"/>
      </w:pPr>
    </w:p>
    <w:p w:rsidR="006D6FDF" w:rsidRDefault="006D6FDF" w:rsidP="006D6FDF">
      <w:pPr>
        <w:pStyle w:val="Heading2"/>
        <w:spacing w:after="320"/>
      </w:pPr>
      <w:bookmarkStart w:id="238" w:name="_Toc338153792"/>
      <w:r>
        <w:t>Table Primary Key</w:t>
      </w:r>
      <w:bookmarkEnd w:id="23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PACKAGE_TYPE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FORM_NUMBER</w:t>
            </w:r>
          </w:p>
        </w:tc>
      </w:tr>
      <w:tr w:rsidR="006D6FDF" w:rsidTr="006D6FDF">
        <w:tc>
          <w:tcPr>
            <w:tcW w:w="1000" w:type="pct"/>
            <w:shd w:val="clear" w:color="auto" w:fill="008080"/>
          </w:tcPr>
          <w:p w:rsidR="006D6FDF" w:rsidRDefault="006D6FDF" w:rsidP="006D6FDF">
            <w:pPr>
              <w:spacing w:after="240"/>
            </w:pPr>
            <w:r>
              <w:t>4</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239" w:name="_Toc338153793"/>
      <w:r>
        <w:t>Table Columns</w:t>
      </w:r>
      <w:bookmarkEnd w:id="239"/>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lastRenderedPageBreak/>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PACKAGE_TYPE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Related Package Type To Determine Fund Package Form Related Account Number</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FORM_NUMBER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Form Number</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REPORT_LINE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Report Line and Account Association Print Order</w:t>
            </w:r>
          </w:p>
        </w:tc>
      </w:tr>
    </w:tbl>
    <w:p w:rsidR="006D6FDF" w:rsidRDefault="006D6FDF" w:rsidP="006D6FDF"/>
    <w:p w:rsidR="006D6FDF" w:rsidRDefault="006D6FDF" w:rsidP="006D6FDF">
      <w:pPr>
        <w:pStyle w:val="Heading2"/>
        <w:spacing w:after="320"/>
      </w:pPr>
      <w:bookmarkStart w:id="240" w:name="_Toc338153794"/>
      <w:r>
        <w:t>Dependencies</w:t>
      </w:r>
      <w:bookmarkEnd w:id="240"/>
    </w:p>
    <w:p w:rsidR="006D6FDF" w:rsidRDefault="006D6FDF" w:rsidP="006D6FDF">
      <w:pPr>
        <w:spacing w:after="240"/>
      </w:pPr>
      <w:r>
        <w:t>FUND_PACKAGE_FORM_ACCOUNT Does Not Have Any Dependencies On Other Database Objects</w:t>
      </w:r>
    </w:p>
    <w:p w:rsidR="006D6FDF" w:rsidRDefault="006D6FDF" w:rsidP="006D6FDF">
      <w:pPr>
        <w:pStyle w:val="Heading1"/>
      </w:pPr>
      <w:bookmarkStart w:id="241" w:name="_Toc338153795"/>
      <w:r>
        <w:t>FUND_PACKAGE_FORM_MAPPING</w:t>
      </w:r>
      <w:bookmarkEnd w:id="241"/>
    </w:p>
    <w:p w:rsidR="006D6FDF" w:rsidRDefault="006D6FDF" w:rsidP="006D6FDF">
      <w:pPr>
        <w:spacing w:after="0"/>
      </w:pPr>
      <w:r>
        <w:t>Relationship Between a Package and Forms</w:t>
      </w:r>
    </w:p>
    <w:p w:rsidR="006D6FDF" w:rsidRDefault="006D6FDF" w:rsidP="006D6FDF">
      <w:pPr>
        <w:pStyle w:val="Heading2"/>
      </w:pPr>
      <w:bookmarkStart w:id="242" w:name="_Toc338153796"/>
      <w:r>
        <w:t>Functionality Overview</w:t>
      </w:r>
      <w:bookmarkEnd w:id="242"/>
    </w:p>
    <w:p w:rsidR="006D6FDF" w:rsidRDefault="006D6FDF" w:rsidP="006D6FDF">
      <w:r>
        <w:t>Each Package Type Uses A Number Of Forms For Reporting</w:t>
      </w:r>
    </w:p>
    <w:p w:rsidR="006D6FDF" w:rsidRDefault="006D6FDF" w:rsidP="006D6FDF">
      <w:pPr>
        <w:spacing w:after="240"/>
      </w:pPr>
      <w:r>
        <w:t>The Relationship Is Defined Annually, So, As Forms Are Activated, This Table May Not Need To Be Updated Since and So Far, ALL Forms Are Strictly Mapped Into Package Types</w:t>
      </w:r>
    </w:p>
    <w:p w:rsidR="006D6FDF" w:rsidRDefault="006D6FDF" w:rsidP="006D6FDF">
      <w:pPr>
        <w:spacing w:after="240"/>
      </w:pPr>
    </w:p>
    <w:p w:rsidR="006D6FDF" w:rsidRDefault="006D6FDF" w:rsidP="006D6FDF">
      <w:pPr>
        <w:pStyle w:val="Heading2"/>
        <w:spacing w:after="320"/>
      </w:pPr>
      <w:bookmarkStart w:id="243" w:name="_Toc338153797"/>
      <w:r>
        <w:t>Table Primary Key</w:t>
      </w:r>
      <w:bookmarkEnd w:id="24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PACKAGE_TYPE</w:t>
            </w:r>
          </w:p>
        </w:tc>
      </w:tr>
      <w:tr w:rsidR="006D6FDF" w:rsidTr="006D6FDF">
        <w:tc>
          <w:tcPr>
            <w:tcW w:w="1000" w:type="pct"/>
            <w:shd w:val="clear" w:color="auto" w:fill="008080"/>
          </w:tcPr>
          <w:p w:rsidR="006D6FDF" w:rsidRDefault="006D6FDF" w:rsidP="006D6FDF">
            <w:pPr>
              <w:spacing w:after="240"/>
            </w:pPr>
            <w:r>
              <w:lastRenderedPageBreak/>
              <w:t>3</w:t>
            </w:r>
          </w:p>
        </w:tc>
        <w:tc>
          <w:tcPr>
            <w:tcW w:w="4000" w:type="pct"/>
            <w:shd w:val="clear" w:color="auto" w:fill="008080"/>
          </w:tcPr>
          <w:p w:rsidR="006D6FDF" w:rsidRDefault="006D6FDF" w:rsidP="006D6FDF">
            <w:pPr>
              <w:spacing w:after="240"/>
            </w:pPr>
            <w:r>
              <w:t>FORM_NUMBER</w:t>
            </w:r>
          </w:p>
        </w:tc>
      </w:tr>
    </w:tbl>
    <w:p w:rsidR="006D6FDF" w:rsidRDefault="006D6FDF" w:rsidP="006D6FDF"/>
    <w:p w:rsidR="006D6FDF" w:rsidRDefault="006D6FDF" w:rsidP="006D6FDF">
      <w:pPr>
        <w:pStyle w:val="Heading2"/>
        <w:spacing w:after="320"/>
      </w:pPr>
      <w:bookmarkStart w:id="244" w:name="_Toc338153798"/>
      <w:r>
        <w:t>Table Columns</w:t>
      </w:r>
      <w:bookmarkEnd w:id="244"/>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PACKAGE_TYPE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w:t>
            </w:r>
          </w:p>
        </w:tc>
        <w:tc>
          <w:tcPr>
            <w:tcW w:w="1961" w:type="pct"/>
          </w:tcPr>
          <w:p w:rsidR="006D6FDF" w:rsidRDefault="006D6FDF" w:rsidP="006D6FDF">
            <w:pPr>
              <w:spacing w:after="240"/>
            </w:pPr>
            <w:r>
              <w:t>Related Package Type To Determine Relations To Fund Package Form Mapping</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FORM_NUMBER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Form Number</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IS_MANDATORY_FLAG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Is Mandatory</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SORT_ORDER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Sort Order</w:t>
            </w:r>
          </w:p>
        </w:tc>
      </w:tr>
    </w:tbl>
    <w:p w:rsidR="006D6FDF" w:rsidRDefault="006D6FDF" w:rsidP="006D6FDF"/>
    <w:p w:rsidR="006D6FDF" w:rsidRDefault="006D6FDF" w:rsidP="006D6FDF">
      <w:pPr>
        <w:pStyle w:val="Heading2"/>
        <w:spacing w:after="320"/>
      </w:pPr>
      <w:bookmarkStart w:id="245" w:name="_Toc338153799"/>
      <w:r>
        <w:t>Dependencies</w:t>
      </w:r>
      <w:bookmarkEnd w:id="245"/>
    </w:p>
    <w:p w:rsidR="006D6FDF" w:rsidRDefault="006D6FDF" w:rsidP="006D6FDF">
      <w:pPr>
        <w:spacing w:after="240"/>
      </w:pPr>
      <w:r>
        <w:t>FUND_PACKAGE_FORM_MAPPING Does Not Have Any Dependencies On Other Database Objects</w:t>
      </w:r>
    </w:p>
    <w:p w:rsidR="006D6FDF" w:rsidRDefault="006D6FDF" w:rsidP="006D6FDF">
      <w:pPr>
        <w:pStyle w:val="Heading1"/>
      </w:pPr>
      <w:bookmarkStart w:id="246" w:name="_Toc338153800"/>
      <w:r>
        <w:t>FUND_PACKAGE_TYPE</w:t>
      </w:r>
      <w:bookmarkEnd w:id="246"/>
    </w:p>
    <w:p w:rsidR="006D6FDF" w:rsidRDefault="006D6FDF" w:rsidP="006D6FDF">
      <w:pPr>
        <w:spacing w:after="0"/>
      </w:pPr>
      <w:r>
        <w:t>Enumeration of Fund Package Types and Other Control Information</w:t>
      </w:r>
    </w:p>
    <w:p w:rsidR="006D6FDF" w:rsidRDefault="006D6FDF" w:rsidP="006D6FDF">
      <w:pPr>
        <w:pStyle w:val="Heading2"/>
      </w:pPr>
      <w:bookmarkStart w:id="247" w:name="_Toc338153801"/>
      <w:r>
        <w:t>Functionality Overview</w:t>
      </w:r>
      <w:bookmarkEnd w:id="247"/>
    </w:p>
    <w:p w:rsidR="006D6FDF" w:rsidRDefault="006D6FDF" w:rsidP="006D6FDF">
      <w:pPr>
        <w:spacing w:after="240"/>
      </w:pPr>
      <w:r>
        <w:t>Core Table and Determinant in Some Business Functionality Such As Prompting For Balance Sheet Rules</w:t>
      </w:r>
    </w:p>
    <w:p w:rsidR="006D6FDF" w:rsidRDefault="006D6FDF" w:rsidP="006D6FDF">
      <w:pPr>
        <w:spacing w:after="240"/>
      </w:pPr>
    </w:p>
    <w:p w:rsidR="006D6FDF" w:rsidRDefault="006D6FDF" w:rsidP="006D6FDF">
      <w:pPr>
        <w:pStyle w:val="Heading2"/>
        <w:spacing w:after="320"/>
      </w:pPr>
      <w:bookmarkStart w:id="248" w:name="_Toc338153802"/>
      <w:r>
        <w:t>Table Primary Key</w:t>
      </w:r>
      <w:bookmarkEnd w:id="24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PACKAGE_TYPE</w:t>
            </w:r>
          </w:p>
        </w:tc>
      </w:tr>
    </w:tbl>
    <w:p w:rsidR="006D6FDF" w:rsidRDefault="006D6FDF" w:rsidP="006D6FDF"/>
    <w:p w:rsidR="006D6FDF" w:rsidRDefault="006D6FDF" w:rsidP="006D6FDF">
      <w:pPr>
        <w:pStyle w:val="Heading2"/>
        <w:spacing w:after="320"/>
      </w:pPr>
      <w:bookmarkStart w:id="249" w:name="_Toc338153803"/>
      <w:r>
        <w:lastRenderedPageBreak/>
        <w:t>Table Columns</w:t>
      </w:r>
      <w:bookmarkEnd w:id="249"/>
    </w:p>
    <w:tbl>
      <w:tblPr>
        <w:tblStyle w:val="TableGrid"/>
        <w:tblW w:w="5000" w:type="pct"/>
        <w:tblLook w:val="04A0" w:firstRow="1" w:lastRow="0" w:firstColumn="1" w:lastColumn="0" w:noHBand="0" w:noVBand="1"/>
      </w:tblPr>
      <w:tblGrid>
        <w:gridCol w:w="536"/>
        <w:gridCol w:w="4930"/>
        <w:gridCol w:w="889"/>
        <w:gridCol w:w="1203"/>
        <w:gridCol w:w="2738"/>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PACKAGE_TYPE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w:t>
            </w:r>
          </w:p>
        </w:tc>
        <w:tc>
          <w:tcPr>
            <w:tcW w:w="1961" w:type="pct"/>
          </w:tcPr>
          <w:p w:rsidR="006D6FDF" w:rsidRDefault="006D6FDF" w:rsidP="006D6FDF">
            <w:pPr>
              <w:spacing w:after="240"/>
            </w:pPr>
            <w:r>
              <w:t>Package Type</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PACKAGE_TYPE_NAME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Package Type Name</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IS_FUND_BALANCE_SHEET_CHECK_REQUIRED_FLAG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Package Requires Balance Sheet Checks</w:t>
            </w:r>
          </w:p>
        </w:tc>
      </w:tr>
    </w:tbl>
    <w:p w:rsidR="006D6FDF" w:rsidRDefault="006D6FDF" w:rsidP="006D6FDF"/>
    <w:p w:rsidR="006D6FDF" w:rsidRDefault="006D6FDF" w:rsidP="006D6FDF">
      <w:pPr>
        <w:pStyle w:val="Heading2"/>
        <w:spacing w:after="320"/>
      </w:pPr>
      <w:bookmarkStart w:id="250" w:name="_Toc338153804"/>
      <w:r>
        <w:t>Dependencies</w:t>
      </w:r>
      <w:bookmarkEnd w:id="250"/>
    </w:p>
    <w:p w:rsidR="006D6FDF" w:rsidRDefault="006D6FDF" w:rsidP="006D6FDF">
      <w:pPr>
        <w:spacing w:after="240"/>
      </w:pPr>
      <w:r>
        <w:t>FUND_PACKAGE_TYPE Does Not Have Any Dependencies On Other Database Objects</w:t>
      </w:r>
    </w:p>
    <w:p w:rsidR="006D6FDF" w:rsidRDefault="006D6FDF" w:rsidP="006D6FDF">
      <w:pPr>
        <w:pStyle w:val="Heading1"/>
      </w:pPr>
      <w:bookmarkStart w:id="251" w:name="_Toc338153805"/>
      <w:r>
        <w:t>FUND_TYPE_INFO</w:t>
      </w:r>
      <w:bookmarkEnd w:id="251"/>
    </w:p>
    <w:p w:rsidR="006D6FDF" w:rsidRDefault="006D6FDF" w:rsidP="006D6FDF">
      <w:pPr>
        <w:spacing w:after="0"/>
      </w:pPr>
      <w:r>
        <w:t>Enumeration of Fund Types and Other Control Information</w:t>
      </w:r>
    </w:p>
    <w:p w:rsidR="006D6FDF" w:rsidRDefault="006D6FDF" w:rsidP="006D6FDF">
      <w:pPr>
        <w:pStyle w:val="Heading2"/>
      </w:pPr>
      <w:bookmarkStart w:id="252" w:name="_Toc338153806"/>
      <w:r>
        <w:t>Functionality Overview</w:t>
      </w:r>
      <w:bookmarkEnd w:id="252"/>
    </w:p>
    <w:p w:rsidR="006D6FDF" w:rsidRDefault="006D6FDF" w:rsidP="006D6FDF">
      <w:pPr>
        <w:spacing w:after="240"/>
      </w:pPr>
      <w:r>
        <w:t>Provides Attributes For Managing Fund Level Rules and The Rendering Of Forms and Applicability of Forms and Combining Statements.</w:t>
      </w:r>
    </w:p>
    <w:p w:rsidR="006D6FDF" w:rsidRDefault="006D6FDF" w:rsidP="006D6FDF">
      <w:pPr>
        <w:spacing w:after="240"/>
      </w:pPr>
    </w:p>
    <w:p w:rsidR="006D6FDF" w:rsidRDefault="006D6FDF" w:rsidP="006D6FDF">
      <w:pPr>
        <w:pStyle w:val="Heading2"/>
        <w:spacing w:after="320"/>
      </w:pPr>
      <w:bookmarkStart w:id="253" w:name="_Toc338153807"/>
      <w:r>
        <w:t>Table Primary Key</w:t>
      </w:r>
      <w:bookmarkEnd w:id="25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FUND_GROUP_TYPE</w:t>
            </w:r>
          </w:p>
        </w:tc>
      </w:tr>
      <w:tr w:rsidR="006D6FDF" w:rsidTr="006D6FDF">
        <w:tc>
          <w:tcPr>
            <w:tcW w:w="1000" w:type="pct"/>
            <w:shd w:val="clear" w:color="auto" w:fill="008080"/>
          </w:tcPr>
          <w:p w:rsidR="006D6FDF" w:rsidRDefault="006D6FDF" w:rsidP="006D6FDF">
            <w:pPr>
              <w:spacing w:after="240"/>
            </w:pPr>
            <w:r>
              <w:t>2</w:t>
            </w:r>
          </w:p>
        </w:tc>
        <w:tc>
          <w:tcPr>
            <w:tcW w:w="4000" w:type="pct"/>
            <w:shd w:val="clear" w:color="auto" w:fill="008080"/>
          </w:tcPr>
          <w:p w:rsidR="006D6FDF" w:rsidRDefault="006D6FDF" w:rsidP="006D6FDF">
            <w:pPr>
              <w:spacing w:after="240"/>
            </w:pPr>
            <w:r>
              <w:t>GAAP_FUND_TYPE</w:t>
            </w:r>
          </w:p>
        </w:tc>
      </w:tr>
    </w:tbl>
    <w:p w:rsidR="006D6FDF" w:rsidRDefault="006D6FDF" w:rsidP="006D6FDF"/>
    <w:p w:rsidR="006D6FDF" w:rsidRDefault="006D6FDF" w:rsidP="006D6FDF">
      <w:pPr>
        <w:pStyle w:val="Heading2"/>
        <w:spacing w:after="320"/>
      </w:pPr>
      <w:bookmarkStart w:id="254" w:name="_Toc338153808"/>
      <w:r>
        <w:t>Table Columns</w:t>
      </w:r>
      <w:bookmarkEnd w:id="254"/>
    </w:p>
    <w:tbl>
      <w:tblPr>
        <w:tblStyle w:val="TableGrid"/>
        <w:tblW w:w="5000" w:type="pct"/>
        <w:tblLook w:val="04A0" w:firstRow="1" w:lastRow="0" w:firstColumn="1" w:lastColumn="0" w:noHBand="0" w:noVBand="1"/>
      </w:tblPr>
      <w:tblGrid>
        <w:gridCol w:w="536"/>
        <w:gridCol w:w="4582"/>
        <w:gridCol w:w="889"/>
        <w:gridCol w:w="1203"/>
        <w:gridCol w:w="3086"/>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lastRenderedPageBreak/>
              <w:t>1</w:t>
            </w:r>
          </w:p>
        </w:tc>
        <w:tc>
          <w:tcPr>
            <w:tcW w:w="1961" w:type="pct"/>
          </w:tcPr>
          <w:p w:rsidR="006D6FDF" w:rsidRDefault="006D6FDF" w:rsidP="006D6FDF">
            <w:pPr>
              <w:spacing w:after="240"/>
            </w:pPr>
            <w:r>
              <w:t>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Fund Group Type</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GAAP_FUND_TYPE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w:t>
            </w:r>
          </w:p>
        </w:tc>
        <w:tc>
          <w:tcPr>
            <w:tcW w:w="1961" w:type="pct"/>
          </w:tcPr>
          <w:p w:rsidR="006D6FDF" w:rsidRDefault="006D6FDF" w:rsidP="006D6FDF">
            <w:pPr>
              <w:spacing w:after="240"/>
            </w:pPr>
            <w:r>
              <w:t>GAAP Fund Type (03, 09, 22, 06, 11, 01, 10, 07, 04, 25, 05, 02, 30, 08)</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GAAP_FUND_TYPE_NAME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GAAP Fund Type Name or Long Description</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FUND_GROUP_TYPE_NAME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Fund Group Type Name. This is The Descriptive Group Type Name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FINANCIAL_STATEMENT_TEMPLATE_FILE_NAME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Financial Statement Template File Name. Note That Every Fund Type May Have a Designated Template File. The Business May Use To Use A Unified Template. In That Case, The Template File Name May Be The Same For One Or More Fund Type.</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HAS_OPERATING_STATEMENT_FLAG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Determines If The Fund Has Operating Statement or Not</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HAS_BALANCE_SHEET_FLAG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Determines If The Fund Has Balance Sheet or Not</w:t>
            </w:r>
          </w:p>
        </w:tc>
      </w:tr>
    </w:tbl>
    <w:p w:rsidR="006D6FDF" w:rsidRDefault="006D6FDF" w:rsidP="006D6FDF"/>
    <w:p w:rsidR="006D6FDF" w:rsidRDefault="006D6FDF" w:rsidP="006D6FDF">
      <w:pPr>
        <w:pStyle w:val="Heading2"/>
        <w:spacing w:after="320"/>
      </w:pPr>
      <w:bookmarkStart w:id="255" w:name="_Toc338153809"/>
      <w:r>
        <w:t>Dependencies</w:t>
      </w:r>
      <w:bookmarkEnd w:id="255"/>
    </w:p>
    <w:p w:rsidR="006D6FDF" w:rsidRDefault="006D6FDF" w:rsidP="006D6FDF">
      <w:pPr>
        <w:spacing w:after="240"/>
      </w:pPr>
      <w:r>
        <w:t>FUND_TYPE_INFO Does Not Have Any Dependencies On Other Database Objects</w:t>
      </w:r>
    </w:p>
    <w:p w:rsidR="006D6FDF" w:rsidRDefault="006D6FDF" w:rsidP="006D6FDF">
      <w:pPr>
        <w:pStyle w:val="Heading1"/>
      </w:pPr>
      <w:bookmarkStart w:id="256" w:name="_Toc338153810"/>
      <w:r>
        <w:t>GAAP_ACCOUNT_CHANGES_RATIONALE</w:t>
      </w:r>
      <w:bookmarkEnd w:id="256"/>
    </w:p>
    <w:p w:rsidR="006D6FDF" w:rsidRDefault="006D6FDF" w:rsidP="006D6FDF">
      <w:pPr>
        <w:spacing w:after="0"/>
      </w:pPr>
      <w:r>
        <w:t>Rule Lookups For Account Changes Rationale</w:t>
      </w:r>
    </w:p>
    <w:p w:rsidR="006D6FDF" w:rsidRDefault="006D6FDF" w:rsidP="006D6FDF">
      <w:pPr>
        <w:pStyle w:val="Heading2"/>
      </w:pPr>
      <w:bookmarkStart w:id="257" w:name="_Toc338153811"/>
      <w:r>
        <w:t>Functionality Overview</w:t>
      </w:r>
      <w:bookmarkEnd w:id="257"/>
    </w:p>
    <w:p w:rsidR="006D6FDF" w:rsidRDefault="006D6FDF" w:rsidP="006D6FDF">
      <w:pPr>
        <w:spacing w:after="240"/>
      </w:pPr>
      <w:r>
        <w:t>Maintains Information About Categories of Account Changes Rationales.</w:t>
      </w:r>
    </w:p>
    <w:p w:rsidR="006D6FDF" w:rsidRDefault="006D6FDF" w:rsidP="006D6FDF">
      <w:pPr>
        <w:spacing w:after="240"/>
      </w:pPr>
    </w:p>
    <w:p w:rsidR="006D6FDF" w:rsidRDefault="006D6FDF" w:rsidP="006D6FDF">
      <w:pPr>
        <w:pStyle w:val="Heading2"/>
        <w:spacing w:after="320"/>
      </w:pPr>
      <w:bookmarkStart w:id="258" w:name="_Toc338153812"/>
      <w:r>
        <w:lastRenderedPageBreak/>
        <w:t>Table Primary Key</w:t>
      </w:r>
      <w:bookmarkEnd w:id="25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ACCOUNT_NUMBER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ACCOUNT_TYPE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FLUCTUATION_DIRECTION</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FLUCTUATION_THRESHOLD_PERCENTAGE</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FLUCTUATION_RATIONALE</w:t>
            </w:r>
          </w:p>
        </w:tc>
      </w:tr>
    </w:tbl>
    <w:p w:rsidR="006D6FDF" w:rsidRDefault="006D6FDF" w:rsidP="006D6FDF"/>
    <w:p w:rsidR="006D6FDF" w:rsidRDefault="006D6FDF" w:rsidP="006D6FDF">
      <w:pPr>
        <w:pStyle w:val="Heading2"/>
        <w:spacing w:after="320"/>
      </w:pPr>
      <w:bookmarkStart w:id="259" w:name="_Toc338153813"/>
      <w:r>
        <w:t>Table Columns</w:t>
      </w:r>
      <w:bookmarkEnd w:id="259"/>
    </w:p>
    <w:tbl>
      <w:tblPr>
        <w:tblStyle w:val="TableGrid"/>
        <w:tblW w:w="5000" w:type="pct"/>
        <w:tblLook w:val="04A0" w:firstRow="1" w:lastRow="0" w:firstColumn="1" w:lastColumn="0" w:noHBand="0" w:noVBand="1"/>
      </w:tblPr>
      <w:tblGrid>
        <w:gridCol w:w="536"/>
        <w:gridCol w:w="3984"/>
        <w:gridCol w:w="917"/>
        <w:gridCol w:w="1203"/>
        <w:gridCol w:w="3656"/>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ACCOUNT_TYPE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Account Type Such As (Addition, Asset, Expenditure, Revenue, NET, Total Expenditure, Deduction, Fund Equity, Expense, Cash Flow, Liability)</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FLUCTUATION_DIRECTION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Fluctuation Direction (Increase or Decrease)</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FLUCTUATION_THRESHOLD_PERCENTAGE</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Fluctuation Threshold</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FLUCTUATION_RATIONALE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Fluctuation Rationale and Reason</w:t>
            </w:r>
          </w:p>
        </w:tc>
      </w:tr>
    </w:tbl>
    <w:p w:rsidR="006D6FDF" w:rsidRDefault="006D6FDF" w:rsidP="006D6FDF"/>
    <w:p w:rsidR="006D6FDF" w:rsidRDefault="006D6FDF" w:rsidP="006D6FDF">
      <w:pPr>
        <w:pStyle w:val="Heading2"/>
        <w:spacing w:after="320"/>
      </w:pPr>
      <w:bookmarkStart w:id="260" w:name="_Toc338153814"/>
      <w:r>
        <w:t>Dependencies</w:t>
      </w:r>
      <w:bookmarkEnd w:id="260"/>
    </w:p>
    <w:p w:rsidR="006D6FDF" w:rsidRDefault="006D6FDF" w:rsidP="006D6FDF">
      <w:pPr>
        <w:spacing w:after="240"/>
      </w:pPr>
      <w:r>
        <w:t>GAAP_ACCOUNT_CHANGES_RATIONALE Does Not Have Any Dependencies On Other Database Objects</w:t>
      </w:r>
    </w:p>
    <w:p w:rsidR="006D6FDF" w:rsidRDefault="006D6FDF" w:rsidP="006D6FDF">
      <w:pPr>
        <w:pStyle w:val="Heading1"/>
      </w:pPr>
      <w:bookmarkStart w:id="261" w:name="_Toc338153815"/>
      <w:r>
        <w:lastRenderedPageBreak/>
        <w:t>GAAP_REVENUE_SOURCE</w:t>
      </w:r>
      <w:bookmarkEnd w:id="261"/>
    </w:p>
    <w:p w:rsidR="006D6FDF" w:rsidRDefault="006D6FDF" w:rsidP="006D6FDF">
      <w:pPr>
        <w:spacing w:after="0"/>
      </w:pPr>
      <w:r>
        <w:t>List of GAAP Revenue Sources</w:t>
      </w:r>
    </w:p>
    <w:p w:rsidR="006D6FDF" w:rsidRDefault="006D6FDF" w:rsidP="006D6FDF">
      <w:pPr>
        <w:pStyle w:val="Heading2"/>
      </w:pPr>
      <w:bookmarkStart w:id="262" w:name="_Toc338153816"/>
      <w:r>
        <w:t>Functionality Overview</w:t>
      </w:r>
      <w:bookmarkEnd w:id="262"/>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263" w:name="_Toc338153817"/>
      <w:r>
        <w:t>Table Primary Key</w:t>
      </w:r>
      <w:bookmarkEnd w:id="263"/>
    </w:p>
    <w:p w:rsidR="006D6FDF" w:rsidRDefault="006D6FDF" w:rsidP="006D6FDF">
      <w:pPr>
        <w:spacing w:after="240"/>
      </w:pPr>
      <w:r>
        <w:t>GAAP_REVENUE_SOURCE Does Not Have Any Primary Key Defined</w:t>
      </w:r>
    </w:p>
    <w:p w:rsidR="006D6FDF" w:rsidRDefault="006D6FDF" w:rsidP="006D6FDF">
      <w:pPr>
        <w:pStyle w:val="Heading2"/>
        <w:spacing w:after="320"/>
      </w:pPr>
      <w:bookmarkStart w:id="264" w:name="_Toc338153818"/>
      <w:r>
        <w:t>Table Columns</w:t>
      </w:r>
      <w:bookmarkEnd w:id="264"/>
    </w:p>
    <w:tbl>
      <w:tblPr>
        <w:tblStyle w:val="TableGrid"/>
        <w:tblW w:w="5000" w:type="pct"/>
        <w:tblLook w:val="04A0" w:firstRow="1" w:lastRow="0" w:firstColumn="1" w:lastColumn="0" w:noHBand="0" w:noVBand="1"/>
      </w:tblPr>
      <w:tblGrid>
        <w:gridCol w:w="536"/>
        <w:gridCol w:w="4459"/>
        <w:gridCol w:w="1004"/>
        <w:gridCol w:w="1203"/>
        <w:gridCol w:w="3094"/>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float</w:t>
            </w:r>
          </w:p>
        </w:tc>
        <w:tc>
          <w:tcPr>
            <w:tcW w:w="392" w:type="pct"/>
          </w:tcPr>
          <w:p w:rsidR="006D6FDF" w:rsidRDefault="006D6FDF" w:rsidP="006D6FDF">
            <w:pPr>
              <w:spacing w:after="240"/>
            </w:pPr>
            <w:r>
              <w:t>8</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GAAP_REVENUE_SOURCE_ACCOUNT_NUMBER</w:t>
            </w:r>
          </w:p>
        </w:tc>
        <w:tc>
          <w:tcPr>
            <w:tcW w:w="392" w:type="pct"/>
          </w:tcPr>
          <w:p w:rsidR="006D6FDF" w:rsidRDefault="006D6FDF" w:rsidP="006D6FDF">
            <w:pPr>
              <w:spacing w:after="240"/>
            </w:pPr>
            <w:r>
              <w:t>float</w:t>
            </w:r>
          </w:p>
        </w:tc>
        <w:tc>
          <w:tcPr>
            <w:tcW w:w="392" w:type="pct"/>
          </w:tcPr>
          <w:p w:rsidR="006D6FDF" w:rsidRDefault="006D6FDF" w:rsidP="006D6FDF">
            <w:pPr>
              <w:spacing w:after="240"/>
            </w:pPr>
            <w:r>
              <w:t>8</w:t>
            </w:r>
          </w:p>
        </w:tc>
        <w:tc>
          <w:tcPr>
            <w:tcW w:w="1961" w:type="pct"/>
          </w:tcPr>
          <w:p w:rsidR="006D6FDF" w:rsidRDefault="006D6FDF" w:rsidP="006D6FDF">
            <w:pPr>
              <w:spacing w:after="240"/>
            </w:pPr>
            <w:r>
              <w:t>GAAP Revenue Source Associated Account Number</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NAME</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GAAP Revenue Source Name</w:t>
            </w:r>
          </w:p>
        </w:tc>
      </w:tr>
    </w:tbl>
    <w:p w:rsidR="006D6FDF" w:rsidRDefault="006D6FDF" w:rsidP="006D6FDF"/>
    <w:p w:rsidR="006D6FDF" w:rsidRDefault="006D6FDF" w:rsidP="006D6FDF">
      <w:pPr>
        <w:pStyle w:val="Heading2"/>
        <w:spacing w:after="320"/>
      </w:pPr>
      <w:bookmarkStart w:id="265" w:name="_Toc338153819"/>
      <w:r>
        <w:t>Dependencies</w:t>
      </w:r>
      <w:bookmarkEnd w:id="265"/>
    </w:p>
    <w:p w:rsidR="006D6FDF" w:rsidRDefault="006D6FDF" w:rsidP="006D6FDF">
      <w:pPr>
        <w:spacing w:after="240"/>
      </w:pPr>
      <w:r>
        <w:t>GAAP_REVENUE_SOURCE Does Not Have Any Dependencies On Other Database Objects</w:t>
      </w:r>
    </w:p>
    <w:p w:rsidR="006D6FDF" w:rsidRDefault="006D6FDF" w:rsidP="006D6FDF">
      <w:pPr>
        <w:pStyle w:val="Heading1"/>
      </w:pPr>
      <w:bookmarkStart w:id="266" w:name="_Toc338153820"/>
      <w:r>
        <w:t>GRANTOR_ENTITY</w:t>
      </w:r>
      <w:bookmarkEnd w:id="266"/>
    </w:p>
    <w:p w:rsidR="006D6FDF" w:rsidRDefault="006D6FDF" w:rsidP="006D6FDF">
      <w:pPr>
        <w:spacing w:after="0"/>
      </w:pPr>
      <w:r>
        <w:t>List of Grantors</w:t>
      </w:r>
    </w:p>
    <w:p w:rsidR="006D6FDF" w:rsidRDefault="006D6FDF" w:rsidP="006D6FDF">
      <w:pPr>
        <w:pStyle w:val="Heading2"/>
      </w:pPr>
      <w:bookmarkStart w:id="267" w:name="_Toc338153821"/>
      <w:r>
        <w:t>Functionality Overview</w:t>
      </w:r>
      <w:bookmarkEnd w:id="267"/>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268" w:name="_Toc338153822"/>
      <w:r>
        <w:t>Table Primary Key</w:t>
      </w:r>
      <w:bookmarkEnd w:id="268"/>
    </w:p>
    <w:p w:rsidR="006D6FDF" w:rsidRDefault="006D6FDF" w:rsidP="006D6FDF">
      <w:pPr>
        <w:spacing w:after="240"/>
      </w:pPr>
      <w:r>
        <w:t>GRANTOR_ENTITY Does Not Have Any Primary Key Defined</w:t>
      </w:r>
    </w:p>
    <w:p w:rsidR="006D6FDF" w:rsidRDefault="006D6FDF" w:rsidP="006D6FDF">
      <w:pPr>
        <w:pStyle w:val="Heading2"/>
        <w:spacing w:after="320"/>
      </w:pPr>
      <w:bookmarkStart w:id="269" w:name="_Toc338153823"/>
      <w:r>
        <w:lastRenderedPageBreak/>
        <w:t>Table Columns</w:t>
      </w:r>
      <w:bookmarkEnd w:id="269"/>
    </w:p>
    <w:tbl>
      <w:tblPr>
        <w:tblStyle w:val="TableGrid"/>
        <w:tblW w:w="5000" w:type="pct"/>
        <w:tblLook w:val="04A0" w:firstRow="1" w:lastRow="0" w:firstColumn="1" w:lastColumn="0" w:noHBand="0" w:noVBand="1"/>
      </w:tblPr>
      <w:tblGrid>
        <w:gridCol w:w="536"/>
        <w:gridCol w:w="3712"/>
        <w:gridCol w:w="1004"/>
        <w:gridCol w:w="1203"/>
        <w:gridCol w:w="3841"/>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float</w:t>
            </w:r>
          </w:p>
        </w:tc>
        <w:tc>
          <w:tcPr>
            <w:tcW w:w="392" w:type="pct"/>
          </w:tcPr>
          <w:p w:rsidR="006D6FDF" w:rsidRDefault="006D6FDF" w:rsidP="006D6FDF">
            <w:pPr>
              <w:spacing w:after="240"/>
            </w:pPr>
            <w:r>
              <w:t>8</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GRANTOR_NUMBER</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Grantor Number</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ENTITY_NAME</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Grantor Entity Name</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PARENT_ENTITY_NUMBER</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Parent Entity Number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PARENT_ENTITY_NAME</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Parent Entity Name</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GRANTOR_CLASSIFICATION_CODE</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Grantor Classification Code</w:t>
            </w:r>
          </w:p>
        </w:tc>
      </w:tr>
    </w:tbl>
    <w:p w:rsidR="006D6FDF" w:rsidRDefault="006D6FDF" w:rsidP="006D6FDF"/>
    <w:p w:rsidR="006D6FDF" w:rsidRDefault="006D6FDF" w:rsidP="006D6FDF">
      <w:pPr>
        <w:pStyle w:val="Heading2"/>
        <w:spacing w:after="320"/>
      </w:pPr>
      <w:bookmarkStart w:id="270" w:name="_Toc338153824"/>
      <w:r>
        <w:t>Dependencies</w:t>
      </w:r>
      <w:bookmarkEnd w:id="270"/>
    </w:p>
    <w:p w:rsidR="006D6FDF" w:rsidRDefault="006D6FDF" w:rsidP="006D6FDF">
      <w:pPr>
        <w:spacing w:after="240"/>
      </w:pPr>
      <w:r>
        <w:t>GRANTOR_ENTITY Does Not Have Any Dependencies On Other Database Objects</w:t>
      </w:r>
    </w:p>
    <w:p w:rsidR="006D6FDF" w:rsidRDefault="006D6FDF" w:rsidP="006D6FDF">
      <w:pPr>
        <w:pStyle w:val="Heading1"/>
      </w:pPr>
      <w:bookmarkStart w:id="271" w:name="_Toc338153825"/>
      <w:r>
        <w:t>GRANTOR_GRANT</w:t>
      </w:r>
      <w:bookmarkEnd w:id="271"/>
    </w:p>
    <w:p w:rsidR="006D6FDF" w:rsidRDefault="006D6FDF" w:rsidP="006D6FDF">
      <w:pPr>
        <w:spacing w:after="0"/>
      </w:pPr>
      <w:r>
        <w:t>List of Grants</w:t>
      </w:r>
    </w:p>
    <w:p w:rsidR="006D6FDF" w:rsidRDefault="006D6FDF" w:rsidP="006D6FDF">
      <w:pPr>
        <w:pStyle w:val="Heading2"/>
      </w:pPr>
      <w:bookmarkStart w:id="272" w:name="_Toc338153826"/>
      <w:r>
        <w:t>Functionality Overview</w:t>
      </w:r>
      <w:bookmarkEnd w:id="272"/>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273" w:name="_Toc338153827"/>
      <w:r>
        <w:t>Table Primary Key</w:t>
      </w:r>
      <w:bookmarkEnd w:id="273"/>
    </w:p>
    <w:p w:rsidR="006D6FDF" w:rsidRDefault="006D6FDF" w:rsidP="006D6FDF">
      <w:pPr>
        <w:spacing w:after="240"/>
      </w:pPr>
      <w:r>
        <w:t>GRANTOR_GRANT Does Not Have Any Primary Key Defined</w:t>
      </w:r>
    </w:p>
    <w:p w:rsidR="006D6FDF" w:rsidRDefault="006D6FDF" w:rsidP="006D6FDF">
      <w:pPr>
        <w:pStyle w:val="Heading2"/>
        <w:spacing w:after="320"/>
      </w:pPr>
      <w:bookmarkStart w:id="274" w:name="_Toc338153828"/>
      <w:r>
        <w:t>Table Columns</w:t>
      </w:r>
      <w:bookmarkEnd w:id="274"/>
    </w:p>
    <w:tbl>
      <w:tblPr>
        <w:tblStyle w:val="TableGrid"/>
        <w:tblW w:w="5000" w:type="pct"/>
        <w:tblLook w:val="04A0" w:firstRow="1" w:lastRow="0" w:firstColumn="1" w:lastColumn="0" w:noHBand="0" w:noVBand="1"/>
      </w:tblPr>
      <w:tblGrid>
        <w:gridCol w:w="536"/>
        <w:gridCol w:w="3712"/>
        <w:gridCol w:w="1004"/>
        <w:gridCol w:w="1203"/>
        <w:gridCol w:w="3841"/>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float</w:t>
            </w:r>
          </w:p>
        </w:tc>
        <w:tc>
          <w:tcPr>
            <w:tcW w:w="392" w:type="pct"/>
          </w:tcPr>
          <w:p w:rsidR="006D6FDF" w:rsidRDefault="006D6FDF" w:rsidP="006D6FDF">
            <w:pPr>
              <w:spacing w:after="240"/>
            </w:pPr>
            <w:r>
              <w:t>8</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lastRenderedPageBreak/>
              <w:t>2</w:t>
            </w:r>
          </w:p>
        </w:tc>
        <w:tc>
          <w:tcPr>
            <w:tcW w:w="1961" w:type="pct"/>
          </w:tcPr>
          <w:p w:rsidR="006D6FDF" w:rsidRDefault="006D6FDF" w:rsidP="006D6FDF">
            <w:pPr>
              <w:spacing w:after="240"/>
            </w:pPr>
            <w:r>
              <w:t>ENTITY_NAME</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Grantor Entity Name</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GRANTOR_NUMBER</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Grantor Number</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GRANT_NUMBER</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Grant Number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PROGRAM_TITLE</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Grant Program Title</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GRANT_ID</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Grant ID. This Is The External ID</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GRANT_TYPE</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510</w:t>
            </w:r>
          </w:p>
        </w:tc>
        <w:tc>
          <w:tcPr>
            <w:tcW w:w="1961" w:type="pct"/>
          </w:tcPr>
          <w:p w:rsidR="006D6FDF" w:rsidRDefault="006D6FDF" w:rsidP="006D6FDF">
            <w:pPr>
              <w:spacing w:after="240"/>
            </w:pPr>
            <w:r>
              <w:t>Grant Type</w:t>
            </w:r>
          </w:p>
        </w:tc>
      </w:tr>
    </w:tbl>
    <w:p w:rsidR="006D6FDF" w:rsidRDefault="006D6FDF" w:rsidP="006D6FDF"/>
    <w:p w:rsidR="006D6FDF" w:rsidRDefault="006D6FDF" w:rsidP="006D6FDF">
      <w:pPr>
        <w:pStyle w:val="Heading2"/>
        <w:spacing w:after="320"/>
      </w:pPr>
      <w:bookmarkStart w:id="275" w:name="_Toc338153829"/>
      <w:r>
        <w:t>Dependencies</w:t>
      </w:r>
      <w:bookmarkEnd w:id="275"/>
    </w:p>
    <w:p w:rsidR="006D6FDF" w:rsidRDefault="006D6FDF" w:rsidP="006D6FDF">
      <w:pPr>
        <w:spacing w:after="240"/>
      </w:pPr>
      <w:r>
        <w:t>GRANTOR_GRANT Does Not Have Any Dependencies On Other Database Objects</w:t>
      </w:r>
    </w:p>
    <w:p w:rsidR="006D6FDF" w:rsidRDefault="006D6FDF" w:rsidP="006D6FDF">
      <w:pPr>
        <w:pStyle w:val="Heading1"/>
      </w:pPr>
      <w:bookmarkStart w:id="276" w:name="_Toc338153830"/>
      <w:r>
        <w:t>JOURNAL_ENTRY_WORKSHEET_TITLE</w:t>
      </w:r>
      <w:bookmarkEnd w:id="276"/>
    </w:p>
    <w:p w:rsidR="006D6FDF" w:rsidRDefault="006D6FDF" w:rsidP="006D6FDF">
      <w:pPr>
        <w:spacing w:after="0"/>
      </w:pPr>
      <w:r>
        <w:t>List of Common Journal Entry Titles</w:t>
      </w:r>
    </w:p>
    <w:p w:rsidR="006D6FDF" w:rsidRDefault="006D6FDF" w:rsidP="006D6FDF">
      <w:pPr>
        <w:pStyle w:val="Heading2"/>
      </w:pPr>
      <w:bookmarkStart w:id="277" w:name="_Toc338153831"/>
      <w:r>
        <w:t>Functionality Overview</w:t>
      </w:r>
      <w:bookmarkEnd w:id="277"/>
    </w:p>
    <w:p w:rsidR="006D6FDF" w:rsidRDefault="006D6FDF" w:rsidP="006D6FDF">
      <w:r>
        <w:t>Used To Standardize Journal Entries</w:t>
      </w:r>
    </w:p>
    <w:p w:rsidR="006D6FDF" w:rsidRDefault="006D6FDF" w:rsidP="006D6FDF">
      <w:pPr>
        <w:spacing w:after="240"/>
      </w:pPr>
      <w:r>
        <w:t>Can Be Used By The Business To Control Common Terms and Conventions On Journal Entry Naming.</w:t>
      </w:r>
    </w:p>
    <w:p w:rsidR="006D6FDF" w:rsidRDefault="006D6FDF" w:rsidP="006D6FDF">
      <w:pPr>
        <w:spacing w:after="240"/>
      </w:pPr>
    </w:p>
    <w:p w:rsidR="006D6FDF" w:rsidRDefault="006D6FDF" w:rsidP="006D6FDF">
      <w:pPr>
        <w:pStyle w:val="Heading2"/>
        <w:spacing w:after="320"/>
      </w:pPr>
      <w:bookmarkStart w:id="278" w:name="_Toc338153832"/>
      <w:r>
        <w:t>Table Primary Key</w:t>
      </w:r>
      <w:bookmarkEnd w:id="27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SOURCE_FORM</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ORIGINATION_FORM</w:t>
            </w:r>
          </w:p>
        </w:tc>
      </w:tr>
      <w:tr w:rsidR="006D6FDF" w:rsidTr="006D6FDF">
        <w:tc>
          <w:tcPr>
            <w:tcW w:w="1000" w:type="pct"/>
            <w:shd w:val="clear" w:color="auto" w:fill="008080"/>
          </w:tcPr>
          <w:p w:rsidR="006D6FDF" w:rsidRDefault="006D6FDF" w:rsidP="006D6FDF">
            <w:pPr>
              <w:spacing w:after="240"/>
            </w:pPr>
            <w:r>
              <w:t>3</w:t>
            </w:r>
          </w:p>
        </w:tc>
        <w:tc>
          <w:tcPr>
            <w:tcW w:w="4000" w:type="pct"/>
            <w:shd w:val="clear" w:color="auto" w:fill="008080"/>
          </w:tcPr>
          <w:p w:rsidR="006D6FDF" w:rsidRDefault="006D6FDF" w:rsidP="006D6FDF">
            <w:pPr>
              <w:spacing w:after="240"/>
            </w:pPr>
            <w:r>
              <w:t>SEQUENCE_NUMBER</w:t>
            </w:r>
          </w:p>
        </w:tc>
      </w:tr>
    </w:tbl>
    <w:p w:rsidR="006D6FDF" w:rsidRDefault="006D6FDF" w:rsidP="006D6FDF"/>
    <w:p w:rsidR="006D6FDF" w:rsidRDefault="006D6FDF" w:rsidP="006D6FDF">
      <w:pPr>
        <w:pStyle w:val="Heading2"/>
        <w:spacing w:after="320"/>
      </w:pPr>
      <w:bookmarkStart w:id="279" w:name="_Toc338153833"/>
      <w:r>
        <w:t>Table Columns</w:t>
      </w:r>
      <w:bookmarkEnd w:id="279"/>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lastRenderedPageBreak/>
              <w:t>1</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ORIGINATION_FORM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Origination Form (Reclass or Adjusting)</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Sequence Number. Forces The Preferred Sort Regardless Of Alphabetical Aspect of Natural Sort</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JOURNAL_ENTRY_CATEGORY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Journal Entry Worksheet Title Category</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JOURNAL_ENTRY_WORKSHEET_TITLE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Journal Entry Worksheet Title</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JOURNAL_ENTRY_DESCRIPTION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Journal Entry Worksheet Title Description</w:t>
            </w:r>
          </w:p>
        </w:tc>
      </w:tr>
    </w:tbl>
    <w:p w:rsidR="006D6FDF" w:rsidRDefault="006D6FDF" w:rsidP="006D6FDF"/>
    <w:p w:rsidR="006D6FDF" w:rsidRDefault="006D6FDF" w:rsidP="006D6FDF">
      <w:pPr>
        <w:pStyle w:val="Heading2"/>
        <w:spacing w:after="320"/>
      </w:pPr>
      <w:bookmarkStart w:id="280" w:name="_Toc338153834"/>
      <w:r>
        <w:t>Dependencies</w:t>
      </w:r>
      <w:bookmarkEnd w:id="280"/>
    </w:p>
    <w:p w:rsidR="006D6FDF" w:rsidRDefault="006D6FDF" w:rsidP="006D6FDF">
      <w:pPr>
        <w:spacing w:after="240"/>
      </w:pPr>
      <w:r>
        <w:t>JOURNAL_ENTRY_WORKSHEET_TITLE Does Not Have Any Dependencies On Other Database Objects</w:t>
      </w:r>
    </w:p>
    <w:p w:rsidR="006D6FDF" w:rsidRDefault="006D6FDF" w:rsidP="006D6FDF">
      <w:pPr>
        <w:pStyle w:val="Heading1"/>
      </w:pPr>
      <w:bookmarkStart w:id="281" w:name="_Toc338153835"/>
      <w:r>
        <w:t>SAMS_FISCAL_YEAR_ACCOUNT_BALANCE_TRANSLATE</w:t>
      </w:r>
      <w:bookmarkEnd w:id="281"/>
    </w:p>
    <w:p w:rsidR="006D6FDF" w:rsidRDefault="006D6FDF" w:rsidP="006D6FDF">
      <w:pPr>
        <w:spacing w:after="0"/>
      </w:pPr>
      <w:r>
        <w:t>Translation Of SAMS Preliminary Extract</w:t>
      </w:r>
    </w:p>
    <w:p w:rsidR="006D6FDF" w:rsidRDefault="006D6FDF" w:rsidP="006D6FDF">
      <w:pPr>
        <w:pStyle w:val="Heading2"/>
      </w:pPr>
      <w:bookmarkStart w:id="282" w:name="_Toc338153836"/>
      <w:r>
        <w:t>Functionality Overview</w:t>
      </w:r>
      <w:bookmarkEnd w:id="282"/>
    </w:p>
    <w:p w:rsidR="006D6FDF" w:rsidRDefault="006D6FDF" w:rsidP="006D6FDF">
      <w:pPr>
        <w:spacing w:after="240"/>
      </w:pPr>
      <w:r>
        <w:t>System Requires Compatibility Of Terminology and Data Types. First Step In Extraction of SAMS Data Is To Translate and Pad Data Into A Form Familiar To The WEDGE 3.0 Architecture</w:t>
      </w:r>
    </w:p>
    <w:p w:rsidR="006D6FDF" w:rsidRDefault="006D6FDF" w:rsidP="006D6FDF">
      <w:pPr>
        <w:spacing w:after="240"/>
      </w:pPr>
    </w:p>
    <w:p w:rsidR="006D6FDF" w:rsidRDefault="006D6FDF" w:rsidP="006D6FDF">
      <w:pPr>
        <w:pStyle w:val="Heading2"/>
        <w:spacing w:after="320"/>
      </w:pPr>
      <w:bookmarkStart w:id="283" w:name="_Toc338153837"/>
      <w:r>
        <w:t>Table Primary Key</w:t>
      </w:r>
      <w:bookmarkEnd w:id="283"/>
    </w:p>
    <w:p w:rsidR="006D6FDF" w:rsidRDefault="006D6FDF" w:rsidP="006D6FDF">
      <w:pPr>
        <w:spacing w:after="240"/>
      </w:pPr>
      <w:r>
        <w:t>SAMS_FISCAL_YEAR_ACCOUNT_BALANCE_TRANSLATE Does Not Have Any Primary Key Defined</w:t>
      </w:r>
    </w:p>
    <w:p w:rsidR="006D6FDF" w:rsidRDefault="006D6FDF" w:rsidP="006D6FDF">
      <w:pPr>
        <w:pStyle w:val="Heading2"/>
        <w:spacing w:after="320"/>
      </w:pPr>
      <w:bookmarkStart w:id="284" w:name="_Toc338153838"/>
      <w:r>
        <w:t>Table Columns</w:t>
      </w:r>
      <w:bookmarkEnd w:id="284"/>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 xml:space="preserve">Agency Number. This Is A Number That Uniquely Identifies An Agency In The </w:t>
            </w:r>
            <w:r>
              <w:lastRenderedPageBreak/>
              <w:t>System.</w:t>
            </w:r>
          </w:p>
        </w:tc>
      </w:tr>
      <w:tr w:rsidR="006D6FDF" w:rsidTr="006D6FDF">
        <w:tc>
          <w:tcPr>
            <w:tcW w:w="294" w:type="pct"/>
          </w:tcPr>
          <w:p w:rsidR="006D6FDF" w:rsidRDefault="006D6FDF" w:rsidP="006D6FDF">
            <w:pPr>
              <w:spacing w:after="240"/>
            </w:pPr>
            <w:r>
              <w:lastRenderedPageBreak/>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ORGANIZATION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SAMS Designation of Organization Pertaining To SAMS Extract</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APPR_UNIT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9</w:t>
            </w:r>
          </w:p>
        </w:tc>
        <w:tc>
          <w:tcPr>
            <w:tcW w:w="1961" w:type="pct"/>
          </w:tcPr>
          <w:p w:rsidR="006D6FDF" w:rsidRDefault="006D6FDF" w:rsidP="006D6FDF">
            <w:pPr>
              <w:spacing w:after="240"/>
            </w:pPr>
            <w:r>
              <w:t>Appropriation Unit (Determined In The SAMS System)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OBJECT_CODE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SAMS Object Code</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OBJECT_CLASS</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SAMS Object Class</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REVENUE_SOURCE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Revenue Source</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REVENUE_SOURCE_GROUP</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Revenue Source Group</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PREVIOUS_LAPSE_PERIOD</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Pervious Lapse Period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EXPENDED</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Expenditure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EXPENDED_LAPSE1</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Expenditure Lapse 1</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EXPENDED_LAPSE2</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Expenditure Lapse 2</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EXPENDED_LAPSE3</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Expenditure Lapse 3</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BUDGETARY_REFUNDS</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Budgetary Refunds</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PRIOR_YEAR_REFUNDS</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Prior Year Refunds</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REVENUES</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Revenues Amount</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ADMIN_AGENCY_NUMBER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 xml:space="preserve">Agency Administering The Fund. The primary responsibility of the Administering Agency of the trust fund is to monitor, review and notify the Comptroller at the time the trust fund </w:t>
            </w:r>
            <w:r>
              <w:lastRenderedPageBreak/>
              <w:t>may be dissolved</w:t>
            </w:r>
          </w:p>
        </w:tc>
      </w:tr>
      <w:tr w:rsidR="006D6FDF" w:rsidTr="006D6FDF">
        <w:tc>
          <w:tcPr>
            <w:tcW w:w="294" w:type="pct"/>
          </w:tcPr>
          <w:p w:rsidR="006D6FDF" w:rsidRDefault="006D6FDF" w:rsidP="006D6FDF">
            <w:pPr>
              <w:spacing w:after="240"/>
            </w:pPr>
            <w:r>
              <w:lastRenderedPageBreak/>
              <w:t>20</w:t>
            </w:r>
          </w:p>
        </w:tc>
        <w:tc>
          <w:tcPr>
            <w:tcW w:w="1961" w:type="pct"/>
          </w:tcPr>
          <w:p w:rsidR="006D6FDF" w:rsidRDefault="006D6FDF" w:rsidP="006D6FDF">
            <w:pPr>
              <w:spacing w:after="240"/>
            </w:pPr>
            <w:r>
              <w:t>PACKAGE_TYPE_WEDGE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Package Type in WEDGE</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EXTRACT_STAGE_1</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Extract Stage Designation. No Current Usage Of This Column</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EXTRACT_STAGE_2</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Extract Stage Designation. No Current Usage Of This Column</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IS_VERIFIED_FLAG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Record Has Been Verified</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PROCESS_DATE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Process Date</w:t>
            </w:r>
          </w:p>
        </w:tc>
      </w:tr>
    </w:tbl>
    <w:p w:rsidR="006D6FDF" w:rsidRDefault="006D6FDF" w:rsidP="006D6FDF"/>
    <w:p w:rsidR="006D6FDF" w:rsidRDefault="006D6FDF" w:rsidP="006D6FDF">
      <w:pPr>
        <w:pStyle w:val="Heading2"/>
        <w:spacing w:after="320"/>
      </w:pPr>
      <w:bookmarkStart w:id="285" w:name="_Toc338153839"/>
      <w:r>
        <w:t>Dependencies</w:t>
      </w:r>
      <w:bookmarkEnd w:id="285"/>
    </w:p>
    <w:p w:rsidR="006D6FDF" w:rsidRDefault="006D6FDF" w:rsidP="006D6FDF">
      <w:pPr>
        <w:spacing w:after="240"/>
      </w:pPr>
      <w:r>
        <w:t>SAMS_FISCAL_YEAR_ACCOUNT_BALANCE_TRANSLATE Does Not Have Any Dependencies On Other Database Objects</w:t>
      </w:r>
    </w:p>
    <w:p w:rsidR="006D6FDF" w:rsidRDefault="006D6FDF" w:rsidP="006D6FDF">
      <w:pPr>
        <w:pStyle w:val="Heading1"/>
      </w:pPr>
      <w:bookmarkStart w:id="286" w:name="_Toc338153840"/>
      <w:r>
        <w:t>SAMS_FISCAL_YEAR_ACCOUNT_BALANCE_TRANSLATE_AGGREGATE</w:t>
      </w:r>
      <w:bookmarkEnd w:id="286"/>
    </w:p>
    <w:p w:rsidR="006D6FDF" w:rsidRDefault="006D6FDF" w:rsidP="006D6FDF">
      <w:pPr>
        <w:spacing w:after="0"/>
      </w:pPr>
      <w:r>
        <w:t>Aggregation Of SAMS Translation</w:t>
      </w:r>
    </w:p>
    <w:p w:rsidR="006D6FDF" w:rsidRDefault="006D6FDF" w:rsidP="006D6FDF">
      <w:pPr>
        <w:pStyle w:val="Heading2"/>
      </w:pPr>
      <w:bookmarkStart w:id="287" w:name="_Toc338153841"/>
      <w:r>
        <w:t>Functionality Overview</w:t>
      </w:r>
      <w:bookmarkEnd w:id="287"/>
    </w:p>
    <w:p w:rsidR="006D6FDF" w:rsidRDefault="006D6FDF" w:rsidP="006D6FDF">
      <w:pPr>
        <w:spacing w:after="240"/>
      </w:pPr>
      <w:r>
        <w:t>Grouped By SUMS By Account Number</w:t>
      </w:r>
    </w:p>
    <w:p w:rsidR="006D6FDF" w:rsidRDefault="006D6FDF" w:rsidP="006D6FDF">
      <w:pPr>
        <w:spacing w:after="240"/>
      </w:pPr>
    </w:p>
    <w:p w:rsidR="006D6FDF" w:rsidRDefault="006D6FDF" w:rsidP="006D6FDF">
      <w:pPr>
        <w:pStyle w:val="Heading2"/>
        <w:spacing w:after="320"/>
      </w:pPr>
      <w:bookmarkStart w:id="288" w:name="_Toc338153842"/>
      <w:r>
        <w:t>Table Primary Key</w:t>
      </w:r>
      <w:bookmarkEnd w:id="28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ACCOUNT_NUMBER</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VALUE_SOURCE</w:t>
            </w:r>
          </w:p>
        </w:tc>
      </w:tr>
    </w:tbl>
    <w:p w:rsidR="006D6FDF" w:rsidRDefault="006D6FDF" w:rsidP="006D6FDF"/>
    <w:p w:rsidR="006D6FDF" w:rsidRDefault="006D6FDF" w:rsidP="006D6FDF">
      <w:pPr>
        <w:pStyle w:val="Heading2"/>
        <w:spacing w:after="320"/>
      </w:pPr>
      <w:bookmarkStart w:id="289" w:name="_Toc338153843"/>
      <w:r>
        <w:t>Table Columns</w:t>
      </w:r>
      <w:bookmarkEnd w:id="28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VALUE_SOURCE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60</w:t>
            </w:r>
          </w:p>
        </w:tc>
        <w:tc>
          <w:tcPr>
            <w:tcW w:w="1961" w:type="pct"/>
          </w:tcPr>
          <w:p w:rsidR="006D6FDF" w:rsidRDefault="006D6FDF" w:rsidP="006D6FDF">
            <w:pPr>
              <w:spacing w:after="240"/>
            </w:pPr>
            <w:r>
              <w:t xml:space="preserve">Value Source </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REVENUE_SOURCE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Revenue Source</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REVENUE_SOURCE_GROUP</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Revenue Source Group</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PREVIOUS_LAPSE_PERIOD</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Previous Lapse Period</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EXPENDED</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Expenditure</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EXPENDED_LAPSE1</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Expenditure Lapse 1</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EXPENDED_LAPSE2</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Expenditure Lapse 2</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EXPENDED_LAPSE3</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Expenditure Lapse 3</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BUDGETARY_REFUNDS</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Budgetary Refunds</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PRIOR_YEAR_REFUNDS</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Prior Year Refunds</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REVENUES</w:t>
            </w:r>
          </w:p>
        </w:tc>
        <w:tc>
          <w:tcPr>
            <w:tcW w:w="392" w:type="pct"/>
          </w:tcPr>
          <w:p w:rsidR="006D6FDF" w:rsidRDefault="006D6FDF" w:rsidP="006D6FDF">
            <w:pPr>
              <w:spacing w:after="240"/>
            </w:pPr>
            <w:r>
              <w:t>decimal</w:t>
            </w:r>
          </w:p>
        </w:tc>
        <w:tc>
          <w:tcPr>
            <w:tcW w:w="392" w:type="pct"/>
          </w:tcPr>
          <w:p w:rsidR="006D6FDF" w:rsidRDefault="006D6FDF" w:rsidP="006D6FDF">
            <w:pPr>
              <w:spacing w:after="240"/>
            </w:pPr>
            <w:r>
              <w:t>9</w:t>
            </w:r>
          </w:p>
        </w:tc>
        <w:tc>
          <w:tcPr>
            <w:tcW w:w="1961" w:type="pct"/>
          </w:tcPr>
          <w:p w:rsidR="006D6FDF" w:rsidRDefault="006D6FDF" w:rsidP="006D6FDF">
            <w:pPr>
              <w:spacing w:after="240"/>
            </w:pPr>
            <w:r>
              <w:t>Revenues Amount</w:t>
            </w:r>
          </w:p>
        </w:tc>
      </w:tr>
      <w:tr w:rsidR="006D6FDF" w:rsidTr="006D6FDF">
        <w:tc>
          <w:tcPr>
            <w:tcW w:w="294" w:type="pct"/>
          </w:tcPr>
          <w:p w:rsidR="006D6FDF" w:rsidRDefault="006D6FDF" w:rsidP="006D6FDF">
            <w:pPr>
              <w:spacing w:after="240"/>
            </w:pPr>
            <w:r>
              <w:lastRenderedPageBreak/>
              <w:t>16</w:t>
            </w:r>
          </w:p>
        </w:tc>
        <w:tc>
          <w:tcPr>
            <w:tcW w:w="1961" w:type="pct"/>
          </w:tcPr>
          <w:p w:rsidR="006D6FDF" w:rsidRDefault="006D6FDF" w:rsidP="006D6FDF">
            <w:pPr>
              <w:spacing w:after="240"/>
            </w:pPr>
            <w:r>
              <w:t>ADMIN_AGENCY_NUMBER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Administering The Fund. The primary responsibility of the Administering Agency of the trust fund is to monitor, review and notify the Comptroller at the time the trust fund may be dissolved</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PACKAGE_TYPE_WEDGE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Package Type in WEDGE</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EXTRACT_STAGE_1</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Extract Stage Designation. No Current Usage Of This Column</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EXTRACT_STAGE_2</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Extract Stage Designation. No Current Usage Of This Column</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IS_VERIFIED_FLAG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Record Has Been Verified</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PROCESS_DATE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Process Date</w:t>
            </w:r>
          </w:p>
        </w:tc>
      </w:tr>
    </w:tbl>
    <w:p w:rsidR="006D6FDF" w:rsidRDefault="006D6FDF" w:rsidP="006D6FDF"/>
    <w:p w:rsidR="006D6FDF" w:rsidRDefault="006D6FDF" w:rsidP="006D6FDF">
      <w:pPr>
        <w:pStyle w:val="Heading2"/>
        <w:spacing w:after="320"/>
      </w:pPr>
      <w:bookmarkStart w:id="290" w:name="_Toc338153844"/>
      <w:r>
        <w:t>Dependencies</w:t>
      </w:r>
      <w:bookmarkEnd w:id="290"/>
    </w:p>
    <w:p w:rsidR="006D6FDF" w:rsidRDefault="006D6FDF" w:rsidP="006D6FDF">
      <w:pPr>
        <w:spacing w:after="240"/>
      </w:pPr>
      <w:r>
        <w:t>SAMS_FISCAL_YEAR_ACCOUNT_BALANCE_TRANSLATE_AGGREGATE Does Not Have Any Dependencies On Other Database Objects</w:t>
      </w:r>
    </w:p>
    <w:p w:rsidR="006D6FDF" w:rsidRDefault="006D6FDF" w:rsidP="006D6FDF">
      <w:pPr>
        <w:pStyle w:val="Heading1"/>
      </w:pPr>
      <w:bookmarkStart w:id="291" w:name="_Toc338153845"/>
      <w:r>
        <w:t>SAMS_FISCAL_YEAR_ACCOUNT_BALANCE_TRANSLATE_AGGREGATE_ROUNDED</w:t>
      </w:r>
      <w:bookmarkEnd w:id="291"/>
    </w:p>
    <w:p w:rsidR="006D6FDF" w:rsidRDefault="006D6FDF" w:rsidP="006D6FDF">
      <w:pPr>
        <w:spacing w:after="0"/>
      </w:pPr>
      <w:r>
        <w:t>Rounded Aggregated SAMS Data</w:t>
      </w:r>
    </w:p>
    <w:p w:rsidR="006D6FDF" w:rsidRDefault="006D6FDF" w:rsidP="006D6FDF">
      <w:pPr>
        <w:pStyle w:val="Heading2"/>
      </w:pPr>
      <w:bookmarkStart w:id="292" w:name="_Toc338153846"/>
      <w:r>
        <w:t>Functionality Overview</w:t>
      </w:r>
      <w:bookmarkEnd w:id="292"/>
    </w:p>
    <w:p w:rsidR="006D6FDF" w:rsidRDefault="006D6FDF" w:rsidP="006D6FDF">
      <w:r>
        <w:t>Rounding is Applying the 1000 Rounding Method</w:t>
      </w:r>
    </w:p>
    <w:p w:rsidR="006D6FDF" w:rsidRDefault="006D6FDF" w:rsidP="006D6FDF">
      <w:pPr>
        <w:spacing w:after="240"/>
      </w:pPr>
      <w:r>
        <w:t>At This Stage, Data Can Be Used For WEDGE 3.0</w:t>
      </w:r>
    </w:p>
    <w:p w:rsidR="006D6FDF" w:rsidRDefault="006D6FDF" w:rsidP="006D6FDF">
      <w:pPr>
        <w:spacing w:after="240"/>
      </w:pPr>
    </w:p>
    <w:p w:rsidR="006D6FDF" w:rsidRDefault="006D6FDF" w:rsidP="006D6FDF">
      <w:pPr>
        <w:pStyle w:val="Heading2"/>
        <w:spacing w:after="320"/>
      </w:pPr>
      <w:bookmarkStart w:id="293" w:name="_Toc338153847"/>
      <w:r>
        <w:t>Table Primary Key</w:t>
      </w:r>
      <w:bookmarkEnd w:id="29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lastRenderedPageBreak/>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ACCOUNT_NUMBER</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VALUE_SOURCE</w:t>
            </w:r>
          </w:p>
        </w:tc>
      </w:tr>
    </w:tbl>
    <w:p w:rsidR="006D6FDF" w:rsidRDefault="006D6FDF" w:rsidP="006D6FDF"/>
    <w:p w:rsidR="006D6FDF" w:rsidRDefault="006D6FDF" w:rsidP="006D6FDF">
      <w:pPr>
        <w:pStyle w:val="Heading2"/>
        <w:spacing w:after="320"/>
      </w:pPr>
      <w:bookmarkStart w:id="294" w:name="_Toc338153848"/>
      <w:r>
        <w:t>Table Columns</w:t>
      </w:r>
      <w:bookmarkEnd w:id="294"/>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VALUE_SOURCE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60</w:t>
            </w:r>
          </w:p>
        </w:tc>
        <w:tc>
          <w:tcPr>
            <w:tcW w:w="1961" w:type="pct"/>
          </w:tcPr>
          <w:p w:rsidR="006D6FDF" w:rsidRDefault="006D6FDF" w:rsidP="006D6FDF">
            <w:pPr>
              <w:spacing w:after="240"/>
            </w:pPr>
            <w:r>
              <w:t xml:space="preserve">Value Source </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REVENUE_SOURCE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Revenue Source</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REVENUE_SOURCE_GROUP</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Revenue Source Group</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SUM_PREVIOUS_LAPSE_PERIOD</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Previous Year Lapse Period</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SUM_EXPENDED</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Expenditure</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SUM_EXPENDED_LAPSE1</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Expenditure Lapse 1</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SUM_EXPENDED_LAPSE2</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Expenditure Lapse 2</w:t>
            </w:r>
          </w:p>
        </w:tc>
      </w:tr>
      <w:tr w:rsidR="006D6FDF" w:rsidTr="006D6FDF">
        <w:tc>
          <w:tcPr>
            <w:tcW w:w="294" w:type="pct"/>
          </w:tcPr>
          <w:p w:rsidR="006D6FDF" w:rsidRDefault="006D6FDF" w:rsidP="006D6FDF">
            <w:pPr>
              <w:spacing w:after="240"/>
            </w:pPr>
            <w:r>
              <w:lastRenderedPageBreak/>
              <w:t>12</w:t>
            </w:r>
          </w:p>
        </w:tc>
        <w:tc>
          <w:tcPr>
            <w:tcW w:w="1961" w:type="pct"/>
          </w:tcPr>
          <w:p w:rsidR="006D6FDF" w:rsidRDefault="006D6FDF" w:rsidP="006D6FDF">
            <w:pPr>
              <w:spacing w:after="240"/>
            </w:pPr>
            <w:r>
              <w:t>SUM_EXPENDED_LAPSE3</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Expenditure Lapse 3</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SUM_BUDGETARY_REFUNDS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Budgetary Refunds</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SUM_PRIOR_YEAR_REFUNDS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Prior Year Refunds</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SUM_REVENUES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Revenues</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ADMIN_AGENCY_NUMBER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Administering The Fund. The primary responsibility of the Administering Agency of the trust fund is to monitor, review and notify the Comptroller at the time the trust fund may be dissolved</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PACKAGE_TYPE_WEDGE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Package Type in WEDGE</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EXTRACT_STAGE_1</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Extract Stage Designation. No Current Usage Of This Column</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EXTRACT_STAGE_2</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Extract Stage Designation. No Current Usage Of This Column</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IS_VERIFIED_FLAG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Record Has Been Verified</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PROCESS_DATE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Process Date</w:t>
            </w:r>
          </w:p>
        </w:tc>
      </w:tr>
    </w:tbl>
    <w:p w:rsidR="006D6FDF" w:rsidRDefault="006D6FDF" w:rsidP="006D6FDF"/>
    <w:p w:rsidR="006D6FDF" w:rsidRDefault="006D6FDF" w:rsidP="006D6FDF">
      <w:pPr>
        <w:pStyle w:val="Heading2"/>
        <w:spacing w:after="320"/>
      </w:pPr>
      <w:bookmarkStart w:id="295" w:name="_Toc338153849"/>
      <w:r>
        <w:t>Dependencies</w:t>
      </w:r>
      <w:bookmarkEnd w:id="295"/>
    </w:p>
    <w:p w:rsidR="006D6FDF" w:rsidRDefault="006D6FDF" w:rsidP="006D6FDF">
      <w:pPr>
        <w:spacing w:after="240"/>
      </w:pPr>
      <w:r>
        <w:t>SAMS_FISCAL_YEAR_ACCOUNT_BALANCE_TRANSLATE_AGGREGATE_ROUNDED Does Not Have Any Dependencies On Other Database Objects</w:t>
      </w:r>
    </w:p>
    <w:p w:rsidR="006D6FDF" w:rsidRDefault="006D6FDF" w:rsidP="006D6FDF">
      <w:pPr>
        <w:pStyle w:val="Heading1"/>
      </w:pPr>
      <w:bookmarkStart w:id="296" w:name="_Toc338153850"/>
      <w:r>
        <w:t>SAMS_FUND_TYPE</w:t>
      </w:r>
      <w:bookmarkEnd w:id="296"/>
    </w:p>
    <w:p w:rsidR="006D6FDF" w:rsidRDefault="006D6FDF" w:rsidP="006D6FDF">
      <w:pPr>
        <w:spacing w:after="0"/>
      </w:pPr>
      <w:r>
        <w:t>Enumeration of SAMS Fund Types</w:t>
      </w:r>
    </w:p>
    <w:p w:rsidR="006D6FDF" w:rsidRDefault="006D6FDF" w:rsidP="006D6FDF">
      <w:pPr>
        <w:pStyle w:val="Heading2"/>
      </w:pPr>
      <w:bookmarkStart w:id="297" w:name="_Toc338153851"/>
      <w:r>
        <w:t>Functionality Overview</w:t>
      </w:r>
      <w:bookmarkEnd w:id="297"/>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298" w:name="_Toc338153852"/>
      <w:r>
        <w:t>Table Primary Key</w:t>
      </w:r>
      <w:bookmarkEnd w:id="298"/>
    </w:p>
    <w:p w:rsidR="006D6FDF" w:rsidRDefault="006D6FDF" w:rsidP="006D6FDF">
      <w:pPr>
        <w:spacing w:after="240"/>
      </w:pPr>
      <w:r>
        <w:t>SAMS_FUND_TYPE Does Not Have Any Primary Key Defined</w:t>
      </w:r>
    </w:p>
    <w:p w:rsidR="006D6FDF" w:rsidRDefault="006D6FDF" w:rsidP="006D6FDF">
      <w:pPr>
        <w:pStyle w:val="Heading2"/>
        <w:spacing w:after="320"/>
      </w:pPr>
      <w:bookmarkStart w:id="299" w:name="_Toc338153853"/>
      <w:r>
        <w:lastRenderedPageBreak/>
        <w:t>Table Columns</w:t>
      </w:r>
      <w:bookmarkEnd w:id="299"/>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SAM_Fund_Type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w:t>
            </w:r>
          </w:p>
        </w:tc>
        <w:tc>
          <w:tcPr>
            <w:tcW w:w="1961" w:type="pct"/>
          </w:tcPr>
          <w:p w:rsidR="006D6FDF" w:rsidRDefault="006D6FDF" w:rsidP="006D6FDF">
            <w:pPr>
              <w:spacing w:after="240"/>
            </w:pPr>
            <w:r>
              <w:t>SAMS Fund Type</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SAM_Fund_Type_Name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SAMS Fund Type Name</w:t>
            </w:r>
          </w:p>
        </w:tc>
      </w:tr>
    </w:tbl>
    <w:p w:rsidR="006D6FDF" w:rsidRDefault="006D6FDF" w:rsidP="006D6FDF"/>
    <w:p w:rsidR="006D6FDF" w:rsidRDefault="006D6FDF" w:rsidP="006D6FDF">
      <w:pPr>
        <w:pStyle w:val="Heading2"/>
        <w:spacing w:after="320"/>
      </w:pPr>
      <w:bookmarkStart w:id="300" w:name="_Toc338153854"/>
      <w:r>
        <w:t>Dependencies</w:t>
      </w:r>
      <w:bookmarkEnd w:id="300"/>
    </w:p>
    <w:p w:rsidR="006D6FDF" w:rsidRDefault="006D6FDF" w:rsidP="006D6FDF">
      <w:pPr>
        <w:spacing w:after="240"/>
      </w:pPr>
      <w:r>
        <w:t>SAMS_FUND_TYPE Does Not Have Any Dependencies On Other Database Objects</w:t>
      </w:r>
    </w:p>
    <w:p w:rsidR="006D6FDF" w:rsidRDefault="006D6FDF" w:rsidP="006D6FDF">
      <w:pPr>
        <w:pStyle w:val="Heading1"/>
      </w:pPr>
      <w:bookmarkStart w:id="301" w:name="_Toc338153855"/>
      <w:r>
        <w:t>SAMS_LOAD_TRANSFORM</w:t>
      </w:r>
      <w:bookmarkEnd w:id="301"/>
    </w:p>
    <w:p w:rsidR="006D6FDF" w:rsidRDefault="006D6FDF" w:rsidP="006D6FDF">
      <w:pPr>
        <w:spacing w:after="0"/>
      </w:pPr>
    </w:p>
    <w:p w:rsidR="006D6FDF" w:rsidRDefault="006D6FDF" w:rsidP="006D6FDF">
      <w:pPr>
        <w:pStyle w:val="Heading2"/>
      </w:pPr>
      <w:bookmarkStart w:id="302" w:name="_Toc338153856"/>
      <w:r>
        <w:t>Functionality Overview</w:t>
      </w:r>
      <w:bookmarkEnd w:id="302"/>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303" w:name="_Toc338153857"/>
      <w:r>
        <w:t>Table Primary Key</w:t>
      </w:r>
      <w:bookmarkEnd w:id="303"/>
    </w:p>
    <w:p w:rsidR="006D6FDF" w:rsidRDefault="006D6FDF" w:rsidP="006D6FDF">
      <w:pPr>
        <w:spacing w:after="240"/>
      </w:pPr>
      <w:r>
        <w:t>SAMS_LOAD_TRANSFORM Does Not Have Any Primary Key Defined</w:t>
      </w:r>
    </w:p>
    <w:p w:rsidR="006D6FDF" w:rsidRDefault="006D6FDF" w:rsidP="006D6FDF">
      <w:pPr>
        <w:pStyle w:val="Heading2"/>
        <w:spacing w:after="320"/>
      </w:pPr>
      <w:bookmarkStart w:id="304" w:name="_Toc338153858"/>
      <w:r>
        <w:t>Table Columns</w:t>
      </w:r>
      <w:bookmarkEnd w:id="304"/>
    </w:p>
    <w:p w:rsidR="006D6FDF" w:rsidRDefault="006D6FDF" w:rsidP="006D6FDF">
      <w:pPr>
        <w:spacing w:after="240"/>
      </w:pPr>
      <w:r>
        <w:t>SAMS_LOAD_TRANSFORM Does Not Have Any Columns</w:t>
      </w:r>
    </w:p>
    <w:p w:rsidR="006D6FDF" w:rsidRDefault="006D6FDF" w:rsidP="006D6FDF">
      <w:pPr>
        <w:pStyle w:val="Heading2"/>
        <w:spacing w:after="320"/>
      </w:pPr>
      <w:bookmarkStart w:id="305" w:name="_Toc338153859"/>
      <w:r>
        <w:t>Dependencies</w:t>
      </w:r>
      <w:bookmarkEnd w:id="305"/>
    </w:p>
    <w:p w:rsidR="006D6FDF" w:rsidRDefault="006D6FDF" w:rsidP="006D6FDF">
      <w:pPr>
        <w:spacing w:after="240"/>
      </w:pPr>
      <w:r>
        <w:t>SAMS_LOAD_TRANSFORM Does Not Have Any Dependencies On Other Database Objects</w:t>
      </w:r>
    </w:p>
    <w:p w:rsidR="006D6FDF" w:rsidRDefault="006D6FDF" w:rsidP="006D6FDF">
      <w:pPr>
        <w:pStyle w:val="Heading1"/>
      </w:pPr>
      <w:bookmarkStart w:id="306" w:name="_Toc338153860"/>
      <w:r>
        <w:t>SAMS_WAREHOUSE_GAAP_EXTRCT_JUNE30</w:t>
      </w:r>
      <w:bookmarkEnd w:id="306"/>
    </w:p>
    <w:p w:rsidR="006D6FDF" w:rsidRDefault="006D6FDF" w:rsidP="006D6FDF">
      <w:pPr>
        <w:spacing w:after="0"/>
      </w:pPr>
    </w:p>
    <w:p w:rsidR="006D6FDF" w:rsidRDefault="006D6FDF" w:rsidP="006D6FDF">
      <w:pPr>
        <w:pStyle w:val="Heading2"/>
      </w:pPr>
      <w:bookmarkStart w:id="307" w:name="_Toc338153861"/>
      <w:r>
        <w:t>Functionality Overview</w:t>
      </w:r>
      <w:bookmarkEnd w:id="307"/>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308" w:name="_Toc338153862"/>
      <w:r>
        <w:lastRenderedPageBreak/>
        <w:t>Table Primary Key</w:t>
      </w:r>
      <w:bookmarkEnd w:id="308"/>
    </w:p>
    <w:p w:rsidR="006D6FDF" w:rsidRDefault="006D6FDF" w:rsidP="006D6FDF">
      <w:pPr>
        <w:spacing w:after="240"/>
      </w:pPr>
      <w:r>
        <w:t>SAMS_WAREHOUSE_GAAP_EXTRCT_JUNE30 Does Not Have Any Primary Key Defined</w:t>
      </w:r>
    </w:p>
    <w:p w:rsidR="006D6FDF" w:rsidRDefault="006D6FDF" w:rsidP="006D6FDF">
      <w:pPr>
        <w:pStyle w:val="Heading2"/>
        <w:spacing w:after="320"/>
      </w:pPr>
      <w:bookmarkStart w:id="309" w:name="_Toc338153863"/>
      <w:r>
        <w:t>Table Columns</w:t>
      </w:r>
      <w:bookmarkEnd w:id="309"/>
    </w:p>
    <w:p w:rsidR="006D6FDF" w:rsidRDefault="006D6FDF" w:rsidP="006D6FDF">
      <w:pPr>
        <w:spacing w:after="240"/>
      </w:pPr>
      <w:r>
        <w:t>SAMS_WAREHOUSE_GAAP_EXTRCT_JUNE30 Does Not Have Any Columns</w:t>
      </w:r>
    </w:p>
    <w:p w:rsidR="006D6FDF" w:rsidRDefault="006D6FDF" w:rsidP="006D6FDF">
      <w:pPr>
        <w:pStyle w:val="Heading2"/>
        <w:spacing w:after="320"/>
      </w:pPr>
      <w:bookmarkStart w:id="310" w:name="_Toc338153864"/>
      <w:r>
        <w:t>Dependencies</w:t>
      </w:r>
      <w:bookmarkEnd w:id="310"/>
    </w:p>
    <w:p w:rsidR="006D6FDF" w:rsidRDefault="006D6FDF" w:rsidP="006D6FDF">
      <w:pPr>
        <w:spacing w:after="240"/>
      </w:pPr>
      <w:r>
        <w:t>SAMS_WAREHOUSE_GAAP_EXTRCT_JUNE30 Does Not Have Any Dependencies On Other Database Objects</w:t>
      </w:r>
    </w:p>
    <w:p w:rsidR="006D6FDF" w:rsidRDefault="006D6FDF" w:rsidP="006D6FDF">
      <w:pPr>
        <w:pStyle w:val="Heading1"/>
      </w:pPr>
      <w:bookmarkStart w:id="311" w:name="_Toc338153865"/>
      <w:r>
        <w:t>SAMS_WAREHOUSE_GAAP_EXTRCT_JUNE30_EXTRACT</w:t>
      </w:r>
      <w:bookmarkEnd w:id="311"/>
    </w:p>
    <w:p w:rsidR="006D6FDF" w:rsidRDefault="006D6FDF" w:rsidP="006D6FDF">
      <w:pPr>
        <w:spacing w:after="0"/>
      </w:pPr>
    </w:p>
    <w:p w:rsidR="006D6FDF" w:rsidRDefault="006D6FDF" w:rsidP="006D6FDF">
      <w:pPr>
        <w:pStyle w:val="Heading2"/>
      </w:pPr>
      <w:bookmarkStart w:id="312" w:name="_Toc338153866"/>
      <w:r>
        <w:t>Functionality Overview</w:t>
      </w:r>
      <w:bookmarkEnd w:id="312"/>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313" w:name="_Toc338153867"/>
      <w:r>
        <w:t>Table Primary Key</w:t>
      </w:r>
      <w:bookmarkEnd w:id="313"/>
    </w:p>
    <w:p w:rsidR="006D6FDF" w:rsidRDefault="006D6FDF" w:rsidP="006D6FDF">
      <w:pPr>
        <w:spacing w:after="240"/>
      </w:pPr>
      <w:r>
        <w:t>SAMS_WAREHOUSE_GAAP_EXTRCT_JUNE30_EXTRACT Does Not Have Any Primary Key Defined</w:t>
      </w:r>
    </w:p>
    <w:p w:rsidR="006D6FDF" w:rsidRDefault="006D6FDF" w:rsidP="006D6FDF">
      <w:pPr>
        <w:pStyle w:val="Heading2"/>
        <w:spacing w:after="320"/>
      </w:pPr>
      <w:bookmarkStart w:id="314" w:name="_Toc338153868"/>
      <w:r>
        <w:t>Table Columns</w:t>
      </w:r>
      <w:bookmarkEnd w:id="314"/>
    </w:p>
    <w:p w:rsidR="006D6FDF" w:rsidRDefault="006D6FDF" w:rsidP="006D6FDF">
      <w:pPr>
        <w:spacing w:after="240"/>
      </w:pPr>
      <w:r>
        <w:t>SAMS_WAREHOUSE_GAAP_EXTRCT_JUNE30_EXTRACT Does Not Have Any Columns</w:t>
      </w:r>
    </w:p>
    <w:p w:rsidR="006D6FDF" w:rsidRDefault="006D6FDF" w:rsidP="006D6FDF">
      <w:pPr>
        <w:pStyle w:val="Heading2"/>
        <w:spacing w:after="320"/>
      </w:pPr>
      <w:bookmarkStart w:id="315" w:name="_Toc338153869"/>
      <w:r>
        <w:t>Dependencies</w:t>
      </w:r>
      <w:bookmarkEnd w:id="315"/>
    </w:p>
    <w:p w:rsidR="006D6FDF" w:rsidRDefault="006D6FDF" w:rsidP="006D6FDF">
      <w:pPr>
        <w:spacing w:after="240"/>
      </w:pPr>
      <w:r>
        <w:t>SAMS_WAREHOUSE_GAAP_EXTRCT_JUNE30_EXTRACT Does Not Have Any Dependencies On Other Database Objects</w:t>
      </w:r>
    </w:p>
    <w:p w:rsidR="006D6FDF" w:rsidRDefault="006D6FDF" w:rsidP="006D6FDF">
      <w:pPr>
        <w:pStyle w:val="Heading1"/>
      </w:pPr>
      <w:bookmarkStart w:id="316" w:name="_Toc338153870"/>
      <w:r>
        <w:t>SAMS_WAREHOUSE_GAFD</w:t>
      </w:r>
      <w:bookmarkEnd w:id="316"/>
    </w:p>
    <w:p w:rsidR="006D6FDF" w:rsidRDefault="006D6FDF" w:rsidP="006D6FDF">
      <w:pPr>
        <w:spacing w:after="0"/>
      </w:pPr>
      <w:r>
        <w:t>SAMS Imported Translation</w:t>
      </w:r>
    </w:p>
    <w:p w:rsidR="006D6FDF" w:rsidRDefault="006D6FDF" w:rsidP="006D6FDF">
      <w:pPr>
        <w:pStyle w:val="Heading2"/>
      </w:pPr>
      <w:bookmarkStart w:id="317" w:name="_Toc338153871"/>
      <w:r>
        <w:t>Functionality Overview</w:t>
      </w:r>
      <w:bookmarkEnd w:id="317"/>
    </w:p>
    <w:p w:rsidR="006D6FDF" w:rsidRDefault="006D6FDF" w:rsidP="006D6FDF">
      <w:pPr>
        <w:spacing w:after="240"/>
      </w:pPr>
      <w:r>
        <w:t>Used Only During the Fiscal Year Initialization</w:t>
      </w:r>
    </w:p>
    <w:p w:rsidR="006D6FDF" w:rsidRDefault="006D6FDF" w:rsidP="006D6FDF">
      <w:pPr>
        <w:spacing w:after="240"/>
      </w:pPr>
    </w:p>
    <w:p w:rsidR="006D6FDF" w:rsidRDefault="006D6FDF" w:rsidP="006D6FDF">
      <w:pPr>
        <w:pStyle w:val="Heading2"/>
        <w:spacing w:after="320"/>
      </w:pPr>
      <w:bookmarkStart w:id="318" w:name="_Toc338153872"/>
      <w:r>
        <w:lastRenderedPageBreak/>
        <w:t>Table Primary Key</w:t>
      </w:r>
      <w:bookmarkEnd w:id="31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shd w:val="clear" w:color="auto" w:fill="008080"/>
          </w:tcPr>
          <w:p w:rsidR="006D6FDF" w:rsidRDefault="006D6FDF" w:rsidP="006D6FDF">
            <w:pPr>
              <w:spacing w:after="240"/>
            </w:pPr>
            <w:r>
              <w:t>3</w:t>
            </w:r>
          </w:p>
        </w:tc>
        <w:tc>
          <w:tcPr>
            <w:tcW w:w="4000" w:type="pct"/>
            <w:shd w:val="clear" w:color="auto" w:fill="008080"/>
          </w:tcPr>
          <w:p w:rsidR="006D6FDF" w:rsidRDefault="006D6FDF" w:rsidP="006D6FDF">
            <w:pPr>
              <w:spacing w:after="240"/>
            </w:pPr>
            <w:r>
              <w:t>FUND_NUMBER</w:t>
            </w:r>
          </w:p>
        </w:tc>
      </w:tr>
    </w:tbl>
    <w:p w:rsidR="006D6FDF" w:rsidRDefault="006D6FDF" w:rsidP="006D6FDF"/>
    <w:p w:rsidR="006D6FDF" w:rsidRDefault="006D6FDF" w:rsidP="006D6FDF">
      <w:pPr>
        <w:pStyle w:val="Heading2"/>
        <w:spacing w:after="320"/>
      </w:pPr>
      <w:bookmarkStart w:id="319" w:name="_Toc338153873"/>
      <w:r>
        <w:t>Table Columns</w:t>
      </w:r>
      <w:bookmarkEnd w:id="319"/>
    </w:p>
    <w:tbl>
      <w:tblPr>
        <w:tblStyle w:val="TableGrid"/>
        <w:tblW w:w="5000" w:type="pct"/>
        <w:tblLook w:val="04A0" w:firstRow="1" w:lastRow="0" w:firstColumn="1" w:lastColumn="0" w:noHBand="0" w:noVBand="1"/>
      </w:tblPr>
      <w:tblGrid>
        <w:gridCol w:w="536"/>
        <w:gridCol w:w="3712"/>
        <w:gridCol w:w="1004"/>
        <w:gridCol w:w="1203"/>
        <w:gridCol w:w="3841"/>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8</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6</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8</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AGENCY_NAME1_50</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Agency Full Name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AGENCY_NAME51_100</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Agency Full Name</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FUND_NAME1_50</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Fund Name From SAMS</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FUND_NAME51_100</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Fund Name From SAMS</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FUND_ORIGIN</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40</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FUNC</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6</w:t>
            </w:r>
          </w:p>
        </w:tc>
        <w:tc>
          <w:tcPr>
            <w:tcW w:w="1961" w:type="pct"/>
          </w:tcPr>
          <w:p w:rsidR="006D6FDF" w:rsidRDefault="006D6FDF" w:rsidP="006D6FDF">
            <w:pPr>
              <w:spacing w:after="240"/>
            </w:pPr>
            <w:r>
              <w:t>SAMS Designation</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ADMIN_AGENCY_NUMBER</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6</w:t>
            </w:r>
          </w:p>
        </w:tc>
        <w:tc>
          <w:tcPr>
            <w:tcW w:w="1961" w:type="pct"/>
          </w:tcPr>
          <w:p w:rsidR="006D6FDF" w:rsidRDefault="006D6FDF" w:rsidP="006D6FDF">
            <w:pPr>
              <w:spacing w:after="240"/>
            </w:pPr>
            <w:r>
              <w:t>Agency Administering The Fund. The primary responsibility of the Administering Agency of the trust fund is to monitor, review and notify the Comptroller at the time the trust fund may be dissolved</w:t>
            </w:r>
          </w:p>
        </w:tc>
      </w:tr>
      <w:tr w:rsidR="006D6FDF" w:rsidTr="006D6FDF">
        <w:tc>
          <w:tcPr>
            <w:tcW w:w="294" w:type="pct"/>
          </w:tcPr>
          <w:p w:rsidR="006D6FDF" w:rsidRDefault="006D6FDF" w:rsidP="006D6FDF">
            <w:pPr>
              <w:spacing w:after="240"/>
            </w:pPr>
            <w:r>
              <w:lastRenderedPageBreak/>
              <w:t>11</w:t>
            </w:r>
          </w:p>
        </w:tc>
        <w:tc>
          <w:tcPr>
            <w:tcW w:w="1961" w:type="pct"/>
          </w:tcPr>
          <w:p w:rsidR="006D6FDF" w:rsidRDefault="006D6FDF" w:rsidP="006D6FDF">
            <w:pPr>
              <w:spacing w:after="240"/>
            </w:pPr>
            <w:r>
              <w:t>PY_EXPENSE_BUDGET</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Prior Year Expense Budget</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CY_EXPENSE_BUDGET</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Current Year Budget</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REVENUE_BUDGET</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Revenue Budget</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INHOUSE_PACKAGE</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SAMS Designation To Specify If Package Is In House or Not</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VALID_PACKAGE</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IS GAFD Valid or Not</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PACKAGE_TYPE_WEDGE</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Package Type in WEDGE</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PACKAGE_TYPE_400</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Package Type in In 400 System</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GAFD_ACTIVE</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Flag To Determine If Active In GAFD. No Significance Beyond The Load Process</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FUND_TYPE_GAAP</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GAAP Fund Type (03, 09, 22, 06, 11, 01, 10, 07, 04, 25, 05, 02, 30, 08)</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FUND_TYPE_SAMS</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Type Per SAMS</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STATUTORY_CITE1</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40</w:t>
            </w:r>
          </w:p>
        </w:tc>
        <w:tc>
          <w:tcPr>
            <w:tcW w:w="1961" w:type="pct"/>
          </w:tcPr>
          <w:p w:rsidR="006D6FDF" w:rsidRDefault="006D6FDF" w:rsidP="006D6FDF">
            <w:pPr>
              <w:spacing w:after="240"/>
            </w:pPr>
            <w:r>
              <w:t>SAMS Designation</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STATUTORY_CITE2</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40</w:t>
            </w:r>
          </w:p>
        </w:tc>
        <w:tc>
          <w:tcPr>
            <w:tcW w:w="1961" w:type="pct"/>
          </w:tcPr>
          <w:p w:rsidR="006D6FDF" w:rsidRDefault="006D6FDF" w:rsidP="006D6FDF">
            <w:pPr>
              <w:spacing w:after="240"/>
            </w:pPr>
            <w:r>
              <w:t>SAMS Designation</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COMMENTS1_50</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SAMS Warehouse Comments. No Particular Value Nor Significance In Data Processing</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COMMENTS51_100</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SAMS Warehouse Comments. No Particular Value Nor Significance In Data Processing</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CY_APPROPRIATION</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2</w:t>
            </w:r>
          </w:p>
        </w:tc>
        <w:tc>
          <w:tcPr>
            <w:tcW w:w="1961" w:type="pct"/>
          </w:tcPr>
          <w:p w:rsidR="006D6FDF" w:rsidRDefault="006D6FDF" w:rsidP="006D6FDF">
            <w:pPr>
              <w:spacing w:after="240"/>
            </w:pPr>
            <w:r>
              <w:t>Current Year Appropriation</w:t>
            </w:r>
          </w:p>
        </w:tc>
      </w:tr>
    </w:tbl>
    <w:p w:rsidR="006D6FDF" w:rsidRDefault="006D6FDF" w:rsidP="006D6FDF"/>
    <w:p w:rsidR="006D6FDF" w:rsidRDefault="006D6FDF" w:rsidP="006D6FDF">
      <w:pPr>
        <w:pStyle w:val="Heading2"/>
        <w:spacing w:after="320"/>
      </w:pPr>
      <w:bookmarkStart w:id="320" w:name="_Toc338153874"/>
      <w:r>
        <w:t>Dependencies</w:t>
      </w:r>
      <w:bookmarkEnd w:id="320"/>
    </w:p>
    <w:p w:rsidR="006D6FDF" w:rsidRDefault="006D6FDF" w:rsidP="006D6FDF">
      <w:pPr>
        <w:spacing w:after="240"/>
      </w:pPr>
      <w:r>
        <w:t>SAMS_WAREHOUSE_GAFD Does Not Have Any Dependencies On Other Database Objects</w:t>
      </w:r>
    </w:p>
    <w:p w:rsidR="006D6FDF" w:rsidRDefault="006D6FDF" w:rsidP="006D6FDF">
      <w:pPr>
        <w:pStyle w:val="Heading1"/>
      </w:pPr>
      <w:bookmarkStart w:id="321" w:name="_Toc338153875"/>
      <w:r>
        <w:t>SAMS_WEDGE_AGENCY_FUND_ACCOUNT_BALANCE</w:t>
      </w:r>
      <w:bookmarkEnd w:id="321"/>
    </w:p>
    <w:p w:rsidR="006D6FDF" w:rsidRDefault="006D6FDF" w:rsidP="006D6FDF">
      <w:pPr>
        <w:spacing w:after="0"/>
      </w:pPr>
    </w:p>
    <w:p w:rsidR="006D6FDF" w:rsidRDefault="006D6FDF" w:rsidP="006D6FDF">
      <w:pPr>
        <w:pStyle w:val="Heading2"/>
      </w:pPr>
      <w:bookmarkStart w:id="322" w:name="_Toc338153876"/>
      <w:r>
        <w:lastRenderedPageBreak/>
        <w:t>Functionality Overview</w:t>
      </w:r>
      <w:bookmarkEnd w:id="322"/>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323" w:name="_Toc338153877"/>
      <w:r>
        <w:t>Table Primary Key</w:t>
      </w:r>
      <w:bookmarkEnd w:id="323"/>
    </w:p>
    <w:p w:rsidR="006D6FDF" w:rsidRDefault="006D6FDF" w:rsidP="006D6FDF">
      <w:pPr>
        <w:spacing w:after="240"/>
      </w:pPr>
      <w:r>
        <w:t>SAMS_WEDGE_AGENCY_FUND_ACCOUNT_BALANCE Does Not Have Any Primary Key Defined</w:t>
      </w:r>
    </w:p>
    <w:p w:rsidR="006D6FDF" w:rsidRDefault="006D6FDF" w:rsidP="006D6FDF">
      <w:pPr>
        <w:pStyle w:val="Heading2"/>
        <w:spacing w:after="320"/>
      </w:pPr>
      <w:bookmarkStart w:id="324" w:name="_Toc338153878"/>
      <w:r>
        <w:t>Table Columns</w:t>
      </w:r>
      <w:bookmarkEnd w:id="324"/>
    </w:p>
    <w:p w:rsidR="006D6FDF" w:rsidRDefault="006D6FDF" w:rsidP="006D6FDF">
      <w:pPr>
        <w:spacing w:after="240"/>
      </w:pPr>
      <w:r>
        <w:t>SAMS_WEDGE_AGENCY_FUND_ACCOUNT_BALANCE Does Not Have Any Columns</w:t>
      </w:r>
    </w:p>
    <w:p w:rsidR="006D6FDF" w:rsidRDefault="006D6FDF" w:rsidP="006D6FDF">
      <w:pPr>
        <w:pStyle w:val="Heading2"/>
        <w:spacing w:after="320"/>
      </w:pPr>
      <w:bookmarkStart w:id="325" w:name="_Toc338153879"/>
      <w:r>
        <w:t>Dependencies</w:t>
      </w:r>
      <w:bookmarkEnd w:id="325"/>
    </w:p>
    <w:p w:rsidR="006D6FDF" w:rsidRDefault="006D6FDF" w:rsidP="006D6FDF">
      <w:pPr>
        <w:spacing w:after="240"/>
      </w:pPr>
      <w:r>
        <w:t>SAMS_WEDGE_AGENCY_FUND_ACCOUNT_BALANCE Does Not Have Any Dependencies On Other Database Objects</w:t>
      </w:r>
    </w:p>
    <w:p w:rsidR="006D6FDF" w:rsidRDefault="006D6FDF" w:rsidP="006D6FDF">
      <w:pPr>
        <w:pStyle w:val="Heading1"/>
      </w:pPr>
      <w:bookmarkStart w:id="326" w:name="_Toc338153880"/>
      <w:r>
        <w:t>SCO510_DETAILS</w:t>
      </w:r>
      <w:bookmarkEnd w:id="326"/>
    </w:p>
    <w:p w:rsidR="006D6FDF" w:rsidRDefault="006D6FDF" w:rsidP="006D6FDF">
      <w:pPr>
        <w:spacing w:after="0"/>
      </w:pPr>
      <w:r>
        <w:t>SCO510 Form Related Data</w:t>
      </w:r>
    </w:p>
    <w:p w:rsidR="006D6FDF" w:rsidRDefault="006D6FDF" w:rsidP="006D6FDF">
      <w:pPr>
        <w:pStyle w:val="Heading2"/>
      </w:pPr>
      <w:bookmarkStart w:id="327" w:name="_Toc338153881"/>
      <w:r>
        <w:t>Functionality Overview</w:t>
      </w:r>
      <w:bookmarkEnd w:id="327"/>
    </w:p>
    <w:p w:rsidR="006D6FDF" w:rsidRDefault="006D6FDF" w:rsidP="006D6FDF">
      <w:r>
        <w:t>The Form SCO510 is the Explanation of GAAP Account Changes</w:t>
      </w:r>
    </w:p>
    <w:p w:rsidR="006D6FDF" w:rsidRDefault="006D6FDF" w:rsidP="006D6FDF">
      <w:r>
        <w:t>The purpose of the Explanation of GAAP Account Changes (Exhibit 27.20.10-A) is to identify and explain material changes in GAAP accounts from the prior year to the current year.  Material changes for statewide reporting purposes are determined by applying two separate tests. A change meeting either test is considered material and must be explained.  The Explanation of GAAP Account Changes identifies and explains material changes in GAAP accounts from the prior year to the current year.</w:t>
      </w:r>
    </w:p>
    <w:p w:rsidR="006D6FDF" w:rsidRDefault="006D6FDF" w:rsidP="006D6FDF"/>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328" w:name="_Toc338153882"/>
      <w:r>
        <w:t>Table Primary Key</w:t>
      </w:r>
      <w:bookmarkEnd w:id="32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lastRenderedPageBreak/>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329" w:name="_Toc338153883"/>
      <w:r>
        <w:t>Table Columns</w:t>
      </w:r>
      <w:bookmarkEnd w:id="329"/>
    </w:p>
    <w:tbl>
      <w:tblPr>
        <w:tblStyle w:val="TableGrid"/>
        <w:tblW w:w="5000" w:type="pct"/>
        <w:tblLook w:val="04A0" w:firstRow="1" w:lastRow="0" w:firstColumn="1" w:lastColumn="0" w:noHBand="0" w:noVBand="1"/>
      </w:tblPr>
      <w:tblGrid>
        <w:gridCol w:w="536"/>
        <w:gridCol w:w="5565"/>
        <w:gridCol w:w="1030"/>
        <w:gridCol w:w="1203"/>
        <w:gridCol w:w="196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 xml:space="preserve">Some Account Numbers Are Custom and Are Created In WEDGE For The Purpose Of </w:t>
            </w:r>
            <w:r>
              <w:lastRenderedPageBreak/>
              <w:t>Aggregation and Summarization.</w:t>
            </w:r>
          </w:p>
        </w:tc>
      </w:tr>
      <w:tr w:rsidR="006D6FDF" w:rsidTr="006D6FDF">
        <w:tc>
          <w:tcPr>
            <w:tcW w:w="294" w:type="pct"/>
          </w:tcPr>
          <w:p w:rsidR="006D6FDF" w:rsidRDefault="006D6FDF" w:rsidP="006D6FDF">
            <w:pPr>
              <w:spacing w:after="240"/>
            </w:pPr>
            <w:r>
              <w:lastRenderedPageBreak/>
              <w:t>6</w:t>
            </w:r>
          </w:p>
        </w:tc>
        <w:tc>
          <w:tcPr>
            <w:tcW w:w="1961" w:type="pct"/>
          </w:tcPr>
          <w:p w:rsidR="006D6FDF" w:rsidRDefault="006D6FDF" w:rsidP="006D6FDF">
            <w:pPr>
              <w:spacing w:after="240"/>
            </w:pPr>
            <w:r>
              <w:t>AGENCY_CLASSIFICATION_CODE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Agency Classification Code (PG:Primary Government Unit or CU:Component Unit Designation)</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PY_GAAP_BASIS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GAAP Basis Amount</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CY_GAAP_BASIS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Amount GAAP Basis</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FLUCTUATION_AMOUNT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Fluctuation Amount</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FLUCTUATION_PERCENT_CHANGE</w:t>
            </w:r>
          </w:p>
        </w:tc>
        <w:tc>
          <w:tcPr>
            <w:tcW w:w="392" w:type="pct"/>
          </w:tcPr>
          <w:p w:rsidR="006D6FDF" w:rsidRDefault="006D6FDF" w:rsidP="006D6FDF">
            <w:pPr>
              <w:spacing w:after="240"/>
            </w:pPr>
            <w:r>
              <w:t>float</w:t>
            </w:r>
          </w:p>
        </w:tc>
        <w:tc>
          <w:tcPr>
            <w:tcW w:w="392" w:type="pct"/>
          </w:tcPr>
          <w:p w:rsidR="006D6FDF" w:rsidRDefault="006D6FDF" w:rsidP="006D6FDF">
            <w:pPr>
              <w:spacing w:after="240"/>
            </w:pPr>
            <w:r>
              <w:t>8</w:t>
            </w:r>
          </w:p>
        </w:tc>
        <w:tc>
          <w:tcPr>
            <w:tcW w:w="1961" w:type="pct"/>
          </w:tcPr>
          <w:p w:rsidR="006D6FDF" w:rsidRDefault="006D6FDF" w:rsidP="006D6FDF">
            <w:pPr>
              <w:spacing w:after="240"/>
            </w:pPr>
            <w:r>
              <w:t>Fluctuation Amount Percent Change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FLUCTUATION_TYPE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Fluctuation Type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FLUCTUATION_REASON_CATEGORY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Fluctuation Reason</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FLUCTUATION_REASON_SUB_CATEGORY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Fluctuation Reason Category</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FLUCTUATION_RATIONALE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1000</w:t>
            </w:r>
          </w:p>
        </w:tc>
        <w:tc>
          <w:tcPr>
            <w:tcW w:w="1961" w:type="pct"/>
          </w:tcPr>
          <w:p w:rsidR="006D6FDF" w:rsidRDefault="006D6FDF" w:rsidP="006D6FDF">
            <w:pPr>
              <w:spacing w:after="240"/>
            </w:pPr>
            <w:r>
              <w:t>Fluctuation Rationale and Reason</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FLUCTUATION_EXPLANATION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Fluctuation Explanation</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IS_FLUCTUATION_EXPLANATION_REQUIRES_UPDATE_FLAG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Record Requires Updates(Due To Changes In Trial Balances)</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IS_REPORTABLE</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Flag Bit (True or False). To </w:t>
            </w:r>
            <w:r>
              <w:lastRenderedPageBreak/>
              <w:t>Determine If Recorded Fluctuation Is Reportable</w:t>
            </w:r>
          </w:p>
        </w:tc>
      </w:tr>
      <w:tr w:rsidR="006D6FDF" w:rsidTr="006D6FDF">
        <w:tc>
          <w:tcPr>
            <w:tcW w:w="294" w:type="pct"/>
          </w:tcPr>
          <w:p w:rsidR="006D6FDF" w:rsidRDefault="006D6FDF" w:rsidP="006D6FDF">
            <w:pPr>
              <w:spacing w:after="240"/>
            </w:pPr>
            <w:r>
              <w:lastRenderedPageBreak/>
              <w:t>18</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330" w:name="_Toc338153884"/>
      <w:r>
        <w:t>Dependencies</w:t>
      </w:r>
      <w:bookmarkEnd w:id="330"/>
    </w:p>
    <w:p w:rsidR="006D6FDF" w:rsidRDefault="006D6FDF" w:rsidP="006D6FDF">
      <w:pPr>
        <w:spacing w:after="240"/>
      </w:pPr>
      <w:r>
        <w:t>SCO510_DETAILS Does Not Have Any Dependencies On Other Database Objects</w:t>
      </w:r>
    </w:p>
    <w:p w:rsidR="006D6FDF" w:rsidRDefault="006D6FDF" w:rsidP="006D6FDF">
      <w:pPr>
        <w:pStyle w:val="Heading1"/>
      </w:pPr>
      <w:bookmarkStart w:id="331" w:name="_Toc338153885"/>
      <w:r>
        <w:t>SCO529_DETAILS</w:t>
      </w:r>
      <w:bookmarkEnd w:id="331"/>
    </w:p>
    <w:p w:rsidR="006D6FDF" w:rsidRDefault="006D6FDF" w:rsidP="006D6FDF">
      <w:pPr>
        <w:spacing w:after="0"/>
      </w:pPr>
      <w:r>
        <w:t>SCO529 Form Related Data</w:t>
      </w:r>
    </w:p>
    <w:p w:rsidR="006D6FDF" w:rsidRDefault="006D6FDF" w:rsidP="006D6FDF">
      <w:pPr>
        <w:pStyle w:val="Heading2"/>
      </w:pPr>
      <w:bookmarkStart w:id="332" w:name="_Toc338153886"/>
      <w:r>
        <w:t>Functionality Overview</w:t>
      </w:r>
      <w:bookmarkEnd w:id="332"/>
    </w:p>
    <w:p w:rsidR="006D6FDF" w:rsidRDefault="006D6FDF" w:rsidP="006D6FDF">
      <w:r>
        <w:t>Fund Equity Reconciliation Form Data</w:t>
      </w:r>
    </w:p>
    <w:p w:rsidR="006D6FDF" w:rsidRDefault="006D6FDF" w:rsidP="006D6FDF">
      <w:pPr>
        <w:spacing w:after="240"/>
      </w:pPr>
      <w:r>
        <w:t>The purpose of the Fund Equity Reconciliation (Exhibit 27.20.29-A) is to demonstrate the closing out of the operating statement to the equity section of the balance sheet.  The Fund Equity Reconciliation should be prepared for nonshared, locally held and proprietary fund trial balances.</w:t>
      </w:r>
    </w:p>
    <w:p w:rsidR="006D6FDF" w:rsidRDefault="006D6FDF" w:rsidP="006D6FDF">
      <w:pPr>
        <w:spacing w:after="240"/>
      </w:pPr>
    </w:p>
    <w:p w:rsidR="006D6FDF" w:rsidRDefault="006D6FDF" w:rsidP="006D6FDF">
      <w:pPr>
        <w:pStyle w:val="Heading2"/>
        <w:spacing w:after="320"/>
      </w:pPr>
      <w:bookmarkStart w:id="333" w:name="_Toc338153887"/>
      <w:r>
        <w:lastRenderedPageBreak/>
        <w:t>Table Primary Key</w:t>
      </w:r>
      <w:bookmarkEnd w:id="333"/>
    </w:p>
    <w:p w:rsidR="006D6FDF" w:rsidRDefault="006D6FDF" w:rsidP="006D6FDF">
      <w:pPr>
        <w:spacing w:after="240"/>
      </w:pPr>
      <w:r>
        <w:t>SCO529_DETAILS Does Not Have Any Primary Key Defined</w:t>
      </w:r>
    </w:p>
    <w:p w:rsidR="006D6FDF" w:rsidRDefault="006D6FDF" w:rsidP="006D6FDF">
      <w:pPr>
        <w:pStyle w:val="Heading2"/>
        <w:spacing w:after="320"/>
      </w:pPr>
      <w:bookmarkStart w:id="334" w:name="_Toc338153888"/>
      <w:r>
        <w:t>Table Columns</w:t>
      </w:r>
      <w:bookmarkEnd w:id="334"/>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Sequence Number. Forces The Preferred Sort Regardless Of Alphabetical Aspect of Natural Sort</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ENTRY_CLASSIFICATION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Entry Classification. One of (Revenues, Expenses-Expenditure, CALCULLATED_DELTA_AMOUNT, Beginning Balance July 1)</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Transaction Amount Associated With The Particular Account Number Or Item On The Particular Record Within The Table. Amount Is SIGNED (Negative or Positive) When Stored In The System</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Transaction Type (Credit, Debit)</w:t>
            </w:r>
          </w:p>
        </w:tc>
      </w:tr>
      <w:tr w:rsidR="006D6FDF" w:rsidTr="006D6FDF">
        <w:tc>
          <w:tcPr>
            <w:tcW w:w="294" w:type="pct"/>
          </w:tcPr>
          <w:p w:rsidR="006D6FDF" w:rsidRDefault="006D6FDF" w:rsidP="006D6FDF">
            <w:pPr>
              <w:spacing w:after="240"/>
            </w:pPr>
            <w:r>
              <w:lastRenderedPageBreak/>
              <w:t>10</w:t>
            </w:r>
          </w:p>
        </w:tc>
        <w:tc>
          <w:tcPr>
            <w:tcW w:w="1961" w:type="pct"/>
          </w:tcPr>
          <w:p w:rsidR="006D6FDF" w:rsidRDefault="006D6FDF" w:rsidP="006D6FDF">
            <w:pPr>
              <w:spacing w:after="240"/>
            </w:pPr>
            <w:r>
              <w:t>IS_POSTING_JOURNAL_ENTRY_FLAG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Will Result In Posting a Journal Entry</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335" w:name="_Toc338153889"/>
      <w:r>
        <w:t>Dependencies</w:t>
      </w:r>
      <w:bookmarkEnd w:id="335"/>
    </w:p>
    <w:p w:rsidR="006D6FDF" w:rsidRDefault="006D6FDF" w:rsidP="006D6FDF">
      <w:pPr>
        <w:spacing w:after="240"/>
      </w:pPr>
      <w:r>
        <w:t>SCO529_DETAILS Does Not Have Any Dependencies On Other Database Objects</w:t>
      </w:r>
    </w:p>
    <w:p w:rsidR="006D6FDF" w:rsidRDefault="006D6FDF" w:rsidP="006D6FDF">
      <w:pPr>
        <w:pStyle w:val="Heading1"/>
      </w:pPr>
      <w:bookmarkStart w:id="336" w:name="_Toc338153890"/>
      <w:r>
        <w:t>SCO529_DETAILS_CONFIG</w:t>
      </w:r>
      <w:bookmarkEnd w:id="336"/>
    </w:p>
    <w:p w:rsidR="006D6FDF" w:rsidRDefault="006D6FDF" w:rsidP="006D6FDF">
      <w:pPr>
        <w:spacing w:after="0"/>
      </w:pPr>
      <w:r>
        <w:t>SCO529 Form Configuration Data</w:t>
      </w:r>
    </w:p>
    <w:p w:rsidR="006D6FDF" w:rsidRDefault="006D6FDF" w:rsidP="006D6FDF">
      <w:pPr>
        <w:pStyle w:val="Heading2"/>
      </w:pPr>
      <w:bookmarkStart w:id="337" w:name="_Toc338153891"/>
      <w:r>
        <w:t>Functionality Overview</w:t>
      </w:r>
      <w:bookmarkEnd w:id="337"/>
    </w:p>
    <w:p w:rsidR="006D6FDF" w:rsidRDefault="006D6FDF" w:rsidP="006D6FDF">
      <w:r>
        <w:t>Contains Fund Package Configuration Data as Follows:</w:t>
      </w:r>
    </w:p>
    <w:p w:rsidR="006D6FDF" w:rsidRDefault="006D6FDF" w:rsidP="006D6FDF">
      <w:r>
        <w:t>For Fund Package L Closing Entry (Expenses) Is Mapped To Account 587</w:t>
      </w:r>
    </w:p>
    <w:p w:rsidR="006D6FDF" w:rsidRDefault="006D6FDF" w:rsidP="006D6FDF">
      <w:r>
        <w:t>For Fund Package L Closing Entry (Revenue) Is Mapped To Account 584</w:t>
      </w:r>
    </w:p>
    <w:p w:rsidR="006D6FDF" w:rsidRDefault="006D6FDF" w:rsidP="006D6FDF">
      <w:r>
        <w:t>For Fund Package L Unassigned Fund Balance Is Mapped To Account 340</w:t>
      </w:r>
    </w:p>
    <w:p w:rsidR="006D6FDF" w:rsidRDefault="006D6FDF" w:rsidP="006D6FDF">
      <w:r>
        <w:t>For Fund Package NS Closing Entry (Expenses) Is Mapped To Account 587</w:t>
      </w:r>
    </w:p>
    <w:p w:rsidR="006D6FDF" w:rsidRDefault="006D6FDF" w:rsidP="006D6FDF">
      <w:r>
        <w:t>For Fund Package NS Closing Entry (Revenue) Is Mapped To Account 584</w:t>
      </w:r>
    </w:p>
    <w:p w:rsidR="006D6FDF" w:rsidRDefault="006D6FDF" w:rsidP="006D6FDF">
      <w:r>
        <w:t>For Fund Package NS Unassigned Fund Balance Is Mapped To Account 340</w:t>
      </w:r>
    </w:p>
    <w:p w:rsidR="006D6FDF" w:rsidRDefault="006D6FDF" w:rsidP="006D6FDF">
      <w:r>
        <w:t>For Fund Package P Closing Entry (Expenses) Is Mapped To Account 688</w:t>
      </w:r>
    </w:p>
    <w:p w:rsidR="006D6FDF" w:rsidRDefault="006D6FDF" w:rsidP="006D6FDF">
      <w:r>
        <w:t>For Fund Package P Closing Entry (Revenue) Is Mapped To Account 687</w:t>
      </w:r>
    </w:p>
    <w:p w:rsidR="006D6FDF" w:rsidRDefault="006D6FDF" w:rsidP="006D6FDF">
      <w:r>
        <w:t>For Fund Package P Unassigned Fund Balance Is Mapped To Account 309</w:t>
      </w:r>
    </w:p>
    <w:p w:rsidR="006D6FDF" w:rsidRDefault="006D6FDF" w:rsidP="006D6FDF">
      <w:r>
        <w:t>For Fund Package PL Closing Entry (Expenses) Is Mapped To Account 688</w:t>
      </w:r>
    </w:p>
    <w:p w:rsidR="006D6FDF" w:rsidRDefault="006D6FDF" w:rsidP="006D6FDF">
      <w:r>
        <w:lastRenderedPageBreak/>
        <w:t>For Fund Package PL Closing Entry (Revenue) Is Mapped To Account 687</w:t>
      </w:r>
    </w:p>
    <w:p w:rsidR="006D6FDF" w:rsidRDefault="006D6FDF" w:rsidP="006D6FDF">
      <w:pPr>
        <w:spacing w:after="240"/>
      </w:pPr>
      <w:r>
        <w:t>For Fund Package PL Unassigned Fund Balance Is Mapped To Account 309</w:t>
      </w:r>
    </w:p>
    <w:p w:rsidR="006D6FDF" w:rsidRDefault="006D6FDF" w:rsidP="006D6FDF">
      <w:pPr>
        <w:spacing w:after="240"/>
      </w:pPr>
    </w:p>
    <w:p w:rsidR="006D6FDF" w:rsidRDefault="006D6FDF" w:rsidP="006D6FDF">
      <w:pPr>
        <w:pStyle w:val="Heading2"/>
        <w:spacing w:after="320"/>
      </w:pPr>
      <w:bookmarkStart w:id="338" w:name="_Toc338153892"/>
      <w:r>
        <w:t>Table Primary Key</w:t>
      </w:r>
      <w:bookmarkEnd w:id="33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FUND_PACKAGE_TYPE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CLOSING_ENTRY_ASPECT</w:t>
            </w:r>
          </w:p>
        </w:tc>
      </w:tr>
      <w:tr w:rsidR="006D6FDF" w:rsidTr="006D6FDF">
        <w:tc>
          <w:tcPr>
            <w:tcW w:w="1000" w:type="pct"/>
            <w:shd w:val="clear" w:color="auto" w:fill="008080"/>
          </w:tcPr>
          <w:p w:rsidR="006D6FDF" w:rsidRDefault="006D6FDF" w:rsidP="006D6FDF">
            <w:pPr>
              <w:spacing w:after="240"/>
            </w:pPr>
            <w:r>
              <w:t>3</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339" w:name="_Toc338153893"/>
      <w:r>
        <w:t>Table Columns</w:t>
      </w:r>
      <w:bookmarkEnd w:id="339"/>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FUND_PACKAGE_TYPE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Fund Package Type (NONE, L, U, NSA, CU, NS, P, S, PL, LA, FID)</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CLOSING_ENTRY_ASPECT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Designation Of Closing Entry. One Of These Values (Closing Entry (Expenses), Closing Entry (Revenue), Unassigned Fund Balance)</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bl>
    <w:p w:rsidR="006D6FDF" w:rsidRDefault="006D6FDF" w:rsidP="006D6FDF"/>
    <w:p w:rsidR="006D6FDF" w:rsidRDefault="006D6FDF" w:rsidP="006D6FDF">
      <w:pPr>
        <w:pStyle w:val="Heading2"/>
        <w:spacing w:after="320"/>
      </w:pPr>
      <w:bookmarkStart w:id="340" w:name="_Toc338153894"/>
      <w:r>
        <w:t>Dependencies</w:t>
      </w:r>
      <w:bookmarkEnd w:id="340"/>
    </w:p>
    <w:p w:rsidR="006D6FDF" w:rsidRDefault="006D6FDF" w:rsidP="006D6FDF">
      <w:pPr>
        <w:spacing w:after="240"/>
      </w:pPr>
      <w:r>
        <w:t>SCO529_DETAILS_CONFIG Does Not Have Any Dependencies On Other Database Objects</w:t>
      </w:r>
    </w:p>
    <w:p w:rsidR="006D6FDF" w:rsidRDefault="006D6FDF" w:rsidP="006D6FDF">
      <w:pPr>
        <w:pStyle w:val="Heading1"/>
      </w:pPr>
      <w:bookmarkStart w:id="341" w:name="_Toc338153895"/>
      <w:r>
        <w:lastRenderedPageBreak/>
        <w:t>SCO530_DETAILS</w:t>
      </w:r>
      <w:bookmarkEnd w:id="341"/>
    </w:p>
    <w:p w:rsidR="006D6FDF" w:rsidRDefault="006D6FDF" w:rsidP="006D6FDF">
      <w:pPr>
        <w:spacing w:after="0"/>
      </w:pPr>
      <w:r>
        <w:t>SCO530 Form Related Data</w:t>
      </w:r>
    </w:p>
    <w:p w:rsidR="006D6FDF" w:rsidRDefault="006D6FDF" w:rsidP="006D6FDF">
      <w:pPr>
        <w:pStyle w:val="Heading2"/>
      </w:pPr>
      <w:bookmarkStart w:id="342" w:name="_Toc338153896"/>
      <w:r>
        <w:t>Functionality Overview</w:t>
      </w:r>
      <w:bookmarkEnd w:id="342"/>
    </w:p>
    <w:p w:rsidR="006D6FDF" w:rsidRDefault="006D6FDF" w:rsidP="006D6FDF">
      <w:r>
        <w:t>Account Summary Analysis Data.</w:t>
      </w:r>
    </w:p>
    <w:p w:rsidR="006D6FDF" w:rsidRDefault="006D6FDF" w:rsidP="006D6FDF">
      <w:pPr>
        <w:spacing w:after="240"/>
      </w:pPr>
      <w:r>
        <w:t>The purpose of the Account Summary Analysis Form  is to summarize adjustments and/or reclassifications by account number. This summary allows for a smoother transition when posting adjustments and/or reclassifications to the trial balance.</w:t>
      </w:r>
    </w:p>
    <w:p w:rsidR="006D6FDF" w:rsidRDefault="006D6FDF" w:rsidP="006D6FDF">
      <w:pPr>
        <w:spacing w:after="240"/>
      </w:pPr>
    </w:p>
    <w:p w:rsidR="006D6FDF" w:rsidRDefault="006D6FDF" w:rsidP="006D6FDF">
      <w:pPr>
        <w:pStyle w:val="Heading2"/>
        <w:spacing w:after="320"/>
      </w:pPr>
      <w:bookmarkStart w:id="343" w:name="_Toc338153897"/>
      <w:r>
        <w:t>Table Primary Key</w:t>
      </w:r>
      <w:bookmarkEnd w:id="34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ROW_ID</w:t>
            </w:r>
          </w:p>
        </w:tc>
      </w:tr>
    </w:tbl>
    <w:p w:rsidR="006D6FDF" w:rsidRDefault="006D6FDF" w:rsidP="006D6FDF"/>
    <w:p w:rsidR="006D6FDF" w:rsidRDefault="006D6FDF" w:rsidP="006D6FDF">
      <w:pPr>
        <w:pStyle w:val="Heading2"/>
        <w:spacing w:after="320"/>
      </w:pPr>
      <w:bookmarkStart w:id="344" w:name="_Toc338153898"/>
      <w:r>
        <w:t>Table Columns</w:t>
      </w:r>
      <w:bookmarkEnd w:id="344"/>
    </w:p>
    <w:tbl>
      <w:tblPr>
        <w:tblStyle w:val="TableGrid"/>
        <w:tblW w:w="5000" w:type="pct"/>
        <w:tblLook w:val="04A0" w:firstRow="1" w:lastRow="0" w:firstColumn="1" w:lastColumn="0" w:noHBand="0" w:noVBand="1"/>
      </w:tblPr>
      <w:tblGrid>
        <w:gridCol w:w="536"/>
        <w:gridCol w:w="4208"/>
        <w:gridCol w:w="1030"/>
        <w:gridCol w:w="1203"/>
        <w:gridCol w:w="331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ROW_ID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Transactional Row Unique Identifier(Identity Column)</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ENTRY_RECORD_TYPE_SEQUENCE_NUMBER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Entry Record Type Sequence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ENTRY_RECORD_TYPE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 xml:space="preserve">Entry Record Type(Agency, IOC, </w:t>
            </w:r>
            <w:r>
              <w:lastRenderedPageBreak/>
              <w:t>Auditor)</w:t>
            </w:r>
          </w:p>
        </w:tc>
      </w:tr>
      <w:tr w:rsidR="006D6FDF" w:rsidTr="006D6FDF">
        <w:tc>
          <w:tcPr>
            <w:tcW w:w="294" w:type="pct"/>
          </w:tcPr>
          <w:p w:rsidR="006D6FDF" w:rsidRDefault="006D6FDF" w:rsidP="006D6FDF">
            <w:pPr>
              <w:spacing w:after="240"/>
            </w:pPr>
            <w:r>
              <w:lastRenderedPageBreak/>
              <w:t>8</w:t>
            </w:r>
          </w:p>
        </w:tc>
        <w:tc>
          <w:tcPr>
            <w:tcW w:w="1961" w:type="pct"/>
          </w:tcPr>
          <w:p w:rsidR="006D6FDF" w:rsidRDefault="006D6FDF" w:rsidP="006D6FDF">
            <w:pPr>
              <w:spacing w:after="240"/>
            </w:pPr>
            <w:r>
              <w:t>ORIGINATION_FORM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Origination Form (Reclass or Adjusting)</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ENTRY_TYPE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Entry Type (Reclass or Adjustment)</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SOURCE_FORM_WORKSHEET_NUMBER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Work Sheet Number</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TRANSACTION_GROUP_NUMBER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Group Number</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TRANSACTION_SEQUENCE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Sequence</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ACCOUNT_NAME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Account Name. This is the full account name. SAMS Accounts Are Identified By Account Number, Account Name, etc. When Presented In Reports and Web Views, Account Name is Helpful For Articulating the Meaning of The Account Rather Than A Short Code Assignment To Reference Account</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Type (Credit, Debit)</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TRANSACTION_SOURCE_TYPE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 Type</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TRANSACTION_SOURCE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TRANSACTION_REASON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Transaction Reason</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Transaction Amount Associated With The Particular Account Number Or Item On The Particular Record Within The Table. Amount Is SIGNED (Negative or Positive) </w:t>
            </w:r>
            <w:r>
              <w:lastRenderedPageBreak/>
              <w:t>When Stored In The System</w:t>
            </w:r>
          </w:p>
        </w:tc>
      </w:tr>
      <w:tr w:rsidR="006D6FDF" w:rsidTr="006D6FDF">
        <w:tc>
          <w:tcPr>
            <w:tcW w:w="294" w:type="pct"/>
          </w:tcPr>
          <w:p w:rsidR="006D6FDF" w:rsidRDefault="006D6FDF" w:rsidP="006D6FDF">
            <w:pPr>
              <w:spacing w:after="240"/>
            </w:pPr>
            <w:r>
              <w:lastRenderedPageBreak/>
              <w:t>21</w:t>
            </w:r>
          </w:p>
        </w:tc>
        <w:tc>
          <w:tcPr>
            <w:tcW w:w="1961" w:type="pct"/>
          </w:tcPr>
          <w:p w:rsidR="006D6FDF" w:rsidRDefault="006D6FDF" w:rsidP="006D6FDF">
            <w:pPr>
              <w:spacing w:after="240"/>
            </w:pPr>
            <w:r>
              <w:t>AMOUNT_AGENCY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GAAP Basis Amount Recorded By Agency</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AMOUNT_IOC</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GAAP Basis Amount Recorded By IOC</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AMOUNT_AUDITOR</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GAAP Basis Amount Recorded By Auditor</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26</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27</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345" w:name="_Toc338153899"/>
      <w:r>
        <w:t>Dependencies</w:t>
      </w:r>
      <w:bookmarkEnd w:id="345"/>
    </w:p>
    <w:p w:rsidR="006D6FDF" w:rsidRDefault="006D6FDF" w:rsidP="006D6FDF">
      <w:pPr>
        <w:spacing w:after="240"/>
      </w:pPr>
      <w:r>
        <w:t>SCO530_DETAILS Does Not Have Any Dependencies On Other Database Objects</w:t>
      </w:r>
    </w:p>
    <w:p w:rsidR="006D6FDF" w:rsidRDefault="006D6FDF" w:rsidP="006D6FDF">
      <w:pPr>
        <w:pStyle w:val="Heading1"/>
      </w:pPr>
      <w:bookmarkStart w:id="346" w:name="_Toc338153900"/>
      <w:r>
        <w:t>SCO531_DETAILS</w:t>
      </w:r>
      <w:bookmarkEnd w:id="346"/>
    </w:p>
    <w:p w:rsidR="006D6FDF" w:rsidRDefault="006D6FDF" w:rsidP="006D6FDF">
      <w:pPr>
        <w:spacing w:after="0"/>
      </w:pPr>
      <w:r>
        <w:t>SCO531 Form Related Data</w:t>
      </w:r>
    </w:p>
    <w:p w:rsidR="006D6FDF" w:rsidRDefault="006D6FDF" w:rsidP="006D6FDF">
      <w:pPr>
        <w:pStyle w:val="Heading2"/>
      </w:pPr>
      <w:bookmarkStart w:id="347" w:name="_Toc338153901"/>
      <w:r>
        <w:t>Functionality Overview</w:t>
      </w:r>
      <w:bookmarkEnd w:id="347"/>
    </w:p>
    <w:p w:rsidR="006D6FDF" w:rsidRDefault="006D6FDF" w:rsidP="006D6FDF">
      <w:pPr>
        <w:spacing w:after="240"/>
      </w:pPr>
      <w:r>
        <w:t xml:space="preserve">Form Manages Shared SAMS Funds Cash Reconciliation Data. The purpose of the Shared SAMS Funds Cash Reconciliation Form (Exhibit 27.20.31-A) is to account for cash in transit to the Comptroller's Office at June 30. The totals will be used to adjust SAMS cash and related revenue accounts to reflect the agency's balance at year-end.  The Shared SAMS Funds Cash Reconciliation should be provided for the current fiscal year for all shared funds. Cash receipts can be in various stages of processing at year end. The two stages to report on the SCO-531 are:  Cash on Hand - cash which has not been submitted to the Treasurer's clearing account at June 30 or has not yet been recorded in the Treasurer’s clearing account at June 30.  Cash in Transit - cash in any of the following stages and is calculated through a reconciliation performed between the agency's records and SAMS: Cash in </w:t>
      </w:r>
      <w:r>
        <w:lastRenderedPageBreak/>
        <w:t>clearing - amounts in the Treasurer's clearing account at June 30; Clearing to agency - amounts the Treasurer has paid out of the clearing account, principally through the issuance of non-negotiable drafts to the agency, but which the agency has not yet forwarded to the Comptroller; and Agency to SAMS - deposit transmittals submitted to, but not recorded on the Comptroller's records by June 30.</w:t>
      </w:r>
    </w:p>
    <w:p w:rsidR="006D6FDF" w:rsidRDefault="006D6FDF" w:rsidP="006D6FDF">
      <w:pPr>
        <w:spacing w:after="240"/>
      </w:pPr>
    </w:p>
    <w:p w:rsidR="006D6FDF" w:rsidRDefault="006D6FDF" w:rsidP="006D6FDF">
      <w:pPr>
        <w:pStyle w:val="Heading2"/>
        <w:spacing w:after="320"/>
      </w:pPr>
      <w:bookmarkStart w:id="348" w:name="_Toc338153902"/>
      <w:r>
        <w:t>Table Primary Key</w:t>
      </w:r>
      <w:bookmarkEnd w:id="34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349" w:name="_Toc338153903"/>
      <w:r>
        <w:t>Table Columns</w:t>
      </w:r>
      <w:bookmarkEnd w:id="34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 xml:space="preserve">Some Account Numbers Are Custom and Are Created In WEDGE For The Purpose Of Aggregation and </w:t>
            </w:r>
            <w:r>
              <w:lastRenderedPageBreak/>
              <w:t>Summarization.</w:t>
            </w:r>
          </w:p>
        </w:tc>
      </w:tr>
      <w:tr w:rsidR="006D6FDF" w:rsidTr="006D6FDF">
        <w:tc>
          <w:tcPr>
            <w:tcW w:w="294" w:type="pct"/>
          </w:tcPr>
          <w:p w:rsidR="006D6FDF" w:rsidRDefault="006D6FDF" w:rsidP="006D6FDF">
            <w:pPr>
              <w:spacing w:after="240"/>
            </w:pPr>
            <w:r>
              <w:lastRenderedPageBreak/>
              <w:t>6</w:t>
            </w:r>
          </w:p>
        </w:tc>
        <w:tc>
          <w:tcPr>
            <w:tcW w:w="1961" w:type="pct"/>
          </w:tcPr>
          <w:p w:rsidR="006D6FDF" w:rsidRDefault="006D6FDF" w:rsidP="006D6FDF">
            <w:pPr>
              <w:spacing w:after="240"/>
            </w:pPr>
            <w:r>
              <w:t>CASH_ON_HAND</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Cash On Hand</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CASH_IN_TRANSIT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Cash In Transit</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350" w:name="_Toc338153904"/>
      <w:r>
        <w:t>Dependencies</w:t>
      </w:r>
      <w:bookmarkEnd w:id="350"/>
    </w:p>
    <w:p w:rsidR="006D6FDF" w:rsidRDefault="006D6FDF" w:rsidP="006D6FDF">
      <w:pPr>
        <w:spacing w:after="240"/>
      </w:pPr>
      <w:r>
        <w:t>SCO531_DETAILS Does Not Have Any Dependencies On Other Database Objects</w:t>
      </w:r>
    </w:p>
    <w:p w:rsidR="006D6FDF" w:rsidRDefault="006D6FDF" w:rsidP="006D6FDF">
      <w:pPr>
        <w:pStyle w:val="Heading1"/>
      </w:pPr>
      <w:bookmarkStart w:id="351" w:name="_Toc338153905"/>
      <w:r>
        <w:t>SCO534_DETAILS</w:t>
      </w:r>
      <w:bookmarkEnd w:id="351"/>
    </w:p>
    <w:p w:rsidR="006D6FDF" w:rsidRDefault="006D6FDF" w:rsidP="006D6FDF">
      <w:pPr>
        <w:spacing w:after="0"/>
      </w:pPr>
      <w:r>
        <w:t>SCO534 Form Related Data</w:t>
      </w:r>
    </w:p>
    <w:p w:rsidR="006D6FDF" w:rsidRDefault="006D6FDF" w:rsidP="006D6FDF">
      <w:pPr>
        <w:pStyle w:val="Heading2"/>
      </w:pPr>
      <w:bookmarkStart w:id="352" w:name="_Toc338153906"/>
      <w:r>
        <w:t>Functionality Overview</w:t>
      </w:r>
      <w:bookmarkEnd w:id="352"/>
    </w:p>
    <w:p w:rsidR="006D6FDF" w:rsidRDefault="006D6FDF" w:rsidP="006D6FDF">
      <w:r>
        <w:t>Nonshared SAMS Funds Cash Reconciliation</w:t>
      </w:r>
    </w:p>
    <w:p w:rsidR="006D6FDF" w:rsidRDefault="006D6FDF" w:rsidP="006D6FDF">
      <w:pPr>
        <w:spacing w:after="240"/>
      </w:pPr>
      <w:r>
        <w:t>The purpose of the Nonshared SAMS Funds Cash Reconciliation Form (Exhibit 27.20.34-A) is to reconcile the fund balance per SAMS to the balance of cash on deposit with the Treasurer per agency records, both at the beginning and end of the fiscal year. All activities during the fiscal year which have not been recorded on SAMS must be identified on the SCO-534.  A Nonshared SAMS Funds Cash Reconciliation must be prepared for each Treasury-held fund administered solely by the agency. Activity not recorded on SAMS is to be provided for the beginning (June 30, prior year, (PY)) and end (June 30, current year, (CY)) of the fiscal year. The balance at June 30, PY can be obtained from the prior year Form SCO-534. If Form SCO-534 was not submitted in the prior year, the following instructions will apply for calculating the proper information. This form is critical since it provides the audit trail to SAMS from the information accumulated from the administering agency’s records in the trial balances for nonshared funds. This form is used to reconcile items between SAMS and agency records at June 30, PY and June 30, CY.  This reconciliation is used in the preparation of the statewide financial statements.  Descriptions of activities not recorded on SAMS are:  Cash on Hand; Cash in Transit; Vouchers in Transit; Other.</w:t>
      </w:r>
    </w:p>
    <w:p w:rsidR="006D6FDF" w:rsidRDefault="006D6FDF" w:rsidP="006D6FDF">
      <w:pPr>
        <w:spacing w:after="240"/>
      </w:pPr>
    </w:p>
    <w:p w:rsidR="006D6FDF" w:rsidRDefault="006D6FDF" w:rsidP="006D6FDF">
      <w:pPr>
        <w:pStyle w:val="Heading2"/>
        <w:spacing w:after="320"/>
      </w:pPr>
      <w:bookmarkStart w:id="353" w:name="_Toc338153907"/>
      <w:r>
        <w:lastRenderedPageBreak/>
        <w:t>Table Primary Key</w:t>
      </w:r>
      <w:bookmarkEnd w:id="35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CATEGORY_NUMBER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SUB_CATEGORY_NUMBER</w:t>
            </w:r>
          </w:p>
        </w:tc>
      </w:tr>
      <w:tr w:rsidR="006D6FDF" w:rsidTr="006D6FDF">
        <w:tc>
          <w:tcPr>
            <w:tcW w:w="1000" w:type="pct"/>
            <w:shd w:val="clear" w:color="auto" w:fill="008080"/>
          </w:tcPr>
          <w:p w:rsidR="006D6FDF" w:rsidRDefault="006D6FDF" w:rsidP="006D6FDF">
            <w:pPr>
              <w:spacing w:after="240"/>
            </w:pPr>
            <w:r>
              <w:t>7</w:t>
            </w:r>
          </w:p>
        </w:tc>
        <w:tc>
          <w:tcPr>
            <w:tcW w:w="4000" w:type="pct"/>
            <w:shd w:val="clear" w:color="auto" w:fill="008080"/>
          </w:tcPr>
          <w:p w:rsidR="006D6FDF" w:rsidRDefault="006D6FDF" w:rsidP="006D6FDF">
            <w:pPr>
              <w:spacing w:after="240"/>
            </w:pPr>
            <w:r>
              <w:t>ITEM_NUMBER</w:t>
            </w:r>
          </w:p>
        </w:tc>
      </w:tr>
    </w:tbl>
    <w:p w:rsidR="006D6FDF" w:rsidRDefault="006D6FDF" w:rsidP="006D6FDF"/>
    <w:p w:rsidR="006D6FDF" w:rsidRDefault="006D6FDF" w:rsidP="006D6FDF">
      <w:pPr>
        <w:pStyle w:val="Heading2"/>
        <w:spacing w:after="320"/>
      </w:pPr>
      <w:bookmarkStart w:id="354" w:name="_Toc338153908"/>
      <w:r>
        <w:t>Table Columns</w:t>
      </w:r>
      <w:bookmarkEnd w:id="354"/>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CATEGORY_NUMBER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Sequential Number and Rendering Order Of A Particular Category</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SUB_CATEGORY_NUMBER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Line Item Sub Category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ITEM_NUMBER</w:t>
            </w:r>
          </w:p>
        </w:tc>
        <w:tc>
          <w:tcPr>
            <w:tcW w:w="392" w:type="pct"/>
          </w:tcPr>
          <w:p w:rsidR="006D6FDF" w:rsidRDefault="006D6FDF" w:rsidP="006D6FDF">
            <w:pPr>
              <w:spacing w:after="240"/>
            </w:pPr>
            <w:r>
              <w:t>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Form Level Item Number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BALANCE_PY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Balance Recorded Prior Year</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RECEIPTS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Receipts Amount</w:t>
            </w:r>
          </w:p>
        </w:tc>
      </w:tr>
      <w:tr w:rsidR="006D6FDF" w:rsidTr="006D6FDF">
        <w:tc>
          <w:tcPr>
            <w:tcW w:w="294" w:type="pct"/>
          </w:tcPr>
          <w:p w:rsidR="006D6FDF" w:rsidRDefault="006D6FDF" w:rsidP="006D6FDF">
            <w:pPr>
              <w:spacing w:after="240"/>
            </w:pPr>
            <w:r>
              <w:lastRenderedPageBreak/>
              <w:t>10</w:t>
            </w:r>
          </w:p>
        </w:tc>
        <w:tc>
          <w:tcPr>
            <w:tcW w:w="1961" w:type="pct"/>
          </w:tcPr>
          <w:p w:rsidR="006D6FDF" w:rsidRDefault="006D6FDF" w:rsidP="006D6FDF">
            <w:pPr>
              <w:spacing w:after="240"/>
            </w:pPr>
            <w:r>
              <w:t>DISBURSEMENTS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Disbursement Amount</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TRANSFERS_IN</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Transfer In Amount</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TRANSFERS_OUT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Transfers Out Amount</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BALANCE_CY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Balance Recorded Current Year</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355" w:name="_Toc338153909"/>
      <w:r>
        <w:t>Dependencies</w:t>
      </w:r>
      <w:bookmarkEnd w:id="355"/>
    </w:p>
    <w:p w:rsidR="006D6FDF" w:rsidRDefault="006D6FDF" w:rsidP="006D6FDF">
      <w:pPr>
        <w:spacing w:after="240"/>
      </w:pPr>
      <w:r>
        <w:t>SCO534_DETAILS Does Not Have Any Dependencies On Other Database Objects</w:t>
      </w:r>
    </w:p>
    <w:p w:rsidR="006D6FDF" w:rsidRDefault="006D6FDF" w:rsidP="006D6FDF">
      <w:pPr>
        <w:pStyle w:val="Heading1"/>
      </w:pPr>
      <w:bookmarkStart w:id="356" w:name="_Toc338153910"/>
      <w:r>
        <w:t>SCO534_DETAILS_AUXILIARY</w:t>
      </w:r>
      <w:bookmarkEnd w:id="356"/>
    </w:p>
    <w:p w:rsidR="006D6FDF" w:rsidRDefault="006D6FDF" w:rsidP="006D6FDF">
      <w:pPr>
        <w:spacing w:after="0"/>
      </w:pPr>
      <w:r>
        <w:t>SCO534 Form Agency Records Data</w:t>
      </w:r>
    </w:p>
    <w:p w:rsidR="006D6FDF" w:rsidRDefault="006D6FDF" w:rsidP="006D6FDF">
      <w:pPr>
        <w:pStyle w:val="Heading2"/>
      </w:pPr>
      <w:bookmarkStart w:id="357" w:name="_Toc338153911"/>
      <w:r>
        <w:t>Functionality Overview</w:t>
      </w:r>
      <w:bookmarkEnd w:id="357"/>
    </w:p>
    <w:p w:rsidR="006D6FDF" w:rsidRDefault="006D6FDF" w:rsidP="006D6FDF">
      <w:r>
        <w:t>Form To Manage Trial Balance Entry</w:t>
      </w:r>
    </w:p>
    <w:p w:rsidR="006D6FDF" w:rsidRDefault="006D6FDF" w:rsidP="006D6FDF">
      <w:pPr>
        <w:spacing w:after="240"/>
      </w:pPr>
      <w:r>
        <w:t>Agency having the SCO534 will maintain account offsets information to reflect the AGENCY_RECORDS amounts on the Trial Balances. This Table maintains account corrections that must be published finally into trial balances</w:t>
      </w:r>
    </w:p>
    <w:p w:rsidR="006D6FDF" w:rsidRDefault="006D6FDF" w:rsidP="006D6FDF">
      <w:pPr>
        <w:spacing w:after="240"/>
      </w:pPr>
    </w:p>
    <w:p w:rsidR="006D6FDF" w:rsidRDefault="006D6FDF" w:rsidP="006D6FDF">
      <w:pPr>
        <w:pStyle w:val="Heading2"/>
        <w:spacing w:after="320"/>
      </w:pPr>
      <w:bookmarkStart w:id="358" w:name="_Toc338153912"/>
      <w:r>
        <w:t>Table Primary Key</w:t>
      </w:r>
      <w:bookmarkEnd w:id="35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lastRenderedPageBreak/>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DISTRIBUTION_LABEL_TYPE</w:t>
            </w:r>
          </w:p>
        </w:tc>
      </w:tr>
      <w:tr w:rsidR="006D6FDF" w:rsidTr="006D6FDF">
        <w:tc>
          <w:tcPr>
            <w:tcW w:w="1000" w:type="pct"/>
            <w:shd w:val="clear" w:color="auto" w:fill="008080"/>
          </w:tcPr>
          <w:p w:rsidR="006D6FDF" w:rsidRDefault="006D6FDF" w:rsidP="006D6FDF">
            <w:pPr>
              <w:spacing w:after="240"/>
            </w:pPr>
            <w:r>
              <w:t>6</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359" w:name="_Toc338153913"/>
      <w:r>
        <w:t>Table Columns</w:t>
      </w:r>
      <w:bookmarkEnd w:id="35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DISTRIBUTION_LABEL_TYPE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Distribution Label Type. Determines Account Segmentation Sections (TRANSFERS IN, RECEIPTS, DISBURSEMENTS, TRANSFERS OUT)</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AMOUNT_PER_SAMS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Reported In SAMS</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AMOUNT_AGENCY_RECORDS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Agency Records. This Is The Amount That The Agency Wants To Report On The Particular Account. The Corrective Difference Is Carried To The Stage Table</w:t>
            </w:r>
          </w:p>
        </w:tc>
      </w:tr>
      <w:tr w:rsidR="006D6FDF" w:rsidTr="006D6FDF">
        <w:tc>
          <w:tcPr>
            <w:tcW w:w="294" w:type="pct"/>
          </w:tcPr>
          <w:p w:rsidR="006D6FDF" w:rsidRDefault="006D6FDF" w:rsidP="006D6FDF">
            <w:pPr>
              <w:spacing w:after="240"/>
            </w:pPr>
            <w:r>
              <w:lastRenderedPageBreak/>
              <w:t>9</w:t>
            </w:r>
          </w:p>
        </w:tc>
        <w:tc>
          <w:tcPr>
            <w:tcW w:w="1961" w:type="pct"/>
          </w:tcPr>
          <w:p w:rsidR="006D6FDF" w:rsidRDefault="006D6FDF" w:rsidP="006D6FDF">
            <w:pPr>
              <w:spacing w:after="240"/>
            </w:pPr>
            <w:r>
              <w:t>NORMAL_SIGN_MULTIPLIER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Normal Sign Multiplier. Used To Apply Accounting Rules</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IS_USER_MODIFY_PERMIT_FLAG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User Modifiable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IS_USER_DELETE_PERMIT_FLAG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Can Be Deleted By User</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360" w:name="_Toc338153914"/>
      <w:r>
        <w:t>Dependencies</w:t>
      </w:r>
      <w:bookmarkEnd w:id="360"/>
    </w:p>
    <w:p w:rsidR="006D6FDF" w:rsidRDefault="006D6FDF" w:rsidP="006D6FDF">
      <w:pPr>
        <w:spacing w:after="240"/>
      </w:pPr>
      <w:r>
        <w:t>SCO534_DETAILS_AUXILIARY Does Not Have Any Dependencies On Other Database Objects</w:t>
      </w:r>
    </w:p>
    <w:p w:rsidR="006D6FDF" w:rsidRDefault="006D6FDF" w:rsidP="006D6FDF">
      <w:pPr>
        <w:pStyle w:val="Heading1"/>
      </w:pPr>
      <w:bookmarkStart w:id="361" w:name="_Toc338153915"/>
      <w:r>
        <w:t>SCO534_DETAILS_CONFIG</w:t>
      </w:r>
      <w:bookmarkEnd w:id="361"/>
    </w:p>
    <w:p w:rsidR="006D6FDF" w:rsidRDefault="006D6FDF" w:rsidP="006D6FDF">
      <w:pPr>
        <w:spacing w:after="0"/>
      </w:pPr>
      <w:r>
        <w:t>SCO534 Form Configuration Data</w:t>
      </w:r>
    </w:p>
    <w:p w:rsidR="006D6FDF" w:rsidRDefault="006D6FDF" w:rsidP="006D6FDF">
      <w:pPr>
        <w:pStyle w:val="Heading2"/>
      </w:pPr>
      <w:bookmarkStart w:id="362" w:name="_Toc338153916"/>
      <w:r>
        <w:t>Functionality Overview</w:t>
      </w:r>
      <w:bookmarkEnd w:id="362"/>
    </w:p>
    <w:p w:rsidR="006D6FDF" w:rsidRDefault="006D6FDF" w:rsidP="006D6FDF">
      <w:r>
        <w:t>Configuration Data Pertaining To The Display and Rendering of the Form</w:t>
      </w:r>
    </w:p>
    <w:p w:rsidR="006D6FDF" w:rsidRDefault="006D6FDF" w:rsidP="006D6FDF">
      <w:pPr>
        <w:spacing w:after="240"/>
      </w:pPr>
      <w:r>
        <w:t>When looking at the SCO534, the user encounters a simple spreadsheet with valid regions for editing. This table controls how the user interface is configured</w:t>
      </w:r>
    </w:p>
    <w:p w:rsidR="006D6FDF" w:rsidRDefault="006D6FDF" w:rsidP="006D6FDF">
      <w:pPr>
        <w:spacing w:after="240"/>
      </w:pPr>
    </w:p>
    <w:p w:rsidR="006D6FDF" w:rsidRDefault="006D6FDF" w:rsidP="006D6FDF">
      <w:pPr>
        <w:pStyle w:val="Heading2"/>
        <w:spacing w:after="320"/>
      </w:pPr>
      <w:bookmarkStart w:id="363" w:name="_Toc338153917"/>
      <w:r>
        <w:t>Table Primary Key</w:t>
      </w:r>
      <w:bookmarkEnd w:id="36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CATEGORY_NUMBER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lastRenderedPageBreak/>
              <w:t>3</w:t>
            </w:r>
          </w:p>
        </w:tc>
        <w:tc>
          <w:tcPr>
            <w:tcW w:w="4000" w:type="pct"/>
            <w:tcBorders>
              <w:bottom w:val="single" w:sz="4" w:space="0" w:color="auto"/>
            </w:tcBorders>
            <w:shd w:val="clear" w:color="auto" w:fill="008080"/>
          </w:tcPr>
          <w:p w:rsidR="006D6FDF" w:rsidRDefault="006D6FDF" w:rsidP="006D6FDF">
            <w:pPr>
              <w:spacing w:after="240"/>
            </w:pPr>
            <w:r>
              <w:t>SUB_CATEGORY_NUMBER</w:t>
            </w:r>
          </w:p>
        </w:tc>
      </w:tr>
      <w:tr w:rsidR="006D6FDF" w:rsidTr="006D6FDF">
        <w:tc>
          <w:tcPr>
            <w:tcW w:w="1000" w:type="pct"/>
            <w:shd w:val="clear" w:color="auto" w:fill="008080"/>
          </w:tcPr>
          <w:p w:rsidR="006D6FDF" w:rsidRDefault="006D6FDF" w:rsidP="006D6FDF">
            <w:pPr>
              <w:spacing w:after="240"/>
            </w:pPr>
            <w:r>
              <w:t>4</w:t>
            </w:r>
          </w:p>
        </w:tc>
        <w:tc>
          <w:tcPr>
            <w:tcW w:w="4000" w:type="pct"/>
            <w:shd w:val="clear" w:color="auto" w:fill="008080"/>
          </w:tcPr>
          <w:p w:rsidR="006D6FDF" w:rsidRDefault="006D6FDF" w:rsidP="006D6FDF">
            <w:pPr>
              <w:spacing w:after="240"/>
            </w:pPr>
            <w:r>
              <w:t>ITEM_NUMBER</w:t>
            </w:r>
          </w:p>
        </w:tc>
      </w:tr>
    </w:tbl>
    <w:p w:rsidR="006D6FDF" w:rsidRDefault="006D6FDF" w:rsidP="006D6FDF"/>
    <w:p w:rsidR="006D6FDF" w:rsidRDefault="006D6FDF" w:rsidP="006D6FDF">
      <w:pPr>
        <w:pStyle w:val="Heading2"/>
        <w:spacing w:after="320"/>
      </w:pPr>
      <w:bookmarkStart w:id="364" w:name="_Toc338153918"/>
      <w:r>
        <w:t>Table Columns</w:t>
      </w:r>
      <w:bookmarkEnd w:id="364"/>
    </w:p>
    <w:tbl>
      <w:tblPr>
        <w:tblStyle w:val="TableGrid"/>
        <w:tblW w:w="5000" w:type="pct"/>
        <w:tblLook w:val="04A0" w:firstRow="1" w:lastRow="0" w:firstColumn="1" w:lastColumn="0" w:noHBand="0" w:noVBand="1"/>
      </w:tblPr>
      <w:tblGrid>
        <w:gridCol w:w="536"/>
        <w:gridCol w:w="3842"/>
        <w:gridCol w:w="889"/>
        <w:gridCol w:w="1203"/>
        <w:gridCol w:w="3826"/>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CATEGORY_NUMBER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Sequential Number and Rendering Order Of A Particular Category</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SUB_CATEGORY_NUMBER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Line Item Sub Category Number</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ITEM_NUMBER</w:t>
            </w:r>
          </w:p>
        </w:tc>
        <w:tc>
          <w:tcPr>
            <w:tcW w:w="392" w:type="pct"/>
          </w:tcPr>
          <w:p w:rsidR="006D6FDF" w:rsidRDefault="006D6FDF" w:rsidP="006D6FDF">
            <w:pPr>
              <w:spacing w:after="240"/>
            </w:pPr>
            <w:r>
              <w:t>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Form Level Item Number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CATEGORY_DESCRIPTION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Category Description</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SUB_CATEGORY_DESCRIPTION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Line Item Sub Category Description</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ITEM_DESCRIPTION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Form Level Item Description</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FLAG_CALC_BALANCE_PY</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Item Is Computed. Balance Prior Year</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FLAG_CALC_RECEIPTS</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Item Is Computed. Receipts</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FLAG_CALC_DISBURSEMENTS</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Item Is Computed. Disbursement</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FLAG_CALC_TRANSFERS_IN</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Item Is Computed. Transfers In</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FLAG_CALC_TRANSFERS_OUT</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Item Is Computed. Transfers Out</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FLAG_CALC_BALANCE_CY</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Flag To Determine If Item Is Computed. </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FLAG_WRITEABLE_BALANCE_PY</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Amount Is Writeable</w:t>
            </w:r>
          </w:p>
        </w:tc>
      </w:tr>
      <w:tr w:rsidR="006D6FDF" w:rsidTr="006D6FDF">
        <w:tc>
          <w:tcPr>
            <w:tcW w:w="294" w:type="pct"/>
          </w:tcPr>
          <w:p w:rsidR="006D6FDF" w:rsidRDefault="006D6FDF" w:rsidP="006D6FDF">
            <w:pPr>
              <w:spacing w:after="240"/>
            </w:pPr>
            <w:r>
              <w:lastRenderedPageBreak/>
              <w:t>15</w:t>
            </w:r>
          </w:p>
        </w:tc>
        <w:tc>
          <w:tcPr>
            <w:tcW w:w="1961" w:type="pct"/>
          </w:tcPr>
          <w:p w:rsidR="006D6FDF" w:rsidRDefault="006D6FDF" w:rsidP="006D6FDF">
            <w:pPr>
              <w:spacing w:after="240"/>
            </w:pPr>
            <w:r>
              <w:t>FLAG_WRITEABLE_RECEIPTS</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Amount Is Writeable</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FLAG_WRITEABLE_DISBURSEMENTS</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Amount Is Writeable</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FLAG_WRITEABLE_TRANSFERS_IN</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Amount Is Writeable</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FLAG_WRITEABLE_TRANSFERS_OUT</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Amount Is Writeable</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FLAG_WRITEABLE_BALANCE_CY</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Amount Is Writeable</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FLAG_RECORD_WRITEABLE_MODE</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Record Is Writable</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FLAG_RECORD_WRITABLE_BY_AGENCY</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Record Is Writable By Agency</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FLAG_RECORD_WRITABLE_BY_IOC</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Record Is Writable By IOC</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FLAG_RECORD_WRITABLE_BY_AUDITOR</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To Determine if Record Is Writable By Auditor</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COL_SPAN_BALANCE_PY</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Column Span - Controls Rendering of Screens and Reports</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COL_SPAN_RECEIPTS</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Column Span - Controls Rendering of Screens and Reports</w:t>
            </w:r>
          </w:p>
        </w:tc>
      </w:tr>
      <w:tr w:rsidR="006D6FDF" w:rsidTr="006D6FDF">
        <w:tc>
          <w:tcPr>
            <w:tcW w:w="294" w:type="pct"/>
          </w:tcPr>
          <w:p w:rsidR="006D6FDF" w:rsidRDefault="006D6FDF" w:rsidP="006D6FDF">
            <w:pPr>
              <w:spacing w:after="240"/>
            </w:pPr>
            <w:r>
              <w:t>26</w:t>
            </w:r>
          </w:p>
        </w:tc>
        <w:tc>
          <w:tcPr>
            <w:tcW w:w="1961" w:type="pct"/>
          </w:tcPr>
          <w:p w:rsidR="006D6FDF" w:rsidRDefault="006D6FDF" w:rsidP="006D6FDF">
            <w:pPr>
              <w:spacing w:after="240"/>
            </w:pPr>
            <w:r>
              <w:t>COL_SPAN_DISBURSEMENTS</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Column Span - Controls Rendering of Screens and Reports</w:t>
            </w:r>
          </w:p>
        </w:tc>
      </w:tr>
      <w:tr w:rsidR="006D6FDF" w:rsidTr="006D6FDF">
        <w:tc>
          <w:tcPr>
            <w:tcW w:w="294" w:type="pct"/>
          </w:tcPr>
          <w:p w:rsidR="006D6FDF" w:rsidRDefault="006D6FDF" w:rsidP="006D6FDF">
            <w:pPr>
              <w:spacing w:after="240"/>
            </w:pPr>
            <w:r>
              <w:t>27</w:t>
            </w:r>
          </w:p>
        </w:tc>
        <w:tc>
          <w:tcPr>
            <w:tcW w:w="1961" w:type="pct"/>
          </w:tcPr>
          <w:p w:rsidR="006D6FDF" w:rsidRDefault="006D6FDF" w:rsidP="006D6FDF">
            <w:pPr>
              <w:spacing w:after="240"/>
            </w:pPr>
            <w:r>
              <w:t>COL_SPAN_TRANSFERS_IN</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Column Span - Controls Rendering of Screens and Reports</w:t>
            </w:r>
          </w:p>
        </w:tc>
      </w:tr>
      <w:tr w:rsidR="006D6FDF" w:rsidTr="006D6FDF">
        <w:tc>
          <w:tcPr>
            <w:tcW w:w="294" w:type="pct"/>
          </w:tcPr>
          <w:p w:rsidR="006D6FDF" w:rsidRDefault="006D6FDF" w:rsidP="006D6FDF">
            <w:pPr>
              <w:spacing w:after="240"/>
            </w:pPr>
            <w:r>
              <w:t>28</w:t>
            </w:r>
          </w:p>
        </w:tc>
        <w:tc>
          <w:tcPr>
            <w:tcW w:w="1961" w:type="pct"/>
          </w:tcPr>
          <w:p w:rsidR="006D6FDF" w:rsidRDefault="006D6FDF" w:rsidP="006D6FDF">
            <w:pPr>
              <w:spacing w:after="240"/>
            </w:pPr>
            <w:r>
              <w:t>COL_SPAN_TRANSFERS_OUT</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Column Span - Controls Rendering of Screens and Reports</w:t>
            </w:r>
          </w:p>
        </w:tc>
      </w:tr>
      <w:tr w:rsidR="006D6FDF" w:rsidTr="006D6FDF">
        <w:tc>
          <w:tcPr>
            <w:tcW w:w="294" w:type="pct"/>
          </w:tcPr>
          <w:p w:rsidR="006D6FDF" w:rsidRDefault="006D6FDF" w:rsidP="006D6FDF">
            <w:pPr>
              <w:spacing w:after="240"/>
            </w:pPr>
            <w:r>
              <w:t>29</w:t>
            </w:r>
          </w:p>
        </w:tc>
        <w:tc>
          <w:tcPr>
            <w:tcW w:w="1961" w:type="pct"/>
          </w:tcPr>
          <w:p w:rsidR="006D6FDF" w:rsidRDefault="006D6FDF" w:rsidP="006D6FDF">
            <w:pPr>
              <w:spacing w:after="240"/>
            </w:pPr>
            <w:r>
              <w:t>COL_SPAN_BALANCE_CY</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Column Span - Controls Rendering of Screens and Reports</w:t>
            </w:r>
          </w:p>
        </w:tc>
      </w:tr>
    </w:tbl>
    <w:p w:rsidR="006D6FDF" w:rsidRDefault="006D6FDF" w:rsidP="006D6FDF"/>
    <w:p w:rsidR="006D6FDF" w:rsidRDefault="006D6FDF" w:rsidP="006D6FDF">
      <w:pPr>
        <w:pStyle w:val="Heading2"/>
        <w:spacing w:after="320"/>
      </w:pPr>
      <w:bookmarkStart w:id="365" w:name="_Toc338153919"/>
      <w:r>
        <w:lastRenderedPageBreak/>
        <w:t>Dependencies</w:t>
      </w:r>
      <w:bookmarkEnd w:id="365"/>
    </w:p>
    <w:p w:rsidR="006D6FDF" w:rsidRDefault="006D6FDF" w:rsidP="006D6FDF">
      <w:pPr>
        <w:spacing w:after="240"/>
      </w:pPr>
      <w:r>
        <w:t>SCO534_DETAILS_CONFIG Does Not Have Any Dependencies On Other Database Objects</w:t>
      </w:r>
    </w:p>
    <w:p w:rsidR="006D6FDF" w:rsidRDefault="006D6FDF" w:rsidP="006D6FDF">
      <w:pPr>
        <w:pStyle w:val="Heading1"/>
      </w:pPr>
      <w:bookmarkStart w:id="366" w:name="_Toc338153920"/>
      <w:r>
        <w:t>SCO540_DETAILS</w:t>
      </w:r>
      <w:bookmarkEnd w:id="366"/>
    </w:p>
    <w:p w:rsidR="006D6FDF" w:rsidRDefault="006D6FDF" w:rsidP="006D6FDF">
      <w:pPr>
        <w:spacing w:after="0"/>
      </w:pPr>
      <w:r>
        <w:t>SCO540 Form Related Data</w:t>
      </w:r>
    </w:p>
    <w:p w:rsidR="006D6FDF" w:rsidRDefault="006D6FDF" w:rsidP="006D6FDF">
      <w:pPr>
        <w:pStyle w:val="Heading2"/>
      </w:pPr>
      <w:bookmarkStart w:id="367" w:name="_Toc338153921"/>
      <w:r>
        <w:t>Functionality Overview</w:t>
      </w:r>
      <w:bookmarkEnd w:id="367"/>
    </w:p>
    <w:p w:rsidR="006D6FDF" w:rsidRDefault="006D6FDF" w:rsidP="006D6FDF">
      <w:r>
        <w:t>Long-Term Obligations and Related Items</w:t>
      </w:r>
    </w:p>
    <w:p w:rsidR="006D6FDF" w:rsidRDefault="006D6FDF" w:rsidP="006D6FDF">
      <w:pPr>
        <w:spacing w:after="240"/>
      </w:pPr>
      <w:r>
        <w:t>The purpose of the Long-Term Obligations and Related Items Form (Exhibit 27.20.40-A) is to record all changes in long-term obligations and related items from the prior year for proprietary, pension/investment/private purpose trust funds and component units. In addition, the SCO-540 is used to identify the current portion of the long-term obligations and related items.  The Long-Term Obligations and Related Items Form should be completed for all proprietary, pension/investment/private purpose trust funds and component units with long-term obligations and related items. Form SCO-540 begins with the balance of long-term obligations and related items at the beginning of the year and records all increases and decreases during the year to long-term obligations and related items. In addition, this form is used to identify the current portion of the long-term debt and related items.</w:t>
      </w:r>
    </w:p>
    <w:p w:rsidR="006D6FDF" w:rsidRDefault="006D6FDF" w:rsidP="006D6FDF">
      <w:pPr>
        <w:spacing w:after="240"/>
      </w:pPr>
    </w:p>
    <w:p w:rsidR="006D6FDF" w:rsidRDefault="006D6FDF" w:rsidP="006D6FDF">
      <w:pPr>
        <w:pStyle w:val="Heading2"/>
        <w:spacing w:after="320"/>
      </w:pPr>
      <w:bookmarkStart w:id="368" w:name="_Toc338153922"/>
      <w:r>
        <w:t>Table Primary Key</w:t>
      </w:r>
      <w:bookmarkEnd w:id="36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DETAIL_ITEM_NUMBER</w:t>
            </w:r>
          </w:p>
        </w:tc>
      </w:tr>
    </w:tbl>
    <w:p w:rsidR="006D6FDF" w:rsidRDefault="006D6FDF" w:rsidP="006D6FDF"/>
    <w:p w:rsidR="006D6FDF" w:rsidRDefault="006D6FDF" w:rsidP="006D6FDF">
      <w:pPr>
        <w:pStyle w:val="Heading2"/>
        <w:spacing w:after="320"/>
      </w:pPr>
      <w:bookmarkStart w:id="369" w:name="_Toc338153923"/>
      <w:r>
        <w:t>Table Columns</w:t>
      </w:r>
      <w:bookmarkEnd w:id="36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lastRenderedPageBreak/>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DETAIL_ITEM_NUMBER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Line Item Number. Sequential Order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BALANCE_PY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Balance Recorded Prior Year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ADDITIONS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Column To Show Additions For The Current Row. Often This Is Either A Computed Column or Is Controlled Programmatically In Scripts</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DELETIONS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Deletion Amount. Omitted Amount</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BALANCE_CY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Balance Recorded Current Year</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CURRENT_PORTION_DUE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Portion Due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370" w:name="_Toc338153924"/>
      <w:r>
        <w:t>Dependencies</w:t>
      </w:r>
      <w:bookmarkEnd w:id="370"/>
    </w:p>
    <w:p w:rsidR="006D6FDF" w:rsidRDefault="006D6FDF" w:rsidP="006D6FDF">
      <w:pPr>
        <w:spacing w:after="240"/>
      </w:pPr>
      <w:r>
        <w:t>SCO540_DETAILS Does Not Have Any Dependencies On Other Database Objects</w:t>
      </w:r>
    </w:p>
    <w:p w:rsidR="006D6FDF" w:rsidRDefault="006D6FDF" w:rsidP="006D6FDF">
      <w:pPr>
        <w:pStyle w:val="Heading1"/>
      </w:pPr>
      <w:bookmarkStart w:id="371" w:name="_Toc338153925"/>
      <w:r>
        <w:t>SCO543_DETAILS</w:t>
      </w:r>
      <w:bookmarkEnd w:id="371"/>
    </w:p>
    <w:p w:rsidR="006D6FDF" w:rsidRDefault="006D6FDF" w:rsidP="006D6FDF">
      <w:pPr>
        <w:spacing w:after="0"/>
      </w:pPr>
      <w:r>
        <w:t>SCO543 Form Related Data</w:t>
      </w:r>
    </w:p>
    <w:p w:rsidR="006D6FDF" w:rsidRDefault="006D6FDF" w:rsidP="006D6FDF">
      <w:pPr>
        <w:pStyle w:val="Heading2"/>
      </w:pPr>
      <w:bookmarkStart w:id="372" w:name="_Toc338153926"/>
      <w:r>
        <w:lastRenderedPageBreak/>
        <w:t>Functionality Overview</w:t>
      </w:r>
      <w:bookmarkEnd w:id="372"/>
    </w:p>
    <w:p w:rsidR="006D6FDF" w:rsidRDefault="006D6FDF" w:rsidP="006D6FDF">
      <w:r>
        <w:t>Component Unit Trial Balance Entry</w:t>
      </w:r>
    </w:p>
    <w:p w:rsidR="006D6FDF" w:rsidRDefault="006D6FDF" w:rsidP="006D6FDF">
      <w:r>
        <w:t>Manages the amounts that will eventually end up in the Fiscal Year Agency Fund Account Balance Stage Table</w:t>
      </w:r>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373" w:name="_Toc338153927"/>
      <w:r>
        <w:t>Table Primary Key</w:t>
      </w:r>
      <w:bookmarkEnd w:id="37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DISTRIBUTION_LABEL_TYPE</w:t>
            </w:r>
          </w:p>
        </w:tc>
      </w:tr>
      <w:tr w:rsidR="006D6FDF" w:rsidTr="006D6FDF">
        <w:tc>
          <w:tcPr>
            <w:tcW w:w="1000" w:type="pct"/>
            <w:shd w:val="clear" w:color="auto" w:fill="008080"/>
          </w:tcPr>
          <w:p w:rsidR="006D6FDF" w:rsidRDefault="006D6FDF" w:rsidP="006D6FDF">
            <w:pPr>
              <w:spacing w:after="240"/>
            </w:pPr>
            <w:r>
              <w:t>6</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374" w:name="_Toc338153928"/>
      <w:r>
        <w:t>Table Columns</w:t>
      </w:r>
      <w:bookmarkEnd w:id="374"/>
    </w:p>
    <w:tbl>
      <w:tblPr>
        <w:tblStyle w:val="TableGrid"/>
        <w:tblW w:w="5000" w:type="pct"/>
        <w:tblLook w:val="04A0" w:firstRow="1" w:lastRow="0" w:firstColumn="1" w:lastColumn="0" w:noHBand="0" w:noVBand="1"/>
      </w:tblPr>
      <w:tblGrid>
        <w:gridCol w:w="536"/>
        <w:gridCol w:w="5478"/>
        <w:gridCol w:w="1030"/>
        <w:gridCol w:w="1203"/>
        <w:gridCol w:w="204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lastRenderedPageBreak/>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DISTRIBUTION_LABEL_TYPE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Distribution Label Type</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NORMAL_SIGN_MULTIPLIER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Normal Sign Multiplier. Used To Apply Accounting Rules</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FISCAL_YEAR_REPORTED_ACCOUNT_ENTRANCE_BALANCE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That Need To Offset The Stage Table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AMOUNT_REPORTING_AGENCY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Per The Agency Reporting On The Fund</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AMOUNT_COMPONENT_UNIT_1</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Distribution For Component Unit 1</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AMOUNT_COMPONENT_UNIT_2</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Distribution For Component Unit 2</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AMOUNT_COMPONENT_UNIT_3</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Distribution For Component Unit 3</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AMOUNT_COMPONENT_UNIT_4</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Amount Distribution For </w:t>
            </w:r>
            <w:r>
              <w:lastRenderedPageBreak/>
              <w:t>Component Unit 4</w:t>
            </w:r>
          </w:p>
        </w:tc>
      </w:tr>
      <w:tr w:rsidR="006D6FDF" w:rsidTr="006D6FDF">
        <w:tc>
          <w:tcPr>
            <w:tcW w:w="294" w:type="pct"/>
          </w:tcPr>
          <w:p w:rsidR="006D6FDF" w:rsidRDefault="006D6FDF" w:rsidP="006D6FDF">
            <w:pPr>
              <w:spacing w:after="240"/>
            </w:pPr>
            <w:r>
              <w:lastRenderedPageBreak/>
              <w:t>14</w:t>
            </w:r>
          </w:p>
        </w:tc>
        <w:tc>
          <w:tcPr>
            <w:tcW w:w="1961" w:type="pct"/>
          </w:tcPr>
          <w:p w:rsidR="006D6FDF" w:rsidRDefault="006D6FDF" w:rsidP="006D6FDF">
            <w:pPr>
              <w:spacing w:after="240"/>
            </w:pPr>
            <w:r>
              <w:t>AMOUNT_COMPONENT_UNIT_5</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Distribution For Component Unit 5</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AMOUNT_COMPONENT_UNIT_6</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Distribution For Component Unit 6</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AMOUNT_COMPONENT_UNIT_7</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Distribution For Component Unit 7</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AMOUNT_COMPONENT_UNIT_8</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Distribution For Component Unit 8</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AMOUNT_COMPONENT_UNIT_9</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Distribution For Component Unit 9</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AMOUNT_COMPONENT_UNIT_10</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Distribution For Component Unit 10</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AMOUNT_ELIMINATING_ENTRY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Eliminating Entry Amount</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AMOUNT_AGENCY_RECORDS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Agency Records. This Is The Amount That The Agency Wants To Report On The Particular Account. The Corrective Difference Is Carried To The Stage Table</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AMOUNT_PY_GAAP_BASIS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GAAP Basis Amount</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IS_USER_MODIFY_PERMIT_FLAG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Bit (True or False). To Determine If Item Is User Modifiable</w:t>
            </w:r>
          </w:p>
        </w:tc>
      </w:tr>
      <w:tr w:rsidR="006D6FDF" w:rsidTr="006D6FDF">
        <w:tc>
          <w:tcPr>
            <w:tcW w:w="294" w:type="pct"/>
          </w:tcPr>
          <w:p w:rsidR="006D6FDF" w:rsidRDefault="006D6FDF" w:rsidP="006D6FDF">
            <w:pPr>
              <w:spacing w:after="240"/>
            </w:pPr>
            <w:r>
              <w:lastRenderedPageBreak/>
              <w:t>24</w:t>
            </w:r>
          </w:p>
        </w:tc>
        <w:tc>
          <w:tcPr>
            <w:tcW w:w="1961" w:type="pct"/>
          </w:tcPr>
          <w:p w:rsidR="006D6FDF" w:rsidRDefault="006D6FDF" w:rsidP="006D6FDF">
            <w:pPr>
              <w:spacing w:after="240"/>
            </w:pPr>
            <w:r>
              <w:t>IS_USER_DELETE_PERMIT_FLAG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Bit (True or False). To Determine If Item Can Be Deleted By User</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26</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27</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28</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375" w:name="_Toc338153929"/>
      <w:r>
        <w:t>Dependencies</w:t>
      </w:r>
      <w:bookmarkEnd w:id="375"/>
    </w:p>
    <w:p w:rsidR="006D6FDF" w:rsidRDefault="006D6FDF" w:rsidP="006D6FDF">
      <w:pPr>
        <w:spacing w:after="240"/>
      </w:pPr>
      <w:r>
        <w:t>SCO543_DETAILS Does Not Have Any Dependencies On Other Database Objects</w:t>
      </w:r>
    </w:p>
    <w:p w:rsidR="006D6FDF" w:rsidRDefault="006D6FDF" w:rsidP="006D6FDF">
      <w:pPr>
        <w:pStyle w:val="Heading1"/>
      </w:pPr>
      <w:bookmarkStart w:id="376" w:name="_Toc338153930"/>
      <w:r>
        <w:t>SCO545_DETAILS</w:t>
      </w:r>
      <w:bookmarkEnd w:id="376"/>
    </w:p>
    <w:p w:rsidR="006D6FDF" w:rsidRDefault="006D6FDF" w:rsidP="006D6FDF">
      <w:pPr>
        <w:spacing w:after="0"/>
      </w:pPr>
      <w:r>
        <w:t>SCO545 Form Related Data</w:t>
      </w:r>
    </w:p>
    <w:p w:rsidR="006D6FDF" w:rsidRDefault="006D6FDF" w:rsidP="006D6FDF">
      <w:pPr>
        <w:pStyle w:val="Heading2"/>
      </w:pPr>
      <w:bookmarkStart w:id="377" w:name="_Toc338153931"/>
      <w:r>
        <w:t>Functionality Overview</w:t>
      </w:r>
      <w:bookmarkEnd w:id="377"/>
    </w:p>
    <w:p w:rsidR="006D6FDF" w:rsidRDefault="006D6FDF" w:rsidP="006D6FDF">
      <w:r>
        <w:t>Proprietary and Locally Held Fund Trial Balance Entry</w:t>
      </w:r>
    </w:p>
    <w:p w:rsidR="006D6FDF" w:rsidRDefault="006D6FDF" w:rsidP="006D6FDF">
      <w:r>
        <w:t>Manages the amounts that will eventually end up in the Fiscal Year Agency Fund Account Balance Stage Table</w:t>
      </w:r>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378" w:name="_Toc338153932"/>
      <w:r>
        <w:lastRenderedPageBreak/>
        <w:t>Table Primary Key</w:t>
      </w:r>
      <w:bookmarkEnd w:id="37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DISTRIBUTION_LABEL_TYPE</w:t>
            </w:r>
          </w:p>
        </w:tc>
      </w:tr>
      <w:tr w:rsidR="006D6FDF" w:rsidTr="006D6FDF">
        <w:tc>
          <w:tcPr>
            <w:tcW w:w="1000" w:type="pct"/>
            <w:shd w:val="clear" w:color="auto" w:fill="008080"/>
          </w:tcPr>
          <w:p w:rsidR="006D6FDF" w:rsidRDefault="006D6FDF" w:rsidP="006D6FDF">
            <w:pPr>
              <w:spacing w:after="240"/>
            </w:pPr>
            <w:r>
              <w:t>6</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379" w:name="_Toc338153933"/>
      <w:r>
        <w:t>Table Columns</w:t>
      </w:r>
      <w:bookmarkEnd w:id="37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DISTRIBUTION_LABEL_TYPE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Distribution Label Type. Determines Account Segmentation Sections (Asset, Expenditure, Revenue, Fund Equity, Expense, Liability)</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 xml:space="preserve">Some Account Numbers Are Custom and Are Created In WEDGE For The Purpose Of Aggregation and </w:t>
            </w:r>
            <w:r>
              <w:lastRenderedPageBreak/>
              <w:t>Summarization.</w:t>
            </w:r>
          </w:p>
        </w:tc>
      </w:tr>
      <w:tr w:rsidR="006D6FDF" w:rsidTr="006D6FDF">
        <w:tc>
          <w:tcPr>
            <w:tcW w:w="294" w:type="pct"/>
          </w:tcPr>
          <w:p w:rsidR="006D6FDF" w:rsidRDefault="006D6FDF" w:rsidP="006D6FDF">
            <w:pPr>
              <w:spacing w:after="240"/>
            </w:pPr>
            <w:r>
              <w:lastRenderedPageBreak/>
              <w:t>7</w:t>
            </w:r>
          </w:p>
        </w:tc>
        <w:tc>
          <w:tcPr>
            <w:tcW w:w="1961" w:type="pct"/>
          </w:tcPr>
          <w:p w:rsidR="006D6FDF" w:rsidRDefault="006D6FDF" w:rsidP="006D6FDF">
            <w:pPr>
              <w:spacing w:after="240"/>
            </w:pPr>
            <w:r>
              <w:t>AMOUNT_PER_SAMS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Amount Reported In SAMS</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AMOUNT_AGENCY_RECORDS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Agency Records. This Is The Amount That The Agency Wants To Report On The Particular Account. The Corrective Difference Is Carried To The Stage Table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NORMAL_SIGN_MULTIPLIER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Normal Sign Multiplier. Used To Apply Accounting Rules</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IS_USER_MODIFY_PERMIT_FLAG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User Modifiable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IS_USER_DELETE_PERMIT_FLAG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Can Be Deleted By User</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380" w:name="_Toc338153934"/>
      <w:r>
        <w:t>Dependencies</w:t>
      </w:r>
      <w:bookmarkEnd w:id="380"/>
    </w:p>
    <w:p w:rsidR="006D6FDF" w:rsidRDefault="006D6FDF" w:rsidP="006D6FDF">
      <w:pPr>
        <w:spacing w:after="240"/>
      </w:pPr>
      <w:r>
        <w:t>SCO545_DETAILS Does Not Have Any Dependencies On Other Database Objects</w:t>
      </w:r>
    </w:p>
    <w:p w:rsidR="006D6FDF" w:rsidRDefault="006D6FDF" w:rsidP="006D6FDF">
      <w:pPr>
        <w:pStyle w:val="Heading1"/>
      </w:pPr>
      <w:bookmarkStart w:id="381" w:name="_Toc338153935"/>
      <w:r>
        <w:t>SCO547_DETAILS</w:t>
      </w:r>
      <w:bookmarkEnd w:id="381"/>
    </w:p>
    <w:p w:rsidR="006D6FDF" w:rsidRDefault="006D6FDF" w:rsidP="006D6FDF">
      <w:pPr>
        <w:spacing w:after="0"/>
      </w:pPr>
      <w:r>
        <w:t>SCO547 Form Related Data</w:t>
      </w:r>
    </w:p>
    <w:p w:rsidR="006D6FDF" w:rsidRDefault="006D6FDF" w:rsidP="006D6FDF">
      <w:pPr>
        <w:pStyle w:val="Heading2"/>
      </w:pPr>
      <w:bookmarkStart w:id="382" w:name="_Toc338153936"/>
      <w:r>
        <w:t>Functionality Overview</w:t>
      </w:r>
      <w:bookmarkEnd w:id="382"/>
    </w:p>
    <w:p w:rsidR="006D6FDF" w:rsidRDefault="006D6FDF" w:rsidP="006D6FDF">
      <w:r>
        <w:t>Reclassifying Journal Entries</w:t>
      </w:r>
    </w:p>
    <w:p w:rsidR="006D6FDF" w:rsidRDefault="006D6FDF" w:rsidP="006D6FDF">
      <w:pPr>
        <w:spacing w:after="240"/>
      </w:pPr>
      <w:r>
        <w:t xml:space="preserve">The purpose of the Reclassifying Journal Entries (Exhibit 27.20.47-A) is to provide a form to accumulate all reclassifying journal entries.  The Reclassifying Journal Entries Form should be completed when a reclassifying journal entry needs to be posted to a trial balance. A reclassifying journal entry is posted when both the debit </w:t>
      </w:r>
      <w:r>
        <w:lastRenderedPageBreak/>
        <w:t>and credit affects only one financial statement (i.e., either the balance sheet or the income statement). Reclassifying journal entries should not be made on the agency’s records.</w:t>
      </w:r>
    </w:p>
    <w:p w:rsidR="006D6FDF" w:rsidRDefault="006D6FDF" w:rsidP="006D6FDF">
      <w:pPr>
        <w:spacing w:after="240"/>
      </w:pPr>
    </w:p>
    <w:p w:rsidR="006D6FDF" w:rsidRDefault="006D6FDF" w:rsidP="006D6FDF">
      <w:pPr>
        <w:pStyle w:val="Heading2"/>
        <w:spacing w:after="320"/>
      </w:pPr>
      <w:bookmarkStart w:id="383" w:name="_Toc338153937"/>
      <w:r>
        <w:t>Table Primary Key</w:t>
      </w:r>
      <w:bookmarkEnd w:id="38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SOURCE_FORM</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SOURCE_FORM_WORKSHEET_NUMBER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7</w:t>
            </w:r>
          </w:p>
        </w:tc>
        <w:tc>
          <w:tcPr>
            <w:tcW w:w="4000" w:type="pct"/>
            <w:tcBorders>
              <w:bottom w:val="single" w:sz="4" w:space="0" w:color="auto"/>
            </w:tcBorders>
            <w:shd w:val="clear" w:color="auto" w:fill="008080"/>
          </w:tcPr>
          <w:p w:rsidR="006D6FDF" w:rsidRDefault="006D6FDF" w:rsidP="006D6FDF">
            <w:pPr>
              <w:spacing w:after="240"/>
            </w:pPr>
            <w:r>
              <w:t>TRANSACTION_GROUP_NUMBER</w:t>
            </w:r>
          </w:p>
        </w:tc>
      </w:tr>
      <w:tr w:rsidR="006D6FDF" w:rsidTr="006D6FDF">
        <w:tc>
          <w:tcPr>
            <w:tcW w:w="1000" w:type="pct"/>
            <w:shd w:val="clear" w:color="auto" w:fill="008080"/>
          </w:tcPr>
          <w:p w:rsidR="006D6FDF" w:rsidRDefault="006D6FDF" w:rsidP="006D6FDF">
            <w:pPr>
              <w:spacing w:after="240"/>
            </w:pPr>
            <w:r>
              <w:t>8</w:t>
            </w:r>
          </w:p>
        </w:tc>
        <w:tc>
          <w:tcPr>
            <w:tcW w:w="4000" w:type="pct"/>
            <w:shd w:val="clear" w:color="auto" w:fill="008080"/>
          </w:tcPr>
          <w:p w:rsidR="006D6FDF" w:rsidRDefault="006D6FDF" w:rsidP="006D6FDF">
            <w:pPr>
              <w:spacing w:after="240"/>
            </w:pPr>
            <w:r>
              <w:t>TRANSACTION_SEQUENCE</w:t>
            </w:r>
          </w:p>
        </w:tc>
      </w:tr>
    </w:tbl>
    <w:p w:rsidR="006D6FDF" w:rsidRDefault="006D6FDF" w:rsidP="006D6FDF"/>
    <w:p w:rsidR="006D6FDF" w:rsidRDefault="006D6FDF" w:rsidP="006D6FDF">
      <w:pPr>
        <w:pStyle w:val="Heading2"/>
        <w:spacing w:after="320"/>
      </w:pPr>
      <w:bookmarkStart w:id="384" w:name="_Toc338153938"/>
      <w:r>
        <w:t>Table Columns</w:t>
      </w:r>
      <w:bookmarkEnd w:id="384"/>
    </w:p>
    <w:tbl>
      <w:tblPr>
        <w:tblStyle w:val="TableGrid"/>
        <w:tblW w:w="5000" w:type="pct"/>
        <w:tblLook w:val="04A0" w:firstRow="1" w:lastRow="0" w:firstColumn="1" w:lastColumn="0" w:noHBand="0" w:noVBand="1"/>
      </w:tblPr>
      <w:tblGrid>
        <w:gridCol w:w="536"/>
        <w:gridCol w:w="4705"/>
        <w:gridCol w:w="1030"/>
        <w:gridCol w:w="1203"/>
        <w:gridCol w:w="282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 xml:space="preserve">Record Type(Agency IOC or </w:t>
            </w:r>
            <w:r>
              <w:lastRenderedPageBreak/>
              <w:t>Auditor)</w:t>
            </w:r>
          </w:p>
        </w:tc>
      </w:tr>
      <w:tr w:rsidR="006D6FDF" w:rsidTr="006D6FDF">
        <w:tc>
          <w:tcPr>
            <w:tcW w:w="294" w:type="pct"/>
          </w:tcPr>
          <w:p w:rsidR="006D6FDF" w:rsidRDefault="006D6FDF" w:rsidP="006D6FDF">
            <w:pPr>
              <w:spacing w:after="240"/>
            </w:pPr>
            <w:r>
              <w:lastRenderedPageBreak/>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SOURCE_FORM_WORKSHEET_NUMBER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Work Sheet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TRANSACTION_GROUP_NUMBER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Group Number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TRANSACTION_SEQUENCE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Sequence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Type (Credit, Debit)</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TRANSACTION_SOURCE_TYPE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 Type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TRANSACTION_SOURCE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TRANSACTION_REASON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Transaction Reason</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Transaction Amount Associated With The Particular Account Number Or Item On The Particular Record Within The Table. Amount Is SIGNED (Negative or Positive) When Stored In The System</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IS_USER_MODIFIABLE_FLAG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User Modifiable</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IS_USER_TRANSACTION_TYPE_MODIFIABLE_FLAG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Type Can Be Deleted By User</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IS_USER_DELETE_PERMIT_FLAG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Flag Bit (True or False). To Determine If Item Can Be </w:t>
            </w:r>
            <w:r>
              <w:lastRenderedPageBreak/>
              <w:t>Deleted By User</w:t>
            </w:r>
          </w:p>
        </w:tc>
      </w:tr>
      <w:tr w:rsidR="006D6FDF" w:rsidTr="006D6FDF">
        <w:tc>
          <w:tcPr>
            <w:tcW w:w="294" w:type="pct"/>
          </w:tcPr>
          <w:p w:rsidR="006D6FDF" w:rsidRDefault="006D6FDF" w:rsidP="006D6FDF">
            <w:pPr>
              <w:spacing w:after="240"/>
            </w:pPr>
            <w:r>
              <w:lastRenderedPageBreak/>
              <w:t>18</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385" w:name="_Toc338153939"/>
      <w:r>
        <w:t>Dependencies</w:t>
      </w:r>
      <w:bookmarkEnd w:id="385"/>
    </w:p>
    <w:p w:rsidR="006D6FDF" w:rsidRDefault="006D6FDF" w:rsidP="006D6FDF">
      <w:pPr>
        <w:spacing w:after="240"/>
      </w:pPr>
      <w:r>
        <w:t>SCO547_DETAILS Does Not Have Any Dependencies On Other Database Objects</w:t>
      </w:r>
    </w:p>
    <w:p w:rsidR="006D6FDF" w:rsidRDefault="006D6FDF" w:rsidP="006D6FDF">
      <w:pPr>
        <w:pStyle w:val="Heading1"/>
      </w:pPr>
      <w:bookmarkStart w:id="386" w:name="_Toc338153940"/>
      <w:r>
        <w:t>SCO547_DETAILS_DRAFT</w:t>
      </w:r>
      <w:bookmarkEnd w:id="386"/>
    </w:p>
    <w:p w:rsidR="006D6FDF" w:rsidRDefault="006D6FDF" w:rsidP="006D6FDF">
      <w:pPr>
        <w:spacing w:after="0"/>
      </w:pPr>
      <w:r>
        <w:t>SCO547 Form Draft Journal Entry Related Data</w:t>
      </w:r>
    </w:p>
    <w:p w:rsidR="006D6FDF" w:rsidRDefault="006D6FDF" w:rsidP="006D6FDF">
      <w:pPr>
        <w:pStyle w:val="Heading2"/>
      </w:pPr>
      <w:bookmarkStart w:id="387" w:name="_Toc338153941"/>
      <w:r>
        <w:t>Functionality Overview</w:t>
      </w:r>
      <w:bookmarkEnd w:id="387"/>
    </w:p>
    <w:p w:rsidR="006D6FDF" w:rsidRDefault="006D6FDF" w:rsidP="006D6FDF">
      <w:r>
        <w:t>Draft Entry Data: Reclassifying Journal Entries</w:t>
      </w:r>
    </w:p>
    <w:p w:rsidR="006D6FDF" w:rsidRDefault="006D6FDF" w:rsidP="006D6FDF">
      <w:pPr>
        <w:spacing w:after="240"/>
      </w:pPr>
      <w:r>
        <w:t>The purpose of the Reclassifying Journal Entries (Exhibit 27.20.47-A) is to provide a form to accumulate all reclassifying journal entries.  The Reclassifying Journal Entries Form should be completed when a reclassifying journal entry needs to be posted to a trial balance. A reclassifying journal entry is posted when both the debit and credit affects only one financial statement (i.e., either the balance sheet or the income statement). Reclassifying journal entries should not be made on the agency’s records.</w:t>
      </w:r>
    </w:p>
    <w:p w:rsidR="006D6FDF" w:rsidRDefault="006D6FDF" w:rsidP="006D6FDF">
      <w:pPr>
        <w:spacing w:after="240"/>
      </w:pPr>
    </w:p>
    <w:p w:rsidR="006D6FDF" w:rsidRDefault="006D6FDF" w:rsidP="006D6FDF">
      <w:pPr>
        <w:pStyle w:val="Heading2"/>
        <w:spacing w:after="320"/>
      </w:pPr>
      <w:bookmarkStart w:id="388" w:name="_Toc338153942"/>
      <w:r>
        <w:t>Table Primary Key</w:t>
      </w:r>
      <w:bookmarkEnd w:id="38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DRAFT_ROW_ID</w:t>
            </w:r>
          </w:p>
        </w:tc>
      </w:tr>
    </w:tbl>
    <w:p w:rsidR="006D6FDF" w:rsidRDefault="006D6FDF" w:rsidP="006D6FDF"/>
    <w:p w:rsidR="006D6FDF" w:rsidRDefault="006D6FDF" w:rsidP="006D6FDF">
      <w:pPr>
        <w:pStyle w:val="Heading2"/>
        <w:spacing w:after="320"/>
      </w:pPr>
      <w:bookmarkStart w:id="389" w:name="_Toc338153943"/>
      <w:r>
        <w:lastRenderedPageBreak/>
        <w:t>Table Columns</w:t>
      </w:r>
      <w:bookmarkEnd w:id="389"/>
    </w:p>
    <w:tbl>
      <w:tblPr>
        <w:tblStyle w:val="TableGrid"/>
        <w:tblW w:w="5000" w:type="pct"/>
        <w:tblLook w:val="04A0" w:firstRow="1" w:lastRow="0" w:firstColumn="1" w:lastColumn="0" w:noHBand="0" w:noVBand="1"/>
      </w:tblPr>
      <w:tblGrid>
        <w:gridCol w:w="536"/>
        <w:gridCol w:w="4705"/>
        <w:gridCol w:w="1658"/>
        <w:gridCol w:w="1203"/>
        <w:gridCol w:w="2194"/>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DRAFT_ROW_ID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Draft Row Id. Depicts Entry Number and Sequential Input Sequence</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WORKSHEET_UNIQUE_ID</w:t>
            </w:r>
          </w:p>
        </w:tc>
        <w:tc>
          <w:tcPr>
            <w:tcW w:w="392" w:type="pct"/>
          </w:tcPr>
          <w:p w:rsidR="006D6FDF" w:rsidRDefault="006D6FDF" w:rsidP="006D6FDF">
            <w:pPr>
              <w:spacing w:after="240"/>
            </w:pPr>
            <w:r>
              <w:t>uniqueidentifier</w:t>
            </w:r>
          </w:p>
        </w:tc>
        <w:tc>
          <w:tcPr>
            <w:tcW w:w="392" w:type="pct"/>
          </w:tcPr>
          <w:p w:rsidR="006D6FDF" w:rsidRDefault="006D6FDF" w:rsidP="006D6FDF">
            <w:pPr>
              <w:spacing w:after="240"/>
            </w:pPr>
            <w:r>
              <w:t>16</w:t>
            </w:r>
          </w:p>
        </w:tc>
        <w:tc>
          <w:tcPr>
            <w:tcW w:w="1961" w:type="pct"/>
          </w:tcPr>
          <w:p w:rsidR="006D6FDF" w:rsidRDefault="006D6FDF" w:rsidP="006D6FDF">
            <w:pPr>
              <w:spacing w:after="240"/>
            </w:pPr>
            <w:r>
              <w:t>Worksheet Guid</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SOURCE_FORM_WORKSHEET_NUMBER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Work Sheet Number</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TRANSACTION_GROUP_NUMBER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Group Number. Allows for Identifying Revisin Number. Transaction Group Number Is Zero For A Rolled Over Entry (From Agency to IOC or From IOC to Auditor).</w:t>
            </w:r>
          </w:p>
          <w:p w:rsidR="006D6FDF" w:rsidRDefault="006D6FDF" w:rsidP="006D6FDF">
            <w:pPr>
              <w:spacing w:after="240"/>
            </w:pPr>
            <w:r>
              <w:t>New Entry Get Assigned Number 1 as the Starting Point.</w:t>
            </w:r>
          </w:p>
          <w:p w:rsidR="006D6FDF" w:rsidRDefault="006D6FDF" w:rsidP="006D6FDF">
            <w:pPr>
              <w:spacing w:after="240"/>
            </w:pPr>
            <w:r>
              <w:t xml:space="preserve">Reversed Entry Gets </w:t>
            </w:r>
            <w:r>
              <w:lastRenderedPageBreak/>
              <w:t>Assigned A Consecutive Number</w:t>
            </w:r>
          </w:p>
          <w:p w:rsidR="006D6FDF" w:rsidRDefault="006D6FDF" w:rsidP="006D6FDF">
            <w:pPr>
              <w:spacing w:after="240"/>
            </w:pPr>
            <w:r>
              <w:t>Subsequent Revisions Follow</w:t>
            </w:r>
          </w:p>
        </w:tc>
      </w:tr>
      <w:tr w:rsidR="006D6FDF" w:rsidTr="006D6FDF">
        <w:tc>
          <w:tcPr>
            <w:tcW w:w="294" w:type="pct"/>
          </w:tcPr>
          <w:p w:rsidR="006D6FDF" w:rsidRDefault="006D6FDF" w:rsidP="006D6FDF">
            <w:pPr>
              <w:spacing w:after="240"/>
            </w:pPr>
            <w:r>
              <w:lastRenderedPageBreak/>
              <w:t>10</w:t>
            </w:r>
          </w:p>
        </w:tc>
        <w:tc>
          <w:tcPr>
            <w:tcW w:w="1961" w:type="pct"/>
          </w:tcPr>
          <w:p w:rsidR="006D6FDF" w:rsidRDefault="006D6FDF" w:rsidP="006D6FDF">
            <w:pPr>
              <w:spacing w:after="240"/>
            </w:pPr>
            <w:r>
              <w:t>TRANSACTION_SEQUENCE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Sequence. The Line Item Number in the Journal Entry Worksheet</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Type (Credit, Debit)</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TRANSACTION_SOURCE_TYPE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 Type</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TRANSACTION_SOURCE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TRANSACTION_REASON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Transaction Reason</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Transaction Amount Associated With The Particular Account Number Or Item On The Particular Record Within The Table. Amount Is SIGNED (Negative or Positive) When Stored In The System</w:t>
            </w:r>
          </w:p>
        </w:tc>
      </w:tr>
      <w:tr w:rsidR="006D6FDF" w:rsidTr="006D6FDF">
        <w:tc>
          <w:tcPr>
            <w:tcW w:w="294" w:type="pct"/>
          </w:tcPr>
          <w:p w:rsidR="006D6FDF" w:rsidRDefault="006D6FDF" w:rsidP="006D6FDF">
            <w:pPr>
              <w:spacing w:after="240"/>
            </w:pPr>
            <w:r>
              <w:lastRenderedPageBreak/>
              <w:t>17</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IS_USER_MODIFIABLE_FLAG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User Modifiable</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IS_USER_TRANSACTION_TYPE_MODIFIABLE_FLAG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Type Is User Modifiable</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IS_USER_DELETE_PERMIT_FLAG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Can Be Deleted By User</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IS_PUBLISHED_FLAG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Has Been Published</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IS_DRAFT_LOCK_FLAG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Draft Entry Is Locked</w:t>
            </w:r>
          </w:p>
        </w:tc>
      </w:tr>
      <w:tr w:rsidR="006D6FDF" w:rsidTr="006D6FDF">
        <w:tc>
          <w:tcPr>
            <w:tcW w:w="294" w:type="pct"/>
          </w:tcPr>
          <w:p w:rsidR="006D6FDF" w:rsidRDefault="006D6FDF" w:rsidP="006D6FDF">
            <w:pPr>
              <w:spacing w:after="240"/>
            </w:pPr>
            <w:r>
              <w:t>26</w:t>
            </w:r>
          </w:p>
        </w:tc>
        <w:tc>
          <w:tcPr>
            <w:tcW w:w="1961" w:type="pct"/>
          </w:tcPr>
          <w:p w:rsidR="006D6FDF" w:rsidRDefault="006D6FDF" w:rsidP="006D6FDF">
            <w:pPr>
              <w:spacing w:after="240"/>
            </w:pPr>
            <w:r>
              <w:t>IS_DRAFT_PROCESSED_FLAG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Flag Bit (True or False). To Determine If Draft Entry Has </w:t>
            </w:r>
            <w:r>
              <w:lastRenderedPageBreak/>
              <w:t>Been Processed</w:t>
            </w:r>
          </w:p>
        </w:tc>
      </w:tr>
    </w:tbl>
    <w:p w:rsidR="006D6FDF" w:rsidRDefault="006D6FDF" w:rsidP="006D6FDF"/>
    <w:p w:rsidR="006D6FDF" w:rsidRDefault="006D6FDF" w:rsidP="006D6FDF">
      <w:pPr>
        <w:pStyle w:val="Heading2"/>
        <w:spacing w:after="320"/>
      </w:pPr>
      <w:bookmarkStart w:id="390" w:name="_Toc338153944"/>
      <w:r>
        <w:t>Dependencies</w:t>
      </w:r>
      <w:bookmarkEnd w:id="390"/>
    </w:p>
    <w:p w:rsidR="006D6FDF" w:rsidRDefault="006D6FDF" w:rsidP="006D6FDF">
      <w:pPr>
        <w:spacing w:after="240"/>
      </w:pPr>
      <w:r>
        <w:t>SCO547_DETAILS_DRAFT Does Not Have Any Dependencies On Other Database Objects</w:t>
      </w:r>
    </w:p>
    <w:p w:rsidR="006D6FDF" w:rsidRDefault="006D6FDF" w:rsidP="006D6FDF">
      <w:pPr>
        <w:pStyle w:val="Heading1"/>
      </w:pPr>
      <w:bookmarkStart w:id="391" w:name="_Toc338153945"/>
      <w:r>
        <w:t>SCO547_DETAILS_NOTE</w:t>
      </w:r>
      <w:bookmarkEnd w:id="391"/>
    </w:p>
    <w:p w:rsidR="006D6FDF" w:rsidRDefault="006D6FDF" w:rsidP="006D6FDF">
      <w:pPr>
        <w:spacing w:after="0"/>
      </w:pPr>
      <w:r>
        <w:t>SCO547 Form Note Related Data</w:t>
      </w:r>
    </w:p>
    <w:p w:rsidR="006D6FDF" w:rsidRDefault="006D6FDF" w:rsidP="006D6FDF">
      <w:pPr>
        <w:pStyle w:val="Heading2"/>
      </w:pPr>
      <w:bookmarkStart w:id="392" w:name="_Toc338153946"/>
      <w:r>
        <w:t>Functionality Overview</w:t>
      </w:r>
      <w:bookmarkEnd w:id="392"/>
    </w:p>
    <w:p w:rsidR="006D6FDF" w:rsidRDefault="006D6FDF" w:rsidP="006D6FDF">
      <w:r>
        <w:t>Journal Entry Notes Data. IOC or Agency Use The User Interface Dialog Boxes To Add Notes To Form.</w:t>
      </w:r>
    </w:p>
    <w:p w:rsidR="006D6FDF" w:rsidRDefault="006D6FDF" w:rsidP="006D6FDF">
      <w:pPr>
        <w:spacing w:after="240"/>
      </w:pPr>
      <w:r>
        <w:t>Data input in this table is classified into note types and note criticality</w:t>
      </w:r>
    </w:p>
    <w:p w:rsidR="006D6FDF" w:rsidRDefault="006D6FDF" w:rsidP="006D6FDF">
      <w:pPr>
        <w:spacing w:after="240"/>
      </w:pPr>
    </w:p>
    <w:p w:rsidR="006D6FDF" w:rsidRDefault="006D6FDF" w:rsidP="006D6FDF">
      <w:pPr>
        <w:pStyle w:val="Heading2"/>
        <w:spacing w:after="320"/>
      </w:pPr>
      <w:bookmarkStart w:id="393" w:name="_Toc338153947"/>
      <w:r>
        <w:t>Table Primary Key</w:t>
      </w:r>
      <w:bookmarkEnd w:id="39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SOURCE_FORM</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SOURCE_FORM_WORKSHEET_NUMBER</w:t>
            </w:r>
          </w:p>
        </w:tc>
      </w:tr>
      <w:tr w:rsidR="006D6FDF" w:rsidTr="006D6FDF">
        <w:tc>
          <w:tcPr>
            <w:tcW w:w="1000" w:type="pct"/>
            <w:shd w:val="clear" w:color="auto" w:fill="008080"/>
          </w:tcPr>
          <w:p w:rsidR="006D6FDF" w:rsidRDefault="006D6FDF" w:rsidP="006D6FDF">
            <w:pPr>
              <w:spacing w:after="240"/>
            </w:pPr>
            <w:r>
              <w:t>7</w:t>
            </w:r>
          </w:p>
        </w:tc>
        <w:tc>
          <w:tcPr>
            <w:tcW w:w="4000" w:type="pct"/>
            <w:shd w:val="clear" w:color="auto" w:fill="008080"/>
          </w:tcPr>
          <w:p w:rsidR="006D6FDF" w:rsidRDefault="006D6FDF" w:rsidP="006D6FDF">
            <w:pPr>
              <w:spacing w:after="240"/>
            </w:pPr>
            <w:r>
              <w:t>SEQUENCE_NUMBER</w:t>
            </w:r>
          </w:p>
        </w:tc>
      </w:tr>
    </w:tbl>
    <w:p w:rsidR="006D6FDF" w:rsidRDefault="006D6FDF" w:rsidP="006D6FDF"/>
    <w:p w:rsidR="006D6FDF" w:rsidRDefault="006D6FDF" w:rsidP="006D6FDF">
      <w:pPr>
        <w:pStyle w:val="Heading2"/>
        <w:spacing w:after="320"/>
      </w:pPr>
      <w:bookmarkStart w:id="394" w:name="_Toc338153948"/>
      <w:r>
        <w:t>Table Columns</w:t>
      </w:r>
      <w:bookmarkEnd w:id="394"/>
    </w:p>
    <w:tbl>
      <w:tblPr>
        <w:tblStyle w:val="TableGrid"/>
        <w:tblW w:w="5000" w:type="pct"/>
        <w:tblLook w:val="04A0" w:firstRow="1" w:lastRow="0" w:firstColumn="1" w:lastColumn="0" w:noHBand="0" w:noVBand="1"/>
      </w:tblPr>
      <w:tblGrid>
        <w:gridCol w:w="536"/>
        <w:gridCol w:w="3785"/>
        <w:gridCol w:w="1030"/>
        <w:gridCol w:w="1203"/>
        <w:gridCol w:w="374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lastRenderedPageBreak/>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SOURCE_FORM_WORKSHEET_NUMBER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Work Sheet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Sequence Number. Forces The Preferred Sort Regardless Of Alphabetical Aspect of Natural Sort</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NOTE_TYPE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Note Type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NOTE_CRITICALITY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Note Criticality</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NOTE_REQUIRED_ACTION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 Required Action</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NOTE_TEXT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Note Text</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395" w:name="_Toc338153949"/>
      <w:r>
        <w:t>Dependencies</w:t>
      </w:r>
      <w:bookmarkEnd w:id="395"/>
    </w:p>
    <w:p w:rsidR="006D6FDF" w:rsidRDefault="006D6FDF" w:rsidP="006D6FDF">
      <w:pPr>
        <w:spacing w:after="240"/>
      </w:pPr>
      <w:r>
        <w:t>SCO547_DETAILS_NOTE Does Not Have Any Dependencies On Other Database Objects</w:t>
      </w:r>
    </w:p>
    <w:p w:rsidR="006D6FDF" w:rsidRDefault="006D6FDF" w:rsidP="006D6FDF">
      <w:pPr>
        <w:pStyle w:val="Heading1"/>
      </w:pPr>
      <w:bookmarkStart w:id="396" w:name="_Toc338153950"/>
      <w:r>
        <w:t>SCO547_FUND_PACKAGE_FORM_MAPPING</w:t>
      </w:r>
      <w:bookmarkEnd w:id="396"/>
    </w:p>
    <w:p w:rsidR="006D6FDF" w:rsidRDefault="006D6FDF" w:rsidP="006D6FDF">
      <w:pPr>
        <w:spacing w:after="0"/>
      </w:pPr>
      <w:r>
        <w:t>SCO547 Mapped Forms</w:t>
      </w:r>
    </w:p>
    <w:p w:rsidR="006D6FDF" w:rsidRDefault="006D6FDF" w:rsidP="006D6FDF">
      <w:pPr>
        <w:pStyle w:val="Heading2"/>
      </w:pPr>
      <w:bookmarkStart w:id="397" w:name="_Toc338153951"/>
      <w:r>
        <w:lastRenderedPageBreak/>
        <w:t>Functionality Overview</w:t>
      </w:r>
      <w:bookmarkEnd w:id="397"/>
    </w:p>
    <w:p w:rsidR="006D6FDF" w:rsidRDefault="006D6FDF" w:rsidP="006D6FDF">
      <w:pPr>
        <w:spacing w:after="240"/>
      </w:pPr>
      <w:r>
        <w:t>Maintains the Relationship Between Journal Entry and Forms in a Package</w:t>
      </w:r>
    </w:p>
    <w:p w:rsidR="006D6FDF" w:rsidRDefault="006D6FDF" w:rsidP="006D6FDF">
      <w:pPr>
        <w:spacing w:after="240"/>
      </w:pPr>
    </w:p>
    <w:p w:rsidR="006D6FDF" w:rsidRDefault="006D6FDF" w:rsidP="006D6FDF">
      <w:pPr>
        <w:pStyle w:val="Heading2"/>
        <w:spacing w:after="320"/>
      </w:pPr>
      <w:bookmarkStart w:id="398" w:name="_Toc338153952"/>
      <w:r>
        <w:t>Table Primary Key</w:t>
      </w:r>
      <w:bookmarkEnd w:id="39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SOURCE_FORM</w:t>
            </w:r>
          </w:p>
        </w:tc>
      </w:tr>
    </w:tbl>
    <w:p w:rsidR="006D6FDF" w:rsidRDefault="006D6FDF" w:rsidP="006D6FDF"/>
    <w:p w:rsidR="006D6FDF" w:rsidRDefault="006D6FDF" w:rsidP="006D6FDF">
      <w:pPr>
        <w:pStyle w:val="Heading2"/>
        <w:spacing w:after="320"/>
      </w:pPr>
      <w:bookmarkStart w:id="399" w:name="_Toc338153953"/>
      <w:r>
        <w:t>Table Columns</w:t>
      </w:r>
      <w:bookmarkEnd w:id="39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IS_SYNCHRONIZED_FLAG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Has Been Synchronized</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lastRenderedPageBreak/>
              <w:t>9</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00" w:name="_Toc338153954"/>
      <w:r>
        <w:t>Dependencies</w:t>
      </w:r>
      <w:bookmarkEnd w:id="400"/>
    </w:p>
    <w:p w:rsidR="006D6FDF" w:rsidRDefault="006D6FDF" w:rsidP="006D6FDF">
      <w:pPr>
        <w:spacing w:after="240"/>
      </w:pPr>
      <w:r>
        <w:t>SCO547_FUND_PACKAGE_FORM_MAPPING Does Not Have Any Dependencies On Other Database Objects</w:t>
      </w:r>
    </w:p>
    <w:p w:rsidR="006D6FDF" w:rsidRDefault="006D6FDF" w:rsidP="006D6FDF">
      <w:pPr>
        <w:pStyle w:val="Heading1"/>
      </w:pPr>
      <w:bookmarkStart w:id="401" w:name="_Toc338153955"/>
      <w:r>
        <w:t>SCO547_MASTER</w:t>
      </w:r>
      <w:bookmarkEnd w:id="401"/>
    </w:p>
    <w:p w:rsidR="006D6FDF" w:rsidRDefault="006D6FDF" w:rsidP="006D6FDF">
      <w:pPr>
        <w:spacing w:after="0"/>
      </w:pPr>
      <w:r>
        <w:t>SCO547 Worksheet Data</w:t>
      </w:r>
    </w:p>
    <w:p w:rsidR="006D6FDF" w:rsidRDefault="006D6FDF" w:rsidP="006D6FDF">
      <w:pPr>
        <w:pStyle w:val="Heading2"/>
      </w:pPr>
      <w:bookmarkStart w:id="402" w:name="_Toc338153956"/>
      <w:r>
        <w:t>Functionality Overview</w:t>
      </w:r>
      <w:bookmarkEnd w:id="402"/>
    </w:p>
    <w:p w:rsidR="006D6FDF" w:rsidRDefault="006D6FDF" w:rsidP="006D6FDF">
      <w:r>
        <w:t>A Worksheet Object, contains many line items and many revisions.</w:t>
      </w:r>
    </w:p>
    <w:p w:rsidR="006D6FDF" w:rsidRDefault="006D6FDF" w:rsidP="006D6FDF">
      <w:pPr>
        <w:spacing w:after="240"/>
      </w:pPr>
      <w:r>
        <w:t>The concept of Journal Entries is that a Form may have one or more journal entry. A Journal Entry can have one or more revisions. The Worksheet Object holds all parts of the Journal Entry Together.</w:t>
      </w:r>
    </w:p>
    <w:p w:rsidR="006D6FDF" w:rsidRDefault="006D6FDF" w:rsidP="006D6FDF">
      <w:pPr>
        <w:spacing w:after="240"/>
      </w:pPr>
    </w:p>
    <w:p w:rsidR="006D6FDF" w:rsidRDefault="006D6FDF" w:rsidP="006D6FDF">
      <w:pPr>
        <w:pStyle w:val="Heading2"/>
        <w:spacing w:after="320"/>
      </w:pPr>
      <w:bookmarkStart w:id="403" w:name="_Toc338153957"/>
      <w:r>
        <w:t>Table Primary Key</w:t>
      </w:r>
      <w:bookmarkEnd w:id="40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SOURCE_FORM</w:t>
            </w:r>
          </w:p>
        </w:tc>
      </w:tr>
      <w:tr w:rsidR="006D6FDF" w:rsidTr="006D6FDF">
        <w:tc>
          <w:tcPr>
            <w:tcW w:w="1000" w:type="pct"/>
            <w:shd w:val="clear" w:color="auto" w:fill="008080"/>
          </w:tcPr>
          <w:p w:rsidR="006D6FDF" w:rsidRDefault="006D6FDF" w:rsidP="006D6FDF">
            <w:pPr>
              <w:spacing w:after="240"/>
            </w:pPr>
            <w:r>
              <w:t>6</w:t>
            </w:r>
          </w:p>
        </w:tc>
        <w:tc>
          <w:tcPr>
            <w:tcW w:w="4000" w:type="pct"/>
            <w:shd w:val="clear" w:color="auto" w:fill="008080"/>
          </w:tcPr>
          <w:p w:rsidR="006D6FDF" w:rsidRDefault="006D6FDF" w:rsidP="006D6FDF">
            <w:pPr>
              <w:spacing w:after="240"/>
            </w:pPr>
            <w:r>
              <w:t>SOURCE_FORM_WORKSHEET_NUMBER</w:t>
            </w:r>
          </w:p>
        </w:tc>
      </w:tr>
    </w:tbl>
    <w:p w:rsidR="006D6FDF" w:rsidRDefault="006D6FDF" w:rsidP="006D6FDF"/>
    <w:p w:rsidR="006D6FDF" w:rsidRDefault="006D6FDF" w:rsidP="006D6FDF">
      <w:pPr>
        <w:pStyle w:val="Heading2"/>
        <w:spacing w:after="320"/>
      </w:pPr>
      <w:bookmarkStart w:id="404" w:name="_Toc338153958"/>
      <w:r>
        <w:lastRenderedPageBreak/>
        <w:t>Table Columns</w:t>
      </w:r>
      <w:bookmarkEnd w:id="404"/>
    </w:p>
    <w:tbl>
      <w:tblPr>
        <w:tblStyle w:val="TableGrid"/>
        <w:tblW w:w="5000" w:type="pct"/>
        <w:tblLook w:val="04A0" w:firstRow="1" w:lastRow="0" w:firstColumn="1" w:lastColumn="0" w:noHBand="0" w:noVBand="1"/>
      </w:tblPr>
      <w:tblGrid>
        <w:gridCol w:w="536"/>
        <w:gridCol w:w="4583"/>
        <w:gridCol w:w="1030"/>
        <w:gridCol w:w="1203"/>
        <w:gridCol w:w="2944"/>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SOURCE_FORM_WORKSHEET_NUMBER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Work Sheet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JOURNAL_ENTRY_WORKSHEET_TITLE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Journal Entry Worksheet Title</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IS_SYSTEM_GENARATED_FLAG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Is System Generated</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IS_ROLLED_OVER_ENTRY_FLAG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Has Been The Result of A Roll Over</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IS_USER_MODIFIABLE_FLAG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Is User Modifiable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IS_ADMINISTRATOR_LOCKED_FLAG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There Is An Administrator Lock</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IS_WORKSHEET_TITLE_USER_MODIFIABLE_FLAG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Worksheet Title Is User Modifiable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Record Create Date. The Time On Which The Record Has </w:t>
            </w:r>
            <w:r>
              <w:lastRenderedPageBreak/>
              <w:t>Been Created</w:t>
            </w:r>
          </w:p>
        </w:tc>
      </w:tr>
      <w:tr w:rsidR="006D6FDF" w:rsidTr="006D6FDF">
        <w:tc>
          <w:tcPr>
            <w:tcW w:w="294" w:type="pct"/>
          </w:tcPr>
          <w:p w:rsidR="006D6FDF" w:rsidRDefault="006D6FDF" w:rsidP="006D6FDF">
            <w:pPr>
              <w:spacing w:after="240"/>
            </w:pPr>
            <w:r>
              <w:lastRenderedPageBreak/>
              <w:t>14</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05" w:name="_Toc338153959"/>
      <w:r>
        <w:t>Dependencies</w:t>
      </w:r>
      <w:bookmarkEnd w:id="405"/>
    </w:p>
    <w:p w:rsidR="006D6FDF" w:rsidRDefault="006D6FDF" w:rsidP="006D6FDF">
      <w:pPr>
        <w:spacing w:after="240"/>
      </w:pPr>
      <w:r>
        <w:t>SCO547_MASTER Does Not Have Any Dependencies On Other Database Objects</w:t>
      </w:r>
    </w:p>
    <w:p w:rsidR="006D6FDF" w:rsidRDefault="006D6FDF" w:rsidP="006D6FDF">
      <w:pPr>
        <w:pStyle w:val="Heading1"/>
      </w:pPr>
      <w:bookmarkStart w:id="406" w:name="_Toc338153960"/>
      <w:r>
        <w:t>SCO547_MASTER_DRAFT</w:t>
      </w:r>
      <w:bookmarkEnd w:id="406"/>
    </w:p>
    <w:p w:rsidR="006D6FDF" w:rsidRDefault="006D6FDF" w:rsidP="006D6FDF">
      <w:pPr>
        <w:spacing w:after="0"/>
      </w:pPr>
      <w:r>
        <w:t>SCO547 Draft Worksheet Data</w:t>
      </w:r>
    </w:p>
    <w:p w:rsidR="006D6FDF" w:rsidRDefault="006D6FDF" w:rsidP="006D6FDF">
      <w:pPr>
        <w:pStyle w:val="Heading2"/>
      </w:pPr>
      <w:bookmarkStart w:id="407" w:name="_Toc338153961"/>
      <w:r>
        <w:t>Functionality Overview</w:t>
      </w:r>
      <w:bookmarkEnd w:id="407"/>
    </w:p>
    <w:p w:rsidR="006D6FDF" w:rsidRDefault="006D6FDF" w:rsidP="006D6FDF">
      <w:r>
        <w:t>Draft Data of A Worksheet Object, contains many line items and many revisions.</w:t>
      </w:r>
    </w:p>
    <w:p w:rsidR="006D6FDF" w:rsidRDefault="006D6FDF" w:rsidP="006D6FDF">
      <w:pPr>
        <w:spacing w:after="240"/>
      </w:pPr>
      <w:r>
        <w:t>The concept of Journal Entries is that a Form may have one or more journal entry. A Journal Entry can have one or more revisions. The Worksheet Object holds all parts of the Journal Entry Together.</w:t>
      </w:r>
    </w:p>
    <w:p w:rsidR="006D6FDF" w:rsidRDefault="006D6FDF" w:rsidP="006D6FDF">
      <w:pPr>
        <w:spacing w:after="240"/>
      </w:pPr>
    </w:p>
    <w:p w:rsidR="006D6FDF" w:rsidRDefault="006D6FDF" w:rsidP="006D6FDF">
      <w:pPr>
        <w:pStyle w:val="Heading2"/>
        <w:spacing w:after="320"/>
      </w:pPr>
      <w:bookmarkStart w:id="408" w:name="_Toc338153962"/>
      <w:r>
        <w:t>Table Primary Key</w:t>
      </w:r>
      <w:bookmarkEnd w:id="40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DRAFT_ROW_ID</w:t>
            </w:r>
          </w:p>
        </w:tc>
      </w:tr>
    </w:tbl>
    <w:p w:rsidR="006D6FDF" w:rsidRDefault="006D6FDF" w:rsidP="006D6FDF"/>
    <w:p w:rsidR="006D6FDF" w:rsidRDefault="006D6FDF" w:rsidP="006D6FDF">
      <w:pPr>
        <w:pStyle w:val="Heading2"/>
        <w:spacing w:after="320"/>
      </w:pPr>
      <w:bookmarkStart w:id="409" w:name="_Toc338153963"/>
      <w:r>
        <w:t>Table Columns</w:t>
      </w:r>
      <w:bookmarkEnd w:id="409"/>
    </w:p>
    <w:tbl>
      <w:tblPr>
        <w:tblStyle w:val="TableGrid"/>
        <w:tblW w:w="5000" w:type="pct"/>
        <w:tblLook w:val="04A0" w:firstRow="1" w:lastRow="0" w:firstColumn="1" w:lastColumn="0" w:noHBand="0" w:noVBand="1"/>
      </w:tblPr>
      <w:tblGrid>
        <w:gridCol w:w="536"/>
        <w:gridCol w:w="4583"/>
        <w:gridCol w:w="1658"/>
        <w:gridCol w:w="1203"/>
        <w:gridCol w:w="2316"/>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DRAFT_ROW_ID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 xml:space="preserve">Draft Row Id. Depicts Entry Number and </w:t>
            </w:r>
            <w:r>
              <w:lastRenderedPageBreak/>
              <w:t>Sequential Input Sequence</w:t>
            </w:r>
          </w:p>
        </w:tc>
      </w:tr>
      <w:tr w:rsidR="006D6FDF" w:rsidTr="006D6FDF">
        <w:tc>
          <w:tcPr>
            <w:tcW w:w="294" w:type="pct"/>
          </w:tcPr>
          <w:p w:rsidR="006D6FDF" w:rsidRDefault="006D6FDF" w:rsidP="006D6FDF">
            <w:pPr>
              <w:spacing w:after="240"/>
            </w:pPr>
            <w:r>
              <w:lastRenderedPageBreak/>
              <w:t>2</w:t>
            </w:r>
          </w:p>
        </w:tc>
        <w:tc>
          <w:tcPr>
            <w:tcW w:w="1961" w:type="pct"/>
          </w:tcPr>
          <w:p w:rsidR="006D6FDF" w:rsidRDefault="006D6FDF" w:rsidP="006D6FDF">
            <w:pPr>
              <w:spacing w:after="240"/>
            </w:pPr>
            <w:r>
              <w:t>WORKSHEET_UNIQUE_ID</w:t>
            </w:r>
          </w:p>
        </w:tc>
        <w:tc>
          <w:tcPr>
            <w:tcW w:w="392" w:type="pct"/>
          </w:tcPr>
          <w:p w:rsidR="006D6FDF" w:rsidRDefault="006D6FDF" w:rsidP="006D6FDF">
            <w:pPr>
              <w:spacing w:after="240"/>
            </w:pPr>
            <w:r>
              <w:t>uniqueidentifier</w:t>
            </w:r>
          </w:p>
        </w:tc>
        <w:tc>
          <w:tcPr>
            <w:tcW w:w="392" w:type="pct"/>
          </w:tcPr>
          <w:p w:rsidR="006D6FDF" w:rsidRDefault="006D6FDF" w:rsidP="006D6FDF">
            <w:pPr>
              <w:spacing w:after="240"/>
            </w:pPr>
            <w:r>
              <w:t>16</w:t>
            </w:r>
          </w:p>
        </w:tc>
        <w:tc>
          <w:tcPr>
            <w:tcW w:w="1961" w:type="pct"/>
          </w:tcPr>
          <w:p w:rsidR="006D6FDF" w:rsidRDefault="006D6FDF" w:rsidP="006D6FDF">
            <w:pPr>
              <w:spacing w:after="240"/>
            </w:pPr>
            <w:r>
              <w:t>Worksheet Guid</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SOURCE_FORM_WORKSHEET_NUMBER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Work Sheet Number</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JOURNAL_ENTRY_WORKSHEET_TITLE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Journal Entry Worksheet Title</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IS_SYSTEM_GENARATED_FLAG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Is System Generated</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IS_ROLLED_OVER_ENTRY_FLAG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Has Been The Result of A Roll Over</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IS_USER_MODIFIABLE_FLAG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Is User Modifiable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IS_ADMINISTRATOR_LOCKED_FLAG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There Is An Administrator Lock</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IS_WORKSHEET_TITLE_USER_MODIFIABLE_FLAG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Flag Bit (True or False). </w:t>
            </w:r>
            <w:r>
              <w:lastRenderedPageBreak/>
              <w:t>To Determine If Worksheet Title Is User Modifiable</w:t>
            </w:r>
          </w:p>
        </w:tc>
      </w:tr>
      <w:tr w:rsidR="006D6FDF" w:rsidTr="006D6FDF">
        <w:tc>
          <w:tcPr>
            <w:tcW w:w="294" w:type="pct"/>
          </w:tcPr>
          <w:p w:rsidR="006D6FDF" w:rsidRDefault="006D6FDF" w:rsidP="006D6FDF">
            <w:pPr>
              <w:spacing w:after="240"/>
            </w:pPr>
            <w:r>
              <w:lastRenderedPageBreak/>
              <w:t>15</w:t>
            </w:r>
          </w:p>
        </w:tc>
        <w:tc>
          <w:tcPr>
            <w:tcW w:w="1961" w:type="pct"/>
          </w:tcPr>
          <w:p w:rsidR="006D6FDF" w:rsidRDefault="006D6FDF" w:rsidP="006D6FDF">
            <w:pPr>
              <w:spacing w:after="240"/>
            </w:pPr>
            <w:r>
              <w:t>IS_PUBLISHED_FLAG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Has Been Published</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10" w:name="_Toc338153964"/>
      <w:r>
        <w:t>Dependencies</w:t>
      </w:r>
      <w:bookmarkEnd w:id="410"/>
    </w:p>
    <w:p w:rsidR="006D6FDF" w:rsidRDefault="006D6FDF" w:rsidP="006D6FDF">
      <w:pPr>
        <w:spacing w:after="240"/>
      </w:pPr>
      <w:r>
        <w:t>SCO547_MASTER_DRAFT Does Not Have Any Dependencies On Other Database Objects</w:t>
      </w:r>
    </w:p>
    <w:p w:rsidR="006D6FDF" w:rsidRDefault="006D6FDF" w:rsidP="006D6FDF">
      <w:pPr>
        <w:pStyle w:val="Heading1"/>
      </w:pPr>
      <w:bookmarkStart w:id="411" w:name="_Toc338153965"/>
      <w:r>
        <w:t>SCO548_DETAILS</w:t>
      </w:r>
      <w:bookmarkEnd w:id="411"/>
    </w:p>
    <w:p w:rsidR="006D6FDF" w:rsidRDefault="006D6FDF" w:rsidP="006D6FDF">
      <w:pPr>
        <w:spacing w:after="0"/>
      </w:pPr>
      <w:r>
        <w:t>SCO548 Form Related Data</w:t>
      </w:r>
    </w:p>
    <w:p w:rsidR="006D6FDF" w:rsidRDefault="006D6FDF" w:rsidP="006D6FDF">
      <w:pPr>
        <w:pStyle w:val="Heading2"/>
      </w:pPr>
      <w:bookmarkStart w:id="412" w:name="_Toc338153966"/>
      <w:r>
        <w:t>Functionality Overview</w:t>
      </w:r>
      <w:bookmarkEnd w:id="412"/>
    </w:p>
    <w:p w:rsidR="006D6FDF" w:rsidRDefault="006D6FDF" w:rsidP="006D6FDF">
      <w:r>
        <w:t>Adjusting Journal Entries</w:t>
      </w:r>
    </w:p>
    <w:p w:rsidR="006D6FDF" w:rsidRDefault="006D6FDF" w:rsidP="006D6FDF">
      <w:pPr>
        <w:spacing w:after="240"/>
      </w:pPr>
      <w:r>
        <w:t>The purpose of the Adjusting Journal Entries (Exhibit 27.20.48-A) is to provide a form to accumulate all adjusting journal entries.  The Adjusting Journal Entries Form should be completed when an adjusting journal entry needs to be posted to a trial balance. An adjusting journal entry is posted when the debit and credit affects both financial statements (i.e., the balance sheet and the income statement). Adjusting journal entries should not be made on the agency’s records.</w:t>
      </w:r>
    </w:p>
    <w:p w:rsidR="006D6FDF" w:rsidRDefault="006D6FDF" w:rsidP="006D6FDF">
      <w:pPr>
        <w:spacing w:after="240"/>
      </w:pPr>
    </w:p>
    <w:p w:rsidR="006D6FDF" w:rsidRDefault="006D6FDF" w:rsidP="006D6FDF">
      <w:pPr>
        <w:pStyle w:val="Heading2"/>
        <w:spacing w:after="320"/>
      </w:pPr>
      <w:bookmarkStart w:id="413" w:name="_Toc338153967"/>
      <w:r>
        <w:t>Table Primary Key</w:t>
      </w:r>
      <w:bookmarkEnd w:id="41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SOURCE_FORM</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SOURCE_FORM_WORKSHEET_NUMBER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7</w:t>
            </w:r>
          </w:p>
        </w:tc>
        <w:tc>
          <w:tcPr>
            <w:tcW w:w="4000" w:type="pct"/>
            <w:tcBorders>
              <w:bottom w:val="single" w:sz="4" w:space="0" w:color="auto"/>
            </w:tcBorders>
            <w:shd w:val="clear" w:color="auto" w:fill="008080"/>
          </w:tcPr>
          <w:p w:rsidR="006D6FDF" w:rsidRDefault="006D6FDF" w:rsidP="006D6FDF">
            <w:pPr>
              <w:spacing w:after="240"/>
            </w:pPr>
            <w:r>
              <w:t>TRANSACTION_GROUP_NUMBER</w:t>
            </w:r>
          </w:p>
        </w:tc>
      </w:tr>
      <w:tr w:rsidR="006D6FDF" w:rsidTr="006D6FDF">
        <w:tc>
          <w:tcPr>
            <w:tcW w:w="1000" w:type="pct"/>
            <w:shd w:val="clear" w:color="auto" w:fill="008080"/>
          </w:tcPr>
          <w:p w:rsidR="006D6FDF" w:rsidRDefault="006D6FDF" w:rsidP="006D6FDF">
            <w:pPr>
              <w:spacing w:after="240"/>
            </w:pPr>
            <w:r>
              <w:t>8</w:t>
            </w:r>
          </w:p>
        </w:tc>
        <w:tc>
          <w:tcPr>
            <w:tcW w:w="4000" w:type="pct"/>
            <w:shd w:val="clear" w:color="auto" w:fill="008080"/>
          </w:tcPr>
          <w:p w:rsidR="006D6FDF" w:rsidRDefault="006D6FDF" w:rsidP="006D6FDF">
            <w:pPr>
              <w:spacing w:after="240"/>
            </w:pPr>
            <w:r>
              <w:t>TRANSACTION_SEQUENCE</w:t>
            </w:r>
          </w:p>
        </w:tc>
      </w:tr>
    </w:tbl>
    <w:p w:rsidR="006D6FDF" w:rsidRDefault="006D6FDF" w:rsidP="006D6FDF"/>
    <w:p w:rsidR="006D6FDF" w:rsidRDefault="006D6FDF" w:rsidP="006D6FDF">
      <w:pPr>
        <w:pStyle w:val="Heading2"/>
        <w:spacing w:after="320"/>
      </w:pPr>
      <w:bookmarkStart w:id="414" w:name="_Toc338153968"/>
      <w:r>
        <w:t>Table Columns</w:t>
      </w:r>
      <w:bookmarkEnd w:id="414"/>
    </w:p>
    <w:tbl>
      <w:tblPr>
        <w:tblStyle w:val="TableGrid"/>
        <w:tblW w:w="5000" w:type="pct"/>
        <w:tblLook w:val="04A0" w:firstRow="1" w:lastRow="0" w:firstColumn="1" w:lastColumn="0" w:noHBand="0" w:noVBand="1"/>
      </w:tblPr>
      <w:tblGrid>
        <w:gridCol w:w="536"/>
        <w:gridCol w:w="4705"/>
        <w:gridCol w:w="1030"/>
        <w:gridCol w:w="1203"/>
        <w:gridCol w:w="282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lastRenderedPageBreak/>
              <w:t>6</w:t>
            </w:r>
          </w:p>
        </w:tc>
        <w:tc>
          <w:tcPr>
            <w:tcW w:w="1961" w:type="pct"/>
          </w:tcPr>
          <w:p w:rsidR="006D6FDF" w:rsidRDefault="006D6FDF" w:rsidP="006D6FDF">
            <w:pPr>
              <w:spacing w:after="240"/>
            </w:pPr>
            <w:r>
              <w:t>SOURCE_FORM_WORKSHEET_NUMBER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Work Sheet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TRANSACTION_GROUP_NUMBER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Group Number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TRANSACTION_SEQUENCE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Sequence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Type (Credit, Debit)</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TRANSACTION_SOURCE_TYPE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 Type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TRANSACTION_SOURCE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TRANSACTION_REASON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Transaction Reason</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Transaction Amount Associated With The Particular Account Number Or Item On The Particular Record Within The Table. Amount Is SIGNED (Negative or Positive) When Stored In The System</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IS_USER_MODIFIABLE_FLAG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Is User Modifiable</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IS_USER_TRANSACTION_TYPE_MODIFIABLE_FLAG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Type Is User Modifiable</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IS_USER_DELETE_PERMIT_FLAG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Can Be Deleted By User</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Record Create Date. The </w:t>
            </w:r>
            <w:r>
              <w:lastRenderedPageBreak/>
              <w:t>Time On Which The Record Has Been Created</w:t>
            </w:r>
          </w:p>
        </w:tc>
      </w:tr>
      <w:tr w:rsidR="006D6FDF" w:rsidTr="006D6FDF">
        <w:tc>
          <w:tcPr>
            <w:tcW w:w="294" w:type="pct"/>
          </w:tcPr>
          <w:p w:rsidR="006D6FDF" w:rsidRDefault="006D6FDF" w:rsidP="006D6FDF">
            <w:pPr>
              <w:spacing w:after="240"/>
            </w:pPr>
            <w:r>
              <w:lastRenderedPageBreak/>
              <w:t>19</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15" w:name="_Toc338153969"/>
      <w:r>
        <w:t>Dependencies</w:t>
      </w:r>
      <w:bookmarkEnd w:id="415"/>
    </w:p>
    <w:p w:rsidR="006D6FDF" w:rsidRDefault="006D6FDF" w:rsidP="006D6FDF">
      <w:pPr>
        <w:spacing w:after="240"/>
      </w:pPr>
      <w:r>
        <w:t>SCO548_DETAILS Does Not Have Any Dependencies On Other Database Objects</w:t>
      </w:r>
    </w:p>
    <w:p w:rsidR="006D6FDF" w:rsidRDefault="006D6FDF" w:rsidP="006D6FDF">
      <w:pPr>
        <w:pStyle w:val="Heading1"/>
      </w:pPr>
      <w:bookmarkStart w:id="416" w:name="_Toc338153970"/>
      <w:r>
        <w:t>SCO548_DETAILS_DRAFT</w:t>
      </w:r>
      <w:bookmarkEnd w:id="416"/>
    </w:p>
    <w:p w:rsidR="006D6FDF" w:rsidRDefault="006D6FDF" w:rsidP="006D6FDF">
      <w:pPr>
        <w:spacing w:after="0"/>
      </w:pPr>
      <w:r>
        <w:t>SCO548 Form Draft Journal Entry Related Data</w:t>
      </w:r>
    </w:p>
    <w:p w:rsidR="006D6FDF" w:rsidRDefault="006D6FDF" w:rsidP="006D6FDF">
      <w:pPr>
        <w:pStyle w:val="Heading2"/>
      </w:pPr>
      <w:bookmarkStart w:id="417" w:name="_Toc338153971"/>
      <w:r>
        <w:t>Functionality Overview</w:t>
      </w:r>
      <w:bookmarkEnd w:id="417"/>
    </w:p>
    <w:p w:rsidR="006D6FDF" w:rsidRDefault="006D6FDF" w:rsidP="006D6FDF">
      <w:r>
        <w:t>Draft Data Of Adjusting Journal Entries</w:t>
      </w:r>
    </w:p>
    <w:p w:rsidR="006D6FDF" w:rsidRDefault="006D6FDF" w:rsidP="006D6FDF">
      <w:pPr>
        <w:spacing w:after="240"/>
      </w:pPr>
      <w:r>
        <w:t>The purpose of the Adjusting Journal Entries (Exhibit 27.20.48-A) is to provide a form to accumulate all adjusting journal entries.  The Adjusting Journal Entries Form should be completed when an adjusting journal entry needs to be posted to a trial balance. An adjusting journal entry is posted when the debit and credit affects both financial statements (i.e., the balance sheet and the income statement). Adjusting journal entries should not be made on the agency’s records.</w:t>
      </w:r>
    </w:p>
    <w:p w:rsidR="006D6FDF" w:rsidRDefault="006D6FDF" w:rsidP="006D6FDF">
      <w:pPr>
        <w:spacing w:after="240"/>
      </w:pPr>
    </w:p>
    <w:p w:rsidR="006D6FDF" w:rsidRDefault="006D6FDF" w:rsidP="006D6FDF">
      <w:pPr>
        <w:pStyle w:val="Heading2"/>
        <w:spacing w:after="320"/>
      </w:pPr>
      <w:bookmarkStart w:id="418" w:name="_Toc338153972"/>
      <w:r>
        <w:t>Table Primary Key</w:t>
      </w:r>
      <w:bookmarkEnd w:id="41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DRAFT_ROW_ID</w:t>
            </w:r>
          </w:p>
        </w:tc>
      </w:tr>
    </w:tbl>
    <w:p w:rsidR="006D6FDF" w:rsidRDefault="006D6FDF" w:rsidP="006D6FDF"/>
    <w:p w:rsidR="006D6FDF" w:rsidRDefault="006D6FDF" w:rsidP="006D6FDF">
      <w:pPr>
        <w:pStyle w:val="Heading2"/>
        <w:spacing w:after="320"/>
      </w:pPr>
      <w:bookmarkStart w:id="419" w:name="_Toc338153973"/>
      <w:r>
        <w:lastRenderedPageBreak/>
        <w:t>Table Columns</w:t>
      </w:r>
      <w:bookmarkEnd w:id="419"/>
    </w:p>
    <w:tbl>
      <w:tblPr>
        <w:tblStyle w:val="TableGrid"/>
        <w:tblW w:w="5000" w:type="pct"/>
        <w:tblLook w:val="04A0" w:firstRow="1" w:lastRow="0" w:firstColumn="1" w:lastColumn="0" w:noHBand="0" w:noVBand="1"/>
      </w:tblPr>
      <w:tblGrid>
        <w:gridCol w:w="536"/>
        <w:gridCol w:w="4705"/>
        <w:gridCol w:w="1658"/>
        <w:gridCol w:w="1203"/>
        <w:gridCol w:w="2194"/>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DRAFT_ROW_ID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Draft Row Id. Depicts Entry Number and Sequential Input Sequence</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WORKSHEET_UNIQUE_ID</w:t>
            </w:r>
          </w:p>
        </w:tc>
        <w:tc>
          <w:tcPr>
            <w:tcW w:w="392" w:type="pct"/>
          </w:tcPr>
          <w:p w:rsidR="006D6FDF" w:rsidRDefault="006D6FDF" w:rsidP="006D6FDF">
            <w:pPr>
              <w:spacing w:after="240"/>
            </w:pPr>
            <w:r>
              <w:t>uniqueidentifier</w:t>
            </w:r>
          </w:p>
        </w:tc>
        <w:tc>
          <w:tcPr>
            <w:tcW w:w="392" w:type="pct"/>
          </w:tcPr>
          <w:p w:rsidR="006D6FDF" w:rsidRDefault="006D6FDF" w:rsidP="006D6FDF">
            <w:pPr>
              <w:spacing w:after="240"/>
            </w:pPr>
            <w:r>
              <w:t>16</w:t>
            </w:r>
          </w:p>
        </w:tc>
        <w:tc>
          <w:tcPr>
            <w:tcW w:w="1961" w:type="pct"/>
          </w:tcPr>
          <w:p w:rsidR="006D6FDF" w:rsidRDefault="006D6FDF" w:rsidP="006D6FDF">
            <w:pPr>
              <w:spacing w:after="240"/>
            </w:pPr>
            <w:r>
              <w:t>Worksheet Guid</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SOURCE_FORM_WORKSHEET_NUMBER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Work Sheet Number</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TRANSACTION_GROUP_NUMBER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Group Number. Allows for Identifying Revisin Number. Transaction Group Number Is Zero For A Rolled Over Entry (From Agency to IOC or From IOC to Auditor).</w:t>
            </w:r>
          </w:p>
          <w:p w:rsidR="006D6FDF" w:rsidRDefault="006D6FDF" w:rsidP="006D6FDF">
            <w:pPr>
              <w:spacing w:after="240"/>
            </w:pPr>
            <w:r>
              <w:t>New Entry Get Assigned Number 1 as the Starting Point.</w:t>
            </w:r>
          </w:p>
          <w:p w:rsidR="006D6FDF" w:rsidRDefault="006D6FDF" w:rsidP="006D6FDF">
            <w:pPr>
              <w:spacing w:after="240"/>
            </w:pPr>
            <w:r>
              <w:t xml:space="preserve">Reversed Entry Gets </w:t>
            </w:r>
            <w:r>
              <w:lastRenderedPageBreak/>
              <w:t>Assigned A Consecutive Number</w:t>
            </w:r>
          </w:p>
          <w:p w:rsidR="006D6FDF" w:rsidRDefault="006D6FDF" w:rsidP="006D6FDF">
            <w:pPr>
              <w:spacing w:after="240"/>
            </w:pPr>
            <w:r>
              <w:t>Subsequent Revisions Follow</w:t>
            </w:r>
          </w:p>
        </w:tc>
      </w:tr>
      <w:tr w:rsidR="006D6FDF" w:rsidTr="006D6FDF">
        <w:tc>
          <w:tcPr>
            <w:tcW w:w="294" w:type="pct"/>
          </w:tcPr>
          <w:p w:rsidR="006D6FDF" w:rsidRDefault="006D6FDF" w:rsidP="006D6FDF">
            <w:pPr>
              <w:spacing w:after="240"/>
            </w:pPr>
            <w:r>
              <w:lastRenderedPageBreak/>
              <w:t>10</w:t>
            </w:r>
          </w:p>
        </w:tc>
        <w:tc>
          <w:tcPr>
            <w:tcW w:w="1961" w:type="pct"/>
          </w:tcPr>
          <w:p w:rsidR="006D6FDF" w:rsidRDefault="006D6FDF" w:rsidP="006D6FDF">
            <w:pPr>
              <w:spacing w:after="240"/>
            </w:pPr>
            <w:r>
              <w:t>TRANSACTION_SEQUENCE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Sequence. The Line Item Number in the Journal Entry Worksheet</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Type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TRANSACTION_SOURCE_TYPE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 Type</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TRANSACTION_SOURCE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TRANSACTION_REASON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Transaction Reason</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Transaction Amount Associated With The Particular Account Number Or Item On The Particular Record Within The Table. Amount Is SIGNED (Negative or Positive) When Stored In The System</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IS_USER_MODIFIABLE_FLAG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Flag Bit (True or False). To Determine </w:t>
            </w:r>
            <w:r>
              <w:lastRenderedPageBreak/>
              <w:t>If Item Is User Modifiable</w:t>
            </w:r>
          </w:p>
        </w:tc>
      </w:tr>
      <w:tr w:rsidR="006D6FDF" w:rsidTr="006D6FDF">
        <w:tc>
          <w:tcPr>
            <w:tcW w:w="294" w:type="pct"/>
          </w:tcPr>
          <w:p w:rsidR="006D6FDF" w:rsidRDefault="006D6FDF" w:rsidP="006D6FDF">
            <w:pPr>
              <w:spacing w:after="240"/>
            </w:pPr>
            <w:r>
              <w:lastRenderedPageBreak/>
              <w:t>18</w:t>
            </w:r>
          </w:p>
        </w:tc>
        <w:tc>
          <w:tcPr>
            <w:tcW w:w="1961" w:type="pct"/>
          </w:tcPr>
          <w:p w:rsidR="006D6FDF" w:rsidRDefault="006D6FDF" w:rsidP="006D6FDF">
            <w:pPr>
              <w:spacing w:after="240"/>
            </w:pPr>
            <w:r>
              <w:t>IS_USER_TRANSACTION_TYPE_MODIFIABLE_FLAG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Type Is User Modifiable</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IS_USER_DELETE_PERMIT_FLAG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Can Be Deleted By User</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IS_DRAFT_LOCK_FLAG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Draft Entry Is Locked</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IS_DRAFT_PROCESSED_FLAG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Draft Entry Has Been Processed</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IS_PUBLISHED_FLAG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Has Been Published</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26</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20" w:name="_Toc338153974"/>
      <w:r>
        <w:t>Dependencies</w:t>
      </w:r>
      <w:bookmarkEnd w:id="420"/>
    </w:p>
    <w:p w:rsidR="006D6FDF" w:rsidRDefault="006D6FDF" w:rsidP="006D6FDF">
      <w:pPr>
        <w:spacing w:after="240"/>
      </w:pPr>
      <w:r>
        <w:t>SCO548_DETAILS_DRAFT Does Not Have Any Dependencies On Other Database Objects</w:t>
      </w:r>
    </w:p>
    <w:p w:rsidR="006D6FDF" w:rsidRDefault="006D6FDF" w:rsidP="006D6FDF">
      <w:pPr>
        <w:pStyle w:val="Heading1"/>
      </w:pPr>
      <w:bookmarkStart w:id="421" w:name="_Toc338153975"/>
      <w:r>
        <w:t>SCO548_DETAILS_NOTE</w:t>
      </w:r>
      <w:bookmarkEnd w:id="421"/>
    </w:p>
    <w:p w:rsidR="006D6FDF" w:rsidRDefault="006D6FDF" w:rsidP="006D6FDF">
      <w:pPr>
        <w:spacing w:after="0"/>
      </w:pPr>
      <w:r>
        <w:t>SCO548 Form Note Related Data</w:t>
      </w:r>
    </w:p>
    <w:p w:rsidR="006D6FDF" w:rsidRDefault="006D6FDF" w:rsidP="006D6FDF">
      <w:pPr>
        <w:pStyle w:val="Heading2"/>
      </w:pPr>
      <w:bookmarkStart w:id="422" w:name="_Toc338153976"/>
      <w:r>
        <w:t>Functionality Overview</w:t>
      </w:r>
      <w:bookmarkEnd w:id="422"/>
    </w:p>
    <w:p w:rsidR="006D6FDF" w:rsidRDefault="006D6FDF" w:rsidP="006D6FDF">
      <w:r>
        <w:t>Journal Entry Notes Data. IOC or Agency Use The User Interface Dialog Boxes To Add Notes To Form.</w:t>
      </w:r>
    </w:p>
    <w:p w:rsidR="006D6FDF" w:rsidRDefault="006D6FDF" w:rsidP="006D6FDF">
      <w:pPr>
        <w:spacing w:after="240"/>
      </w:pPr>
      <w:r>
        <w:t>Data input in this table is classified into note types and note criticality</w:t>
      </w:r>
    </w:p>
    <w:p w:rsidR="006D6FDF" w:rsidRDefault="006D6FDF" w:rsidP="006D6FDF">
      <w:pPr>
        <w:spacing w:after="240"/>
      </w:pPr>
    </w:p>
    <w:p w:rsidR="006D6FDF" w:rsidRDefault="006D6FDF" w:rsidP="006D6FDF">
      <w:pPr>
        <w:pStyle w:val="Heading2"/>
        <w:spacing w:after="320"/>
      </w:pPr>
      <w:bookmarkStart w:id="423" w:name="_Toc338153977"/>
      <w:r>
        <w:t>Table Primary Key</w:t>
      </w:r>
      <w:bookmarkEnd w:id="42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SOURCE_FORM</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SOURCE_FORM_WORKSHEET_NUMBER</w:t>
            </w:r>
          </w:p>
        </w:tc>
      </w:tr>
      <w:tr w:rsidR="006D6FDF" w:rsidTr="006D6FDF">
        <w:tc>
          <w:tcPr>
            <w:tcW w:w="1000" w:type="pct"/>
            <w:shd w:val="clear" w:color="auto" w:fill="008080"/>
          </w:tcPr>
          <w:p w:rsidR="006D6FDF" w:rsidRDefault="006D6FDF" w:rsidP="006D6FDF">
            <w:pPr>
              <w:spacing w:after="240"/>
            </w:pPr>
            <w:r>
              <w:t>7</w:t>
            </w:r>
          </w:p>
        </w:tc>
        <w:tc>
          <w:tcPr>
            <w:tcW w:w="4000" w:type="pct"/>
            <w:shd w:val="clear" w:color="auto" w:fill="008080"/>
          </w:tcPr>
          <w:p w:rsidR="006D6FDF" w:rsidRDefault="006D6FDF" w:rsidP="006D6FDF">
            <w:pPr>
              <w:spacing w:after="240"/>
            </w:pPr>
            <w:r>
              <w:t>SEQUENCE_NUMBER</w:t>
            </w:r>
          </w:p>
        </w:tc>
      </w:tr>
    </w:tbl>
    <w:p w:rsidR="006D6FDF" w:rsidRDefault="006D6FDF" w:rsidP="006D6FDF"/>
    <w:p w:rsidR="006D6FDF" w:rsidRDefault="006D6FDF" w:rsidP="006D6FDF">
      <w:pPr>
        <w:pStyle w:val="Heading2"/>
        <w:spacing w:after="320"/>
      </w:pPr>
      <w:bookmarkStart w:id="424" w:name="_Toc338153978"/>
      <w:r>
        <w:t>Table Columns</w:t>
      </w:r>
      <w:bookmarkEnd w:id="424"/>
    </w:p>
    <w:tbl>
      <w:tblPr>
        <w:tblStyle w:val="TableGrid"/>
        <w:tblW w:w="5000" w:type="pct"/>
        <w:tblLook w:val="04A0" w:firstRow="1" w:lastRow="0" w:firstColumn="1" w:lastColumn="0" w:noHBand="0" w:noVBand="1"/>
      </w:tblPr>
      <w:tblGrid>
        <w:gridCol w:w="536"/>
        <w:gridCol w:w="3785"/>
        <w:gridCol w:w="1030"/>
        <w:gridCol w:w="1203"/>
        <w:gridCol w:w="374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 xml:space="preserve">Agency Number. This Is A Number That Uniquely Identifies An Agency In The </w:t>
            </w:r>
            <w:r>
              <w:lastRenderedPageBreak/>
              <w:t>System.</w:t>
            </w:r>
          </w:p>
        </w:tc>
      </w:tr>
      <w:tr w:rsidR="006D6FDF" w:rsidTr="006D6FDF">
        <w:tc>
          <w:tcPr>
            <w:tcW w:w="294" w:type="pct"/>
          </w:tcPr>
          <w:p w:rsidR="006D6FDF" w:rsidRDefault="006D6FDF" w:rsidP="006D6FDF">
            <w:pPr>
              <w:spacing w:after="240"/>
            </w:pPr>
            <w:r>
              <w:lastRenderedPageBreak/>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SOURCE_FORM_WORKSHEET_NUMBER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Work Sheet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Sequence Number. Forces The Preferred Sort Regardless Of Alphabetical Aspect of Natural Sort</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NOTE_TYPE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Note Type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NOTE_CRITICALITY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Note Criticality</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NOTE_REQUIRED_ACTION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Note Required Action</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NOTE_TEXT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Note Text</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25" w:name="_Toc338153979"/>
      <w:r>
        <w:t>Dependencies</w:t>
      </w:r>
      <w:bookmarkEnd w:id="425"/>
    </w:p>
    <w:p w:rsidR="006D6FDF" w:rsidRDefault="006D6FDF" w:rsidP="006D6FDF">
      <w:pPr>
        <w:spacing w:after="240"/>
      </w:pPr>
      <w:r>
        <w:t>SCO548_DETAILS_NOTE Does Not Have Any Dependencies On Other Database Objects</w:t>
      </w:r>
    </w:p>
    <w:p w:rsidR="006D6FDF" w:rsidRDefault="006D6FDF" w:rsidP="006D6FDF">
      <w:pPr>
        <w:pStyle w:val="Heading1"/>
      </w:pPr>
      <w:bookmarkStart w:id="426" w:name="_Toc338153980"/>
      <w:r>
        <w:t>SCO548_FUND_PACKAGE_FORM_MAPPING</w:t>
      </w:r>
      <w:bookmarkEnd w:id="426"/>
    </w:p>
    <w:p w:rsidR="006D6FDF" w:rsidRDefault="006D6FDF" w:rsidP="006D6FDF">
      <w:pPr>
        <w:spacing w:after="0"/>
      </w:pPr>
      <w:r>
        <w:t>SCO548 Mapped Forms</w:t>
      </w:r>
    </w:p>
    <w:p w:rsidR="006D6FDF" w:rsidRDefault="006D6FDF" w:rsidP="006D6FDF">
      <w:pPr>
        <w:pStyle w:val="Heading2"/>
      </w:pPr>
      <w:bookmarkStart w:id="427" w:name="_Toc338153981"/>
      <w:r>
        <w:t>Functionality Overview</w:t>
      </w:r>
      <w:bookmarkEnd w:id="427"/>
    </w:p>
    <w:p w:rsidR="006D6FDF" w:rsidRDefault="006D6FDF" w:rsidP="006D6FDF">
      <w:pPr>
        <w:spacing w:after="240"/>
      </w:pPr>
      <w:r>
        <w:t>Maintains the Relationship Between Journal Entry and Forms in a Package</w:t>
      </w:r>
    </w:p>
    <w:p w:rsidR="006D6FDF" w:rsidRDefault="006D6FDF" w:rsidP="006D6FDF">
      <w:pPr>
        <w:spacing w:after="240"/>
      </w:pPr>
    </w:p>
    <w:p w:rsidR="006D6FDF" w:rsidRDefault="006D6FDF" w:rsidP="006D6FDF">
      <w:pPr>
        <w:pStyle w:val="Heading2"/>
        <w:spacing w:after="320"/>
      </w:pPr>
      <w:bookmarkStart w:id="428" w:name="_Toc338153982"/>
      <w:r>
        <w:t>Table Primary Key</w:t>
      </w:r>
      <w:bookmarkEnd w:id="42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SOURCE_FORM</w:t>
            </w:r>
          </w:p>
        </w:tc>
      </w:tr>
    </w:tbl>
    <w:p w:rsidR="006D6FDF" w:rsidRDefault="006D6FDF" w:rsidP="006D6FDF"/>
    <w:p w:rsidR="006D6FDF" w:rsidRDefault="006D6FDF" w:rsidP="006D6FDF">
      <w:pPr>
        <w:pStyle w:val="Heading2"/>
        <w:spacing w:after="320"/>
      </w:pPr>
      <w:bookmarkStart w:id="429" w:name="_Toc338153983"/>
      <w:r>
        <w:t>Table Columns</w:t>
      </w:r>
      <w:bookmarkEnd w:id="42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IS_SYNCHRONIZED_FLAG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Form Has Been Synchronized</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Record Update Date. The Time On </w:t>
            </w:r>
            <w:r>
              <w:lastRenderedPageBreak/>
              <w:t>Which The Record Has Been Updated</w:t>
            </w:r>
          </w:p>
        </w:tc>
      </w:tr>
      <w:tr w:rsidR="006D6FDF" w:rsidTr="006D6FDF">
        <w:tc>
          <w:tcPr>
            <w:tcW w:w="294" w:type="pct"/>
          </w:tcPr>
          <w:p w:rsidR="006D6FDF" w:rsidRDefault="006D6FDF" w:rsidP="006D6FDF">
            <w:pPr>
              <w:spacing w:after="240"/>
            </w:pPr>
            <w:r>
              <w:lastRenderedPageBreak/>
              <w:t>11</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30" w:name="_Toc338153984"/>
      <w:r>
        <w:t>Dependencies</w:t>
      </w:r>
      <w:bookmarkEnd w:id="430"/>
    </w:p>
    <w:p w:rsidR="006D6FDF" w:rsidRDefault="006D6FDF" w:rsidP="006D6FDF">
      <w:pPr>
        <w:spacing w:after="240"/>
      </w:pPr>
      <w:r>
        <w:t>SCO548_FUND_PACKAGE_FORM_MAPPING Does Not Have Any Dependencies On Other Database Objects</w:t>
      </w:r>
    </w:p>
    <w:p w:rsidR="006D6FDF" w:rsidRDefault="006D6FDF" w:rsidP="006D6FDF">
      <w:pPr>
        <w:pStyle w:val="Heading1"/>
      </w:pPr>
      <w:bookmarkStart w:id="431" w:name="_Toc338153985"/>
      <w:r>
        <w:t>SCO548_MASTER</w:t>
      </w:r>
      <w:bookmarkEnd w:id="431"/>
    </w:p>
    <w:p w:rsidR="006D6FDF" w:rsidRDefault="006D6FDF" w:rsidP="006D6FDF">
      <w:pPr>
        <w:spacing w:after="0"/>
      </w:pPr>
      <w:r>
        <w:t>SCO548 Worksheet Data</w:t>
      </w:r>
    </w:p>
    <w:p w:rsidR="006D6FDF" w:rsidRDefault="006D6FDF" w:rsidP="006D6FDF">
      <w:pPr>
        <w:pStyle w:val="Heading2"/>
      </w:pPr>
      <w:bookmarkStart w:id="432" w:name="_Toc338153986"/>
      <w:r>
        <w:t>Functionality Overview</w:t>
      </w:r>
      <w:bookmarkEnd w:id="432"/>
    </w:p>
    <w:p w:rsidR="006D6FDF" w:rsidRDefault="006D6FDF" w:rsidP="006D6FDF">
      <w:r>
        <w:t>A Worksheet Object, contains many line items and many revisions.</w:t>
      </w:r>
    </w:p>
    <w:p w:rsidR="006D6FDF" w:rsidRDefault="006D6FDF" w:rsidP="006D6FDF">
      <w:pPr>
        <w:spacing w:after="240"/>
      </w:pPr>
      <w:r>
        <w:t>The concept of Journal Entries is that a Form may have one or more journal entry. A Journal Entry can have one or more revisions. The Worksheet Object holds all parts of the Journal Entry Together.</w:t>
      </w:r>
    </w:p>
    <w:p w:rsidR="006D6FDF" w:rsidRDefault="006D6FDF" w:rsidP="006D6FDF">
      <w:pPr>
        <w:spacing w:after="240"/>
      </w:pPr>
    </w:p>
    <w:p w:rsidR="006D6FDF" w:rsidRDefault="006D6FDF" w:rsidP="006D6FDF">
      <w:pPr>
        <w:pStyle w:val="Heading2"/>
        <w:spacing w:after="320"/>
      </w:pPr>
      <w:bookmarkStart w:id="433" w:name="_Toc338153987"/>
      <w:r>
        <w:t>Table Primary Key</w:t>
      </w:r>
      <w:bookmarkEnd w:id="43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SOURCE_FORM</w:t>
            </w:r>
          </w:p>
        </w:tc>
      </w:tr>
      <w:tr w:rsidR="006D6FDF" w:rsidTr="006D6FDF">
        <w:tc>
          <w:tcPr>
            <w:tcW w:w="1000" w:type="pct"/>
            <w:shd w:val="clear" w:color="auto" w:fill="008080"/>
          </w:tcPr>
          <w:p w:rsidR="006D6FDF" w:rsidRDefault="006D6FDF" w:rsidP="006D6FDF">
            <w:pPr>
              <w:spacing w:after="240"/>
            </w:pPr>
            <w:r>
              <w:t>6</w:t>
            </w:r>
          </w:p>
        </w:tc>
        <w:tc>
          <w:tcPr>
            <w:tcW w:w="4000" w:type="pct"/>
            <w:shd w:val="clear" w:color="auto" w:fill="008080"/>
          </w:tcPr>
          <w:p w:rsidR="006D6FDF" w:rsidRDefault="006D6FDF" w:rsidP="006D6FDF">
            <w:pPr>
              <w:spacing w:after="240"/>
            </w:pPr>
            <w:r>
              <w:t>SOURCE_FORM_WORKSHEET_NUMBER</w:t>
            </w:r>
          </w:p>
        </w:tc>
      </w:tr>
    </w:tbl>
    <w:p w:rsidR="006D6FDF" w:rsidRDefault="006D6FDF" w:rsidP="006D6FDF"/>
    <w:p w:rsidR="006D6FDF" w:rsidRDefault="006D6FDF" w:rsidP="006D6FDF">
      <w:pPr>
        <w:pStyle w:val="Heading2"/>
        <w:spacing w:after="320"/>
      </w:pPr>
      <w:bookmarkStart w:id="434" w:name="_Toc338153988"/>
      <w:r>
        <w:t>Table Columns</w:t>
      </w:r>
      <w:bookmarkEnd w:id="434"/>
    </w:p>
    <w:tbl>
      <w:tblPr>
        <w:tblStyle w:val="TableGrid"/>
        <w:tblW w:w="5000" w:type="pct"/>
        <w:tblLook w:val="04A0" w:firstRow="1" w:lastRow="0" w:firstColumn="1" w:lastColumn="0" w:noHBand="0" w:noVBand="1"/>
      </w:tblPr>
      <w:tblGrid>
        <w:gridCol w:w="536"/>
        <w:gridCol w:w="4583"/>
        <w:gridCol w:w="1030"/>
        <w:gridCol w:w="1203"/>
        <w:gridCol w:w="2944"/>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lastRenderedPageBreak/>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SOURCE_FORM_WORKSHEET_NUMBER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Work Sheet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JOURNAL_ENTRY_WORKSHEET_TITLE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Journal Entry Worksheet Title</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IS_SYSTEM_GENARATED_FLAG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Is System Generated</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IS_ROLLED_OVER_ENTRY_FLAG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Has Been The Result of A Roll Over</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IS_USER_MODIFIABLE_FLAG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Is User Modifiable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IS_ADMINISTRATOR_LOCKED_FLAG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There Is An Administrator Lock</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IS_WORKSHEET_TITLE_USER_MODIFIABLE_FLAG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Worksheet Title Is User Modifiable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lastRenderedPageBreak/>
              <w:t>15</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35" w:name="_Toc338153989"/>
      <w:r>
        <w:t>Dependencies</w:t>
      </w:r>
      <w:bookmarkEnd w:id="435"/>
    </w:p>
    <w:p w:rsidR="006D6FDF" w:rsidRDefault="006D6FDF" w:rsidP="006D6FDF">
      <w:pPr>
        <w:spacing w:after="240"/>
      </w:pPr>
      <w:r>
        <w:t>SCO548_MASTER Does Not Have Any Dependencies On Other Database Objects</w:t>
      </w:r>
    </w:p>
    <w:p w:rsidR="006D6FDF" w:rsidRDefault="006D6FDF" w:rsidP="006D6FDF">
      <w:pPr>
        <w:pStyle w:val="Heading1"/>
      </w:pPr>
      <w:bookmarkStart w:id="436" w:name="_Toc338153990"/>
      <w:r>
        <w:t>SCO548_MASTER_DRAFT</w:t>
      </w:r>
      <w:bookmarkEnd w:id="436"/>
    </w:p>
    <w:p w:rsidR="006D6FDF" w:rsidRDefault="006D6FDF" w:rsidP="006D6FDF">
      <w:pPr>
        <w:spacing w:after="0"/>
      </w:pPr>
      <w:r>
        <w:t>SCO548 Draft Worksheet Data</w:t>
      </w:r>
    </w:p>
    <w:p w:rsidR="006D6FDF" w:rsidRDefault="006D6FDF" w:rsidP="006D6FDF">
      <w:pPr>
        <w:pStyle w:val="Heading2"/>
      </w:pPr>
      <w:bookmarkStart w:id="437" w:name="_Toc338153991"/>
      <w:r>
        <w:t>Functionality Overview</w:t>
      </w:r>
      <w:bookmarkEnd w:id="437"/>
    </w:p>
    <w:p w:rsidR="006D6FDF" w:rsidRDefault="006D6FDF" w:rsidP="006D6FDF">
      <w:r>
        <w:t>Draft Data Of A Worksheet Object, contains many line items and many revisions.</w:t>
      </w:r>
    </w:p>
    <w:p w:rsidR="006D6FDF" w:rsidRDefault="006D6FDF" w:rsidP="006D6FDF">
      <w:pPr>
        <w:spacing w:after="240"/>
      </w:pPr>
      <w:r>
        <w:t>The concept of Journal Entries is that a Form may have one or more journal entry. A Journal Entry can have one or more revisions. The Worksheet Object holds all parts of the Journal Entry Together.</w:t>
      </w:r>
    </w:p>
    <w:p w:rsidR="006D6FDF" w:rsidRDefault="006D6FDF" w:rsidP="006D6FDF">
      <w:pPr>
        <w:spacing w:after="240"/>
      </w:pPr>
    </w:p>
    <w:p w:rsidR="006D6FDF" w:rsidRDefault="006D6FDF" w:rsidP="006D6FDF">
      <w:pPr>
        <w:pStyle w:val="Heading2"/>
        <w:spacing w:after="320"/>
      </w:pPr>
      <w:bookmarkStart w:id="438" w:name="_Toc338153992"/>
      <w:r>
        <w:t>Table Primary Key</w:t>
      </w:r>
      <w:bookmarkEnd w:id="43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DRAFT_ROW_ID</w:t>
            </w:r>
          </w:p>
        </w:tc>
      </w:tr>
    </w:tbl>
    <w:p w:rsidR="006D6FDF" w:rsidRDefault="006D6FDF" w:rsidP="006D6FDF"/>
    <w:p w:rsidR="006D6FDF" w:rsidRDefault="006D6FDF" w:rsidP="006D6FDF">
      <w:pPr>
        <w:pStyle w:val="Heading2"/>
        <w:spacing w:after="320"/>
      </w:pPr>
      <w:bookmarkStart w:id="439" w:name="_Toc338153993"/>
      <w:r>
        <w:t>Table Columns</w:t>
      </w:r>
      <w:bookmarkEnd w:id="439"/>
    </w:p>
    <w:tbl>
      <w:tblPr>
        <w:tblStyle w:val="TableGrid"/>
        <w:tblW w:w="5000" w:type="pct"/>
        <w:tblLook w:val="04A0" w:firstRow="1" w:lastRow="0" w:firstColumn="1" w:lastColumn="0" w:noHBand="0" w:noVBand="1"/>
      </w:tblPr>
      <w:tblGrid>
        <w:gridCol w:w="536"/>
        <w:gridCol w:w="4583"/>
        <w:gridCol w:w="1658"/>
        <w:gridCol w:w="1203"/>
        <w:gridCol w:w="2316"/>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DRAFT_ROW_ID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Draft Row Id. Depicts Entry Number and Sequential Input Sequence</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WORKSHEET_UNIQUE_ID</w:t>
            </w:r>
          </w:p>
        </w:tc>
        <w:tc>
          <w:tcPr>
            <w:tcW w:w="392" w:type="pct"/>
          </w:tcPr>
          <w:p w:rsidR="006D6FDF" w:rsidRDefault="006D6FDF" w:rsidP="006D6FDF">
            <w:pPr>
              <w:spacing w:after="240"/>
            </w:pPr>
            <w:r>
              <w:t>uniqueidentifier</w:t>
            </w:r>
          </w:p>
        </w:tc>
        <w:tc>
          <w:tcPr>
            <w:tcW w:w="392" w:type="pct"/>
          </w:tcPr>
          <w:p w:rsidR="006D6FDF" w:rsidRDefault="006D6FDF" w:rsidP="006D6FDF">
            <w:pPr>
              <w:spacing w:after="240"/>
            </w:pPr>
            <w:r>
              <w:t>16</w:t>
            </w:r>
          </w:p>
        </w:tc>
        <w:tc>
          <w:tcPr>
            <w:tcW w:w="1961" w:type="pct"/>
          </w:tcPr>
          <w:p w:rsidR="006D6FDF" w:rsidRDefault="006D6FDF" w:rsidP="006D6FDF">
            <w:pPr>
              <w:spacing w:after="240"/>
            </w:pPr>
            <w:r>
              <w:t>Worksheet Guid</w:t>
            </w:r>
          </w:p>
        </w:tc>
      </w:tr>
      <w:tr w:rsidR="006D6FDF" w:rsidTr="006D6FDF">
        <w:tc>
          <w:tcPr>
            <w:tcW w:w="294" w:type="pct"/>
          </w:tcPr>
          <w:p w:rsidR="006D6FDF" w:rsidRDefault="006D6FDF" w:rsidP="006D6FDF">
            <w:pPr>
              <w:spacing w:after="240"/>
            </w:pPr>
            <w:r>
              <w:lastRenderedPageBreak/>
              <w:t>3</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SOURCE_FORM_WORKSHEET_NUMBER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Work Sheet Number</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JOURNAL_ENTRY_WORKSHEET_TITLE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400</w:t>
            </w:r>
          </w:p>
        </w:tc>
        <w:tc>
          <w:tcPr>
            <w:tcW w:w="1961" w:type="pct"/>
          </w:tcPr>
          <w:p w:rsidR="006D6FDF" w:rsidRDefault="006D6FDF" w:rsidP="006D6FDF">
            <w:pPr>
              <w:spacing w:after="240"/>
            </w:pPr>
            <w:r>
              <w:t>Journal Entry Worksheet Title</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IS_SYSTEM_GENARATED_FLAG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Is System Generated</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IS_ROLLED_OVER_ENTRY_FLAG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Has Been The Result of A Roll Over</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IS_USER_MODIFIABLE_FLAG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Entry Is User Modifiable</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IS_ADMINISTRATOR_LOCKED_FLAG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There Is An Administrator Lock</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IS_WORKSHEET_TITLE_USER_MODIFIABLE_FLAG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Worksheet Title Is User Modifiable</w:t>
            </w:r>
          </w:p>
        </w:tc>
      </w:tr>
      <w:tr w:rsidR="006D6FDF" w:rsidTr="006D6FDF">
        <w:tc>
          <w:tcPr>
            <w:tcW w:w="294" w:type="pct"/>
          </w:tcPr>
          <w:p w:rsidR="006D6FDF" w:rsidRDefault="006D6FDF" w:rsidP="006D6FDF">
            <w:pPr>
              <w:spacing w:after="240"/>
            </w:pPr>
            <w:r>
              <w:lastRenderedPageBreak/>
              <w:t>15</w:t>
            </w:r>
          </w:p>
        </w:tc>
        <w:tc>
          <w:tcPr>
            <w:tcW w:w="1961" w:type="pct"/>
          </w:tcPr>
          <w:p w:rsidR="006D6FDF" w:rsidRDefault="006D6FDF" w:rsidP="006D6FDF">
            <w:pPr>
              <w:spacing w:after="240"/>
            </w:pPr>
            <w:r>
              <w:t>IS_PUBLISHED_FLAG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Has Been Published</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40" w:name="_Toc338153994"/>
      <w:r>
        <w:t>Dependencies</w:t>
      </w:r>
      <w:bookmarkEnd w:id="440"/>
    </w:p>
    <w:p w:rsidR="006D6FDF" w:rsidRDefault="006D6FDF" w:rsidP="006D6FDF">
      <w:pPr>
        <w:spacing w:after="240"/>
      </w:pPr>
      <w:r>
        <w:t>SCO548_MASTER_DRAFT Does Not Have Any Dependencies On Other Database Objects</w:t>
      </w:r>
    </w:p>
    <w:p w:rsidR="006D6FDF" w:rsidRDefault="006D6FDF" w:rsidP="006D6FDF">
      <w:pPr>
        <w:pStyle w:val="Heading1"/>
      </w:pPr>
      <w:bookmarkStart w:id="441" w:name="_Toc338153995"/>
      <w:r>
        <w:t>SCO549_DETAILS</w:t>
      </w:r>
      <w:bookmarkEnd w:id="441"/>
    </w:p>
    <w:p w:rsidR="006D6FDF" w:rsidRDefault="006D6FDF" w:rsidP="006D6FDF">
      <w:pPr>
        <w:spacing w:after="0"/>
      </w:pPr>
      <w:r>
        <w:t>SCO549 Form Related Data</w:t>
      </w:r>
    </w:p>
    <w:p w:rsidR="006D6FDF" w:rsidRDefault="006D6FDF" w:rsidP="006D6FDF">
      <w:pPr>
        <w:pStyle w:val="Heading2"/>
      </w:pPr>
      <w:bookmarkStart w:id="442" w:name="_Toc338153996"/>
      <w:r>
        <w:t>Functionality Overview</w:t>
      </w:r>
      <w:bookmarkEnd w:id="442"/>
    </w:p>
    <w:p w:rsidR="006D6FDF" w:rsidRDefault="006D6FDF" w:rsidP="006D6FDF">
      <w:r>
        <w:t>Table Contains Data Pertaining to The Summary of Liabilities Form</w:t>
      </w:r>
    </w:p>
    <w:p w:rsidR="006D6FDF" w:rsidRDefault="006D6FDF" w:rsidP="006D6FDF">
      <w:pPr>
        <w:spacing w:after="240"/>
      </w:pPr>
      <w:r>
        <w:t xml:space="preserve">The purpose of the Summary of Liabilities Form (Exhibit 27.20.49-A) is to assist agencies in determining and documenting a fund’s liabilities and related accrued expenditures for GAAP reporting.  The Summary of Liabilities should be completed for all Treasury-held trial balances which report liabilities and locally-held trial balances.  For GAAP reporting purposes, liabilities generally consist of accounts payable and accrued liabilities, due to other government – federal, due to other governments – local, due to other funds, due to component units and due to primary government.  Accounts payable is a liability account reflecting open amounts on account that are owed to private persons or organizations for goods and services received by a government (but not including amounts due to other funds of the same government or to other governments). Accounts payable include liabilities for goods received or services performed before June 30, but for which payment vouchers </w:t>
      </w:r>
      <w:r>
        <w:lastRenderedPageBreak/>
        <w:t>have not been processed by either the Comptroller’s Office for Treasury held funds or the administering agency for locally held funds.  Accrued liabilities are estimates of expenditures incurred but not due until a later date (e.g., wages, employee benefits, travel expenses, and utility bills).  Separate liability accounts record amounts due to other funds or to other governments. The following accounts record governmental transactions: due to other government – federal, due to other governments – local, due to other funds, due to component units and due to primary government.  These liability accounts represent transactions between governmental units or funds in which goods or services were received by June 30, but for which payment has not been made. The due to other funds account represents transactions between two primary government funds or two component unit funds of the same component unit. Transactions between a primary government fund and a component unit fund are recorded in either the due to primary government account or the due to component units account. Transactions between a component unit and another component unit are recorded in the due to component units account.</w:t>
      </w:r>
    </w:p>
    <w:p w:rsidR="006D6FDF" w:rsidRDefault="006D6FDF" w:rsidP="006D6FDF">
      <w:pPr>
        <w:spacing w:after="240"/>
      </w:pPr>
    </w:p>
    <w:p w:rsidR="006D6FDF" w:rsidRDefault="006D6FDF" w:rsidP="006D6FDF">
      <w:pPr>
        <w:pStyle w:val="Heading2"/>
        <w:spacing w:after="320"/>
      </w:pPr>
      <w:bookmarkStart w:id="443" w:name="_Toc338153997"/>
      <w:r>
        <w:t>Table Primary Key</w:t>
      </w:r>
      <w:bookmarkEnd w:id="44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ACCOUNT_NUMBER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REPORT_ACCOUNT_NUMBER</w:t>
            </w:r>
          </w:p>
        </w:tc>
      </w:tr>
      <w:tr w:rsidR="006D6FDF" w:rsidTr="006D6FDF">
        <w:tc>
          <w:tcPr>
            <w:tcW w:w="1000" w:type="pct"/>
            <w:shd w:val="clear" w:color="auto" w:fill="008080"/>
          </w:tcPr>
          <w:p w:rsidR="006D6FDF" w:rsidRDefault="006D6FDF" w:rsidP="006D6FDF">
            <w:pPr>
              <w:spacing w:after="240"/>
            </w:pPr>
            <w:r>
              <w:t>7</w:t>
            </w:r>
          </w:p>
        </w:tc>
        <w:tc>
          <w:tcPr>
            <w:tcW w:w="4000" w:type="pct"/>
            <w:shd w:val="clear" w:color="auto" w:fill="008080"/>
          </w:tcPr>
          <w:p w:rsidR="006D6FDF" w:rsidRDefault="006D6FDF" w:rsidP="006D6FDF">
            <w:pPr>
              <w:spacing w:after="240"/>
            </w:pPr>
            <w:r>
              <w:t>SOURCE_FORM</w:t>
            </w:r>
          </w:p>
        </w:tc>
      </w:tr>
    </w:tbl>
    <w:p w:rsidR="006D6FDF" w:rsidRDefault="006D6FDF" w:rsidP="006D6FDF"/>
    <w:p w:rsidR="006D6FDF" w:rsidRDefault="006D6FDF" w:rsidP="006D6FDF">
      <w:pPr>
        <w:pStyle w:val="Heading2"/>
        <w:spacing w:after="320"/>
      </w:pPr>
      <w:bookmarkStart w:id="444" w:name="_Toc338153998"/>
      <w:r>
        <w:t>Table Columns</w:t>
      </w:r>
      <w:bookmarkEnd w:id="444"/>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 xml:space="preserve">Agency Number. This Is A Number That Uniquely Identifies An Agency In The </w:t>
            </w:r>
            <w:r>
              <w:lastRenderedPageBreak/>
              <w:t>System.</w:t>
            </w:r>
          </w:p>
        </w:tc>
      </w:tr>
      <w:tr w:rsidR="006D6FDF" w:rsidTr="006D6FDF">
        <w:tc>
          <w:tcPr>
            <w:tcW w:w="294" w:type="pct"/>
          </w:tcPr>
          <w:p w:rsidR="006D6FDF" w:rsidRDefault="006D6FDF" w:rsidP="006D6FDF">
            <w:pPr>
              <w:spacing w:after="240"/>
            </w:pPr>
            <w:r>
              <w:lastRenderedPageBreak/>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REPORT_ACCOUNT_NUMBER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Report Account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Type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TRANSACTION_SOURCE_TYPE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 Type</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TRANSACTION_SOURCE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Source</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TRANSACTION_REASON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Transaction Reason</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AMOUNT_ACCRUED</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Accrued Amount For The Specified Transactional Category</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AMOUNT_ESTIMATED</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Estimated Amount For The Specified Transactional Category</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AMOUNT_FUTURE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Future Amount For The Specified Transactional Category</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r w:rsidR="006D6FDF" w:rsidTr="006D6FDF">
        <w:tc>
          <w:tcPr>
            <w:tcW w:w="294" w:type="pct"/>
          </w:tcPr>
          <w:p w:rsidR="006D6FDF" w:rsidRDefault="006D6FDF" w:rsidP="006D6FDF">
            <w:pPr>
              <w:spacing w:after="240"/>
            </w:pPr>
            <w:r>
              <w:lastRenderedPageBreak/>
              <w:t>19</w:t>
            </w:r>
          </w:p>
        </w:tc>
        <w:tc>
          <w:tcPr>
            <w:tcW w:w="1961" w:type="pct"/>
          </w:tcPr>
          <w:p w:rsidR="006D6FDF" w:rsidRDefault="006D6FDF" w:rsidP="006D6FDF">
            <w:pPr>
              <w:spacing w:after="240"/>
            </w:pPr>
            <w:r>
              <w:t>IS_DELETED_FLAG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Marked As Deleted</w:t>
            </w:r>
          </w:p>
        </w:tc>
      </w:tr>
    </w:tbl>
    <w:p w:rsidR="006D6FDF" w:rsidRDefault="006D6FDF" w:rsidP="006D6FDF"/>
    <w:p w:rsidR="006D6FDF" w:rsidRDefault="006D6FDF" w:rsidP="006D6FDF">
      <w:pPr>
        <w:pStyle w:val="Heading2"/>
        <w:spacing w:after="320"/>
      </w:pPr>
      <w:bookmarkStart w:id="445" w:name="_Toc338153999"/>
      <w:r>
        <w:t>Dependencies</w:t>
      </w:r>
      <w:bookmarkEnd w:id="445"/>
    </w:p>
    <w:p w:rsidR="006D6FDF" w:rsidRDefault="006D6FDF" w:rsidP="006D6FDF">
      <w:pPr>
        <w:spacing w:after="240"/>
      </w:pPr>
      <w:r>
        <w:t>SCO549_DETAILS Does Not Have Any Dependencies On Other Database Objects</w:t>
      </w:r>
    </w:p>
    <w:p w:rsidR="006D6FDF" w:rsidRDefault="006D6FDF" w:rsidP="006D6FDF">
      <w:pPr>
        <w:pStyle w:val="Heading1"/>
      </w:pPr>
      <w:bookmarkStart w:id="446" w:name="_Toc338154000"/>
      <w:r>
        <w:t>SCO549_LIABILITY_ACCOUNT</w:t>
      </w:r>
      <w:bookmarkEnd w:id="446"/>
    </w:p>
    <w:p w:rsidR="006D6FDF" w:rsidRDefault="006D6FDF" w:rsidP="006D6FDF">
      <w:pPr>
        <w:spacing w:after="0"/>
      </w:pPr>
      <w:r>
        <w:t>SCO549 Account Mapping</w:t>
      </w:r>
    </w:p>
    <w:p w:rsidR="006D6FDF" w:rsidRDefault="006D6FDF" w:rsidP="006D6FDF">
      <w:pPr>
        <w:pStyle w:val="Heading2"/>
      </w:pPr>
      <w:bookmarkStart w:id="447" w:name="_Toc338154001"/>
      <w:r>
        <w:t>Functionality Overview</w:t>
      </w:r>
      <w:bookmarkEnd w:id="447"/>
    </w:p>
    <w:p w:rsidR="006D6FDF" w:rsidRDefault="006D6FDF" w:rsidP="006D6FDF">
      <w:r>
        <w:t>This Table Contains Data Pertains to the Rendering of the SCO549. The Form is divided into Sections Grouped By Account Number:</w:t>
      </w:r>
    </w:p>
    <w:p w:rsidR="006D6FDF" w:rsidRDefault="006D6FDF" w:rsidP="006D6FDF">
      <w:r>
        <w:t>205 Account Payable and Accrued Liabilities</w:t>
      </w:r>
    </w:p>
    <w:p w:rsidR="006D6FDF" w:rsidRDefault="006D6FDF" w:rsidP="006D6FDF">
      <w:r>
        <w:t>208 Due To Other Government-Federal</w:t>
      </w:r>
    </w:p>
    <w:p w:rsidR="006D6FDF" w:rsidRDefault="006D6FDF" w:rsidP="006D6FDF">
      <w:r>
        <w:t>209 Due To Other Governments-Local</w:t>
      </w:r>
    </w:p>
    <w:p w:rsidR="006D6FDF" w:rsidRDefault="006D6FDF" w:rsidP="006D6FDF">
      <w:r>
        <w:t>215 Due to Other Funds</w:t>
      </w:r>
    </w:p>
    <w:p w:rsidR="006D6FDF" w:rsidRDefault="006D6FDF" w:rsidP="006D6FDF">
      <w:r>
        <w:t>216 Due to Component Units</w:t>
      </w:r>
    </w:p>
    <w:p w:rsidR="006D6FDF" w:rsidRDefault="006D6FDF" w:rsidP="006D6FDF">
      <w:r>
        <w:t>217 Due to primary government</w:t>
      </w:r>
    </w:p>
    <w:p w:rsidR="006D6FDF" w:rsidRDefault="006D6FDF" w:rsidP="006D6FDF">
      <w:pPr>
        <w:spacing w:after="240"/>
      </w:pPr>
      <w:r>
        <w:t>278 Other Obligations, Current</w:t>
      </w:r>
    </w:p>
    <w:p w:rsidR="006D6FDF" w:rsidRDefault="006D6FDF" w:rsidP="006D6FDF">
      <w:pPr>
        <w:spacing w:after="240"/>
      </w:pPr>
    </w:p>
    <w:p w:rsidR="006D6FDF" w:rsidRDefault="006D6FDF" w:rsidP="006D6FDF">
      <w:pPr>
        <w:pStyle w:val="Heading2"/>
        <w:spacing w:after="320"/>
      </w:pPr>
      <w:bookmarkStart w:id="448" w:name="_Toc338154002"/>
      <w:r>
        <w:t>Table Primary Key</w:t>
      </w:r>
      <w:bookmarkEnd w:id="44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shd w:val="clear" w:color="auto" w:fill="008080"/>
          </w:tcPr>
          <w:p w:rsidR="006D6FDF" w:rsidRDefault="006D6FDF" w:rsidP="006D6FDF">
            <w:pPr>
              <w:spacing w:after="240"/>
            </w:pPr>
            <w:r>
              <w:t>2</w:t>
            </w:r>
          </w:p>
        </w:tc>
        <w:tc>
          <w:tcPr>
            <w:tcW w:w="4000" w:type="pct"/>
            <w:shd w:val="clear" w:color="auto" w:fill="008080"/>
          </w:tcPr>
          <w:p w:rsidR="006D6FDF" w:rsidRDefault="006D6FDF" w:rsidP="006D6FDF">
            <w:pPr>
              <w:spacing w:after="240"/>
            </w:pPr>
            <w:r>
              <w:t>ACCOUNT_NUMBER</w:t>
            </w:r>
          </w:p>
        </w:tc>
      </w:tr>
    </w:tbl>
    <w:p w:rsidR="006D6FDF" w:rsidRDefault="006D6FDF" w:rsidP="006D6FDF"/>
    <w:p w:rsidR="006D6FDF" w:rsidRDefault="006D6FDF" w:rsidP="006D6FDF">
      <w:pPr>
        <w:pStyle w:val="Heading2"/>
        <w:spacing w:after="320"/>
      </w:pPr>
      <w:bookmarkStart w:id="449" w:name="_Toc338154003"/>
      <w:r>
        <w:t>Table Columns</w:t>
      </w:r>
      <w:bookmarkEnd w:id="449"/>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 xml:space="preserve">Data </w:t>
            </w:r>
            <w:r w:rsidRPr="006D6FDF">
              <w:rPr>
                <w:b/>
                <w:i/>
              </w:rPr>
              <w:lastRenderedPageBreak/>
              <w:t>Type</w:t>
            </w:r>
          </w:p>
        </w:tc>
        <w:tc>
          <w:tcPr>
            <w:tcW w:w="392" w:type="pct"/>
            <w:shd w:val="clear" w:color="auto" w:fill="E6E6E6"/>
          </w:tcPr>
          <w:p w:rsidR="006D6FDF" w:rsidRPr="006D6FDF" w:rsidRDefault="006D6FDF" w:rsidP="006D6FDF">
            <w:pPr>
              <w:spacing w:after="240"/>
              <w:rPr>
                <w:b/>
                <w:i/>
              </w:rPr>
            </w:pPr>
            <w:r w:rsidRPr="006D6FDF">
              <w:rPr>
                <w:b/>
                <w:i/>
              </w:rPr>
              <w:lastRenderedPageBreak/>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lastRenderedPageBreak/>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ACCOUNT_NAME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Account Name. This is the full account name. SAMS Accounts Are Identified By Account Number, Account Name, etc. When Presented In Reports and Web Views, Account Name is Helpful For Articulating the Meaning of The Account Rather Than A Short Code Assignment To Reference Account</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ACCOUNT_TYPE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Account Type Such As (Addition, Asset, Expenditure, Revenue, NET, Total Expenditure, Deduction, Fund Equity, Expense, Cash Flow, Liability)</w:t>
            </w:r>
          </w:p>
        </w:tc>
      </w:tr>
    </w:tbl>
    <w:p w:rsidR="006D6FDF" w:rsidRDefault="006D6FDF" w:rsidP="006D6FDF"/>
    <w:p w:rsidR="006D6FDF" w:rsidRDefault="006D6FDF" w:rsidP="006D6FDF">
      <w:pPr>
        <w:pStyle w:val="Heading2"/>
        <w:spacing w:after="320"/>
      </w:pPr>
      <w:bookmarkStart w:id="450" w:name="_Toc338154004"/>
      <w:r>
        <w:t>Dependencies</w:t>
      </w:r>
      <w:bookmarkEnd w:id="450"/>
    </w:p>
    <w:p w:rsidR="006D6FDF" w:rsidRDefault="006D6FDF" w:rsidP="006D6FDF">
      <w:pPr>
        <w:spacing w:after="240"/>
      </w:pPr>
      <w:r>
        <w:t>SCO549_LIABILITY_ACCOUNT Does Not Have Any Dependencies On Other Database Objects</w:t>
      </w:r>
    </w:p>
    <w:p w:rsidR="006D6FDF" w:rsidRDefault="006D6FDF" w:rsidP="006D6FDF">
      <w:pPr>
        <w:pStyle w:val="Heading1"/>
      </w:pPr>
      <w:bookmarkStart w:id="451" w:name="_Toc338154005"/>
      <w:r>
        <w:t>SCO549_MASTER</w:t>
      </w:r>
      <w:bookmarkEnd w:id="451"/>
    </w:p>
    <w:p w:rsidR="006D6FDF" w:rsidRDefault="006D6FDF" w:rsidP="006D6FDF">
      <w:pPr>
        <w:spacing w:after="0"/>
      </w:pPr>
      <w:r>
        <w:t>SCO549 Encumbrances and Master Data</w:t>
      </w:r>
    </w:p>
    <w:p w:rsidR="006D6FDF" w:rsidRDefault="006D6FDF" w:rsidP="006D6FDF">
      <w:pPr>
        <w:pStyle w:val="Heading2"/>
      </w:pPr>
      <w:bookmarkStart w:id="452" w:name="_Toc338154006"/>
      <w:r>
        <w:t>Functionality Overview</w:t>
      </w:r>
      <w:bookmarkEnd w:id="452"/>
    </w:p>
    <w:p w:rsidR="006D6FDF" w:rsidRDefault="006D6FDF" w:rsidP="006D6FDF">
      <w:r>
        <w:t>Amount of Liabilities Related to Mandatory Transfers at June 30</w:t>
      </w:r>
    </w:p>
    <w:p w:rsidR="006D6FDF" w:rsidRDefault="006D6FDF" w:rsidP="006D6FDF">
      <w:r>
        <w:t>Amount of Outstanding Obligations for Reappropriated Accounts at June 30</w:t>
      </w:r>
    </w:p>
    <w:p w:rsidR="006D6FDF" w:rsidRDefault="006D6FDF" w:rsidP="006D6FDF">
      <w:r>
        <w:t xml:space="preserve">Amount of Liabilities Payable from future Years' Appropriations (excluding reappropriated accounts and liabilities related to Mandatory Transfers) at June 30 </w:t>
      </w:r>
    </w:p>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453" w:name="_Toc338154007"/>
      <w:r>
        <w:t>Table Primary Key</w:t>
      </w:r>
      <w:bookmarkEnd w:id="45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shd w:val="clear" w:color="auto" w:fill="008080"/>
          </w:tcPr>
          <w:p w:rsidR="006D6FDF" w:rsidRDefault="006D6FDF" w:rsidP="006D6FDF">
            <w:pPr>
              <w:spacing w:after="240"/>
            </w:pPr>
            <w:r>
              <w:t>4</w:t>
            </w:r>
          </w:p>
        </w:tc>
        <w:tc>
          <w:tcPr>
            <w:tcW w:w="4000" w:type="pct"/>
            <w:shd w:val="clear" w:color="auto" w:fill="008080"/>
          </w:tcPr>
          <w:p w:rsidR="006D6FDF" w:rsidRDefault="006D6FDF" w:rsidP="006D6FDF">
            <w:pPr>
              <w:spacing w:after="240"/>
            </w:pPr>
            <w:r>
              <w:t>RECORD_TYPE</w:t>
            </w:r>
          </w:p>
        </w:tc>
      </w:tr>
    </w:tbl>
    <w:p w:rsidR="006D6FDF" w:rsidRDefault="006D6FDF" w:rsidP="006D6FDF"/>
    <w:p w:rsidR="006D6FDF" w:rsidRDefault="006D6FDF" w:rsidP="006D6FDF">
      <w:pPr>
        <w:pStyle w:val="Heading2"/>
        <w:spacing w:after="320"/>
      </w:pPr>
      <w:bookmarkStart w:id="454" w:name="_Toc338154008"/>
      <w:r>
        <w:t>Table Columns</w:t>
      </w:r>
      <w:bookmarkEnd w:id="454"/>
    </w:p>
    <w:tbl>
      <w:tblPr>
        <w:tblStyle w:val="TableGrid"/>
        <w:tblW w:w="5000" w:type="pct"/>
        <w:tblLook w:val="04A0" w:firstRow="1" w:lastRow="0" w:firstColumn="1" w:lastColumn="0" w:noHBand="0" w:noVBand="1"/>
      </w:tblPr>
      <w:tblGrid>
        <w:gridCol w:w="472"/>
        <w:gridCol w:w="6655"/>
        <w:gridCol w:w="869"/>
        <w:gridCol w:w="1008"/>
        <w:gridCol w:w="129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lastRenderedPageBreak/>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LIABILITIES_RELATED_TO_MANDATORY_TRANSFERS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Liabilities Related To Mandatory Transfers</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OUTSTANDING_OBLIGATIONS_FOR_REAPPROPRIATED_ACCOUNTS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Outstanding Obligations For Re Appropriated Accounts</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LIABILITIES_PAYABLE_FROM_FUTURE_YEARS_APPROPRIATIONS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Liabilities Payable From Future Year Appropriations</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REAPPROPRIATED_ACCOUNTS_AND_LIABILITIES_RELATED_TO_MANDATORY_TRANSFERS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Reapropriated Accounts and Liabilities Related To Mandatory Transfers</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 xml:space="preserve">Record Create User. The User For Whom The </w:t>
            </w:r>
            <w:r>
              <w:lastRenderedPageBreak/>
              <w:t>Record Has Been Created</w:t>
            </w:r>
          </w:p>
        </w:tc>
      </w:tr>
      <w:tr w:rsidR="006D6FDF" w:rsidTr="006D6FDF">
        <w:tc>
          <w:tcPr>
            <w:tcW w:w="294" w:type="pct"/>
          </w:tcPr>
          <w:p w:rsidR="006D6FDF" w:rsidRDefault="006D6FDF" w:rsidP="006D6FDF">
            <w:pPr>
              <w:spacing w:after="240"/>
            </w:pPr>
            <w:r>
              <w:lastRenderedPageBreak/>
              <w:t>11</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55" w:name="_Toc338154009"/>
      <w:r>
        <w:t>Dependencies</w:t>
      </w:r>
      <w:bookmarkEnd w:id="455"/>
    </w:p>
    <w:p w:rsidR="006D6FDF" w:rsidRDefault="006D6FDF" w:rsidP="006D6FDF">
      <w:pPr>
        <w:spacing w:after="240"/>
      </w:pPr>
      <w:r>
        <w:t>SCO549_MASTER Does Not Have Any Dependencies On Other Database Objects</w:t>
      </w:r>
    </w:p>
    <w:p w:rsidR="006D6FDF" w:rsidRDefault="006D6FDF" w:rsidP="006D6FDF">
      <w:pPr>
        <w:pStyle w:val="Heading1"/>
      </w:pPr>
      <w:bookmarkStart w:id="456" w:name="_Toc338154010"/>
      <w:r>
        <w:t>SCO565_DETAILS</w:t>
      </w:r>
      <w:bookmarkEnd w:id="456"/>
    </w:p>
    <w:p w:rsidR="006D6FDF" w:rsidRDefault="006D6FDF" w:rsidP="006D6FDF">
      <w:pPr>
        <w:spacing w:after="0"/>
      </w:pPr>
      <w:r>
        <w:t>SCO565 Form Related Data</w:t>
      </w:r>
    </w:p>
    <w:p w:rsidR="006D6FDF" w:rsidRDefault="006D6FDF" w:rsidP="006D6FDF">
      <w:pPr>
        <w:pStyle w:val="Heading2"/>
      </w:pPr>
      <w:bookmarkStart w:id="457" w:name="_Toc338154011"/>
      <w:r>
        <w:t>Functionality Overview</w:t>
      </w:r>
      <w:bookmarkEnd w:id="457"/>
    </w:p>
    <w:p w:rsidR="006D6FDF" w:rsidRDefault="006D6FDF" w:rsidP="006D6FDF">
      <w:r>
        <w:t>Interfund Payable/Receivable Analysis Form Data</w:t>
      </w:r>
    </w:p>
    <w:p w:rsidR="006D6FDF" w:rsidRDefault="006D6FDF" w:rsidP="006D6FDF">
      <w:pPr>
        <w:spacing w:after="240"/>
      </w:pPr>
      <w:r>
        <w:t>The purpose of the Interfund Payable/Receivable Analysis Form is to summarize the amounts owed and the amounts receivable between funds of the State of Illinois financial reporting entity. In reporting these amounts, generally accepted accounting principles require a distinction between due to/from other funds, due to/from primary governments and due to/from component units.  The Interfund Payable/Receivable Analysis should be completed for all trial balances which report an interfund payable or an interfund receivable.  The top portion of the Interfund Payable/Receivable Analysis should be completed only for interfund activity relating to internal service funds, pension funds and non-federal transactions involving university funds. Other interfund activity may be recorded in the top portion after reaching an agreement with the Comptroller’s Office. All other interfund activity should be reported on the SCO-567 and SCO-568 with summary amounts reported on the bottom portion of the Interfund Payable/Receivable Analysis.</w:t>
      </w:r>
    </w:p>
    <w:p w:rsidR="006D6FDF" w:rsidRDefault="006D6FDF" w:rsidP="006D6FDF">
      <w:pPr>
        <w:spacing w:after="240"/>
      </w:pPr>
    </w:p>
    <w:p w:rsidR="006D6FDF" w:rsidRDefault="006D6FDF" w:rsidP="006D6FDF">
      <w:pPr>
        <w:pStyle w:val="Heading2"/>
        <w:spacing w:after="320"/>
      </w:pPr>
      <w:bookmarkStart w:id="458" w:name="_Toc338154012"/>
      <w:r>
        <w:t>Table Primary Key</w:t>
      </w:r>
      <w:bookmarkEnd w:id="45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SOURCE_FORM</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PROVIDING_AGENCY_NUMBER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7</w:t>
            </w:r>
          </w:p>
        </w:tc>
        <w:tc>
          <w:tcPr>
            <w:tcW w:w="4000" w:type="pct"/>
            <w:tcBorders>
              <w:bottom w:val="single" w:sz="4" w:space="0" w:color="auto"/>
            </w:tcBorders>
            <w:shd w:val="clear" w:color="auto" w:fill="008080"/>
          </w:tcPr>
          <w:p w:rsidR="006D6FDF" w:rsidRDefault="006D6FDF" w:rsidP="006D6FDF">
            <w:pPr>
              <w:spacing w:after="240"/>
            </w:pPr>
            <w:r>
              <w:t>PROVIDING_AGENCY_FUND_NUMBER</w:t>
            </w:r>
          </w:p>
        </w:tc>
      </w:tr>
      <w:tr w:rsidR="006D6FDF" w:rsidTr="006D6FDF">
        <w:tc>
          <w:tcPr>
            <w:tcW w:w="1000" w:type="pct"/>
            <w:shd w:val="clear" w:color="auto" w:fill="008080"/>
          </w:tcPr>
          <w:p w:rsidR="006D6FDF" w:rsidRDefault="006D6FDF" w:rsidP="006D6FDF">
            <w:pPr>
              <w:spacing w:after="240"/>
            </w:pPr>
            <w:r>
              <w:t>8</w:t>
            </w:r>
          </w:p>
        </w:tc>
        <w:tc>
          <w:tcPr>
            <w:tcW w:w="4000" w:type="pct"/>
            <w:shd w:val="clear" w:color="auto" w:fill="008080"/>
          </w:tcPr>
          <w:p w:rsidR="006D6FDF" w:rsidRDefault="006D6FDF" w:rsidP="006D6FDF">
            <w:pPr>
              <w:spacing w:after="240"/>
            </w:pPr>
            <w:r>
              <w:t>TRANSACTION_NUMBER</w:t>
            </w:r>
          </w:p>
        </w:tc>
      </w:tr>
    </w:tbl>
    <w:p w:rsidR="006D6FDF" w:rsidRDefault="006D6FDF" w:rsidP="006D6FDF"/>
    <w:p w:rsidR="006D6FDF" w:rsidRDefault="006D6FDF" w:rsidP="006D6FDF">
      <w:pPr>
        <w:pStyle w:val="Heading2"/>
        <w:spacing w:after="320"/>
      </w:pPr>
      <w:bookmarkStart w:id="459" w:name="_Toc338154013"/>
      <w:r>
        <w:t>Table Columns</w:t>
      </w:r>
      <w:bookmarkEnd w:id="45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PROVIDING_AGENCY_NUMBER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Providing Agency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PROVIDING_AGENCY_FUND_NUMBER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Providing Agency Fund Number</w:t>
            </w:r>
          </w:p>
        </w:tc>
      </w:tr>
      <w:tr w:rsidR="006D6FDF" w:rsidTr="006D6FDF">
        <w:tc>
          <w:tcPr>
            <w:tcW w:w="294" w:type="pct"/>
          </w:tcPr>
          <w:p w:rsidR="006D6FDF" w:rsidRDefault="006D6FDF" w:rsidP="006D6FDF">
            <w:pPr>
              <w:spacing w:after="240"/>
            </w:pPr>
            <w:r>
              <w:lastRenderedPageBreak/>
              <w:t>8</w:t>
            </w:r>
          </w:p>
        </w:tc>
        <w:tc>
          <w:tcPr>
            <w:tcW w:w="1961" w:type="pct"/>
          </w:tcPr>
          <w:p w:rsidR="006D6FDF" w:rsidRDefault="006D6FDF" w:rsidP="006D6FDF">
            <w:pPr>
              <w:spacing w:after="240"/>
            </w:pPr>
            <w:r>
              <w:t>TRANSACTION_NUMBER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Number</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DUE_AMOUNT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Due Amount</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TRANSPOSED_COLUMN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Transposed Column</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IS_DELETED_FLAG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Marked As Deleted</w:t>
            </w:r>
          </w:p>
        </w:tc>
      </w:tr>
    </w:tbl>
    <w:p w:rsidR="006D6FDF" w:rsidRDefault="006D6FDF" w:rsidP="006D6FDF"/>
    <w:p w:rsidR="006D6FDF" w:rsidRDefault="006D6FDF" w:rsidP="006D6FDF">
      <w:pPr>
        <w:pStyle w:val="Heading2"/>
        <w:spacing w:after="320"/>
      </w:pPr>
      <w:bookmarkStart w:id="460" w:name="_Toc338154014"/>
      <w:r>
        <w:t>Dependencies</w:t>
      </w:r>
      <w:bookmarkEnd w:id="460"/>
    </w:p>
    <w:p w:rsidR="006D6FDF" w:rsidRDefault="006D6FDF" w:rsidP="006D6FDF">
      <w:pPr>
        <w:spacing w:after="240"/>
      </w:pPr>
      <w:r>
        <w:t>SCO565_DETAILS Does Not Have Any Dependencies On Other Database Objects</w:t>
      </w:r>
    </w:p>
    <w:p w:rsidR="006D6FDF" w:rsidRDefault="006D6FDF" w:rsidP="006D6FDF">
      <w:pPr>
        <w:pStyle w:val="Heading1"/>
      </w:pPr>
      <w:bookmarkStart w:id="461" w:name="_Toc338154015"/>
      <w:r>
        <w:t>SCO565_DETAILS_AUXILIARY</w:t>
      </w:r>
      <w:bookmarkEnd w:id="461"/>
    </w:p>
    <w:p w:rsidR="006D6FDF" w:rsidRDefault="006D6FDF" w:rsidP="006D6FDF">
      <w:pPr>
        <w:spacing w:after="0"/>
      </w:pPr>
      <w:r>
        <w:t>SCO565 Master Form Related Data</w:t>
      </w:r>
    </w:p>
    <w:p w:rsidR="006D6FDF" w:rsidRDefault="006D6FDF" w:rsidP="006D6FDF">
      <w:pPr>
        <w:pStyle w:val="Heading2"/>
      </w:pPr>
      <w:bookmarkStart w:id="462" w:name="_Toc338154016"/>
      <w:r>
        <w:t>Functionality Overview</w:t>
      </w:r>
      <w:bookmarkEnd w:id="462"/>
    </w:p>
    <w:p w:rsidR="006D6FDF" w:rsidRDefault="006D6FDF" w:rsidP="006D6FDF">
      <w:pPr>
        <w:spacing w:after="240"/>
      </w:pPr>
      <w:r>
        <w:t>Data Contained Manages Configurations of Statistical Representation of Form Data and SCO567, SCO568 Data</w:t>
      </w:r>
    </w:p>
    <w:p w:rsidR="006D6FDF" w:rsidRDefault="006D6FDF" w:rsidP="006D6FDF">
      <w:pPr>
        <w:spacing w:after="240"/>
      </w:pPr>
    </w:p>
    <w:p w:rsidR="006D6FDF" w:rsidRDefault="006D6FDF" w:rsidP="006D6FDF">
      <w:pPr>
        <w:pStyle w:val="Heading2"/>
        <w:spacing w:after="320"/>
      </w:pPr>
      <w:bookmarkStart w:id="463" w:name="_Toc338154017"/>
      <w:r>
        <w:t>Table Primary Key</w:t>
      </w:r>
      <w:bookmarkEnd w:id="463"/>
    </w:p>
    <w:p w:rsidR="006D6FDF" w:rsidRDefault="006D6FDF" w:rsidP="006D6FDF">
      <w:pPr>
        <w:spacing w:after="240"/>
      </w:pPr>
      <w:r>
        <w:t>SCO565_DETAILS_AUXILIARY Does Not Have Any Primary Key Defined</w:t>
      </w:r>
    </w:p>
    <w:p w:rsidR="006D6FDF" w:rsidRDefault="006D6FDF" w:rsidP="006D6FDF">
      <w:pPr>
        <w:pStyle w:val="Heading2"/>
        <w:spacing w:after="320"/>
      </w:pPr>
      <w:bookmarkStart w:id="464" w:name="_Toc338154018"/>
      <w:r>
        <w:t>Table Columns</w:t>
      </w:r>
      <w:bookmarkEnd w:id="464"/>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lastRenderedPageBreak/>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TRANSACTION_NUMBER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DUE_AMOUNT_TARGET_ACCOUNT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Due Amount Target Account Number. Mapping Of Where Account Will Be Funneled</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NORMAL_SIGN_MULTIPLIER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Normal Sign Multiplier. Used To Apply Accounting Rules</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DUE_AMOUNT_DIRECTION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Due Amount Direction (Due From or Due To)</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DUE_AMOUNT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Due Amount</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65" w:name="_Toc338154019"/>
      <w:r>
        <w:t>Dependencies</w:t>
      </w:r>
      <w:bookmarkEnd w:id="465"/>
    </w:p>
    <w:p w:rsidR="006D6FDF" w:rsidRDefault="006D6FDF" w:rsidP="006D6FDF">
      <w:pPr>
        <w:spacing w:after="240"/>
      </w:pPr>
      <w:r>
        <w:t>SCO565_DETAILS_AUXILIARY Does Not Have Any Dependencies On Other Database Objects</w:t>
      </w:r>
    </w:p>
    <w:p w:rsidR="006D6FDF" w:rsidRDefault="006D6FDF" w:rsidP="006D6FDF">
      <w:pPr>
        <w:pStyle w:val="Heading1"/>
      </w:pPr>
      <w:bookmarkStart w:id="466" w:name="_Toc338154020"/>
      <w:r>
        <w:lastRenderedPageBreak/>
        <w:t>SCO565_DETAILS_STAGE</w:t>
      </w:r>
      <w:bookmarkEnd w:id="466"/>
    </w:p>
    <w:p w:rsidR="006D6FDF" w:rsidRDefault="006D6FDF" w:rsidP="006D6FDF">
      <w:pPr>
        <w:spacing w:after="0"/>
      </w:pPr>
      <w:r>
        <w:t>SCO565 Temporary Storage</w:t>
      </w:r>
    </w:p>
    <w:p w:rsidR="006D6FDF" w:rsidRDefault="006D6FDF" w:rsidP="006D6FDF">
      <w:pPr>
        <w:pStyle w:val="Heading2"/>
      </w:pPr>
      <w:bookmarkStart w:id="467" w:name="_Toc338154021"/>
      <w:r>
        <w:t>Functionality Overview</w:t>
      </w:r>
      <w:bookmarkEnd w:id="467"/>
    </w:p>
    <w:p w:rsidR="006D6FDF" w:rsidRDefault="006D6FDF" w:rsidP="006D6FDF">
      <w:pPr>
        <w:spacing w:after="240"/>
      </w:pPr>
      <w:r>
        <w:t>Used For Data Processing By Back End Processes</w:t>
      </w:r>
    </w:p>
    <w:p w:rsidR="006D6FDF" w:rsidRDefault="006D6FDF" w:rsidP="006D6FDF">
      <w:pPr>
        <w:spacing w:after="240"/>
      </w:pPr>
    </w:p>
    <w:p w:rsidR="006D6FDF" w:rsidRDefault="006D6FDF" w:rsidP="006D6FDF">
      <w:pPr>
        <w:pStyle w:val="Heading2"/>
        <w:spacing w:after="320"/>
      </w:pPr>
      <w:bookmarkStart w:id="468" w:name="_Toc338154022"/>
      <w:r>
        <w:t>Table Primary Key</w:t>
      </w:r>
      <w:bookmarkEnd w:id="468"/>
    </w:p>
    <w:p w:rsidR="006D6FDF" w:rsidRDefault="006D6FDF" w:rsidP="006D6FDF">
      <w:pPr>
        <w:spacing w:after="240"/>
      </w:pPr>
      <w:r>
        <w:t>SCO565_DETAILS_STAGE Does Not Have Any Primary Key Defined</w:t>
      </w:r>
    </w:p>
    <w:p w:rsidR="006D6FDF" w:rsidRDefault="006D6FDF" w:rsidP="006D6FDF">
      <w:pPr>
        <w:pStyle w:val="Heading2"/>
        <w:spacing w:after="320"/>
      </w:pPr>
      <w:bookmarkStart w:id="469" w:name="_Toc338154023"/>
      <w:r>
        <w:t>Table Columns</w:t>
      </w:r>
      <w:bookmarkEnd w:id="469"/>
    </w:p>
    <w:tbl>
      <w:tblPr>
        <w:tblStyle w:val="TableGrid"/>
        <w:tblW w:w="5000" w:type="pct"/>
        <w:tblLook w:val="04A0" w:firstRow="1" w:lastRow="0" w:firstColumn="1" w:lastColumn="0" w:noHBand="0" w:noVBand="1"/>
      </w:tblPr>
      <w:tblGrid>
        <w:gridCol w:w="536"/>
        <w:gridCol w:w="3695"/>
        <w:gridCol w:w="1030"/>
        <w:gridCol w:w="1203"/>
        <w:gridCol w:w="3832"/>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SOURCE_FORM</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Source Form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PROVIDING_AGENCY_NUMBER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Providing Agency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PROVIDING_AGENCY_FUND_NUMBER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Providing Agency Fund Number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DUE_AMOUNT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Due Amount</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TRANSPOSED_COLUMN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Transposed Column</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Record Update Date. The Time On </w:t>
            </w:r>
            <w:r>
              <w:lastRenderedPageBreak/>
              <w:t>Which The Record Has Been Updated</w:t>
            </w:r>
          </w:p>
        </w:tc>
      </w:tr>
      <w:tr w:rsidR="006D6FDF" w:rsidTr="006D6FDF">
        <w:tc>
          <w:tcPr>
            <w:tcW w:w="294" w:type="pct"/>
          </w:tcPr>
          <w:p w:rsidR="006D6FDF" w:rsidRDefault="006D6FDF" w:rsidP="006D6FDF">
            <w:pPr>
              <w:spacing w:after="240"/>
            </w:pPr>
            <w:r>
              <w:lastRenderedPageBreak/>
              <w:t>13</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IS_DELETED_FLAG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Marked As Deleted</w:t>
            </w:r>
          </w:p>
        </w:tc>
      </w:tr>
    </w:tbl>
    <w:p w:rsidR="006D6FDF" w:rsidRDefault="006D6FDF" w:rsidP="006D6FDF"/>
    <w:p w:rsidR="006D6FDF" w:rsidRDefault="006D6FDF" w:rsidP="006D6FDF">
      <w:pPr>
        <w:pStyle w:val="Heading2"/>
        <w:spacing w:after="320"/>
      </w:pPr>
      <w:bookmarkStart w:id="470" w:name="_Toc338154024"/>
      <w:r>
        <w:t>Dependencies</w:t>
      </w:r>
      <w:bookmarkEnd w:id="470"/>
    </w:p>
    <w:p w:rsidR="006D6FDF" w:rsidRDefault="006D6FDF" w:rsidP="006D6FDF">
      <w:pPr>
        <w:spacing w:after="240"/>
      </w:pPr>
      <w:r>
        <w:t>SCO565_DETAILS_STAGE Does Not Have Any Dependencies On Other Database Objects</w:t>
      </w:r>
    </w:p>
    <w:p w:rsidR="006D6FDF" w:rsidRDefault="006D6FDF" w:rsidP="006D6FDF">
      <w:pPr>
        <w:pStyle w:val="Heading1"/>
      </w:pPr>
      <w:bookmarkStart w:id="471" w:name="_Toc338154025"/>
      <w:r>
        <w:t>SCO565_TARGET_ACCOUNT</w:t>
      </w:r>
      <w:bookmarkEnd w:id="471"/>
    </w:p>
    <w:p w:rsidR="006D6FDF" w:rsidRDefault="006D6FDF" w:rsidP="006D6FDF">
      <w:pPr>
        <w:spacing w:after="0"/>
      </w:pPr>
      <w:r>
        <w:t>SCO565 Form Related Account Number</w:t>
      </w:r>
    </w:p>
    <w:p w:rsidR="006D6FDF" w:rsidRDefault="006D6FDF" w:rsidP="006D6FDF">
      <w:pPr>
        <w:pStyle w:val="Heading2"/>
      </w:pPr>
      <w:bookmarkStart w:id="472" w:name="_Toc338154026"/>
      <w:r>
        <w:t>Functionality Overview</w:t>
      </w:r>
      <w:bookmarkEnd w:id="472"/>
    </w:p>
    <w:p w:rsidR="006D6FDF" w:rsidRDefault="006D6FDF" w:rsidP="006D6FDF">
      <w:r>
        <w:t>Information Relating to Applying SCO565 Amount Mappings</w:t>
      </w:r>
    </w:p>
    <w:p w:rsidR="006D6FDF" w:rsidRDefault="006D6FDF" w:rsidP="006D6FDF">
      <w:r>
        <w:t>141 Due From</w:t>
      </w:r>
    </w:p>
    <w:p w:rsidR="006D6FDF" w:rsidRDefault="006D6FDF" w:rsidP="006D6FDF">
      <w:r>
        <w:t>215 Due To</w:t>
      </w:r>
    </w:p>
    <w:p w:rsidR="006D6FDF" w:rsidRDefault="006D6FDF" w:rsidP="006D6FDF">
      <w:r>
        <w:t>144 Due From</w:t>
      </w:r>
    </w:p>
    <w:p w:rsidR="006D6FDF" w:rsidRDefault="006D6FDF" w:rsidP="006D6FDF">
      <w:r>
        <w:t>216 Due To</w:t>
      </w:r>
    </w:p>
    <w:p w:rsidR="006D6FDF" w:rsidRDefault="006D6FDF" w:rsidP="006D6FDF">
      <w:r>
        <w:t>147 Due From</w:t>
      </w:r>
    </w:p>
    <w:p w:rsidR="006D6FDF" w:rsidRDefault="006D6FDF" w:rsidP="006D6FDF">
      <w:pPr>
        <w:spacing w:after="240"/>
      </w:pPr>
      <w:r>
        <w:t>217 Due To</w:t>
      </w:r>
    </w:p>
    <w:p w:rsidR="006D6FDF" w:rsidRDefault="006D6FDF" w:rsidP="006D6FDF">
      <w:pPr>
        <w:spacing w:after="240"/>
      </w:pPr>
    </w:p>
    <w:p w:rsidR="006D6FDF" w:rsidRDefault="006D6FDF" w:rsidP="006D6FDF">
      <w:pPr>
        <w:pStyle w:val="Heading2"/>
        <w:spacing w:after="320"/>
      </w:pPr>
      <w:bookmarkStart w:id="473" w:name="_Toc338154027"/>
      <w:r>
        <w:t>Table Primary Key</w:t>
      </w:r>
      <w:bookmarkEnd w:id="473"/>
    </w:p>
    <w:p w:rsidR="006D6FDF" w:rsidRDefault="006D6FDF" w:rsidP="006D6FDF">
      <w:pPr>
        <w:spacing w:after="240"/>
      </w:pPr>
      <w:r>
        <w:t>SCO565_TARGET_ACCOUNT Does Not Have Any Primary Key Defined</w:t>
      </w:r>
    </w:p>
    <w:p w:rsidR="006D6FDF" w:rsidRDefault="006D6FDF" w:rsidP="006D6FDF">
      <w:pPr>
        <w:pStyle w:val="Heading2"/>
        <w:spacing w:after="320"/>
      </w:pPr>
      <w:bookmarkStart w:id="474" w:name="_Toc338154028"/>
      <w:r>
        <w:t>Table Columns</w:t>
      </w:r>
      <w:bookmarkEnd w:id="474"/>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lastRenderedPageBreak/>
              <w:t>2</w:t>
            </w:r>
          </w:p>
        </w:tc>
        <w:tc>
          <w:tcPr>
            <w:tcW w:w="1961" w:type="pct"/>
          </w:tcPr>
          <w:p w:rsidR="006D6FDF" w:rsidRDefault="006D6FDF" w:rsidP="006D6FDF">
            <w:pPr>
              <w:spacing w:after="240"/>
            </w:pPr>
            <w:r>
              <w:t>TRANSACTION_NUMBER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Number</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ACCOUNT_NUMBER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an Account. Account Number Originate From SAMS In Most Cases.</w:t>
            </w:r>
          </w:p>
          <w:p w:rsidR="006D6FDF" w:rsidRDefault="006D6FDF" w:rsidP="006D6FDF">
            <w:pPr>
              <w:spacing w:after="240"/>
            </w:pPr>
            <w:r>
              <w:t>Some Account Numbers Are Custom and Are Created In WEDGE For The Purpose Of Aggregation and Summarization.</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NORMAL_SIGN_MULTIPLIER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Normal Sign Multiplier. Used To Apply Accounting Rules</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DUE_AMOUNT_DIRECTION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Due Amount Direction (Due From or Due To)</w:t>
            </w:r>
          </w:p>
        </w:tc>
      </w:tr>
    </w:tbl>
    <w:p w:rsidR="006D6FDF" w:rsidRDefault="006D6FDF" w:rsidP="006D6FDF"/>
    <w:p w:rsidR="006D6FDF" w:rsidRDefault="006D6FDF" w:rsidP="006D6FDF">
      <w:pPr>
        <w:pStyle w:val="Heading2"/>
        <w:spacing w:after="320"/>
      </w:pPr>
      <w:bookmarkStart w:id="475" w:name="_Toc338154029"/>
      <w:r>
        <w:t>Dependencies</w:t>
      </w:r>
      <w:bookmarkEnd w:id="475"/>
    </w:p>
    <w:p w:rsidR="006D6FDF" w:rsidRDefault="006D6FDF" w:rsidP="006D6FDF">
      <w:pPr>
        <w:spacing w:after="240"/>
      </w:pPr>
      <w:r>
        <w:t>SCO565_TARGET_ACCOUNT Does Not Have Any Dependencies On Other Database Objects</w:t>
      </w:r>
    </w:p>
    <w:p w:rsidR="006D6FDF" w:rsidRDefault="006D6FDF" w:rsidP="006D6FDF">
      <w:pPr>
        <w:pStyle w:val="Heading1"/>
      </w:pPr>
      <w:bookmarkStart w:id="476" w:name="_Toc338154030"/>
      <w:r>
        <w:t>SCO567_DETAILS</w:t>
      </w:r>
      <w:bookmarkEnd w:id="476"/>
    </w:p>
    <w:p w:rsidR="006D6FDF" w:rsidRDefault="006D6FDF" w:rsidP="006D6FDF">
      <w:pPr>
        <w:spacing w:after="0"/>
      </w:pPr>
      <w:r>
        <w:t>SCO567 Form Related Data</w:t>
      </w:r>
    </w:p>
    <w:p w:rsidR="006D6FDF" w:rsidRDefault="006D6FDF" w:rsidP="006D6FDF">
      <w:pPr>
        <w:pStyle w:val="Heading2"/>
      </w:pPr>
      <w:bookmarkStart w:id="477" w:name="_Toc338154031"/>
      <w:r>
        <w:t>Functionality Overview</w:t>
      </w:r>
      <w:bookmarkEnd w:id="477"/>
    </w:p>
    <w:p w:rsidR="006D6FDF" w:rsidRDefault="006D6FDF" w:rsidP="006D6FDF">
      <w:r>
        <w:t>Interfund Transfers-Grantee Agency Form Data</w:t>
      </w:r>
    </w:p>
    <w:p w:rsidR="006D6FDF" w:rsidRDefault="006D6FDF" w:rsidP="006D6FDF">
      <w:pPr>
        <w:spacing w:after="240"/>
      </w:pPr>
      <w:r>
        <w:t xml:space="preserve">The Interfund Activity-Grantee Agency Form (Exhibit 27.20.67-A) has several purposes: to provide receivable and liability adjustments relating to transactions with other State funds, to provide mandatory transfer documentation and to determine entries necessary to the GAAP Trial Balance Forms. Data collected on Form SCO-567 also assists in the preparation of the Schedule of Expenditures of Federal Awards (SEFA) for the primary government portion of the State of Illinois’ Reporting Entity. In addition, Form SCO-567 captures all non-internal service, non-pension trust and non-university fund activity. Internal service and pension trust fund activity is only captured for transfers while university activity is only captured for SEFA reporting. Interfund transactions consist of internal reimbursements, third party reimbursements, payments for services, transfers and transfer like activity. Furthermore, such transactions are broken down and summarized on the form by reporting activity between: governmental and proprietary funds within the primary government with other governmental and proprietary funds within the primary government; governmental, proprietary and fiduciary funds within the primary government or component units with fiduciary funds within the primary government; governmental and proprietary funds within the primary government with component units; component unit within the same component unit; and component units with other component units.  The Interfund Activity-Grantee Agency Form should be completed for all funds recording fiscal year activity that included transactions with other funds except as noted above.  Interfund transactions must be reviewed to determine whether transactions represent </w:t>
      </w:r>
      <w:r>
        <w:lastRenderedPageBreak/>
        <w:t>internal reimbursements, third party reimbursements, payments for services, transfers or transfer-like activities. For guidelines on determining the proper categorization of interfund reimbursement, interfund services provided or used or interfund transfer transactions, refer to SAMS Procedure 05.50.01. Transfer-like activity is a transaction between the primary government and a component unit, between component units or involving a fiduciary fund in which the activity is not a reimbursement for services provided</w:t>
      </w:r>
    </w:p>
    <w:p w:rsidR="006D6FDF" w:rsidRDefault="006D6FDF" w:rsidP="006D6FDF">
      <w:pPr>
        <w:spacing w:after="240"/>
      </w:pPr>
    </w:p>
    <w:p w:rsidR="006D6FDF" w:rsidRDefault="006D6FDF" w:rsidP="006D6FDF">
      <w:pPr>
        <w:pStyle w:val="Heading2"/>
        <w:spacing w:after="320"/>
      </w:pPr>
      <w:bookmarkStart w:id="478" w:name="_Toc338154032"/>
      <w:r>
        <w:t>Table Primary Key</w:t>
      </w:r>
      <w:bookmarkEnd w:id="47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PROVIDING_AGENCY_NUMBER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PROVIDING_AGENCY_FUND_NUMBER</w:t>
            </w:r>
          </w:p>
        </w:tc>
      </w:tr>
      <w:tr w:rsidR="006D6FDF" w:rsidTr="006D6FDF">
        <w:tc>
          <w:tcPr>
            <w:tcW w:w="1000" w:type="pct"/>
            <w:shd w:val="clear" w:color="auto" w:fill="008080"/>
          </w:tcPr>
          <w:p w:rsidR="006D6FDF" w:rsidRDefault="006D6FDF" w:rsidP="006D6FDF">
            <w:pPr>
              <w:spacing w:after="240"/>
            </w:pPr>
            <w:r>
              <w:t>7</w:t>
            </w:r>
          </w:p>
        </w:tc>
        <w:tc>
          <w:tcPr>
            <w:tcW w:w="4000" w:type="pct"/>
            <w:shd w:val="clear" w:color="auto" w:fill="008080"/>
          </w:tcPr>
          <w:p w:rsidR="006D6FDF" w:rsidRDefault="006D6FDF" w:rsidP="006D6FDF">
            <w:pPr>
              <w:spacing w:after="240"/>
            </w:pPr>
            <w:r>
              <w:t>TRANSACTION_NUMBER</w:t>
            </w:r>
          </w:p>
        </w:tc>
      </w:tr>
    </w:tbl>
    <w:p w:rsidR="006D6FDF" w:rsidRDefault="006D6FDF" w:rsidP="006D6FDF"/>
    <w:p w:rsidR="006D6FDF" w:rsidRDefault="006D6FDF" w:rsidP="006D6FDF">
      <w:pPr>
        <w:pStyle w:val="Heading2"/>
        <w:spacing w:after="320"/>
      </w:pPr>
      <w:bookmarkStart w:id="479" w:name="_Toc338154033"/>
      <w:r>
        <w:t>Table Columns</w:t>
      </w:r>
      <w:bookmarkEnd w:id="479"/>
    </w:p>
    <w:tbl>
      <w:tblPr>
        <w:tblStyle w:val="TableGrid"/>
        <w:tblW w:w="5000" w:type="pct"/>
        <w:tblLook w:val="04A0" w:firstRow="1" w:lastRow="0" w:firstColumn="1" w:lastColumn="0" w:noHBand="0" w:noVBand="1"/>
      </w:tblPr>
      <w:tblGrid>
        <w:gridCol w:w="536"/>
        <w:gridCol w:w="4178"/>
        <w:gridCol w:w="1030"/>
        <w:gridCol w:w="1203"/>
        <w:gridCol w:w="334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lastRenderedPageBreak/>
              <w:t>5</w:t>
            </w:r>
          </w:p>
        </w:tc>
        <w:tc>
          <w:tcPr>
            <w:tcW w:w="1961" w:type="pct"/>
          </w:tcPr>
          <w:p w:rsidR="006D6FDF" w:rsidRDefault="006D6FDF" w:rsidP="006D6FDF">
            <w:pPr>
              <w:spacing w:after="240"/>
            </w:pPr>
            <w:r>
              <w:t>PROVIDING_AGENCY_NUMBER</w:t>
            </w:r>
          </w:p>
        </w:tc>
        <w:tc>
          <w:tcPr>
            <w:tcW w:w="392" w:type="pct"/>
          </w:tcPr>
          <w:p w:rsidR="006D6FDF" w:rsidRDefault="006D6FDF" w:rsidP="006D6FDF">
            <w:pPr>
              <w:spacing w:after="240"/>
            </w:pPr>
            <w:r>
              <w:t>nvarchar</w:t>
            </w:r>
          </w:p>
        </w:tc>
        <w:tc>
          <w:tcPr>
            <w:tcW w:w="392" w:type="pct"/>
          </w:tcPr>
          <w:p w:rsidR="006D6FDF" w:rsidRDefault="006D6FDF" w:rsidP="006D6FDF">
            <w:pPr>
              <w:spacing w:after="240"/>
            </w:pPr>
            <w:r>
              <w:t>6</w:t>
            </w:r>
          </w:p>
        </w:tc>
        <w:tc>
          <w:tcPr>
            <w:tcW w:w="1961" w:type="pct"/>
          </w:tcPr>
          <w:p w:rsidR="006D6FDF" w:rsidRDefault="006D6FDF" w:rsidP="006D6FDF">
            <w:pPr>
              <w:spacing w:after="240"/>
            </w:pPr>
            <w:r>
              <w:t>Providing Agency Number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PROVIDING_AGENCY_FUND_NUMBER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Providing Agency Fund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TRANSACTION_NUMBER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Number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Type (R, S, T, …)</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TRANSACTION_DESCRIPTION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Transaction Description</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SAMS_MANDATORY_TRANSFER</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Designation of Transaction (Agency Activity or SAMS Mandatory Transfer)</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GAAP_REVENUE_SOURCE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GAAP Revenue Source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CFDA_NUMBER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8</w:t>
            </w:r>
          </w:p>
        </w:tc>
        <w:tc>
          <w:tcPr>
            <w:tcW w:w="1961" w:type="pct"/>
          </w:tcPr>
          <w:p w:rsidR="006D6FDF" w:rsidRDefault="006D6FDF" w:rsidP="006D6FDF">
            <w:pPr>
              <w:spacing w:after="240"/>
            </w:pPr>
            <w:r>
              <w:t>CFD Number</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PASS_THRU_ENTITY_ID</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Pass Thru Entity ID</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PY_DUE_AMOUNT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Due Amount</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PY_DEFERRED_REVENUE</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Prior Year Deferred Revenue Amount</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PY_ACCOUNTS_PAYABLES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Accounts Payables</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CY_EXPENDITURE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Expenditure</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CY_ACCOUNTS_PAYABLES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Accounts Payables</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CY_TOTAL_REIMBURSABLE_COSTS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Total Reimbursable Cost</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CY_REFUND_TO_GRANTOR</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Refund To Grantor</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CY_DUE_AMOUNT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Due Amount</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CY_RECEIPTS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Receipts</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CY_DEFERED_REVENUE_FLAG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Current Year Deferred Revenue Flag</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CY_RECEIPTS_AMOUNT_DURING_LAPSE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Receipt Amount During Lapse</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CY_DEFERRED_REVENUE_AMOUNT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Deferred Revenue Amount</w:t>
            </w:r>
          </w:p>
        </w:tc>
      </w:tr>
      <w:tr w:rsidR="006D6FDF" w:rsidTr="006D6FDF">
        <w:tc>
          <w:tcPr>
            <w:tcW w:w="294" w:type="pct"/>
          </w:tcPr>
          <w:p w:rsidR="006D6FDF" w:rsidRDefault="006D6FDF" w:rsidP="006D6FDF">
            <w:pPr>
              <w:spacing w:after="240"/>
            </w:pPr>
            <w:r>
              <w:lastRenderedPageBreak/>
              <w:t>26</w:t>
            </w:r>
          </w:p>
        </w:tc>
        <w:tc>
          <w:tcPr>
            <w:tcW w:w="1961" w:type="pct"/>
          </w:tcPr>
          <w:p w:rsidR="006D6FDF" w:rsidRDefault="006D6FDF" w:rsidP="006D6FDF">
            <w:pPr>
              <w:spacing w:after="240"/>
            </w:pPr>
            <w:r>
              <w:t>CY_AMOUNT_PAID_TO_SUB_RECEPIENT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Amount Paid To Sub Recipient</w:t>
            </w:r>
          </w:p>
        </w:tc>
      </w:tr>
      <w:tr w:rsidR="006D6FDF" w:rsidTr="006D6FDF">
        <w:tc>
          <w:tcPr>
            <w:tcW w:w="294" w:type="pct"/>
          </w:tcPr>
          <w:p w:rsidR="006D6FDF" w:rsidRDefault="006D6FDF" w:rsidP="006D6FDF">
            <w:pPr>
              <w:spacing w:after="240"/>
            </w:pPr>
            <w:r>
              <w:t>27</w:t>
            </w:r>
          </w:p>
        </w:tc>
        <w:tc>
          <w:tcPr>
            <w:tcW w:w="1961" w:type="pct"/>
          </w:tcPr>
          <w:p w:rsidR="006D6FDF" w:rsidRDefault="006D6FDF" w:rsidP="006D6FDF">
            <w:pPr>
              <w:spacing w:after="240"/>
            </w:pPr>
            <w:r>
              <w:t>IS_REIMBURSABLE_FLAG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Is Reimbursable</w:t>
            </w:r>
          </w:p>
        </w:tc>
      </w:tr>
      <w:tr w:rsidR="006D6FDF" w:rsidTr="006D6FDF">
        <w:tc>
          <w:tcPr>
            <w:tcW w:w="294" w:type="pct"/>
          </w:tcPr>
          <w:p w:rsidR="006D6FDF" w:rsidRDefault="006D6FDF" w:rsidP="006D6FDF">
            <w:pPr>
              <w:spacing w:after="240"/>
            </w:pPr>
            <w:r>
              <w:t>28</w:t>
            </w:r>
          </w:p>
        </w:tc>
        <w:tc>
          <w:tcPr>
            <w:tcW w:w="1961" w:type="pct"/>
          </w:tcPr>
          <w:p w:rsidR="006D6FDF" w:rsidRDefault="006D6FDF" w:rsidP="006D6FDF">
            <w:pPr>
              <w:spacing w:after="240"/>
            </w:pPr>
            <w:r>
              <w:t>IS_SCREEN_COMPLETE_FLAG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Record Is Screen Complete</w:t>
            </w:r>
          </w:p>
        </w:tc>
      </w:tr>
      <w:tr w:rsidR="006D6FDF" w:rsidTr="006D6FDF">
        <w:tc>
          <w:tcPr>
            <w:tcW w:w="294" w:type="pct"/>
          </w:tcPr>
          <w:p w:rsidR="006D6FDF" w:rsidRDefault="006D6FDF" w:rsidP="006D6FDF">
            <w:pPr>
              <w:spacing w:after="240"/>
            </w:pPr>
            <w:r>
              <w:t>29</w:t>
            </w:r>
          </w:p>
        </w:tc>
        <w:tc>
          <w:tcPr>
            <w:tcW w:w="1961" w:type="pct"/>
          </w:tcPr>
          <w:p w:rsidR="006D6FDF" w:rsidRDefault="006D6FDF" w:rsidP="006D6FDF">
            <w:pPr>
              <w:spacing w:after="240"/>
            </w:pPr>
            <w:r>
              <w:t>IS_GRANTOR_WORKFLOW_ENGAGED_FLAG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Grantor Workflow Is Engaged</w:t>
            </w:r>
          </w:p>
        </w:tc>
      </w:tr>
      <w:tr w:rsidR="006D6FDF" w:rsidTr="006D6FDF">
        <w:tc>
          <w:tcPr>
            <w:tcW w:w="294" w:type="pct"/>
          </w:tcPr>
          <w:p w:rsidR="006D6FDF" w:rsidRDefault="006D6FDF" w:rsidP="006D6FDF">
            <w:pPr>
              <w:spacing w:after="240"/>
            </w:pPr>
            <w:r>
              <w:t>30</w:t>
            </w:r>
          </w:p>
        </w:tc>
        <w:tc>
          <w:tcPr>
            <w:tcW w:w="1961" w:type="pct"/>
          </w:tcPr>
          <w:p w:rsidR="006D6FDF" w:rsidRDefault="006D6FDF" w:rsidP="006D6FDF">
            <w:pPr>
              <w:spacing w:after="240"/>
            </w:pPr>
            <w:r>
              <w:t>IS_POST_TO_GRANTOR_FLAG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Is Posted To Grantor</w:t>
            </w:r>
          </w:p>
        </w:tc>
      </w:tr>
      <w:tr w:rsidR="006D6FDF" w:rsidTr="006D6FDF">
        <w:tc>
          <w:tcPr>
            <w:tcW w:w="294" w:type="pct"/>
          </w:tcPr>
          <w:p w:rsidR="006D6FDF" w:rsidRDefault="006D6FDF" w:rsidP="006D6FDF">
            <w:pPr>
              <w:spacing w:after="240"/>
            </w:pPr>
            <w:r>
              <w:t>31</w:t>
            </w:r>
          </w:p>
        </w:tc>
        <w:tc>
          <w:tcPr>
            <w:tcW w:w="1961" w:type="pct"/>
          </w:tcPr>
          <w:p w:rsidR="006D6FDF" w:rsidRDefault="006D6FDF" w:rsidP="006D6FDF">
            <w:pPr>
              <w:spacing w:after="240"/>
            </w:pPr>
            <w:r>
              <w:t>IS_GRANTOR_REVIEWED_FLAG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or Claim Has Been Reviewed By Grantor</w:t>
            </w:r>
          </w:p>
        </w:tc>
      </w:tr>
      <w:tr w:rsidR="006D6FDF" w:rsidTr="006D6FDF">
        <w:tc>
          <w:tcPr>
            <w:tcW w:w="294" w:type="pct"/>
          </w:tcPr>
          <w:p w:rsidR="006D6FDF" w:rsidRDefault="006D6FDF" w:rsidP="006D6FDF">
            <w:pPr>
              <w:spacing w:after="240"/>
            </w:pPr>
            <w:r>
              <w:t>32</w:t>
            </w:r>
          </w:p>
        </w:tc>
        <w:tc>
          <w:tcPr>
            <w:tcW w:w="1961" w:type="pct"/>
          </w:tcPr>
          <w:p w:rsidR="006D6FDF" w:rsidRDefault="006D6FDF" w:rsidP="006D6FDF">
            <w:pPr>
              <w:spacing w:after="240"/>
            </w:pPr>
            <w:r>
              <w:t>IS_GRANTOR_AGREES_TRI_STATE_FLAG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Bit (True or False). To Determine If Grantor Agrees To Claim</w:t>
            </w:r>
          </w:p>
        </w:tc>
      </w:tr>
      <w:tr w:rsidR="006D6FDF" w:rsidTr="006D6FDF">
        <w:tc>
          <w:tcPr>
            <w:tcW w:w="294" w:type="pct"/>
          </w:tcPr>
          <w:p w:rsidR="006D6FDF" w:rsidRDefault="006D6FDF" w:rsidP="006D6FDF">
            <w:pPr>
              <w:spacing w:after="240"/>
            </w:pPr>
            <w:r>
              <w:t>33</w:t>
            </w:r>
          </w:p>
        </w:tc>
        <w:tc>
          <w:tcPr>
            <w:tcW w:w="1961" w:type="pct"/>
          </w:tcPr>
          <w:p w:rsidR="006D6FDF" w:rsidRDefault="006D6FDF" w:rsidP="006D6FDF">
            <w:pPr>
              <w:spacing w:after="240"/>
            </w:pPr>
            <w:r>
              <w:t>DATE_SUBMITTED_TO_GRANTOR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Submitted To Grantor</w:t>
            </w:r>
          </w:p>
        </w:tc>
      </w:tr>
      <w:tr w:rsidR="006D6FDF" w:rsidTr="006D6FDF">
        <w:tc>
          <w:tcPr>
            <w:tcW w:w="294" w:type="pct"/>
          </w:tcPr>
          <w:p w:rsidR="006D6FDF" w:rsidRDefault="006D6FDF" w:rsidP="006D6FDF">
            <w:pPr>
              <w:spacing w:after="240"/>
            </w:pPr>
            <w:r>
              <w:t>34</w:t>
            </w:r>
          </w:p>
        </w:tc>
        <w:tc>
          <w:tcPr>
            <w:tcW w:w="1961" w:type="pct"/>
          </w:tcPr>
          <w:p w:rsidR="006D6FDF" w:rsidRDefault="006D6FDF" w:rsidP="006D6FDF">
            <w:pPr>
              <w:spacing w:after="240"/>
            </w:pPr>
            <w:r>
              <w:t>DATE_RECEIVED_BY_GRANTOR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Received By Grantor</w:t>
            </w:r>
          </w:p>
        </w:tc>
      </w:tr>
      <w:tr w:rsidR="006D6FDF" w:rsidTr="006D6FDF">
        <w:tc>
          <w:tcPr>
            <w:tcW w:w="294" w:type="pct"/>
          </w:tcPr>
          <w:p w:rsidR="006D6FDF" w:rsidRDefault="006D6FDF" w:rsidP="006D6FDF">
            <w:pPr>
              <w:spacing w:after="240"/>
            </w:pPr>
            <w:r>
              <w:t>35</w:t>
            </w:r>
          </w:p>
        </w:tc>
        <w:tc>
          <w:tcPr>
            <w:tcW w:w="1961" w:type="pct"/>
          </w:tcPr>
          <w:p w:rsidR="006D6FDF" w:rsidRDefault="006D6FDF" w:rsidP="006D6FDF">
            <w:pPr>
              <w:spacing w:after="240"/>
            </w:pPr>
            <w:r>
              <w:t>DATE_RESPONSE_BY_GRANTOR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Response By Grantor</w:t>
            </w:r>
          </w:p>
        </w:tc>
      </w:tr>
      <w:tr w:rsidR="006D6FDF" w:rsidTr="006D6FDF">
        <w:tc>
          <w:tcPr>
            <w:tcW w:w="294" w:type="pct"/>
          </w:tcPr>
          <w:p w:rsidR="006D6FDF" w:rsidRDefault="006D6FDF" w:rsidP="006D6FDF">
            <w:pPr>
              <w:spacing w:after="240"/>
            </w:pPr>
            <w:r>
              <w:t>36</w:t>
            </w:r>
          </w:p>
        </w:tc>
        <w:tc>
          <w:tcPr>
            <w:tcW w:w="1961" w:type="pct"/>
          </w:tcPr>
          <w:p w:rsidR="006D6FDF" w:rsidRDefault="006D6FDF" w:rsidP="006D6FDF">
            <w:pPr>
              <w:spacing w:after="240"/>
            </w:pPr>
            <w:r>
              <w:t>GRANTEE_MESSAGE_TO_GRANTOR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Grantee Message To Grantor</w:t>
            </w:r>
          </w:p>
        </w:tc>
      </w:tr>
      <w:tr w:rsidR="006D6FDF" w:rsidTr="006D6FDF">
        <w:tc>
          <w:tcPr>
            <w:tcW w:w="294" w:type="pct"/>
          </w:tcPr>
          <w:p w:rsidR="006D6FDF" w:rsidRDefault="006D6FDF" w:rsidP="006D6FDF">
            <w:pPr>
              <w:spacing w:after="240"/>
            </w:pPr>
            <w:r>
              <w:t>37</w:t>
            </w:r>
          </w:p>
        </w:tc>
        <w:tc>
          <w:tcPr>
            <w:tcW w:w="1961" w:type="pct"/>
          </w:tcPr>
          <w:p w:rsidR="006D6FDF" w:rsidRDefault="006D6FDF" w:rsidP="006D6FDF">
            <w:pPr>
              <w:spacing w:after="240"/>
            </w:pPr>
            <w:r>
              <w:t>GRANTOR_MESSAGE_TO_GRANTEE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Grantor Message To Grantee</w:t>
            </w:r>
          </w:p>
        </w:tc>
      </w:tr>
      <w:tr w:rsidR="006D6FDF" w:rsidTr="006D6FDF">
        <w:tc>
          <w:tcPr>
            <w:tcW w:w="294" w:type="pct"/>
          </w:tcPr>
          <w:p w:rsidR="006D6FDF" w:rsidRDefault="006D6FDF" w:rsidP="006D6FDF">
            <w:pPr>
              <w:spacing w:after="240"/>
            </w:pPr>
            <w:r>
              <w:t>38</w:t>
            </w:r>
          </w:p>
        </w:tc>
        <w:tc>
          <w:tcPr>
            <w:tcW w:w="1961" w:type="pct"/>
          </w:tcPr>
          <w:p w:rsidR="006D6FDF" w:rsidRDefault="006D6FDF" w:rsidP="006D6FDF">
            <w:pPr>
              <w:spacing w:after="240"/>
            </w:pPr>
            <w:r>
              <w:t>RECORD_DATA_ORIGIN_TYPE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Data Origination Type (System or User)</w:t>
            </w:r>
          </w:p>
        </w:tc>
      </w:tr>
      <w:tr w:rsidR="006D6FDF" w:rsidTr="006D6FDF">
        <w:tc>
          <w:tcPr>
            <w:tcW w:w="294" w:type="pct"/>
          </w:tcPr>
          <w:p w:rsidR="006D6FDF" w:rsidRDefault="006D6FDF" w:rsidP="006D6FDF">
            <w:pPr>
              <w:spacing w:after="240"/>
            </w:pPr>
            <w:r>
              <w:t>39</w:t>
            </w:r>
          </w:p>
        </w:tc>
        <w:tc>
          <w:tcPr>
            <w:tcW w:w="1961" w:type="pct"/>
          </w:tcPr>
          <w:p w:rsidR="006D6FDF" w:rsidRDefault="006D6FDF" w:rsidP="006D6FDF">
            <w:pPr>
              <w:spacing w:after="240"/>
            </w:pPr>
            <w:r>
              <w:t>IS_USER_MODIFIABLE_FLAG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User Modifiable</w:t>
            </w:r>
          </w:p>
        </w:tc>
      </w:tr>
      <w:tr w:rsidR="006D6FDF" w:rsidTr="006D6FDF">
        <w:tc>
          <w:tcPr>
            <w:tcW w:w="294" w:type="pct"/>
          </w:tcPr>
          <w:p w:rsidR="006D6FDF" w:rsidRDefault="006D6FDF" w:rsidP="006D6FDF">
            <w:pPr>
              <w:spacing w:after="240"/>
            </w:pPr>
            <w:r>
              <w:t>40</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lastRenderedPageBreak/>
              <w:t>41</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42</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43</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80" w:name="_Toc338154034"/>
      <w:r>
        <w:t>Dependencies</w:t>
      </w:r>
      <w:bookmarkEnd w:id="480"/>
    </w:p>
    <w:p w:rsidR="006D6FDF" w:rsidRDefault="006D6FDF" w:rsidP="006D6FDF">
      <w:pPr>
        <w:spacing w:after="240"/>
      </w:pPr>
      <w:r>
        <w:t>SCO567_DETAILS Does Not Have Any Dependencies On Other Database Objects</w:t>
      </w:r>
    </w:p>
    <w:p w:rsidR="006D6FDF" w:rsidRDefault="006D6FDF" w:rsidP="006D6FDF">
      <w:pPr>
        <w:pStyle w:val="Heading1"/>
      </w:pPr>
      <w:bookmarkStart w:id="481" w:name="_Toc338154035"/>
      <w:r>
        <w:t>SCO567_DETAILS_AUDIT_TRAIL</w:t>
      </w:r>
      <w:bookmarkEnd w:id="481"/>
    </w:p>
    <w:p w:rsidR="006D6FDF" w:rsidRDefault="006D6FDF" w:rsidP="006D6FDF">
      <w:pPr>
        <w:spacing w:after="0"/>
      </w:pPr>
      <w:r>
        <w:t>SCO567 Audit Trail Form Related Data</w:t>
      </w:r>
    </w:p>
    <w:p w:rsidR="006D6FDF" w:rsidRDefault="006D6FDF" w:rsidP="006D6FDF">
      <w:pPr>
        <w:pStyle w:val="Heading2"/>
      </w:pPr>
      <w:bookmarkStart w:id="482" w:name="_Toc338154036"/>
      <w:r>
        <w:t>Functionality Overview</w:t>
      </w:r>
      <w:bookmarkEnd w:id="482"/>
    </w:p>
    <w:p w:rsidR="006D6FDF" w:rsidRDefault="006D6FDF" w:rsidP="006D6FDF">
      <w:r>
        <w:t>Audit Trail Data is a mere copy of the transaction as it moves between proponent and responding entity</w:t>
      </w:r>
    </w:p>
    <w:p w:rsidR="006D6FDF" w:rsidRDefault="006D6FDF" w:rsidP="006D6FDF">
      <w:pPr>
        <w:spacing w:after="240"/>
      </w:pPr>
      <w:r>
        <w:t>This helps in tracking transactional changes between submissions</w:t>
      </w:r>
    </w:p>
    <w:p w:rsidR="006D6FDF" w:rsidRDefault="006D6FDF" w:rsidP="006D6FDF">
      <w:pPr>
        <w:spacing w:after="240"/>
      </w:pPr>
    </w:p>
    <w:p w:rsidR="006D6FDF" w:rsidRDefault="006D6FDF" w:rsidP="006D6FDF">
      <w:pPr>
        <w:pStyle w:val="Heading2"/>
        <w:spacing w:after="320"/>
      </w:pPr>
      <w:bookmarkStart w:id="483" w:name="_Toc338154037"/>
      <w:r>
        <w:t>Table Primary Key</w:t>
      </w:r>
      <w:bookmarkEnd w:id="48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PROVIDING_AGENCY_NUMBER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PROVIDING_AGENCY_FUND_NUMBER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7</w:t>
            </w:r>
          </w:p>
        </w:tc>
        <w:tc>
          <w:tcPr>
            <w:tcW w:w="4000" w:type="pct"/>
            <w:tcBorders>
              <w:bottom w:val="single" w:sz="4" w:space="0" w:color="auto"/>
            </w:tcBorders>
            <w:shd w:val="clear" w:color="auto" w:fill="008080"/>
          </w:tcPr>
          <w:p w:rsidR="006D6FDF" w:rsidRDefault="006D6FDF" w:rsidP="006D6FDF">
            <w:pPr>
              <w:spacing w:after="240"/>
            </w:pPr>
            <w:r>
              <w:t>TRANSACTION_NUMBER</w:t>
            </w:r>
          </w:p>
        </w:tc>
      </w:tr>
      <w:tr w:rsidR="006D6FDF" w:rsidTr="006D6FDF">
        <w:tc>
          <w:tcPr>
            <w:tcW w:w="1000" w:type="pct"/>
            <w:shd w:val="clear" w:color="auto" w:fill="008080"/>
          </w:tcPr>
          <w:p w:rsidR="006D6FDF" w:rsidRDefault="006D6FDF" w:rsidP="006D6FDF">
            <w:pPr>
              <w:spacing w:after="240"/>
            </w:pPr>
            <w:r>
              <w:lastRenderedPageBreak/>
              <w:t>8</w:t>
            </w:r>
          </w:p>
        </w:tc>
        <w:tc>
          <w:tcPr>
            <w:tcW w:w="4000" w:type="pct"/>
            <w:shd w:val="clear" w:color="auto" w:fill="008080"/>
          </w:tcPr>
          <w:p w:rsidR="006D6FDF" w:rsidRDefault="006D6FDF" w:rsidP="006D6FDF">
            <w:pPr>
              <w:spacing w:after="240"/>
            </w:pPr>
            <w:r>
              <w:t>AUDIT_TRAIL_NUMBER</w:t>
            </w:r>
          </w:p>
        </w:tc>
      </w:tr>
    </w:tbl>
    <w:p w:rsidR="006D6FDF" w:rsidRDefault="006D6FDF" w:rsidP="006D6FDF"/>
    <w:p w:rsidR="006D6FDF" w:rsidRDefault="006D6FDF" w:rsidP="006D6FDF">
      <w:pPr>
        <w:pStyle w:val="Heading2"/>
        <w:spacing w:after="320"/>
      </w:pPr>
      <w:bookmarkStart w:id="484" w:name="_Toc338154038"/>
      <w:r>
        <w:t>Table Columns</w:t>
      </w:r>
      <w:bookmarkEnd w:id="484"/>
    </w:p>
    <w:tbl>
      <w:tblPr>
        <w:tblStyle w:val="TableGrid"/>
        <w:tblW w:w="5000" w:type="pct"/>
        <w:tblLook w:val="04A0" w:firstRow="1" w:lastRow="0" w:firstColumn="1" w:lastColumn="0" w:noHBand="0" w:noVBand="1"/>
      </w:tblPr>
      <w:tblGrid>
        <w:gridCol w:w="536"/>
        <w:gridCol w:w="4178"/>
        <w:gridCol w:w="1030"/>
        <w:gridCol w:w="1203"/>
        <w:gridCol w:w="334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PROVIDING_AGENCY_NUMBER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Providing Agency Number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PROVIDING_AGENCY_FUND_NUMBER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Providing Agency Fund Number</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TRANSACTION_NUMBER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Number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AUDIT_TRAIL_NUMBER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Uniquely Identifies Auditable Activity</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IS_SCREEN_COMPLETE_FLAG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Record Is Screen Complete</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IS_POST_TO_GRANTOR_FLAG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Is Posted To Grantor</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IS_GRANTOR_WORKFLOW_ENGAGED_FLAG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Grantor Workflow Is Engaged</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IS_GRANTOR_REVIEWED_FLAG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or Claim Has Been Reviewed By Grantor</w:t>
            </w:r>
          </w:p>
        </w:tc>
      </w:tr>
      <w:tr w:rsidR="006D6FDF" w:rsidTr="006D6FDF">
        <w:tc>
          <w:tcPr>
            <w:tcW w:w="294" w:type="pct"/>
          </w:tcPr>
          <w:p w:rsidR="006D6FDF" w:rsidRDefault="006D6FDF" w:rsidP="006D6FDF">
            <w:pPr>
              <w:spacing w:after="240"/>
            </w:pPr>
            <w:r>
              <w:lastRenderedPageBreak/>
              <w:t>13</w:t>
            </w:r>
          </w:p>
        </w:tc>
        <w:tc>
          <w:tcPr>
            <w:tcW w:w="1961" w:type="pct"/>
          </w:tcPr>
          <w:p w:rsidR="006D6FDF" w:rsidRDefault="006D6FDF" w:rsidP="006D6FDF">
            <w:pPr>
              <w:spacing w:after="240"/>
            </w:pPr>
            <w:r>
              <w:t>IS_GRANTOR_AGREES_TRI_STATE_FLAG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Bit (True or False). To Determine If Grantor Agrees To Claim</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DATE_SUBMITTED_TO_GRANTOR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Submitted To Grantor</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DATE_RECEIVED_BY_GRANTOR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Received By Grantor</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DATE_RESPONSE_BY_GRANTOR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Response By Grantor</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MESSAGE_SOURCE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Message Source (Grantee or Grantor)</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MESSAGE_TEXT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Message Text</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85" w:name="_Toc338154039"/>
      <w:r>
        <w:t>Dependencies</w:t>
      </w:r>
      <w:bookmarkEnd w:id="485"/>
    </w:p>
    <w:p w:rsidR="006D6FDF" w:rsidRDefault="006D6FDF" w:rsidP="006D6FDF">
      <w:pPr>
        <w:spacing w:after="240"/>
      </w:pPr>
      <w:r>
        <w:t>SCO567_DETAILS_AUDIT_TRAIL Does Not Have Any Dependencies On Other Database Objects</w:t>
      </w:r>
    </w:p>
    <w:p w:rsidR="006D6FDF" w:rsidRDefault="006D6FDF" w:rsidP="006D6FDF">
      <w:pPr>
        <w:pStyle w:val="Heading1"/>
      </w:pPr>
      <w:bookmarkStart w:id="486" w:name="_Toc338154040"/>
      <w:r>
        <w:t>SCO567_DETAILS_SUMMARY</w:t>
      </w:r>
      <w:bookmarkEnd w:id="486"/>
    </w:p>
    <w:p w:rsidR="006D6FDF" w:rsidRDefault="006D6FDF" w:rsidP="006D6FDF">
      <w:pPr>
        <w:spacing w:after="0"/>
      </w:pPr>
      <w:r>
        <w:t>SCO567 Summary Data</w:t>
      </w:r>
    </w:p>
    <w:p w:rsidR="006D6FDF" w:rsidRDefault="006D6FDF" w:rsidP="006D6FDF">
      <w:pPr>
        <w:pStyle w:val="Heading2"/>
      </w:pPr>
      <w:bookmarkStart w:id="487" w:name="_Toc338154041"/>
      <w:r>
        <w:t>Functionality Overview</w:t>
      </w:r>
      <w:bookmarkEnd w:id="487"/>
    </w:p>
    <w:p w:rsidR="006D6FDF" w:rsidRDefault="006D6FDF" w:rsidP="006D6FDF">
      <w:r>
        <w:t>Statistical Summary of Form Data.</w:t>
      </w:r>
    </w:p>
    <w:p w:rsidR="006D6FDF" w:rsidRDefault="006D6FDF" w:rsidP="006D6FDF">
      <w:pPr>
        <w:spacing w:after="240"/>
      </w:pPr>
      <w:r>
        <w:t>Data Is Grouped In Such A Way that Use Can Use it to Generate Journal Entries</w:t>
      </w:r>
    </w:p>
    <w:p w:rsidR="006D6FDF" w:rsidRDefault="006D6FDF" w:rsidP="006D6FDF">
      <w:pPr>
        <w:spacing w:after="240"/>
      </w:pPr>
    </w:p>
    <w:p w:rsidR="006D6FDF" w:rsidRDefault="006D6FDF" w:rsidP="006D6FDF">
      <w:pPr>
        <w:pStyle w:val="Heading2"/>
        <w:spacing w:after="320"/>
      </w:pPr>
      <w:bookmarkStart w:id="488" w:name="_Toc338154042"/>
      <w:r>
        <w:lastRenderedPageBreak/>
        <w:t>Table Primary Key</w:t>
      </w:r>
      <w:bookmarkEnd w:id="48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AGGREGATE_CATEGORY_NAME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AGGREGATE_SEQUENCE</w:t>
            </w:r>
          </w:p>
        </w:tc>
      </w:tr>
      <w:tr w:rsidR="006D6FDF" w:rsidTr="006D6FDF">
        <w:tc>
          <w:tcPr>
            <w:tcW w:w="1000" w:type="pct"/>
            <w:shd w:val="clear" w:color="auto" w:fill="008080"/>
          </w:tcPr>
          <w:p w:rsidR="006D6FDF" w:rsidRDefault="006D6FDF" w:rsidP="006D6FDF">
            <w:pPr>
              <w:spacing w:after="240"/>
            </w:pPr>
            <w:r>
              <w:t>7</w:t>
            </w:r>
          </w:p>
        </w:tc>
        <w:tc>
          <w:tcPr>
            <w:tcW w:w="4000" w:type="pct"/>
            <w:shd w:val="clear" w:color="auto" w:fill="008080"/>
          </w:tcPr>
          <w:p w:rsidR="006D6FDF" w:rsidRDefault="006D6FDF" w:rsidP="006D6FDF">
            <w:pPr>
              <w:spacing w:after="240"/>
            </w:pPr>
            <w:r>
              <w:t>AGREGATE_ITEM_TITLE</w:t>
            </w:r>
          </w:p>
        </w:tc>
      </w:tr>
    </w:tbl>
    <w:p w:rsidR="006D6FDF" w:rsidRDefault="006D6FDF" w:rsidP="006D6FDF"/>
    <w:p w:rsidR="006D6FDF" w:rsidRDefault="006D6FDF" w:rsidP="006D6FDF">
      <w:pPr>
        <w:pStyle w:val="Heading2"/>
        <w:spacing w:after="320"/>
      </w:pPr>
      <w:bookmarkStart w:id="489" w:name="_Toc338154043"/>
      <w:r>
        <w:t>Table Columns</w:t>
      </w:r>
      <w:bookmarkEnd w:id="489"/>
    </w:p>
    <w:tbl>
      <w:tblPr>
        <w:tblStyle w:val="TableGrid"/>
        <w:tblW w:w="5000" w:type="pct"/>
        <w:tblLook w:val="04A0" w:firstRow="1" w:lastRow="0" w:firstColumn="1" w:lastColumn="0" w:noHBand="0" w:noVBand="1"/>
      </w:tblPr>
      <w:tblGrid>
        <w:gridCol w:w="536"/>
        <w:gridCol w:w="4941"/>
        <w:gridCol w:w="1030"/>
        <w:gridCol w:w="1203"/>
        <w:gridCol w:w="2586"/>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FUND_NAME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Fund Name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RECORD_TYPE_SEQUENCE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 xml:space="preserve">Record Type Sequence Number. Helps In Forcing The Order Of Rendering Of Transactions or Line </w:t>
            </w:r>
            <w:r>
              <w:lastRenderedPageBreak/>
              <w:t>Items</w:t>
            </w:r>
          </w:p>
        </w:tc>
      </w:tr>
      <w:tr w:rsidR="006D6FDF" w:rsidTr="006D6FDF">
        <w:tc>
          <w:tcPr>
            <w:tcW w:w="294" w:type="pct"/>
          </w:tcPr>
          <w:p w:rsidR="006D6FDF" w:rsidRDefault="006D6FDF" w:rsidP="006D6FDF">
            <w:pPr>
              <w:spacing w:after="240"/>
            </w:pPr>
            <w:r>
              <w:lastRenderedPageBreak/>
              <w:t>7</w:t>
            </w:r>
          </w:p>
        </w:tc>
        <w:tc>
          <w:tcPr>
            <w:tcW w:w="1961" w:type="pct"/>
          </w:tcPr>
          <w:p w:rsidR="006D6FDF" w:rsidRDefault="006D6FDF" w:rsidP="006D6FDF">
            <w:pPr>
              <w:spacing w:after="240"/>
            </w:pPr>
            <w:r>
              <w:t>AGGREGATE_CATEGORY_NAME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A Descriptive Category Name To Differentiate Between Summations Of Contained Data (Total SAMS Mandatory Transfers, Total Agency Activity, Total Transactions)</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AGGREGATE_SEQUENCE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The Preferred Sequence Of A Category That Differentiates Between Summations Of Contained Data (Total SAMS Mandatory Transfers, Total Agency Activity, Total Transactions)</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AGREGATE_ITEM_TITLE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Specific Title Of Aggregate Categories (Total Primary Government Funds Transfers, Total Primary Government Funds Services Provided, Total Primary Government Funds Interfund Borrowings, Total Primary Government Funds Designated Revenue Transfers, Total Primary Government Fiduciary Transactions, Total Primary Government Funds Internal Reimbursements, Total Primary Government Funds Third Party Reimbursements, Total Component Unit Transactions)</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Transaction Type (R, S, T, …)</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TRANSACTION_DESCRIPTION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Transaction Description</w:t>
            </w:r>
          </w:p>
        </w:tc>
      </w:tr>
      <w:tr w:rsidR="006D6FDF" w:rsidTr="006D6FDF">
        <w:tc>
          <w:tcPr>
            <w:tcW w:w="294" w:type="pct"/>
          </w:tcPr>
          <w:p w:rsidR="006D6FDF" w:rsidRDefault="006D6FDF" w:rsidP="006D6FDF">
            <w:pPr>
              <w:spacing w:after="240"/>
            </w:pPr>
            <w:r>
              <w:lastRenderedPageBreak/>
              <w:t>12</w:t>
            </w:r>
          </w:p>
        </w:tc>
        <w:tc>
          <w:tcPr>
            <w:tcW w:w="1961" w:type="pct"/>
          </w:tcPr>
          <w:p w:rsidR="006D6FDF" w:rsidRDefault="006D6FDF" w:rsidP="006D6FDF">
            <w:pPr>
              <w:spacing w:after="240"/>
            </w:pPr>
            <w:r>
              <w:t>SAMS_MANDATORY_TRANSFER</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Designation of Transaction (Agency Activity or SAMS Mandatory Transfer)</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SUM_PY_DUE_AMOUNT</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SUM Prior Year Amount</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SUM_PY_DEFERRED_REVENUE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SUM Prior Year Deferred Revenue</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SUM_PY_ACCOUNTS_PAYABLES</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SUM Prior Year Accounts Payables</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SUM_CY_EXPENDITURE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Expenditure</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SUM_CY_ACCOUNTS_PAYABLES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Accounts Payables</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SUM_CY_TOTAL_REIMBURSABLE_COSTS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Total Reimbursable Costs</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SUM_CY_REFUND_TO_GRANTOR</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Refund To Grantor</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SUM_CY_DUE_AMOUNT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Due Amount</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SUM_CY_RECEIPTS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Receipts</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SUM_CY_DEFERED_REVENUE_FLAG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SUM Current Year Deferred Revenue Flag</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SUM_CY_RECEIPTS_AMOUNT_DURING_LAPSE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Receipts Amount During Lapse</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SUM_CY_DEFERRED_REVENUE_AMOUNT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Deferred Revenue Amount</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SUM_CY_AMOUNT_PAID_TO_SUB_RECEPIENT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Amount Paid To SUB Recipient</w:t>
            </w:r>
          </w:p>
        </w:tc>
      </w:tr>
      <w:tr w:rsidR="006D6FDF" w:rsidTr="006D6FDF">
        <w:tc>
          <w:tcPr>
            <w:tcW w:w="294" w:type="pct"/>
          </w:tcPr>
          <w:p w:rsidR="006D6FDF" w:rsidRDefault="006D6FDF" w:rsidP="006D6FDF">
            <w:pPr>
              <w:spacing w:after="240"/>
            </w:pPr>
            <w:r>
              <w:t>26</w:t>
            </w:r>
          </w:p>
        </w:tc>
        <w:tc>
          <w:tcPr>
            <w:tcW w:w="1961" w:type="pct"/>
          </w:tcPr>
          <w:p w:rsidR="006D6FDF" w:rsidRDefault="006D6FDF" w:rsidP="006D6FDF">
            <w:pPr>
              <w:spacing w:after="240"/>
            </w:pPr>
            <w:r>
              <w:t>COUNT_IS_SCREEN_COMPLETE_FLAG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Statistical Count - Screen Complete</w:t>
            </w:r>
          </w:p>
        </w:tc>
      </w:tr>
      <w:tr w:rsidR="006D6FDF" w:rsidTr="006D6FDF">
        <w:tc>
          <w:tcPr>
            <w:tcW w:w="294" w:type="pct"/>
          </w:tcPr>
          <w:p w:rsidR="006D6FDF" w:rsidRDefault="006D6FDF" w:rsidP="006D6FDF">
            <w:pPr>
              <w:spacing w:after="240"/>
            </w:pPr>
            <w:r>
              <w:lastRenderedPageBreak/>
              <w:t>27</w:t>
            </w:r>
          </w:p>
        </w:tc>
        <w:tc>
          <w:tcPr>
            <w:tcW w:w="1961" w:type="pct"/>
          </w:tcPr>
          <w:p w:rsidR="006D6FDF" w:rsidRDefault="006D6FDF" w:rsidP="006D6FDF">
            <w:pPr>
              <w:spacing w:after="240"/>
            </w:pPr>
            <w:r>
              <w:t>COUNT_IS_POST_TO_GRANTOR_FLAG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Statistical Count - Post To Grantor</w:t>
            </w:r>
          </w:p>
        </w:tc>
      </w:tr>
      <w:tr w:rsidR="006D6FDF" w:rsidTr="006D6FDF">
        <w:tc>
          <w:tcPr>
            <w:tcW w:w="294" w:type="pct"/>
          </w:tcPr>
          <w:p w:rsidR="006D6FDF" w:rsidRDefault="006D6FDF" w:rsidP="006D6FDF">
            <w:pPr>
              <w:spacing w:after="240"/>
            </w:pPr>
            <w:r>
              <w:t>28</w:t>
            </w:r>
          </w:p>
        </w:tc>
        <w:tc>
          <w:tcPr>
            <w:tcW w:w="1961" w:type="pct"/>
          </w:tcPr>
          <w:p w:rsidR="006D6FDF" w:rsidRDefault="006D6FDF" w:rsidP="006D6FDF">
            <w:pPr>
              <w:spacing w:after="240"/>
            </w:pPr>
            <w:r>
              <w:t>COUNT_IS_GRANTOR_WORKFLOW_ENGAGED_FLAG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Statistical Count - Workflow Has Engaged</w:t>
            </w:r>
          </w:p>
        </w:tc>
      </w:tr>
      <w:tr w:rsidR="006D6FDF" w:rsidTr="006D6FDF">
        <w:tc>
          <w:tcPr>
            <w:tcW w:w="294" w:type="pct"/>
          </w:tcPr>
          <w:p w:rsidR="006D6FDF" w:rsidRDefault="006D6FDF" w:rsidP="006D6FDF">
            <w:pPr>
              <w:spacing w:after="240"/>
            </w:pPr>
            <w:r>
              <w:t>29</w:t>
            </w:r>
          </w:p>
        </w:tc>
        <w:tc>
          <w:tcPr>
            <w:tcW w:w="1961" w:type="pct"/>
          </w:tcPr>
          <w:p w:rsidR="006D6FDF" w:rsidRDefault="006D6FDF" w:rsidP="006D6FDF">
            <w:pPr>
              <w:spacing w:after="240"/>
            </w:pPr>
            <w:r>
              <w:t>COUNT_IS_GRANTOR_REVIEWED_FLAG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Statistical Count - Grantor Reviewed</w:t>
            </w:r>
          </w:p>
        </w:tc>
      </w:tr>
      <w:tr w:rsidR="006D6FDF" w:rsidTr="006D6FDF">
        <w:tc>
          <w:tcPr>
            <w:tcW w:w="294" w:type="pct"/>
          </w:tcPr>
          <w:p w:rsidR="006D6FDF" w:rsidRDefault="006D6FDF" w:rsidP="006D6FDF">
            <w:pPr>
              <w:spacing w:after="240"/>
            </w:pPr>
            <w:r>
              <w:t>30</w:t>
            </w:r>
          </w:p>
        </w:tc>
        <w:tc>
          <w:tcPr>
            <w:tcW w:w="1961" w:type="pct"/>
          </w:tcPr>
          <w:p w:rsidR="006D6FDF" w:rsidRDefault="006D6FDF" w:rsidP="006D6FDF">
            <w:pPr>
              <w:spacing w:after="240"/>
            </w:pPr>
            <w:r>
              <w:t>COUNT_IS_GRANTOR_AGREES_TRI_STATE_FLAG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Statistical Count - Agreement or Disagreement</w:t>
            </w:r>
          </w:p>
        </w:tc>
      </w:tr>
      <w:tr w:rsidR="006D6FDF" w:rsidTr="006D6FDF">
        <w:tc>
          <w:tcPr>
            <w:tcW w:w="294" w:type="pct"/>
          </w:tcPr>
          <w:p w:rsidR="006D6FDF" w:rsidRDefault="006D6FDF" w:rsidP="006D6FDF">
            <w:pPr>
              <w:spacing w:after="240"/>
            </w:pPr>
            <w:r>
              <w:t>31</w:t>
            </w:r>
          </w:p>
        </w:tc>
        <w:tc>
          <w:tcPr>
            <w:tcW w:w="1961" w:type="pct"/>
          </w:tcPr>
          <w:p w:rsidR="006D6FDF" w:rsidRDefault="006D6FDF" w:rsidP="006D6FDF">
            <w:pPr>
              <w:spacing w:after="240"/>
            </w:pPr>
            <w:r>
              <w:t>AGENCY_CLASSIFICATION_CODE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Agency Classification Code (PG:Primary Government Unit or CU:Component Unit Designation)</w:t>
            </w:r>
          </w:p>
        </w:tc>
      </w:tr>
      <w:tr w:rsidR="006D6FDF" w:rsidTr="006D6FDF">
        <w:tc>
          <w:tcPr>
            <w:tcW w:w="294" w:type="pct"/>
          </w:tcPr>
          <w:p w:rsidR="006D6FDF" w:rsidRDefault="006D6FDF" w:rsidP="006D6FDF">
            <w:pPr>
              <w:spacing w:after="240"/>
            </w:pPr>
            <w:r>
              <w:t>32</w:t>
            </w:r>
          </w:p>
        </w:tc>
        <w:tc>
          <w:tcPr>
            <w:tcW w:w="1961" w:type="pct"/>
          </w:tcPr>
          <w:p w:rsidR="006D6FDF" w:rsidRDefault="006D6FDF" w:rsidP="006D6FDF">
            <w:pPr>
              <w:spacing w:after="240"/>
            </w:pPr>
            <w:r>
              <w:t>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Fund Group Type</w:t>
            </w:r>
          </w:p>
        </w:tc>
      </w:tr>
      <w:tr w:rsidR="006D6FDF" w:rsidTr="006D6FDF">
        <w:tc>
          <w:tcPr>
            <w:tcW w:w="294" w:type="pct"/>
          </w:tcPr>
          <w:p w:rsidR="006D6FDF" w:rsidRDefault="006D6FDF" w:rsidP="006D6FDF">
            <w:pPr>
              <w:spacing w:after="240"/>
            </w:pPr>
            <w:r>
              <w:t>33</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34</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35</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36</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490" w:name="_Toc338154044"/>
      <w:r>
        <w:t>Dependencies</w:t>
      </w:r>
      <w:bookmarkEnd w:id="490"/>
    </w:p>
    <w:p w:rsidR="006D6FDF" w:rsidRDefault="006D6FDF" w:rsidP="006D6FDF">
      <w:pPr>
        <w:spacing w:after="240"/>
      </w:pPr>
      <w:r>
        <w:t>SCO567_DETAILS_SUMMARY Does Not Have Any Dependencies On Other Database Objects</w:t>
      </w:r>
    </w:p>
    <w:p w:rsidR="006D6FDF" w:rsidRDefault="006D6FDF" w:rsidP="006D6FDF">
      <w:pPr>
        <w:pStyle w:val="Heading1"/>
      </w:pPr>
      <w:bookmarkStart w:id="491" w:name="_Toc338154045"/>
      <w:r>
        <w:t>SCO567_DETAILS_WORKTABLE</w:t>
      </w:r>
      <w:bookmarkEnd w:id="491"/>
    </w:p>
    <w:p w:rsidR="006D6FDF" w:rsidRDefault="006D6FDF" w:rsidP="006D6FDF">
      <w:pPr>
        <w:spacing w:after="0"/>
      </w:pPr>
      <w:r>
        <w:t>SCO567 Temporary Work Table</w:t>
      </w:r>
    </w:p>
    <w:p w:rsidR="006D6FDF" w:rsidRDefault="006D6FDF" w:rsidP="006D6FDF">
      <w:pPr>
        <w:pStyle w:val="Heading2"/>
      </w:pPr>
      <w:bookmarkStart w:id="492" w:name="_Toc338154046"/>
      <w:r>
        <w:lastRenderedPageBreak/>
        <w:t>Functionality Overview</w:t>
      </w:r>
      <w:bookmarkEnd w:id="492"/>
    </w:p>
    <w:p w:rsidR="006D6FDF" w:rsidRDefault="006D6FDF" w:rsidP="006D6FDF">
      <w:r>
        <w:t>Data Processing Table</w:t>
      </w:r>
    </w:p>
    <w:p w:rsidR="006D6FDF" w:rsidRDefault="006D6FDF" w:rsidP="006D6FDF">
      <w:pPr>
        <w:spacing w:after="240"/>
      </w:pPr>
      <w:r>
        <w:t>Data has no relevant beyond executing batch role</w:t>
      </w:r>
    </w:p>
    <w:p w:rsidR="006D6FDF" w:rsidRDefault="006D6FDF" w:rsidP="006D6FDF">
      <w:pPr>
        <w:spacing w:after="240"/>
      </w:pPr>
    </w:p>
    <w:p w:rsidR="006D6FDF" w:rsidRDefault="006D6FDF" w:rsidP="006D6FDF">
      <w:pPr>
        <w:pStyle w:val="Heading2"/>
        <w:spacing w:after="320"/>
      </w:pPr>
      <w:bookmarkStart w:id="493" w:name="_Toc338154047"/>
      <w:r>
        <w:t>Table Primary Key</w:t>
      </w:r>
      <w:bookmarkEnd w:id="493"/>
    </w:p>
    <w:p w:rsidR="006D6FDF" w:rsidRDefault="006D6FDF" w:rsidP="006D6FDF">
      <w:pPr>
        <w:spacing w:after="240"/>
      </w:pPr>
      <w:r>
        <w:t>SCO567_DETAILS_WORKTABLE Does Not Have Any Primary Key Defined</w:t>
      </w:r>
    </w:p>
    <w:p w:rsidR="006D6FDF" w:rsidRDefault="006D6FDF" w:rsidP="006D6FDF">
      <w:pPr>
        <w:pStyle w:val="Heading2"/>
        <w:spacing w:after="320"/>
      </w:pPr>
      <w:bookmarkStart w:id="494" w:name="_Toc338154048"/>
      <w:r>
        <w:t>Table Columns</w:t>
      </w:r>
      <w:bookmarkEnd w:id="494"/>
    </w:p>
    <w:tbl>
      <w:tblPr>
        <w:tblStyle w:val="TableGrid"/>
        <w:tblW w:w="5000" w:type="pct"/>
        <w:tblLook w:val="04A0" w:firstRow="1" w:lastRow="0" w:firstColumn="1" w:lastColumn="0" w:noHBand="0" w:noVBand="1"/>
      </w:tblPr>
      <w:tblGrid>
        <w:gridCol w:w="536"/>
        <w:gridCol w:w="4268"/>
        <w:gridCol w:w="1658"/>
        <w:gridCol w:w="1203"/>
        <w:gridCol w:w="2631"/>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GUID_BATCH</w:t>
            </w:r>
          </w:p>
        </w:tc>
        <w:tc>
          <w:tcPr>
            <w:tcW w:w="392" w:type="pct"/>
          </w:tcPr>
          <w:p w:rsidR="006D6FDF" w:rsidRDefault="006D6FDF" w:rsidP="006D6FDF">
            <w:pPr>
              <w:spacing w:after="240"/>
            </w:pPr>
            <w:r>
              <w:t>uniqueidentifier</w:t>
            </w:r>
          </w:p>
        </w:tc>
        <w:tc>
          <w:tcPr>
            <w:tcW w:w="392" w:type="pct"/>
          </w:tcPr>
          <w:p w:rsidR="006D6FDF" w:rsidRDefault="006D6FDF" w:rsidP="006D6FDF">
            <w:pPr>
              <w:spacing w:after="240"/>
            </w:pPr>
            <w:r>
              <w:t>16</w:t>
            </w:r>
          </w:p>
        </w:tc>
        <w:tc>
          <w:tcPr>
            <w:tcW w:w="1961" w:type="pct"/>
          </w:tcPr>
          <w:p w:rsidR="006D6FDF" w:rsidRDefault="006D6FDF" w:rsidP="006D6FDF">
            <w:pPr>
              <w:spacing w:after="240"/>
            </w:pPr>
            <w:r>
              <w:t>Global Unique Identifier</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ID</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FUND_NAME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Fund Name</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RECORD_TYPE_SEQUENCE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Record Type Sequence Number. Helps In Forcing The Order Of Rendering Of Transactions or Line Items</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PROVIDING_AGENCY_NUMBER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Providing Agency Number</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PROVIDING_AGENCY_FUND_NUMBER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Providing Agency Fund Number</w:t>
            </w:r>
          </w:p>
        </w:tc>
      </w:tr>
      <w:tr w:rsidR="006D6FDF" w:rsidTr="006D6FDF">
        <w:tc>
          <w:tcPr>
            <w:tcW w:w="294" w:type="pct"/>
          </w:tcPr>
          <w:p w:rsidR="006D6FDF" w:rsidRDefault="006D6FDF" w:rsidP="006D6FDF">
            <w:pPr>
              <w:spacing w:after="240"/>
            </w:pPr>
            <w:r>
              <w:lastRenderedPageBreak/>
              <w:t>11</w:t>
            </w:r>
          </w:p>
        </w:tc>
        <w:tc>
          <w:tcPr>
            <w:tcW w:w="1961" w:type="pct"/>
          </w:tcPr>
          <w:p w:rsidR="006D6FDF" w:rsidRDefault="006D6FDF" w:rsidP="006D6FDF">
            <w:pPr>
              <w:spacing w:after="240"/>
            </w:pPr>
            <w:r>
              <w:t>TRANSACTION_NUMBER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Number</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Transaction Type (R, S, T, …)</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TRANSACTION_DESCRIPTION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Transaction Description</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SAMS_MANDATORY_TRANSFER</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Designation of Transaction (Agency Activity or SAMS Mandatory Transfer)</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GAAP_REVENUE_SOURCE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GAAP Revenue Source</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CFDA_NUMBER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CFD Number</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PASS_THRU_ENTITY_ID</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Pass Thru Entity ID</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PY_DUE_AMOUNT</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Prior Year Due Amount</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PY_DEFERRED_REVENUE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Prior Year Deferred Revenue Amount</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PY_ACCOUNTS_PAYABLES</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Prior Year Accounts Payables</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CY_EXPENDITURE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Expenditure</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CY_ACCOUNTS_PAYABLES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Accounts Payables</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CY_TOTAL_REIMBURSABLE_COSTS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Reimbursable Costs</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CY_REFUND_TO_GRANTOR</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Refund To Grantor</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CY_DUE_AMOUNT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Due Amount</w:t>
            </w:r>
          </w:p>
        </w:tc>
      </w:tr>
      <w:tr w:rsidR="006D6FDF" w:rsidTr="006D6FDF">
        <w:tc>
          <w:tcPr>
            <w:tcW w:w="294" w:type="pct"/>
          </w:tcPr>
          <w:p w:rsidR="006D6FDF" w:rsidRDefault="006D6FDF" w:rsidP="006D6FDF">
            <w:pPr>
              <w:spacing w:after="240"/>
            </w:pPr>
            <w:r>
              <w:t>26</w:t>
            </w:r>
          </w:p>
        </w:tc>
        <w:tc>
          <w:tcPr>
            <w:tcW w:w="1961" w:type="pct"/>
          </w:tcPr>
          <w:p w:rsidR="006D6FDF" w:rsidRDefault="006D6FDF" w:rsidP="006D6FDF">
            <w:pPr>
              <w:spacing w:after="240"/>
            </w:pPr>
            <w:r>
              <w:t>CY_RECEIPTS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Receipts</w:t>
            </w:r>
          </w:p>
        </w:tc>
      </w:tr>
      <w:tr w:rsidR="006D6FDF" w:rsidTr="006D6FDF">
        <w:tc>
          <w:tcPr>
            <w:tcW w:w="294" w:type="pct"/>
          </w:tcPr>
          <w:p w:rsidR="006D6FDF" w:rsidRDefault="006D6FDF" w:rsidP="006D6FDF">
            <w:pPr>
              <w:spacing w:after="240"/>
            </w:pPr>
            <w:r>
              <w:t>27</w:t>
            </w:r>
          </w:p>
        </w:tc>
        <w:tc>
          <w:tcPr>
            <w:tcW w:w="1961" w:type="pct"/>
          </w:tcPr>
          <w:p w:rsidR="006D6FDF" w:rsidRDefault="006D6FDF" w:rsidP="006D6FDF">
            <w:pPr>
              <w:spacing w:after="240"/>
            </w:pPr>
            <w:r>
              <w:t>CY_DEFERED_REVENUE_FLAG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Current Year Deferred Revenue Flag</w:t>
            </w:r>
          </w:p>
        </w:tc>
      </w:tr>
      <w:tr w:rsidR="006D6FDF" w:rsidTr="006D6FDF">
        <w:tc>
          <w:tcPr>
            <w:tcW w:w="294" w:type="pct"/>
          </w:tcPr>
          <w:p w:rsidR="006D6FDF" w:rsidRDefault="006D6FDF" w:rsidP="006D6FDF">
            <w:pPr>
              <w:spacing w:after="240"/>
            </w:pPr>
            <w:r>
              <w:t>28</w:t>
            </w:r>
          </w:p>
        </w:tc>
        <w:tc>
          <w:tcPr>
            <w:tcW w:w="1961" w:type="pct"/>
          </w:tcPr>
          <w:p w:rsidR="006D6FDF" w:rsidRDefault="006D6FDF" w:rsidP="006D6FDF">
            <w:pPr>
              <w:spacing w:after="240"/>
            </w:pPr>
            <w:r>
              <w:t>CY_RECEIPTS_AMOUNT_DURING_LAPSE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Receipt Amount During Lapse</w:t>
            </w:r>
          </w:p>
        </w:tc>
      </w:tr>
      <w:tr w:rsidR="006D6FDF" w:rsidTr="006D6FDF">
        <w:tc>
          <w:tcPr>
            <w:tcW w:w="294" w:type="pct"/>
          </w:tcPr>
          <w:p w:rsidR="006D6FDF" w:rsidRDefault="006D6FDF" w:rsidP="006D6FDF">
            <w:pPr>
              <w:spacing w:after="240"/>
            </w:pPr>
            <w:r>
              <w:t>29</w:t>
            </w:r>
          </w:p>
        </w:tc>
        <w:tc>
          <w:tcPr>
            <w:tcW w:w="1961" w:type="pct"/>
          </w:tcPr>
          <w:p w:rsidR="006D6FDF" w:rsidRDefault="006D6FDF" w:rsidP="006D6FDF">
            <w:pPr>
              <w:spacing w:after="240"/>
            </w:pPr>
            <w:r>
              <w:t>CY_DEFERRED_REVENUE_AMOUNT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Deferred Revenue Amount</w:t>
            </w:r>
          </w:p>
        </w:tc>
      </w:tr>
      <w:tr w:rsidR="006D6FDF" w:rsidTr="006D6FDF">
        <w:tc>
          <w:tcPr>
            <w:tcW w:w="294" w:type="pct"/>
          </w:tcPr>
          <w:p w:rsidR="006D6FDF" w:rsidRDefault="006D6FDF" w:rsidP="006D6FDF">
            <w:pPr>
              <w:spacing w:after="240"/>
            </w:pPr>
            <w:r>
              <w:lastRenderedPageBreak/>
              <w:t>30</w:t>
            </w:r>
          </w:p>
        </w:tc>
        <w:tc>
          <w:tcPr>
            <w:tcW w:w="1961" w:type="pct"/>
          </w:tcPr>
          <w:p w:rsidR="006D6FDF" w:rsidRDefault="006D6FDF" w:rsidP="006D6FDF">
            <w:pPr>
              <w:spacing w:after="240"/>
            </w:pPr>
            <w:r>
              <w:t>CY_AMOUNT_PAID_TO_SUB_RECEPIENT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Amount Paid To Sub Recipient</w:t>
            </w:r>
          </w:p>
        </w:tc>
      </w:tr>
      <w:tr w:rsidR="006D6FDF" w:rsidTr="006D6FDF">
        <w:tc>
          <w:tcPr>
            <w:tcW w:w="294" w:type="pct"/>
          </w:tcPr>
          <w:p w:rsidR="006D6FDF" w:rsidRDefault="006D6FDF" w:rsidP="006D6FDF">
            <w:pPr>
              <w:spacing w:after="240"/>
            </w:pPr>
            <w:r>
              <w:t>31</w:t>
            </w:r>
          </w:p>
        </w:tc>
        <w:tc>
          <w:tcPr>
            <w:tcW w:w="1961" w:type="pct"/>
          </w:tcPr>
          <w:p w:rsidR="006D6FDF" w:rsidRDefault="006D6FDF" w:rsidP="006D6FDF">
            <w:pPr>
              <w:spacing w:after="240"/>
            </w:pPr>
            <w:r>
              <w:t>IS_REIMBURSABLE_FLAG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Is Reimbursable</w:t>
            </w:r>
          </w:p>
        </w:tc>
      </w:tr>
      <w:tr w:rsidR="006D6FDF" w:rsidTr="006D6FDF">
        <w:tc>
          <w:tcPr>
            <w:tcW w:w="294" w:type="pct"/>
          </w:tcPr>
          <w:p w:rsidR="006D6FDF" w:rsidRDefault="006D6FDF" w:rsidP="006D6FDF">
            <w:pPr>
              <w:spacing w:after="240"/>
            </w:pPr>
            <w:r>
              <w:t>32</w:t>
            </w:r>
          </w:p>
        </w:tc>
        <w:tc>
          <w:tcPr>
            <w:tcW w:w="1961" w:type="pct"/>
          </w:tcPr>
          <w:p w:rsidR="006D6FDF" w:rsidRDefault="006D6FDF" w:rsidP="006D6FDF">
            <w:pPr>
              <w:spacing w:after="240"/>
            </w:pPr>
            <w:r>
              <w:t>IS_SCREEN_COMPLETE_FLAG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Record Is Screen Complete</w:t>
            </w:r>
          </w:p>
        </w:tc>
      </w:tr>
      <w:tr w:rsidR="006D6FDF" w:rsidTr="006D6FDF">
        <w:tc>
          <w:tcPr>
            <w:tcW w:w="294" w:type="pct"/>
          </w:tcPr>
          <w:p w:rsidR="006D6FDF" w:rsidRDefault="006D6FDF" w:rsidP="006D6FDF">
            <w:pPr>
              <w:spacing w:after="240"/>
            </w:pPr>
            <w:r>
              <w:t>33</w:t>
            </w:r>
          </w:p>
        </w:tc>
        <w:tc>
          <w:tcPr>
            <w:tcW w:w="1961" w:type="pct"/>
          </w:tcPr>
          <w:p w:rsidR="006D6FDF" w:rsidRDefault="006D6FDF" w:rsidP="006D6FDF">
            <w:pPr>
              <w:spacing w:after="240"/>
            </w:pPr>
            <w:r>
              <w:t>IS_POST_TO_GRANTOR_FLAG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Is Posted To Grantor</w:t>
            </w:r>
          </w:p>
        </w:tc>
      </w:tr>
      <w:tr w:rsidR="006D6FDF" w:rsidTr="006D6FDF">
        <w:tc>
          <w:tcPr>
            <w:tcW w:w="294" w:type="pct"/>
          </w:tcPr>
          <w:p w:rsidR="006D6FDF" w:rsidRDefault="006D6FDF" w:rsidP="006D6FDF">
            <w:pPr>
              <w:spacing w:after="240"/>
            </w:pPr>
            <w:r>
              <w:t>34</w:t>
            </w:r>
          </w:p>
        </w:tc>
        <w:tc>
          <w:tcPr>
            <w:tcW w:w="1961" w:type="pct"/>
          </w:tcPr>
          <w:p w:rsidR="006D6FDF" w:rsidRDefault="006D6FDF" w:rsidP="006D6FDF">
            <w:pPr>
              <w:spacing w:after="240"/>
            </w:pPr>
            <w:r>
              <w:t>IS_GRANTOR_WORKFLOW_ENGAGED_FLAG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Grantor Workflow Is Engaged</w:t>
            </w:r>
          </w:p>
        </w:tc>
      </w:tr>
      <w:tr w:rsidR="006D6FDF" w:rsidTr="006D6FDF">
        <w:tc>
          <w:tcPr>
            <w:tcW w:w="294" w:type="pct"/>
          </w:tcPr>
          <w:p w:rsidR="006D6FDF" w:rsidRDefault="006D6FDF" w:rsidP="006D6FDF">
            <w:pPr>
              <w:spacing w:after="240"/>
            </w:pPr>
            <w:r>
              <w:t>35</w:t>
            </w:r>
          </w:p>
        </w:tc>
        <w:tc>
          <w:tcPr>
            <w:tcW w:w="1961" w:type="pct"/>
          </w:tcPr>
          <w:p w:rsidR="006D6FDF" w:rsidRDefault="006D6FDF" w:rsidP="006D6FDF">
            <w:pPr>
              <w:spacing w:after="240"/>
            </w:pPr>
            <w:r>
              <w:t>IS_GRANTOR_REVIEWED_FLAG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or Claim Has Been Reviewed By Grantor</w:t>
            </w:r>
          </w:p>
        </w:tc>
      </w:tr>
      <w:tr w:rsidR="006D6FDF" w:rsidTr="006D6FDF">
        <w:tc>
          <w:tcPr>
            <w:tcW w:w="294" w:type="pct"/>
          </w:tcPr>
          <w:p w:rsidR="006D6FDF" w:rsidRDefault="006D6FDF" w:rsidP="006D6FDF">
            <w:pPr>
              <w:spacing w:after="240"/>
            </w:pPr>
            <w:r>
              <w:t>36</w:t>
            </w:r>
          </w:p>
        </w:tc>
        <w:tc>
          <w:tcPr>
            <w:tcW w:w="1961" w:type="pct"/>
          </w:tcPr>
          <w:p w:rsidR="006D6FDF" w:rsidRDefault="006D6FDF" w:rsidP="006D6FDF">
            <w:pPr>
              <w:spacing w:after="240"/>
            </w:pPr>
            <w:r>
              <w:t>IS_GRANTOR_AGREES_TRI_STATE_FLAG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Bit (True or False). To Determine If Grantor Agrees To Claim</w:t>
            </w:r>
          </w:p>
        </w:tc>
      </w:tr>
      <w:tr w:rsidR="006D6FDF" w:rsidTr="006D6FDF">
        <w:tc>
          <w:tcPr>
            <w:tcW w:w="294" w:type="pct"/>
          </w:tcPr>
          <w:p w:rsidR="006D6FDF" w:rsidRDefault="006D6FDF" w:rsidP="006D6FDF">
            <w:pPr>
              <w:spacing w:after="240"/>
            </w:pPr>
            <w:r>
              <w:t>37</w:t>
            </w:r>
          </w:p>
        </w:tc>
        <w:tc>
          <w:tcPr>
            <w:tcW w:w="1961" w:type="pct"/>
          </w:tcPr>
          <w:p w:rsidR="006D6FDF" w:rsidRDefault="006D6FDF" w:rsidP="006D6FDF">
            <w:pPr>
              <w:spacing w:after="240"/>
            </w:pPr>
            <w:r>
              <w:t>DATE_SUBMITTED_TO_GRANTOR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Submitted To Grantor</w:t>
            </w:r>
          </w:p>
        </w:tc>
      </w:tr>
      <w:tr w:rsidR="006D6FDF" w:rsidTr="006D6FDF">
        <w:tc>
          <w:tcPr>
            <w:tcW w:w="294" w:type="pct"/>
          </w:tcPr>
          <w:p w:rsidR="006D6FDF" w:rsidRDefault="006D6FDF" w:rsidP="006D6FDF">
            <w:pPr>
              <w:spacing w:after="240"/>
            </w:pPr>
            <w:r>
              <w:t>38</w:t>
            </w:r>
          </w:p>
        </w:tc>
        <w:tc>
          <w:tcPr>
            <w:tcW w:w="1961" w:type="pct"/>
          </w:tcPr>
          <w:p w:rsidR="006D6FDF" w:rsidRDefault="006D6FDF" w:rsidP="006D6FDF">
            <w:pPr>
              <w:spacing w:after="240"/>
            </w:pPr>
            <w:r>
              <w:t>DATE_RECEIVED_BY_GRANTOR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Received By Grantor</w:t>
            </w:r>
          </w:p>
        </w:tc>
      </w:tr>
      <w:tr w:rsidR="006D6FDF" w:rsidTr="006D6FDF">
        <w:tc>
          <w:tcPr>
            <w:tcW w:w="294" w:type="pct"/>
          </w:tcPr>
          <w:p w:rsidR="006D6FDF" w:rsidRDefault="006D6FDF" w:rsidP="006D6FDF">
            <w:pPr>
              <w:spacing w:after="240"/>
            </w:pPr>
            <w:r>
              <w:t>39</w:t>
            </w:r>
          </w:p>
        </w:tc>
        <w:tc>
          <w:tcPr>
            <w:tcW w:w="1961" w:type="pct"/>
          </w:tcPr>
          <w:p w:rsidR="006D6FDF" w:rsidRDefault="006D6FDF" w:rsidP="006D6FDF">
            <w:pPr>
              <w:spacing w:after="240"/>
            </w:pPr>
            <w:r>
              <w:t>DATE_RESPONSE_BY_GRANTOR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Response By Grantor</w:t>
            </w:r>
          </w:p>
        </w:tc>
      </w:tr>
      <w:tr w:rsidR="006D6FDF" w:rsidTr="006D6FDF">
        <w:tc>
          <w:tcPr>
            <w:tcW w:w="294" w:type="pct"/>
          </w:tcPr>
          <w:p w:rsidR="006D6FDF" w:rsidRDefault="006D6FDF" w:rsidP="006D6FDF">
            <w:pPr>
              <w:spacing w:after="240"/>
            </w:pPr>
            <w:r>
              <w:t>40</w:t>
            </w:r>
          </w:p>
        </w:tc>
        <w:tc>
          <w:tcPr>
            <w:tcW w:w="1961" w:type="pct"/>
          </w:tcPr>
          <w:p w:rsidR="006D6FDF" w:rsidRDefault="006D6FDF" w:rsidP="006D6FDF">
            <w:pPr>
              <w:spacing w:after="240"/>
            </w:pPr>
            <w:r>
              <w:t>GRANTEE_MESSAGE_TO_GRANTOR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Grantee Message To Grantor</w:t>
            </w:r>
          </w:p>
        </w:tc>
      </w:tr>
      <w:tr w:rsidR="006D6FDF" w:rsidTr="006D6FDF">
        <w:tc>
          <w:tcPr>
            <w:tcW w:w="294" w:type="pct"/>
          </w:tcPr>
          <w:p w:rsidR="006D6FDF" w:rsidRDefault="006D6FDF" w:rsidP="006D6FDF">
            <w:pPr>
              <w:spacing w:after="240"/>
            </w:pPr>
            <w:r>
              <w:t>41</w:t>
            </w:r>
          </w:p>
        </w:tc>
        <w:tc>
          <w:tcPr>
            <w:tcW w:w="1961" w:type="pct"/>
          </w:tcPr>
          <w:p w:rsidR="006D6FDF" w:rsidRDefault="006D6FDF" w:rsidP="006D6FDF">
            <w:pPr>
              <w:spacing w:after="240"/>
            </w:pPr>
            <w:r>
              <w:t>GRANTOR_MESSAGE_TO_GRANTEE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Grantor Message To Grantee</w:t>
            </w:r>
          </w:p>
        </w:tc>
      </w:tr>
      <w:tr w:rsidR="006D6FDF" w:rsidTr="006D6FDF">
        <w:tc>
          <w:tcPr>
            <w:tcW w:w="294" w:type="pct"/>
          </w:tcPr>
          <w:p w:rsidR="006D6FDF" w:rsidRDefault="006D6FDF" w:rsidP="006D6FDF">
            <w:pPr>
              <w:spacing w:after="240"/>
            </w:pPr>
            <w:r>
              <w:t>42</w:t>
            </w:r>
          </w:p>
        </w:tc>
        <w:tc>
          <w:tcPr>
            <w:tcW w:w="1961" w:type="pct"/>
          </w:tcPr>
          <w:p w:rsidR="006D6FDF" w:rsidRDefault="006D6FDF" w:rsidP="006D6FDF">
            <w:pPr>
              <w:spacing w:after="240"/>
            </w:pPr>
            <w:r>
              <w:t>RECORD_DATA_ORIGIN_TYPE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Data Origination Type (System or User)</w:t>
            </w:r>
          </w:p>
        </w:tc>
      </w:tr>
      <w:tr w:rsidR="006D6FDF" w:rsidTr="006D6FDF">
        <w:tc>
          <w:tcPr>
            <w:tcW w:w="294" w:type="pct"/>
          </w:tcPr>
          <w:p w:rsidR="006D6FDF" w:rsidRDefault="006D6FDF" w:rsidP="006D6FDF">
            <w:pPr>
              <w:spacing w:after="240"/>
            </w:pPr>
            <w:r>
              <w:t>43</w:t>
            </w:r>
          </w:p>
        </w:tc>
        <w:tc>
          <w:tcPr>
            <w:tcW w:w="1961" w:type="pct"/>
          </w:tcPr>
          <w:p w:rsidR="006D6FDF" w:rsidRDefault="006D6FDF" w:rsidP="006D6FDF">
            <w:pPr>
              <w:spacing w:after="240"/>
            </w:pPr>
            <w:r>
              <w:t>IS_USER_MODIFIABLE_FLAG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Is User Modifiable</w:t>
            </w:r>
          </w:p>
        </w:tc>
      </w:tr>
      <w:tr w:rsidR="006D6FDF" w:rsidTr="006D6FDF">
        <w:tc>
          <w:tcPr>
            <w:tcW w:w="294" w:type="pct"/>
          </w:tcPr>
          <w:p w:rsidR="006D6FDF" w:rsidRDefault="006D6FDF" w:rsidP="006D6FDF">
            <w:pPr>
              <w:spacing w:after="240"/>
            </w:pPr>
            <w:r>
              <w:lastRenderedPageBreak/>
              <w:t>44</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45</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46</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47</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Update User. The User For Whom The Record Has Been Updated</w:t>
            </w:r>
          </w:p>
        </w:tc>
      </w:tr>
      <w:tr w:rsidR="006D6FDF" w:rsidTr="006D6FDF">
        <w:tc>
          <w:tcPr>
            <w:tcW w:w="294" w:type="pct"/>
          </w:tcPr>
          <w:p w:rsidR="006D6FDF" w:rsidRDefault="006D6FDF" w:rsidP="006D6FDF">
            <w:pPr>
              <w:spacing w:after="240"/>
            </w:pPr>
            <w:r>
              <w:t>48</w:t>
            </w:r>
          </w:p>
        </w:tc>
        <w:tc>
          <w:tcPr>
            <w:tcW w:w="1961" w:type="pct"/>
          </w:tcPr>
          <w:p w:rsidR="006D6FDF" w:rsidRDefault="006D6FDF" w:rsidP="006D6FDF">
            <w:pPr>
              <w:spacing w:after="240"/>
            </w:pPr>
            <w:r>
              <w:t>AGENCY_CLASSIFICATION_CODE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Agency Classification Code (PG:Primary Government Unit or CU:Component Unit Designation)</w:t>
            </w:r>
          </w:p>
        </w:tc>
      </w:tr>
      <w:tr w:rsidR="006D6FDF" w:rsidTr="006D6FDF">
        <w:tc>
          <w:tcPr>
            <w:tcW w:w="294" w:type="pct"/>
          </w:tcPr>
          <w:p w:rsidR="006D6FDF" w:rsidRDefault="006D6FDF" w:rsidP="006D6FDF">
            <w:pPr>
              <w:spacing w:after="240"/>
            </w:pPr>
            <w:r>
              <w:t>49</w:t>
            </w:r>
          </w:p>
        </w:tc>
        <w:tc>
          <w:tcPr>
            <w:tcW w:w="1961" w:type="pct"/>
          </w:tcPr>
          <w:p w:rsidR="006D6FDF" w:rsidRDefault="006D6FDF" w:rsidP="006D6FDF">
            <w:pPr>
              <w:spacing w:after="240"/>
            </w:pPr>
            <w:r>
              <w:t>PROVIDING_AGENCY_CLASSIFICATION_CODE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Providing Agency Classification Code</w:t>
            </w:r>
          </w:p>
        </w:tc>
      </w:tr>
      <w:tr w:rsidR="006D6FDF" w:rsidTr="006D6FDF">
        <w:tc>
          <w:tcPr>
            <w:tcW w:w="294" w:type="pct"/>
          </w:tcPr>
          <w:p w:rsidR="006D6FDF" w:rsidRDefault="006D6FDF" w:rsidP="006D6FDF">
            <w:pPr>
              <w:spacing w:after="240"/>
            </w:pPr>
            <w:r>
              <w:t>50</w:t>
            </w:r>
          </w:p>
        </w:tc>
        <w:tc>
          <w:tcPr>
            <w:tcW w:w="1961" w:type="pct"/>
          </w:tcPr>
          <w:p w:rsidR="006D6FDF" w:rsidRDefault="006D6FDF" w:rsidP="006D6FDF">
            <w:pPr>
              <w:spacing w:after="240"/>
            </w:pPr>
            <w:r>
              <w:t>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Fund Group Type</w:t>
            </w:r>
          </w:p>
        </w:tc>
      </w:tr>
      <w:tr w:rsidR="006D6FDF" w:rsidTr="006D6FDF">
        <w:tc>
          <w:tcPr>
            <w:tcW w:w="294" w:type="pct"/>
          </w:tcPr>
          <w:p w:rsidR="006D6FDF" w:rsidRDefault="006D6FDF" w:rsidP="006D6FDF">
            <w:pPr>
              <w:spacing w:after="240"/>
            </w:pPr>
            <w:r>
              <w:t>51</w:t>
            </w:r>
          </w:p>
        </w:tc>
        <w:tc>
          <w:tcPr>
            <w:tcW w:w="1961" w:type="pct"/>
          </w:tcPr>
          <w:p w:rsidR="006D6FDF" w:rsidRDefault="006D6FDF" w:rsidP="006D6FDF">
            <w:pPr>
              <w:spacing w:after="240"/>
            </w:pPr>
            <w:r>
              <w:t>PROVIDING_AGENCY_FUND_GROUP_TYPE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Providing Agency Fund Group Type</w:t>
            </w:r>
          </w:p>
        </w:tc>
      </w:tr>
    </w:tbl>
    <w:p w:rsidR="006D6FDF" w:rsidRDefault="006D6FDF" w:rsidP="006D6FDF"/>
    <w:p w:rsidR="006D6FDF" w:rsidRDefault="006D6FDF" w:rsidP="006D6FDF">
      <w:pPr>
        <w:pStyle w:val="Heading2"/>
        <w:spacing w:after="320"/>
      </w:pPr>
      <w:bookmarkStart w:id="495" w:name="_Toc338154049"/>
      <w:r>
        <w:t>Dependencies</w:t>
      </w:r>
      <w:bookmarkEnd w:id="495"/>
    </w:p>
    <w:p w:rsidR="006D6FDF" w:rsidRDefault="006D6FDF" w:rsidP="006D6FDF">
      <w:pPr>
        <w:spacing w:after="240"/>
      </w:pPr>
      <w:r>
        <w:t>SCO567_DETAILS_WORKTABLE Does Not Have Any Dependencies On Other Database Objects</w:t>
      </w:r>
    </w:p>
    <w:p w:rsidR="006D6FDF" w:rsidRDefault="006D6FDF" w:rsidP="006D6FDF">
      <w:pPr>
        <w:pStyle w:val="Heading1"/>
      </w:pPr>
      <w:bookmarkStart w:id="496" w:name="_Toc338154050"/>
      <w:r>
        <w:t>SCO567_TRANSACTION_TYPE</w:t>
      </w:r>
      <w:bookmarkEnd w:id="496"/>
    </w:p>
    <w:p w:rsidR="006D6FDF" w:rsidRDefault="006D6FDF" w:rsidP="006D6FDF">
      <w:pPr>
        <w:spacing w:after="0"/>
      </w:pPr>
      <w:r>
        <w:t>Enumeration Of SCO567 Transaction Types</w:t>
      </w:r>
    </w:p>
    <w:p w:rsidR="006D6FDF" w:rsidRDefault="006D6FDF" w:rsidP="006D6FDF">
      <w:pPr>
        <w:pStyle w:val="Heading2"/>
      </w:pPr>
      <w:bookmarkStart w:id="497" w:name="_Toc338154051"/>
      <w:r>
        <w:t>Functionality Overview</w:t>
      </w:r>
      <w:bookmarkEnd w:id="497"/>
    </w:p>
    <w:p w:rsidR="006D6FDF" w:rsidRDefault="006D6FDF" w:rsidP="006D6FDF">
      <w:r>
        <w:t>Core Business Rules Pertaining To Valid Transactions For Form</w:t>
      </w:r>
    </w:p>
    <w:p w:rsidR="006D6FDF" w:rsidRDefault="006D6FDF" w:rsidP="006D6FDF">
      <w:r>
        <w:t>Example Rules From PG,PG, PG,CU validation includes:</w:t>
      </w:r>
    </w:p>
    <w:p w:rsidR="006D6FDF" w:rsidRDefault="006D6FDF" w:rsidP="006D6FDF">
      <w:r>
        <w:t>Valid: Transaction Type Is Valid For Grantor Grantee Combination</w:t>
      </w:r>
    </w:p>
    <w:p w:rsidR="006D6FDF" w:rsidRDefault="006D6FDF" w:rsidP="006D6FDF">
      <w:pPr>
        <w:spacing w:after="240"/>
      </w:pPr>
      <w:r>
        <w:t>Invalid: Transaction Type Is NOT Valid For Grantor Grantee Combination</w:t>
      </w:r>
    </w:p>
    <w:p w:rsidR="006D6FDF" w:rsidRDefault="006D6FDF" w:rsidP="006D6FDF">
      <w:pPr>
        <w:spacing w:after="240"/>
      </w:pPr>
    </w:p>
    <w:p w:rsidR="006D6FDF" w:rsidRDefault="006D6FDF" w:rsidP="006D6FDF">
      <w:pPr>
        <w:pStyle w:val="Heading2"/>
        <w:spacing w:after="320"/>
      </w:pPr>
      <w:bookmarkStart w:id="498" w:name="_Toc338154052"/>
      <w:r>
        <w:t>Table Primary Key</w:t>
      </w:r>
      <w:bookmarkEnd w:id="49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MATRIX_GROUP</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SEQUENCE_NUMBER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AGENCY_CLASSIFICATION_CODE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FUND_GROUP_TYPE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PROVIDING_AGENCY_CLASSIFICATION_CODE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PROVIDING_AGENCY_FUND_GROUP_TYPE</w:t>
            </w:r>
          </w:p>
        </w:tc>
      </w:tr>
      <w:tr w:rsidR="006D6FDF" w:rsidTr="006D6FDF">
        <w:tc>
          <w:tcPr>
            <w:tcW w:w="1000" w:type="pct"/>
            <w:shd w:val="clear" w:color="auto" w:fill="008080"/>
          </w:tcPr>
          <w:p w:rsidR="006D6FDF" w:rsidRDefault="006D6FDF" w:rsidP="006D6FDF">
            <w:pPr>
              <w:spacing w:after="240"/>
            </w:pPr>
            <w:r>
              <w:t>7</w:t>
            </w:r>
          </w:p>
        </w:tc>
        <w:tc>
          <w:tcPr>
            <w:tcW w:w="4000" w:type="pct"/>
            <w:shd w:val="clear" w:color="auto" w:fill="008080"/>
          </w:tcPr>
          <w:p w:rsidR="006D6FDF" w:rsidRDefault="006D6FDF" w:rsidP="006D6FDF">
            <w:pPr>
              <w:spacing w:after="240"/>
            </w:pPr>
            <w:r>
              <w:t>TRANSACTION_TYPE</w:t>
            </w:r>
          </w:p>
        </w:tc>
      </w:tr>
    </w:tbl>
    <w:p w:rsidR="006D6FDF" w:rsidRDefault="006D6FDF" w:rsidP="006D6FDF"/>
    <w:p w:rsidR="006D6FDF" w:rsidRDefault="006D6FDF" w:rsidP="006D6FDF">
      <w:pPr>
        <w:pStyle w:val="Heading2"/>
        <w:spacing w:after="320"/>
      </w:pPr>
      <w:bookmarkStart w:id="499" w:name="_Toc338154053"/>
      <w:r>
        <w:t>Table Columns</w:t>
      </w:r>
      <w:bookmarkEnd w:id="499"/>
    </w:p>
    <w:tbl>
      <w:tblPr>
        <w:tblStyle w:val="TableGrid"/>
        <w:tblW w:w="5000" w:type="pct"/>
        <w:tblLook w:val="04A0" w:firstRow="1" w:lastRow="0" w:firstColumn="1" w:lastColumn="0" w:noHBand="0" w:noVBand="1"/>
      </w:tblPr>
      <w:tblGrid>
        <w:gridCol w:w="536"/>
        <w:gridCol w:w="4268"/>
        <w:gridCol w:w="889"/>
        <w:gridCol w:w="1203"/>
        <w:gridCol w:w="3400"/>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MATRIX_GROUP</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Matrix Group. Determines Matrix Group Mapping For SCO567 Transaction Type Management</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Sequence Number. Forces The Preferred Sort Regardless Of Alphabetical Aspect of Natural Sort</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AGENCY_CLASSIFICATION_CODE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Agency Classification Code (PG:Primary Government Unit or CU:Component Unit Designation)</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Group Type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PROVIDING_AGENCY_CLASSIFICATION_CODE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Providing Agency Classification Code</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PROVIDING_AGENCY_FUND_GROUP_TYPE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Providing Agency Fund Group Type</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Transaction Type (R, S, T, …)</w:t>
            </w:r>
          </w:p>
        </w:tc>
      </w:tr>
      <w:tr w:rsidR="006D6FDF" w:rsidTr="006D6FDF">
        <w:tc>
          <w:tcPr>
            <w:tcW w:w="294" w:type="pct"/>
          </w:tcPr>
          <w:p w:rsidR="006D6FDF" w:rsidRDefault="006D6FDF" w:rsidP="006D6FDF">
            <w:pPr>
              <w:spacing w:after="240"/>
            </w:pPr>
            <w:r>
              <w:lastRenderedPageBreak/>
              <w:t>8</w:t>
            </w:r>
          </w:p>
        </w:tc>
        <w:tc>
          <w:tcPr>
            <w:tcW w:w="1961" w:type="pct"/>
          </w:tcPr>
          <w:p w:rsidR="006D6FDF" w:rsidRDefault="006D6FDF" w:rsidP="006D6FDF">
            <w:pPr>
              <w:spacing w:after="240"/>
            </w:pPr>
            <w:r>
              <w:t>TRANSACTION_TYPE_RULE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Transaction Type Rule</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TRANSACTION_TYPE_IS_VALID_FLAG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Transaction Type Is Valid or Not</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TRANSACTION_TYPE_VALIDATION_MESSAGE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Transaction Type Validation Message</w:t>
            </w:r>
          </w:p>
        </w:tc>
      </w:tr>
    </w:tbl>
    <w:p w:rsidR="006D6FDF" w:rsidRDefault="006D6FDF" w:rsidP="006D6FDF"/>
    <w:p w:rsidR="006D6FDF" w:rsidRDefault="006D6FDF" w:rsidP="006D6FDF">
      <w:pPr>
        <w:pStyle w:val="Heading2"/>
        <w:spacing w:after="320"/>
      </w:pPr>
      <w:bookmarkStart w:id="500" w:name="_Toc338154054"/>
      <w:r>
        <w:t>Dependencies</w:t>
      </w:r>
      <w:bookmarkEnd w:id="500"/>
    </w:p>
    <w:p w:rsidR="006D6FDF" w:rsidRDefault="006D6FDF" w:rsidP="006D6FDF">
      <w:pPr>
        <w:spacing w:after="240"/>
      </w:pPr>
      <w:r>
        <w:t>SCO567_TRANSACTION_TYPE Does Not Have Any Dependencies On Other Database Objects</w:t>
      </w:r>
    </w:p>
    <w:p w:rsidR="006D6FDF" w:rsidRDefault="006D6FDF" w:rsidP="006D6FDF">
      <w:pPr>
        <w:pStyle w:val="Heading1"/>
      </w:pPr>
      <w:bookmarkStart w:id="501" w:name="_Toc338154055"/>
      <w:r>
        <w:t>SCO568_DETAILS_SUMMARY</w:t>
      </w:r>
      <w:bookmarkEnd w:id="501"/>
    </w:p>
    <w:p w:rsidR="006D6FDF" w:rsidRDefault="006D6FDF" w:rsidP="006D6FDF">
      <w:pPr>
        <w:spacing w:after="0"/>
      </w:pPr>
      <w:r>
        <w:t>SCO568 Summary</w:t>
      </w:r>
    </w:p>
    <w:p w:rsidR="006D6FDF" w:rsidRDefault="006D6FDF" w:rsidP="006D6FDF">
      <w:pPr>
        <w:pStyle w:val="Heading2"/>
      </w:pPr>
      <w:bookmarkStart w:id="502" w:name="_Toc338154056"/>
      <w:r>
        <w:t>Functionality Overview</w:t>
      </w:r>
      <w:bookmarkEnd w:id="502"/>
    </w:p>
    <w:p w:rsidR="006D6FDF" w:rsidRDefault="006D6FDF" w:rsidP="006D6FDF">
      <w:r>
        <w:t>Statistical Summary of Form Data.</w:t>
      </w:r>
    </w:p>
    <w:p w:rsidR="006D6FDF" w:rsidRDefault="006D6FDF" w:rsidP="006D6FDF">
      <w:pPr>
        <w:spacing w:after="240"/>
      </w:pPr>
      <w:r>
        <w:t>Data Is Grouped In Such A Way that Use Can Use it to Generate Journal Entries</w:t>
      </w:r>
    </w:p>
    <w:p w:rsidR="006D6FDF" w:rsidRDefault="006D6FDF" w:rsidP="006D6FDF">
      <w:pPr>
        <w:spacing w:after="240"/>
      </w:pPr>
    </w:p>
    <w:p w:rsidR="006D6FDF" w:rsidRDefault="006D6FDF" w:rsidP="006D6FDF">
      <w:pPr>
        <w:pStyle w:val="Heading2"/>
        <w:spacing w:after="320"/>
      </w:pPr>
      <w:bookmarkStart w:id="503" w:name="_Toc338154057"/>
      <w:r>
        <w:t>Table Primary Key</w:t>
      </w:r>
      <w:bookmarkEnd w:id="50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5</w:t>
            </w:r>
          </w:p>
        </w:tc>
        <w:tc>
          <w:tcPr>
            <w:tcW w:w="4000" w:type="pct"/>
            <w:tcBorders>
              <w:bottom w:val="single" w:sz="4" w:space="0" w:color="auto"/>
            </w:tcBorders>
            <w:shd w:val="clear" w:color="auto" w:fill="008080"/>
          </w:tcPr>
          <w:p w:rsidR="006D6FDF" w:rsidRDefault="006D6FDF" w:rsidP="006D6FDF">
            <w:pPr>
              <w:spacing w:after="240"/>
            </w:pPr>
            <w:r>
              <w:t>AGGREGATE_CATEGORY_NAME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6</w:t>
            </w:r>
          </w:p>
        </w:tc>
        <w:tc>
          <w:tcPr>
            <w:tcW w:w="4000" w:type="pct"/>
            <w:tcBorders>
              <w:bottom w:val="single" w:sz="4" w:space="0" w:color="auto"/>
            </w:tcBorders>
            <w:shd w:val="clear" w:color="auto" w:fill="008080"/>
          </w:tcPr>
          <w:p w:rsidR="006D6FDF" w:rsidRDefault="006D6FDF" w:rsidP="006D6FDF">
            <w:pPr>
              <w:spacing w:after="240"/>
            </w:pPr>
            <w:r>
              <w:t>AGGREGATE_SEQUENCE</w:t>
            </w:r>
          </w:p>
        </w:tc>
      </w:tr>
      <w:tr w:rsidR="006D6FDF" w:rsidTr="006D6FDF">
        <w:tc>
          <w:tcPr>
            <w:tcW w:w="1000" w:type="pct"/>
            <w:shd w:val="clear" w:color="auto" w:fill="008080"/>
          </w:tcPr>
          <w:p w:rsidR="006D6FDF" w:rsidRDefault="006D6FDF" w:rsidP="006D6FDF">
            <w:pPr>
              <w:spacing w:after="240"/>
            </w:pPr>
            <w:r>
              <w:t>7</w:t>
            </w:r>
          </w:p>
        </w:tc>
        <w:tc>
          <w:tcPr>
            <w:tcW w:w="4000" w:type="pct"/>
            <w:shd w:val="clear" w:color="auto" w:fill="008080"/>
          </w:tcPr>
          <w:p w:rsidR="006D6FDF" w:rsidRDefault="006D6FDF" w:rsidP="006D6FDF">
            <w:pPr>
              <w:spacing w:after="240"/>
            </w:pPr>
            <w:r>
              <w:t>AGREGATE_ITEM_TITLE</w:t>
            </w:r>
          </w:p>
        </w:tc>
      </w:tr>
    </w:tbl>
    <w:p w:rsidR="006D6FDF" w:rsidRDefault="006D6FDF" w:rsidP="006D6FDF"/>
    <w:p w:rsidR="006D6FDF" w:rsidRDefault="006D6FDF" w:rsidP="006D6FDF">
      <w:pPr>
        <w:pStyle w:val="Heading2"/>
        <w:spacing w:after="320"/>
      </w:pPr>
      <w:bookmarkStart w:id="504" w:name="_Toc338154058"/>
      <w:r>
        <w:lastRenderedPageBreak/>
        <w:t>Table Columns</w:t>
      </w:r>
      <w:bookmarkEnd w:id="504"/>
    </w:p>
    <w:tbl>
      <w:tblPr>
        <w:tblStyle w:val="TableGrid"/>
        <w:tblW w:w="5000" w:type="pct"/>
        <w:tblLook w:val="04A0" w:firstRow="1" w:lastRow="0" w:firstColumn="1" w:lastColumn="0" w:noHBand="0" w:noVBand="1"/>
      </w:tblPr>
      <w:tblGrid>
        <w:gridCol w:w="536"/>
        <w:gridCol w:w="4941"/>
        <w:gridCol w:w="1030"/>
        <w:gridCol w:w="1203"/>
        <w:gridCol w:w="2586"/>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FUND_NAME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Fund Name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RECORD_TYPE_SEQUENCE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Record Type Sequence Number. Helps In Forcing The Order Of Rendering Of Transactions or Line Items</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AGGREGATE_CATEGORY_NAME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A Descriptive Category Name To Differentiate Between Summations Of Contained Data (Total SAMS Mandatory Transfers, Total Agency Activity, Total Transactions)</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AGGREGATE_SEQUENCE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The Preferred Sequence Of A Category That Differentiates Between Summations Of Contained Data (Total SAMS Mandatory Transfers, Total Agency Activity, Total Transactions)</w:t>
            </w:r>
          </w:p>
        </w:tc>
      </w:tr>
      <w:tr w:rsidR="006D6FDF" w:rsidTr="006D6FDF">
        <w:tc>
          <w:tcPr>
            <w:tcW w:w="294" w:type="pct"/>
          </w:tcPr>
          <w:p w:rsidR="006D6FDF" w:rsidRDefault="006D6FDF" w:rsidP="006D6FDF">
            <w:pPr>
              <w:spacing w:after="240"/>
            </w:pPr>
            <w:r>
              <w:lastRenderedPageBreak/>
              <w:t>9</w:t>
            </w:r>
          </w:p>
        </w:tc>
        <w:tc>
          <w:tcPr>
            <w:tcW w:w="1961" w:type="pct"/>
          </w:tcPr>
          <w:p w:rsidR="006D6FDF" w:rsidRDefault="006D6FDF" w:rsidP="006D6FDF">
            <w:pPr>
              <w:spacing w:after="240"/>
            </w:pPr>
            <w:r>
              <w:t>AGREGATE_ITEM_TITLE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Specific Title Of Aggregate Categories (Total Primary Government Funds Transfers, Total Primary Government Funds Services Provided, Total Primary Government Funds Interfund Borrowings, Total Primary Government Funds Designated Revenue Transfers, Total Primary Government Fiduciary Transactions, Total Primary Government Funds Internal Reimbursements, Total Primary Government Funds Third Party Reimbursements, Total Component Unit Transactions)</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Transaction Type (R, S, T, …)</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TRANSACTION_DESCRIPTION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Transaction Description</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SAMS_MANDATORY_TRANSFER</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Designation of Transaction (Agency Activity or SAMS Mandatory Transfer)</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SUM_PY_DUE_AMOUNT</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SUM Prior Year Due Amount</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SUM_PY_DEFERRED_REVENUE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SUM Prior Year Deferred Revenue</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SUM_PY_ACCOUNTS_PAYABLES</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SUM Prior Year Payables</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SUM_CY_EXPENDITURE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Expenditure</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SUM_CY_ACCOUNTS_PAYABLES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Accounts Payables</w:t>
            </w:r>
          </w:p>
        </w:tc>
      </w:tr>
      <w:tr w:rsidR="006D6FDF" w:rsidTr="006D6FDF">
        <w:tc>
          <w:tcPr>
            <w:tcW w:w="294" w:type="pct"/>
          </w:tcPr>
          <w:p w:rsidR="006D6FDF" w:rsidRDefault="006D6FDF" w:rsidP="006D6FDF">
            <w:pPr>
              <w:spacing w:after="240"/>
            </w:pPr>
            <w:r>
              <w:lastRenderedPageBreak/>
              <w:t>18</w:t>
            </w:r>
          </w:p>
        </w:tc>
        <w:tc>
          <w:tcPr>
            <w:tcW w:w="1961" w:type="pct"/>
          </w:tcPr>
          <w:p w:rsidR="006D6FDF" w:rsidRDefault="006D6FDF" w:rsidP="006D6FDF">
            <w:pPr>
              <w:spacing w:after="240"/>
            </w:pPr>
            <w:r>
              <w:t>SUM_CY_TOTAL_ACTIVITY</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Total Activity</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SUM_CY_REFUND_TO_GRANTOR</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Refund To Grantor</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SUM_CY_DUE_AMOUNT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Due Amount</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SUM_CY_RECEIPTS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Receipts</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SUM_CY_DEFERED_REVENUE_FLAG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SUM Current Year Deferred Revenue Flag (Not Applicable Here). This Needs To Be Dropped</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SUM_CY_RECEIPTS_AMOUNT_DURING_LAPSE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Receipts Amount During Lapse</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SUM_CY_DEFERRED_REVENUE_AMOUNT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Deferred Revenue Amount</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SUM_CY_AMOUNT_PAID_TO_SUB_RECEPIENT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SUM Current Year Amount Paid To SUB Recipient</w:t>
            </w:r>
          </w:p>
        </w:tc>
      </w:tr>
      <w:tr w:rsidR="006D6FDF" w:rsidTr="006D6FDF">
        <w:tc>
          <w:tcPr>
            <w:tcW w:w="294" w:type="pct"/>
          </w:tcPr>
          <w:p w:rsidR="006D6FDF" w:rsidRDefault="006D6FDF" w:rsidP="006D6FDF">
            <w:pPr>
              <w:spacing w:after="240"/>
            </w:pPr>
            <w:r>
              <w:t>26</w:t>
            </w:r>
          </w:p>
        </w:tc>
        <w:tc>
          <w:tcPr>
            <w:tcW w:w="1961" w:type="pct"/>
          </w:tcPr>
          <w:p w:rsidR="006D6FDF" w:rsidRDefault="006D6FDF" w:rsidP="006D6FDF">
            <w:pPr>
              <w:spacing w:after="240"/>
            </w:pPr>
            <w:r>
              <w:t>COUNT_IS_SCREEN_COMPLETE_FLAG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Statistical Count - Screen Complete</w:t>
            </w:r>
          </w:p>
        </w:tc>
      </w:tr>
      <w:tr w:rsidR="006D6FDF" w:rsidTr="006D6FDF">
        <w:tc>
          <w:tcPr>
            <w:tcW w:w="294" w:type="pct"/>
          </w:tcPr>
          <w:p w:rsidR="006D6FDF" w:rsidRDefault="006D6FDF" w:rsidP="006D6FDF">
            <w:pPr>
              <w:spacing w:after="240"/>
            </w:pPr>
            <w:r>
              <w:t>27</w:t>
            </w:r>
          </w:p>
        </w:tc>
        <w:tc>
          <w:tcPr>
            <w:tcW w:w="1961" w:type="pct"/>
          </w:tcPr>
          <w:p w:rsidR="006D6FDF" w:rsidRDefault="006D6FDF" w:rsidP="006D6FDF">
            <w:pPr>
              <w:spacing w:after="240"/>
            </w:pPr>
            <w:r>
              <w:t>COUNT_IS_POST_TO_GRANTOR_FLAG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Statistical Count - Post To Grantor</w:t>
            </w:r>
          </w:p>
        </w:tc>
      </w:tr>
      <w:tr w:rsidR="006D6FDF" w:rsidTr="006D6FDF">
        <w:tc>
          <w:tcPr>
            <w:tcW w:w="294" w:type="pct"/>
          </w:tcPr>
          <w:p w:rsidR="006D6FDF" w:rsidRDefault="006D6FDF" w:rsidP="006D6FDF">
            <w:pPr>
              <w:spacing w:after="240"/>
            </w:pPr>
            <w:r>
              <w:t>28</w:t>
            </w:r>
          </w:p>
        </w:tc>
        <w:tc>
          <w:tcPr>
            <w:tcW w:w="1961" w:type="pct"/>
          </w:tcPr>
          <w:p w:rsidR="006D6FDF" w:rsidRDefault="006D6FDF" w:rsidP="006D6FDF">
            <w:pPr>
              <w:spacing w:after="240"/>
            </w:pPr>
            <w:r>
              <w:t>COUNT_IS_GRANTOR_WORKFLOW_ENGAGED_FLAG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Statistical Count - Workflow Has Engaged</w:t>
            </w:r>
          </w:p>
        </w:tc>
      </w:tr>
      <w:tr w:rsidR="006D6FDF" w:rsidTr="006D6FDF">
        <w:tc>
          <w:tcPr>
            <w:tcW w:w="294" w:type="pct"/>
          </w:tcPr>
          <w:p w:rsidR="006D6FDF" w:rsidRDefault="006D6FDF" w:rsidP="006D6FDF">
            <w:pPr>
              <w:spacing w:after="240"/>
            </w:pPr>
            <w:r>
              <w:t>29</w:t>
            </w:r>
          </w:p>
        </w:tc>
        <w:tc>
          <w:tcPr>
            <w:tcW w:w="1961" w:type="pct"/>
          </w:tcPr>
          <w:p w:rsidR="006D6FDF" w:rsidRDefault="006D6FDF" w:rsidP="006D6FDF">
            <w:pPr>
              <w:spacing w:after="240"/>
            </w:pPr>
            <w:r>
              <w:t>COUNT_IS_GRANTOR_REVIEWED_FLAG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Statistical Count - Grantor Reviewed</w:t>
            </w:r>
          </w:p>
        </w:tc>
      </w:tr>
      <w:tr w:rsidR="006D6FDF" w:rsidTr="006D6FDF">
        <w:tc>
          <w:tcPr>
            <w:tcW w:w="294" w:type="pct"/>
          </w:tcPr>
          <w:p w:rsidR="006D6FDF" w:rsidRDefault="006D6FDF" w:rsidP="006D6FDF">
            <w:pPr>
              <w:spacing w:after="240"/>
            </w:pPr>
            <w:r>
              <w:t>30</w:t>
            </w:r>
          </w:p>
        </w:tc>
        <w:tc>
          <w:tcPr>
            <w:tcW w:w="1961" w:type="pct"/>
          </w:tcPr>
          <w:p w:rsidR="006D6FDF" w:rsidRDefault="006D6FDF" w:rsidP="006D6FDF">
            <w:pPr>
              <w:spacing w:after="240"/>
            </w:pPr>
            <w:r>
              <w:t>COUNT_IS_GRANTOR_AGREES_TRI_STATE_FLAG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Statistical Count - Agreement or Disagreement</w:t>
            </w:r>
          </w:p>
        </w:tc>
      </w:tr>
      <w:tr w:rsidR="006D6FDF" w:rsidTr="006D6FDF">
        <w:tc>
          <w:tcPr>
            <w:tcW w:w="294" w:type="pct"/>
          </w:tcPr>
          <w:p w:rsidR="006D6FDF" w:rsidRDefault="006D6FDF" w:rsidP="006D6FDF">
            <w:pPr>
              <w:spacing w:after="240"/>
            </w:pPr>
            <w:r>
              <w:t>31</w:t>
            </w:r>
          </w:p>
        </w:tc>
        <w:tc>
          <w:tcPr>
            <w:tcW w:w="1961" w:type="pct"/>
          </w:tcPr>
          <w:p w:rsidR="006D6FDF" w:rsidRDefault="006D6FDF" w:rsidP="006D6FDF">
            <w:pPr>
              <w:spacing w:after="240"/>
            </w:pPr>
            <w:r>
              <w:t>AGENCY_CLASSIFICATION_CODE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 xml:space="preserve">Agency Classification Code (PG:Primary Government Unit or </w:t>
            </w:r>
            <w:r>
              <w:lastRenderedPageBreak/>
              <w:t>CU:Component Unit Designation)</w:t>
            </w:r>
          </w:p>
        </w:tc>
      </w:tr>
      <w:tr w:rsidR="006D6FDF" w:rsidTr="006D6FDF">
        <w:tc>
          <w:tcPr>
            <w:tcW w:w="294" w:type="pct"/>
          </w:tcPr>
          <w:p w:rsidR="006D6FDF" w:rsidRDefault="006D6FDF" w:rsidP="006D6FDF">
            <w:pPr>
              <w:spacing w:after="240"/>
            </w:pPr>
            <w:r>
              <w:lastRenderedPageBreak/>
              <w:t>32</w:t>
            </w:r>
          </w:p>
        </w:tc>
        <w:tc>
          <w:tcPr>
            <w:tcW w:w="1961" w:type="pct"/>
          </w:tcPr>
          <w:p w:rsidR="006D6FDF" w:rsidRDefault="006D6FDF" w:rsidP="006D6FDF">
            <w:pPr>
              <w:spacing w:after="240"/>
            </w:pPr>
            <w:r>
              <w:t>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Fund Group Type</w:t>
            </w:r>
          </w:p>
        </w:tc>
      </w:tr>
      <w:tr w:rsidR="006D6FDF" w:rsidTr="006D6FDF">
        <w:tc>
          <w:tcPr>
            <w:tcW w:w="294" w:type="pct"/>
          </w:tcPr>
          <w:p w:rsidR="006D6FDF" w:rsidRDefault="006D6FDF" w:rsidP="006D6FDF">
            <w:pPr>
              <w:spacing w:after="240"/>
            </w:pPr>
            <w:r>
              <w:t>33</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34</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35</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36</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505" w:name="_Toc338154059"/>
      <w:r>
        <w:t>Dependencies</w:t>
      </w:r>
      <w:bookmarkEnd w:id="505"/>
    </w:p>
    <w:p w:rsidR="006D6FDF" w:rsidRDefault="006D6FDF" w:rsidP="006D6FDF">
      <w:pPr>
        <w:spacing w:after="240"/>
      </w:pPr>
      <w:r>
        <w:t>SCO568_DETAILS_SUMMARY Does Not Have Any Dependencies On Other Database Objects</w:t>
      </w:r>
    </w:p>
    <w:p w:rsidR="006D6FDF" w:rsidRDefault="006D6FDF" w:rsidP="006D6FDF">
      <w:pPr>
        <w:pStyle w:val="Heading1"/>
      </w:pPr>
      <w:bookmarkStart w:id="506" w:name="_Toc338154060"/>
      <w:r>
        <w:t>SCO568_DETAILS_WORKTABLE</w:t>
      </w:r>
      <w:bookmarkEnd w:id="506"/>
    </w:p>
    <w:p w:rsidR="006D6FDF" w:rsidRDefault="006D6FDF" w:rsidP="006D6FDF">
      <w:pPr>
        <w:spacing w:after="0"/>
      </w:pPr>
      <w:r>
        <w:t>SCO568 Work Table</w:t>
      </w:r>
    </w:p>
    <w:p w:rsidR="006D6FDF" w:rsidRDefault="006D6FDF" w:rsidP="006D6FDF">
      <w:pPr>
        <w:pStyle w:val="Heading2"/>
      </w:pPr>
      <w:bookmarkStart w:id="507" w:name="_Toc338154061"/>
      <w:r>
        <w:t>Functionality Overview</w:t>
      </w:r>
      <w:bookmarkEnd w:id="507"/>
    </w:p>
    <w:p w:rsidR="006D6FDF" w:rsidRDefault="006D6FDF" w:rsidP="006D6FDF">
      <w:r>
        <w:t>Data Processing Table</w:t>
      </w:r>
    </w:p>
    <w:p w:rsidR="006D6FDF" w:rsidRDefault="006D6FDF" w:rsidP="006D6FDF">
      <w:pPr>
        <w:spacing w:after="240"/>
      </w:pPr>
      <w:r>
        <w:t>Data has no relevant beyond executing batch role</w:t>
      </w:r>
    </w:p>
    <w:p w:rsidR="006D6FDF" w:rsidRDefault="006D6FDF" w:rsidP="006D6FDF">
      <w:pPr>
        <w:spacing w:after="240"/>
      </w:pPr>
    </w:p>
    <w:p w:rsidR="006D6FDF" w:rsidRDefault="006D6FDF" w:rsidP="006D6FDF">
      <w:pPr>
        <w:pStyle w:val="Heading2"/>
        <w:spacing w:after="320"/>
      </w:pPr>
      <w:bookmarkStart w:id="508" w:name="_Toc338154062"/>
      <w:r>
        <w:t>Table Primary Key</w:t>
      </w:r>
      <w:bookmarkEnd w:id="508"/>
    </w:p>
    <w:p w:rsidR="006D6FDF" w:rsidRDefault="006D6FDF" w:rsidP="006D6FDF">
      <w:pPr>
        <w:spacing w:after="240"/>
      </w:pPr>
      <w:r>
        <w:t>SCO568_DETAILS_WORKTABLE Does Not Have Any Primary Key Defined</w:t>
      </w:r>
    </w:p>
    <w:p w:rsidR="006D6FDF" w:rsidRDefault="006D6FDF" w:rsidP="006D6FDF">
      <w:pPr>
        <w:pStyle w:val="Heading2"/>
        <w:spacing w:after="320"/>
      </w:pPr>
      <w:bookmarkStart w:id="509" w:name="_Toc338154063"/>
      <w:r>
        <w:t>Table Columns</w:t>
      </w:r>
      <w:bookmarkEnd w:id="509"/>
    </w:p>
    <w:tbl>
      <w:tblPr>
        <w:tblStyle w:val="TableGrid"/>
        <w:tblW w:w="5000" w:type="pct"/>
        <w:tblLook w:val="04A0" w:firstRow="1" w:lastRow="0" w:firstColumn="1" w:lastColumn="0" w:noHBand="0" w:noVBand="1"/>
      </w:tblPr>
      <w:tblGrid>
        <w:gridCol w:w="536"/>
        <w:gridCol w:w="4268"/>
        <w:gridCol w:w="1658"/>
        <w:gridCol w:w="1203"/>
        <w:gridCol w:w="2631"/>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lastRenderedPageBreak/>
              <w:t>1</w:t>
            </w:r>
          </w:p>
        </w:tc>
        <w:tc>
          <w:tcPr>
            <w:tcW w:w="1961" w:type="pct"/>
          </w:tcPr>
          <w:p w:rsidR="006D6FDF" w:rsidRDefault="006D6FDF" w:rsidP="006D6FDF">
            <w:pPr>
              <w:spacing w:after="240"/>
            </w:pPr>
            <w:r>
              <w:t>GUID_BATCH</w:t>
            </w:r>
          </w:p>
        </w:tc>
        <w:tc>
          <w:tcPr>
            <w:tcW w:w="392" w:type="pct"/>
          </w:tcPr>
          <w:p w:rsidR="006D6FDF" w:rsidRDefault="006D6FDF" w:rsidP="006D6FDF">
            <w:pPr>
              <w:spacing w:after="240"/>
            </w:pPr>
            <w:r>
              <w:t>uniqueidentifier</w:t>
            </w:r>
          </w:p>
        </w:tc>
        <w:tc>
          <w:tcPr>
            <w:tcW w:w="392" w:type="pct"/>
          </w:tcPr>
          <w:p w:rsidR="006D6FDF" w:rsidRDefault="006D6FDF" w:rsidP="006D6FDF">
            <w:pPr>
              <w:spacing w:after="240"/>
            </w:pPr>
            <w:r>
              <w:t>16</w:t>
            </w:r>
          </w:p>
        </w:tc>
        <w:tc>
          <w:tcPr>
            <w:tcW w:w="1961" w:type="pct"/>
          </w:tcPr>
          <w:p w:rsidR="006D6FDF" w:rsidRDefault="006D6FDF" w:rsidP="006D6FDF">
            <w:pPr>
              <w:spacing w:after="240"/>
            </w:pPr>
            <w:r>
              <w:t>Global Unique Identifier</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ID</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FUND_NAME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Fund Name</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RECORD_TYPE_SEQUENCE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Record Type Sequence Number. Helps In Forcing The Order Of Rendering Of Transactions or Line Items</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PROVIDING_AGENCY_NUMBER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Providing Agency Number</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PROVIDING_AGENCY_FUND_NUMBER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Providing Agency Fund Number</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TRANSACTION_NUMBER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Transaction Number</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TRANSACTION_TYPE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Transaction Type (R, S, T, …)</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TRANSACTION_DESCRIPTION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Transaction Description</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SAMS_MANDATORY_TRANSFER</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Designation of Transaction (Agency Activity or SAMS Mandatory Transfer)</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GAAP_REVENUE_SOURCE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GAAP Revenue Source</w:t>
            </w:r>
          </w:p>
        </w:tc>
      </w:tr>
      <w:tr w:rsidR="006D6FDF" w:rsidTr="006D6FDF">
        <w:tc>
          <w:tcPr>
            <w:tcW w:w="294" w:type="pct"/>
          </w:tcPr>
          <w:p w:rsidR="006D6FDF" w:rsidRDefault="006D6FDF" w:rsidP="006D6FDF">
            <w:pPr>
              <w:spacing w:after="240"/>
            </w:pPr>
            <w:r>
              <w:t>16</w:t>
            </w:r>
          </w:p>
        </w:tc>
        <w:tc>
          <w:tcPr>
            <w:tcW w:w="1961" w:type="pct"/>
          </w:tcPr>
          <w:p w:rsidR="006D6FDF" w:rsidRDefault="006D6FDF" w:rsidP="006D6FDF">
            <w:pPr>
              <w:spacing w:after="240"/>
            </w:pPr>
            <w:r>
              <w:t>CFDA_NUMBER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CFD Number</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PASS_THRU_ENTITY_ID</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15</w:t>
            </w:r>
          </w:p>
        </w:tc>
        <w:tc>
          <w:tcPr>
            <w:tcW w:w="1961" w:type="pct"/>
          </w:tcPr>
          <w:p w:rsidR="006D6FDF" w:rsidRDefault="006D6FDF" w:rsidP="006D6FDF">
            <w:pPr>
              <w:spacing w:after="240"/>
            </w:pPr>
            <w:r>
              <w:t>Pass Thru Entity ID</w:t>
            </w:r>
          </w:p>
        </w:tc>
      </w:tr>
      <w:tr w:rsidR="006D6FDF" w:rsidTr="006D6FDF">
        <w:tc>
          <w:tcPr>
            <w:tcW w:w="294" w:type="pct"/>
          </w:tcPr>
          <w:p w:rsidR="006D6FDF" w:rsidRDefault="006D6FDF" w:rsidP="006D6FDF">
            <w:pPr>
              <w:spacing w:after="240"/>
            </w:pPr>
            <w:r>
              <w:lastRenderedPageBreak/>
              <w:t>18</w:t>
            </w:r>
          </w:p>
        </w:tc>
        <w:tc>
          <w:tcPr>
            <w:tcW w:w="1961" w:type="pct"/>
          </w:tcPr>
          <w:p w:rsidR="006D6FDF" w:rsidRDefault="006D6FDF" w:rsidP="006D6FDF">
            <w:pPr>
              <w:spacing w:after="240"/>
            </w:pPr>
            <w:r>
              <w:t>PY_DUE_AMOUNT</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Prior Year Due Amount</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PY_DEFERRED_REVENUE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Prior Year Deferred Revenue Amount</w:t>
            </w:r>
          </w:p>
        </w:tc>
      </w:tr>
      <w:tr w:rsidR="006D6FDF" w:rsidTr="006D6FDF">
        <w:tc>
          <w:tcPr>
            <w:tcW w:w="294" w:type="pct"/>
          </w:tcPr>
          <w:p w:rsidR="006D6FDF" w:rsidRDefault="006D6FDF" w:rsidP="006D6FDF">
            <w:pPr>
              <w:spacing w:after="240"/>
            </w:pPr>
            <w:r>
              <w:t>20</w:t>
            </w:r>
          </w:p>
        </w:tc>
        <w:tc>
          <w:tcPr>
            <w:tcW w:w="1961" w:type="pct"/>
          </w:tcPr>
          <w:p w:rsidR="006D6FDF" w:rsidRDefault="006D6FDF" w:rsidP="006D6FDF">
            <w:pPr>
              <w:spacing w:after="240"/>
            </w:pPr>
            <w:r>
              <w:t>PY_ACCOUNTS_PAYABLES</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Prior Year Accounts Payables</w:t>
            </w:r>
          </w:p>
        </w:tc>
      </w:tr>
      <w:tr w:rsidR="006D6FDF" w:rsidTr="006D6FDF">
        <w:tc>
          <w:tcPr>
            <w:tcW w:w="294" w:type="pct"/>
          </w:tcPr>
          <w:p w:rsidR="006D6FDF" w:rsidRDefault="006D6FDF" w:rsidP="006D6FDF">
            <w:pPr>
              <w:spacing w:after="240"/>
            </w:pPr>
            <w:r>
              <w:t>21</w:t>
            </w:r>
          </w:p>
        </w:tc>
        <w:tc>
          <w:tcPr>
            <w:tcW w:w="1961" w:type="pct"/>
          </w:tcPr>
          <w:p w:rsidR="006D6FDF" w:rsidRDefault="006D6FDF" w:rsidP="006D6FDF">
            <w:pPr>
              <w:spacing w:after="240"/>
            </w:pPr>
            <w:r>
              <w:t>CY_EXPENDITURE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Expenditure</w:t>
            </w:r>
          </w:p>
        </w:tc>
      </w:tr>
      <w:tr w:rsidR="006D6FDF" w:rsidTr="006D6FDF">
        <w:tc>
          <w:tcPr>
            <w:tcW w:w="294" w:type="pct"/>
          </w:tcPr>
          <w:p w:rsidR="006D6FDF" w:rsidRDefault="006D6FDF" w:rsidP="006D6FDF">
            <w:pPr>
              <w:spacing w:after="240"/>
            </w:pPr>
            <w:r>
              <w:t>22</w:t>
            </w:r>
          </w:p>
        </w:tc>
        <w:tc>
          <w:tcPr>
            <w:tcW w:w="1961" w:type="pct"/>
          </w:tcPr>
          <w:p w:rsidR="006D6FDF" w:rsidRDefault="006D6FDF" w:rsidP="006D6FDF">
            <w:pPr>
              <w:spacing w:after="240"/>
            </w:pPr>
            <w:r>
              <w:t>CY_ACCOUNTS_PAYABLES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Accounts Payables</w:t>
            </w:r>
          </w:p>
        </w:tc>
      </w:tr>
      <w:tr w:rsidR="006D6FDF" w:rsidTr="006D6FDF">
        <w:tc>
          <w:tcPr>
            <w:tcW w:w="294" w:type="pct"/>
          </w:tcPr>
          <w:p w:rsidR="006D6FDF" w:rsidRDefault="006D6FDF" w:rsidP="006D6FDF">
            <w:pPr>
              <w:spacing w:after="240"/>
            </w:pPr>
            <w:r>
              <w:t>23</w:t>
            </w:r>
          </w:p>
        </w:tc>
        <w:tc>
          <w:tcPr>
            <w:tcW w:w="1961" w:type="pct"/>
          </w:tcPr>
          <w:p w:rsidR="006D6FDF" w:rsidRDefault="006D6FDF" w:rsidP="006D6FDF">
            <w:pPr>
              <w:spacing w:after="240"/>
            </w:pPr>
            <w:r>
              <w:t>CY_TOTAL_REIMBURSABLE_COSTS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Reimbursable Costs</w:t>
            </w:r>
          </w:p>
        </w:tc>
      </w:tr>
      <w:tr w:rsidR="006D6FDF" w:rsidTr="006D6FDF">
        <w:tc>
          <w:tcPr>
            <w:tcW w:w="294" w:type="pct"/>
          </w:tcPr>
          <w:p w:rsidR="006D6FDF" w:rsidRDefault="006D6FDF" w:rsidP="006D6FDF">
            <w:pPr>
              <w:spacing w:after="240"/>
            </w:pPr>
            <w:r>
              <w:t>24</w:t>
            </w:r>
          </w:p>
        </w:tc>
        <w:tc>
          <w:tcPr>
            <w:tcW w:w="1961" w:type="pct"/>
          </w:tcPr>
          <w:p w:rsidR="006D6FDF" w:rsidRDefault="006D6FDF" w:rsidP="006D6FDF">
            <w:pPr>
              <w:spacing w:after="240"/>
            </w:pPr>
            <w:r>
              <w:t>CY_REFUND_TO_GRANTOR</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Refund To Grantor</w:t>
            </w:r>
          </w:p>
        </w:tc>
      </w:tr>
      <w:tr w:rsidR="006D6FDF" w:rsidTr="006D6FDF">
        <w:tc>
          <w:tcPr>
            <w:tcW w:w="294" w:type="pct"/>
          </w:tcPr>
          <w:p w:rsidR="006D6FDF" w:rsidRDefault="006D6FDF" w:rsidP="006D6FDF">
            <w:pPr>
              <w:spacing w:after="240"/>
            </w:pPr>
            <w:r>
              <w:t>25</w:t>
            </w:r>
          </w:p>
        </w:tc>
        <w:tc>
          <w:tcPr>
            <w:tcW w:w="1961" w:type="pct"/>
          </w:tcPr>
          <w:p w:rsidR="006D6FDF" w:rsidRDefault="006D6FDF" w:rsidP="006D6FDF">
            <w:pPr>
              <w:spacing w:after="240"/>
            </w:pPr>
            <w:r>
              <w:t>CY_DUE_AMOUNT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Due Amount</w:t>
            </w:r>
          </w:p>
        </w:tc>
      </w:tr>
      <w:tr w:rsidR="006D6FDF" w:rsidTr="006D6FDF">
        <w:tc>
          <w:tcPr>
            <w:tcW w:w="294" w:type="pct"/>
          </w:tcPr>
          <w:p w:rsidR="006D6FDF" w:rsidRDefault="006D6FDF" w:rsidP="006D6FDF">
            <w:pPr>
              <w:spacing w:after="240"/>
            </w:pPr>
            <w:r>
              <w:t>26</w:t>
            </w:r>
          </w:p>
        </w:tc>
        <w:tc>
          <w:tcPr>
            <w:tcW w:w="1961" w:type="pct"/>
          </w:tcPr>
          <w:p w:rsidR="006D6FDF" w:rsidRDefault="006D6FDF" w:rsidP="006D6FDF">
            <w:pPr>
              <w:spacing w:after="240"/>
            </w:pPr>
            <w:r>
              <w:t>CY_RECEIPTS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Receipts</w:t>
            </w:r>
          </w:p>
        </w:tc>
      </w:tr>
      <w:tr w:rsidR="006D6FDF" w:rsidTr="006D6FDF">
        <w:tc>
          <w:tcPr>
            <w:tcW w:w="294" w:type="pct"/>
          </w:tcPr>
          <w:p w:rsidR="006D6FDF" w:rsidRDefault="006D6FDF" w:rsidP="006D6FDF">
            <w:pPr>
              <w:spacing w:after="240"/>
            </w:pPr>
            <w:r>
              <w:t>27</w:t>
            </w:r>
          </w:p>
        </w:tc>
        <w:tc>
          <w:tcPr>
            <w:tcW w:w="1961" w:type="pct"/>
          </w:tcPr>
          <w:p w:rsidR="006D6FDF" w:rsidRDefault="006D6FDF" w:rsidP="006D6FDF">
            <w:pPr>
              <w:spacing w:after="240"/>
            </w:pPr>
            <w:r>
              <w:t>CY_DEFERED_REVENUE_FLAG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Current Year Deferred Revenue Flag</w:t>
            </w:r>
          </w:p>
        </w:tc>
      </w:tr>
      <w:tr w:rsidR="006D6FDF" w:rsidTr="006D6FDF">
        <w:tc>
          <w:tcPr>
            <w:tcW w:w="294" w:type="pct"/>
          </w:tcPr>
          <w:p w:rsidR="006D6FDF" w:rsidRDefault="006D6FDF" w:rsidP="006D6FDF">
            <w:pPr>
              <w:spacing w:after="240"/>
            </w:pPr>
            <w:r>
              <w:t>28</w:t>
            </w:r>
          </w:p>
        </w:tc>
        <w:tc>
          <w:tcPr>
            <w:tcW w:w="1961" w:type="pct"/>
          </w:tcPr>
          <w:p w:rsidR="006D6FDF" w:rsidRDefault="006D6FDF" w:rsidP="006D6FDF">
            <w:pPr>
              <w:spacing w:after="240"/>
            </w:pPr>
            <w:r>
              <w:t>CY_RECEIPTS_AMOUNT_DURING_LAPSE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Receipt Amount During Lapse</w:t>
            </w:r>
          </w:p>
        </w:tc>
      </w:tr>
      <w:tr w:rsidR="006D6FDF" w:rsidTr="006D6FDF">
        <w:tc>
          <w:tcPr>
            <w:tcW w:w="294" w:type="pct"/>
          </w:tcPr>
          <w:p w:rsidR="006D6FDF" w:rsidRDefault="006D6FDF" w:rsidP="006D6FDF">
            <w:pPr>
              <w:spacing w:after="240"/>
            </w:pPr>
            <w:r>
              <w:t>29</w:t>
            </w:r>
          </w:p>
        </w:tc>
        <w:tc>
          <w:tcPr>
            <w:tcW w:w="1961" w:type="pct"/>
          </w:tcPr>
          <w:p w:rsidR="006D6FDF" w:rsidRDefault="006D6FDF" w:rsidP="006D6FDF">
            <w:pPr>
              <w:spacing w:after="240"/>
            </w:pPr>
            <w:r>
              <w:t>CY_DEFERRED_REVENUE_AMOUNT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Deferred Revenue Amount</w:t>
            </w:r>
          </w:p>
        </w:tc>
      </w:tr>
      <w:tr w:rsidR="006D6FDF" w:rsidTr="006D6FDF">
        <w:tc>
          <w:tcPr>
            <w:tcW w:w="294" w:type="pct"/>
          </w:tcPr>
          <w:p w:rsidR="006D6FDF" w:rsidRDefault="006D6FDF" w:rsidP="006D6FDF">
            <w:pPr>
              <w:spacing w:after="240"/>
            </w:pPr>
            <w:r>
              <w:t>30</w:t>
            </w:r>
          </w:p>
        </w:tc>
        <w:tc>
          <w:tcPr>
            <w:tcW w:w="1961" w:type="pct"/>
          </w:tcPr>
          <w:p w:rsidR="006D6FDF" w:rsidRDefault="006D6FDF" w:rsidP="006D6FDF">
            <w:pPr>
              <w:spacing w:after="240"/>
            </w:pPr>
            <w:r>
              <w:t>CY_AMOUNT_PAID_TO_SUB_RECEPIENT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Amount Paid To Sub Recipient</w:t>
            </w:r>
          </w:p>
        </w:tc>
      </w:tr>
      <w:tr w:rsidR="006D6FDF" w:rsidTr="006D6FDF">
        <w:tc>
          <w:tcPr>
            <w:tcW w:w="294" w:type="pct"/>
          </w:tcPr>
          <w:p w:rsidR="006D6FDF" w:rsidRDefault="006D6FDF" w:rsidP="006D6FDF">
            <w:pPr>
              <w:spacing w:after="240"/>
            </w:pPr>
            <w:r>
              <w:t>31</w:t>
            </w:r>
          </w:p>
        </w:tc>
        <w:tc>
          <w:tcPr>
            <w:tcW w:w="1961" w:type="pct"/>
          </w:tcPr>
          <w:p w:rsidR="006D6FDF" w:rsidRDefault="006D6FDF" w:rsidP="006D6FDF">
            <w:pPr>
              <w:spacing w:after="240"/>
            </w:pPr>
            <w:r>
              <w:t>IS_REIMBURSABLE_FLAG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Is Reimbursable</w:t>
            </w:r>
          </w:p>
        </w:tc>
      </w:tr>
      <w:tr w:rsidR="006D6FDF" w:rsidTr="006D6FDF">
        <w:tc>
          <w:tcPr>
            <w:tcW w:w="294" w:type="pct"/>
          </w:tcPr>
          <w:p w:rsidR="006D6FDF" w:rsidRDefault="006D6FDF" w:rsidP="006D6FDF">
            <w:pPr>
              <w:spacing w:after="240"/>
            </w:pPr>
            <w:r>
              <w:t>32</w:t>
            </w:r>
          </w:p>
        </w:tc>
        <w:tc>
          <w:tcPr>
            <w:tcW w:w="1961" w:type="pct"/>
          </w:tcPr>
          <w:p w:rsidR="006D6FDF" w:rsidRDefault="006D6FDF" w:rsidP="006D6FDF">
            <w:pPr>
              <w:spacing w:after="240"/>
            </w:pPr>
            <w:r>
              <w:t>IS_SCREEN_COMPLETE_FLAG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Record Is Screen Complete</w:t>
            </w:r>
          </w:p>
        </w:tc>
      </w:tr>
      <w:tr w:rsidR="006D6FDF" w:rsidTr="006D6FDF">
        <w:tc>
          <w:tcPr>
            <w:tcW w:w="294" w:type="pct"/>
          </w:tcPr>
          <w:p w:rsidR="006D6FDF" w:rsidRDefault="006D6FDF" w:rsidP="006D6FDF">
            <w:pPr>
              <w:spacing w:after="240"/>
            </w:pPr>
            <w:r>
              <w:t>33</w:t>
            </w:r>
          </w:p>
        </w:tc>
        <w:tc>
          <w:tcPr>
            <w:tcW w:w="1961" w:type="pct"/>
          </w:tcPr>
          <w:p w:rsidR="006D6FDF" w:rsidRDefault="006D6FDF" w:rsidP="006D6FDF">
            <w:pPr>
              <w:spacing w:after="240"/>
            </w:pPr>
            <w:r>
              <w:t>IS_POST_TO_GRANTOR_FLAG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Is Posted To Grantor</w:t>
            </w:r>
          </w:p>
        </w:tc>
      </w:tr>
      <w:tr w:rsidR="006D6FDF" w:rsidTr="006D6FDF">
        <w:tc>
          <w:tcPr>
            <w:tcW w:w="294" w:type="pct"/>
          </w:tcPr>
          <w:p w:rsidR="006D6FDF" w:rsidRDefault="006D6FDF" w:rsidP="006D6FDF">
            <w:pPr>
              <w:spacing w:after="240"/>
            </w:pPr>
            <w:r>
              <w:t>34</w:t>
            </w:r>
          </w:p>
        </w:tc>
        <w:tc>
          <w:tcPr>
            <w:tcW w:w="1961" w:type="pct"/>
          </w:tcPr>
          <w:p w:rsidR="006D6FDF" w:rsidRDefault="006D6FDF" w:rsidP="006D6FDF">
            <w:pPr>
              <w:spacing w:after="240"/>
            </w:pPr>
            <w:r>
              <w:t>IS_GRANTOR_WORKFLOW_ENGAGED_FLAG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Flag Bit (True or False). To Determine If Grantor </w:t>
            </w:r>
            <w:r>
              <w:lastRenderedPageBreak/>
              <w:t>Workflow Is Engaged</w:t>
            </w:r>
          </w:p>
        </w:tc>
      </w:tr>
      <w:tr w:rsidR="006D6FDF" w:rsidTr="006D6FDF">
        <w:tc>
          <w:tcPr>
            <w:tcW w:w="294" w:type="pct"/>
          </w:tcPr>
          <w:p w:rsidR="006D6FDF" w:rsidRDefault="006D6FDF" w:rsidP="006D6FDF">
            <w:pPr>
              <w:spacing w:after="240"/>
            </w:pPr>
            <w:r>
              <w:lastRenderedPageBreak/>
              <w:t>35</w:t>
            </w:r>
          </w:p>
        </w:tc>
        <w:tc>
          <w:tcPr>
            <w:tcW w:w="1961" w:type="pct"/>
          </w:tcPr>
          <w:p w:rsidR="006D6FDF" w:rsidRDefault="006D6FDF" w:rsidP="006D6FDF">
            <w:pPr>
              <w:spacing w:after="240"/>
            </w:pPr>
            <w:r>
              <w:t>IS_GRANTOR_REVIEWED_FLAG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Transaction or Claim Has Been Reviewed By Grantor</w:t>
            </w:r>
          </w:p>
        </w:tc>
      </w:tr>
      <w:tr w:rsidR="006D6FDF" w:rsidTr="006D6FDF">
        <w:tc>
          <w:tcPr>
            <w:tcW w:w="294" w:type="pct"/>
          </w:tcPr>
          <w:p w:rsidR="006D6FDF" w:rsidRDefault="006D6FDF" w:rsidP="006D6FDF">
            <w:pPr>
              <w:spacing w:after="240"/>
            </w:pPr>
            <w:r>
              <w:t>36</w:t>
            </w:r>
          </w:p>
        </w:tc>
        <w:tc>
          <w:tcPr>
            <w:tcW w:w="1961" w:type="pct"/>
          </w:tcPr>
          <w:p w:rsidR="006D6FDF" w:rsidRDefault="006D6FDF" w:rsidP="006D6FDF">
            <w:pPr>
              <w:spacing w:after="240"/>
            </w:pPr>
            <w:r>
              <w:t>IS_GRANTOR_AGREES_TRI_STATE_FLAG</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Flag Bit (True or False). To Determine If Grantor Agrees To Claim</w:t>
            </w:r>
          </w:p>
        </w:tc>
      </w:tr>
      <w:tr w:rsidR="006D6FDF" w:rsidTr="006D6FDF">
        <w:tc>
          <w:tcPr>
            <w:tcW w:w="294" w:type="pct"/>
          </w:tcPr>
          <w:p w:rsidR="006D6FDF" w:rsidRDefault="006D6FDF" w:rsidP="006D6FDF">
            <w:pPr>
              <w:spacing w:after="240"/>
            </w:pPr>
            <w:r>
              <w:t>37</w:t>
            </w:r>
          </w:p>
        </w:tc>
        <w:tc>
          <w:tcPr>
            <w:tcW w:w="1961" w:type="pct"/>
          </w:tcPr>
          <w:p w:rsidR="006D6FDF" w:rsidRDefault="006D6FDF" w:rsidP="006D6FDF">
            <w:pPr>
              <w:spacing w:after="240"/>
            </w:pPr>
            <w:r>
              <w:t>DATE_SUBMITTED_TO_GRANTOR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Submitted To Grantor</w:t>
            </w:r>
          </w:p>
        </w:tc>
      </w:tr>
      <w:tr w:rsidR="006D6FDF" w:rsidTr="006D6FDF">
        <w:tc>
          <w:tcPr>
            <w:tcW w:w="294" w:type="pct"/>
          </w:tcPr>
          <w:p w:rsidR="006D6FDF" w:rsidRDefault="006D6FDF" w:rsidP="006D6FDF">
            <w:pPr>
              <w:spacing w:after="240"/>
            </w:pPr>
            <w:r>
              <w:t>38</w:t>
            </w:r>
          </w:p>
        </w:tc>
        <w:tc>
          <w:tcPr>
            <w:tcW w:w="1961" w:type="pct"/>
          </w:tcPr>
          <w:p w:rsidR="006D6FDF" w:rsidRDefault="006D6FDF" w:rsidP="006D6FDF">
            <w:pPr>
              <w:spacing w:after="240"/>
            </w:pPr>
            <w:r>
              <w:t>DATE_RECEIVED_BY_GRANTOR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Received By Grantor</w:t>
            </w:r>
          </w:p>
        </w:tc>
      </w:tr>
      <w:tr w:rsidR="006D6FDF" w:rsidTr="006D6FDF">
        <w:tc>
          <w:tcPr>
            <w:tcW w:w="294" w:type="pct"/>
          </w:tcPr>
          <w:p w:rsidR="006D6FDF" w:rsidRDefault="006D6FDF" w:rsidP="006D6FDF">
            <w:pPr>
              <w:spacing w:after="240"/>
            </w:pPr>
            <w:r>
              <w:t>39</w:t>
            </w:r>
          </w:p>
        </w:tc>
        <w:tc>
          <w:tcPr>
            <w:tcW w:w="1961" w:type="pct"/>
          </w:tcPr>
          <w:p w:rsidR="006D6FDF" w:rsidRDefault="006D6FDF" w:rsidP="006D6FDF">
            <w:pPr>
              <w:spacing w:after="240"/>
            </w:pPr>
            <w:r>
              <w:t>DATE_RESPONSE_BY_GRANTOR</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Date Response By Grantor</w:t>
            </w:r>
          </w:p>
        </w:tc>
      </w:tr>
      <w:tr w:rsidR="006D6FDF" w:rsidTr="006D6FDF">
        <w:tc>
          <w:tcPr>
            <w:tcW w:w="294" w:type="pct"/>
          </w:tcPr>
          <w:p w:rsidR="006D6FDF" w:rsidRDefault="006D6FDF" w:rsidP="006D6FDF">
            <w:pPr>
              <w:spacing w:after="240"/>
            </w:pPr>
            <w:r>
              <w:t>40</w:t>
            </w:r>
          </w:p>
        </w:tc>
        <w:tc>
          <w:tcPr>
            <w:tcW w:w="1961" w:type="pct"/>
          </w:tcPr>
          <w:p w:rsidR="006D6FDF" w:rsidRDefault="006D6FDF" w:rsidP="006D6FDF">
            <w:pPr>
              <w:spacing w:after="240"/>
            </w:pPr>
            <w:r>
              <w:t>GRANTEE_MESSAGE_TO_GRANTOR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Grantee Message To Grantor</w:t>
            </w:r>
          </w:p>
        </w:tc>
      </w:tr>
      <w:tr w:rsidR="006D6FDF" w:rsidTr="006D6FDF">
        <w:tc>
          <w:tcPr>
            <w:tcW w:w="294" w:type="pct"/>
          </w:tcPr>
          <w:p w:rsidR="006D6FDF" w:rsidRDefault="006D6FDF" w:rsidP="006D6FDF">
            <w:pPr>
              <w:spacing w:after="240"/>
            </w:pPr>
            <w:r>
              <w:t>41</w:t>
            </w:r>
          </w:p>
        </w:tc>
        <w:tc>
          <w:tcPr>
            <w:tcW w:w="1961" w:type="pct"/>
          </w:tcPr>
          <w:p w:rsidR="006D6FDF" w:rsidRDefault="006D6FDF" w:rsidP="006D6FDF">
            <w:pPr>
              <w:spacing w:after="240"/>
            </w:pPr>
            <w:r>
              <w:t>GRANTOR_MESSAGE_TO_GRANTEE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255</w:t>
            </w:r>
          </w:p>
        </w:tc>
        <w:tc>
          <w:tcPr>
            <w:tcW w:w="1961" w:type="pct"/>
          </w:tcPr>
          <w:p w:rsidR="006D6FDF" w:rsidRDefault="006D6FDF" w:rsidP="006D6FDF">
            <w:pPr>
              <w:spacing w:after="240"/>
            </w:pPr>
            <w:r>
              <w:t>Grantor Message To Grantee</w:t>
            </w:r>
          </w:p>
        </w:tc>
      </w:tr>
      <w:tr w:rsidR="006D6FDF" w:rsidTr="006D6FDF">
        <w:tc>
          <w:tcPr>
            <w:tcW w:w="294" w:type="pct"/>
          </w:tcPr>
          <w:p w:rsidR="006D6FDF" w:rsidRDefault="006D6FDF" w:rsidP="006D6FDF">
            <w:pPr>
              <w:spacing w:after="240"/>
            </w:pPr>
            <w:r>
              <w:t>42</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43</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44</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45</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Update User. The User For Whom The Record Has Been Updated</w:t>
            </w:r>
          </w:p>
        </w:tc>
      </w:tr>
      <w:tr w:rsidR="006D6FDF" w:rsidTr="006D6FDF">
        <w:tc>
          <w:tcPr>
            <w:tcW w:w="294" w:type="pct"/>
          </w:tcPr>
          <w:p w:rsidR="006D6FDF" w:rsidRDefault="006D6FDF" w:rsidP="006D6FDF">
            <w:pPr>
              <w:spacing w:after="240"/>
            </w:pPr>
            <w:r>
              <w:t>46</w:t>
            </w:r>
          </w:p>
        </w:tc>
        <w:tc>
          <w:tcPr>
            <w:tcW w:w="1961" w:type="pct"/>
          </w:tcPr>
          <w:p w:rsidR="006D6FDF" w:rsidRDefault="006D6FDF" w:rsidP="006D6FDF">
            <w:pPr>
              <w:spacing w:after="240"/>
            </w:pPr>
            <w:r>
              <w:t>AGENCY_CLASSIFICATION_CODE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Agency Classification Code (PG:Primary Government Unit or CU:Component Unit Designation)</w:t>
            </w:r>
          </w:p>
        </w:tc>
      </w:tr>
      <w:tr w:rsidR="006D6FDF" w:rsidTr="006D6FDF">
        <w:tc>
          <w:tcPr>
            <w:tcW w:w="294" w:type="pct"/>
          </w:tcPr>
          <w:p w:rsidR="006D6FDF" w:rsidRDefault="006D6FDF" w:rsidP="006D6FDF">
            <w:pPr>
              <w:spacing w:after="240"/>
            </w:pPr>
            <w:r>
              <w:t>47</w:t>
            </w:r>
          </w:p>
        </w:tc>
        <w:tc>
          <w:tcPr>
            <w:tcW w:w="1961" w:type="pct"/>
          </w:tcPr>
          <w:p w:rsidR="006D6FDF" w:rsidRDefault="006D6FDF" w:rsidP="006D6FDF">
            <w:pPr>
              <w:spacing w:after="240"/>
            </w:pPr>
            <w:r>
              <w:t>PROVIDING_AGENCY_CLASSIFICATION_CODE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Providing Agency Classification Code</w:t>
            </w:r>
          </w:p>
        </w:tc>
      </w:tr>
      <w:tr w:rsidR="006D6FDF" w:rsidTr="006D6FDF">
        <w:tc>
          <w:tcPr>
            <w:tcW w:w="294" w:type="pct"/>
          </w:tcPr>
          <w:p w:rsidR="006D6FDF" w:rsidRDefault="006D6FDF" w:rsidP="006D6FDF">
            <w:pPr>
              <w:spacing w:after="240"/>
            </w:pPr>
            <w:r>
              <w:lastRenderedPageBreak/>
              <w:t>48</w:t>
            </w:r>
          </w:p>
        </w:tc>
        <w:tc>
          <w:tcPr>
            <w:tcW w:w="1961" w:type="pct"/>
          </w:tcPr>
          <w:p w:rsidR="006D6FDF" w:rsidRDefault="006D6FDF" w:rsidP="006D6FDF">
            <w:pPr>
              <w:spacing w:after="240"/>
            </w:pPr>
            <w:r>
              <w:t>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Fund Group Type</w:t>
            </w:r>
          </w:p>
        </w:tc>
      </w:tr>
      <w:tr w:rsidR="006D6FDF" w:rsidTr="006D6FDF">
        <w:tc>
          <w:tcPr>
            <w:tcW w:w="294" w:type="pct"/>
          </w:tcPr>
          <w:p w:rsidR="006D6FDF" w:rsidRDefault="006D6FDF" w:rsidP="006D6FDF">
            <w:pPr>
              <w:spacing w:after="240"/>
            </w:pPr>
            <w:r>
              <w:t>49</w:t>
            </w:r>
          </w:p>
        </w:tc>
        <w:tc>
          <w:tcPr>
            <w:tcW w:w="1961" w:type="pct"/>
          </w:tcPr>
          <w:p w:rsidR="006D6FDF" w:rsidRDefault="006D6FDF" w:rsidP="006D6FDF">
            <w:pPr>
              <w:spacing w:after="240"/>
            </w:pPr>
            <w:r>
              <w:t>PROVIDING_AGENCY_FUND_GROUP_TYPE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50</w:t>
            </w:r>
          </w:p>
        </w:tc>
        <w:tc>
          <w:tcPr>
            <w:tcW w:w="1961" w:type="pct"/>
          </w:tcPr>
          <w:p w:rsidR="006D6FDF" w:rsidRDefault="006D6FDF" w:rsidP="006D6FDF">
            <w:pPr>
              <w:spacing w:after="240"/>
            </w:pPr>
            <w:r>
              <w:t>Providing Agency Fund Group Type</w:t>
            </w:r>
          </w:p>
        </w:tc>
      </w:tr>
    </w:tbl>
    <w:p w:rsidR="006D6FDF" w:rsidRDefault="006D6FDF" w:rsidP="006D6FDF"/>
    <w:p w:rsidR="006D6FDF" w:rsidRDefault="006D6FDF" w:rsidP="006D6FDF">
      <w:pPr>
        <w:pStyle w:val="Heading2"/>
        <w:spacing w:after="320"/>
      </w:pPr>
      <w:bookmarkStart w:id="510" w:name="_Toc338154064"/>
      <w:r>
        <w:t>Dependencies</w:t>
      </w:r>
      <w:bookmarkEnd w:id="510"/>
    </w:p>
    <w:p w:rsidR="006D6FDF" w:rsidRDefault="006D6FDF" w:rsidP="006D6FDF">
      <w:pPr>
        <w:spacing w:after="240"/>
      </w:pPr>
      <w:r>
        <w:t>SCO568_DETAILS_WORKTABLE Does Not Have Any Dependencies On Other Database Objects</w:t>
      </w:r>
    </w:p>
    <w:p w:rsidR="006D6FDF" w:rsidRDefault="006D6FDF" w:rsidP="006D6FDF">
      <w:pPr>
        <w:pStyle w:val="Heading1"/>
      </w:pPr>
      <w:bookmarkStart w:id="511" w:name="_Toc338154065"/>
      <w:r>
        <w:t>SCO577_DETAILS</w:t>
      </w:r>
      <w:bookmarkEnd w:id="511"/>
    </w:p>
    <w:p w:rsidR="006D6FDF" w:rsidRDefault="006D6FDF" w:rsidP="006D6FDF">
      <w:pPr>
        <w:spacing w:after="0"/>
      </w:pPr>
      <w:r>
        <w:t>SCO577 Form Related Data</w:t>
      </w:r>
    </w:p>
    <w:p w:rsidR="006D6FDF" w:rsidRDefault="006D6FDF" w:rsidP="006D6FDF">
      <w:pPr>
        <w:pStyle w:val="Heading2"/>
      </w:pPr>
      <w:bookmarkStart w:id="512" w:name="_Toc338154066"/>
      <w:r>
        <w:t>Functionality Overview</w:t>
      </w:r>
      <w:bookmarkEnd w:id="512"/>
    </w:p>
    <w:p w:rsidR="006D6FDF" w:rsidRDefault="006D6FDF" w:rsidP="006D6FDF">
      <w:r>
        <w:t>Inventory Analysis Form Data</w:t>
      </w:r>
    </w:p>
    <w:p w:rsidR="006D6FDF" w:rsidRDefault="006D6FDF" w:rsidP="006D6FDF">
      <w:pPr>
        <w:spacing w:after="240"/>
      </w:pPr>
      <w:r>
        <w:t>The purpose of the Inventory Analysis (Exhibit 27.20.77-A) is to determine the value of the agency's total inventory at fiscal year-end.  The Inventory Analysis Form must be prepared for all proprietary funds, pension/investment/private purpose trust funds and component units. Governmental funds should submit Form SCO-577 to the Comptroller and include inventory on the balance sheet/statement of net assets (SCO-511 for shared funds, SCO-516 for nonshared funds or SCO-521 for locally held funds) only when inventory exceeds $150,000.  The major categories to be used for inventory include: equipment parts and accessories including automobile, truck, airplane, and equipment parts; food supplies including inventories at commissaries and food centers, and food for free distribution; gasoline, oil and lubricants; paper and printing supplies, excluding normal office supplies; road salt and sand; wearing apparel, including clothing for inmates and residents; and "Other", which includes material inventories not noted above (e.g., tools and chemicals).  Identify all inventory types included in "Other."</w:t>
      </w:r>
    </w:p>
    <w:p w:rsidR="006D6FDF" w:rsidRDefault="006D6FDF" w:rsidP="006D6FDF">
      <w:pPr>
        <w:spacing w:after="240"/>
      </w:pPr>
    </w:p>
    <w:p w:rsidR="006D6FDF" w:rsidRDefault="006D6FDF" w:rsidP="006D6FDF">
      <w:pPr>
        <w:pStyle w:val="Heading2"/>
        <w:spacing w:after="320"/>
      </w:pPr>
      <w:bookmarkStart w:id="513" w:name="_Toc338154067"/>
      <w:r>
        <w:t>Table Primary Key</w:t>
      </w:r>
      <w:bookmarkEnd w:id="51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lastRenderedPageBreak/>
              <w:t>5</w:t>
            </w:r>
          </w:p>
        </w:tc>
        <w:tc>
          <w:tcPr>
            <w:tcW w:w="4000" w:type="pct"/>
            <w:shd w:val="clear" w:color="auto" w:fill="008080"/>
          </w:tcPr>
          <w:p w:rsidR="006D6FDF" w:rsidRDefault="006D6FDF" w:rsidP="006D6FDF">
            <w:pPr>
              <w:spacing w:after="240"/>
            </w:pPr>
            <w:r>
              <w:t>ITEM_NUMBER</w:t>
            </w:r>
          </w:p>
        </w:tc>
      </w:tr>
    </w:tbl>
    <w:p w:rsidR="006D6FDF" w:rsidRDefault="006D6FDF" w:rsidP="006D6FDF"/>
    <w:p w:rsidR="006D6FDF" w:rsidRDefault="006D6FDF" w:rsidP="006D6FDF">
      <w:pPr>
        <w:pStyle w:val="Heading2"/>
        <w:spacing w:after="320"/>
      </w:pPr>
      <w:bookmarkStart w:id="514" w:name="_Toc338154068"/>
      <w:r>
        <w:t>Table Columns</w:t>
      </w:r>
      <w:bookmarkEnd w:id="514"/>
    </w:p>
    <w:tbl>
      <w:tblPr>
        <w:tblStyle w:val="TableGrid"/>
        <w:tblW w:w="5000" w:type="pct"/>
        <w:tblLook w:val="04A0" w:firstRow="1" w:lastRow="0" w:firstColumn="1" w:lastColumn="0" w:noHBand="0" w:noVBand="1"/>
      </w:tblPr>
      <w:tblGrid>
        <w:gridCol w:w="536"/>
        <w:gridCol w:w="4636"/>
        <w:gridCol w:w="1030"/>
        <w:gridCol w:w="1203"/>
        <w:gridCol w:w="2891"/>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ITEM_NUMBER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Form Level Item Number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ITEM_DESCRIPTION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Form Level Item Description</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METHOD_OF_VALUATION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20</w:t>
            </w:r>
          </w:p>
        </w:tc>
        <w:tc>
          <w:tcPr>
            <w:tcW w:w="1961" w:type="pct"/>
          </w:tcPr>
          <w:p w:rsidR="006D6FDF" w:rsidRDefault="006D6FDF" w:rsidP="006D6FDF">
            <w:pPr>
              <w:spacing w:after="240"/>
            </w:pPr>
            <w:r>
              <w:t>Method Of Valuation</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ITEM_COST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Reported Cost Amount</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REDUCTION_TO_MARKET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Reduction To Market Amount</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LOWER_OF_COST_OR_MARKET</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Lower Cost Of Market</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IS_ITEM_DESCRIPTION_USER_MODIFIABLE_FLAG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Flag Bit (True or False). To Determine If Item Description Is User Modifiable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lastRenderedPageBreak/>
              <w:t>14</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515" w:name="_Toc338154069"/>
      <w:r>
        <w:t>Dependencies</w:t>
      </w:r>
      <w:bookmarkEnd w:id="515"/>
    </w:p>
    <w:p w:rsidR="006D6FDF" w:rsidRDefault="006D6FDF" w:rsidP="006D6FDF">
      <w:pPr>
        <w:spacing w:after="240"/>
      </w:pPr>
      <w:r>
        <w:t>SCO577_DETAILS Does Not Have Any Dependencies On Other Database Objects</w:t>
      </w:r>
    </w:p>
    <w:p w:rsidR="006D6FDF" w:rsidRDefault="006D6FDF" w:rsidP="006D6FDF">
      <w:pPr>
        <w:pStyle w:val="Heading1"/>
      </w:pPr>
      <w:bookmarkStart w:id="516" w:name="_Toc338154070"/>
      <w:r>
        <w:t>SCO578_DETAILS</w:t>
      </w:r>
      <w:bookmarkEnd w:id="516"/>
    </w:p>
    <w:p w:rsidR="006D6FDF" w:rsidRDefault="006D6FDF" w:rsidP="006D6FDF">
      <w:pPr>
        <w:spacing w:after="0"/>
      </w:pPr>
      <w:r>
        <w:t>SCO578 Form Related Data</w:t>
      </w:r>
    </w:p>
    <w:p w:rsidR="006D6FDF" w:rsidRDefault="006D6FDF" w:rsidP="006D6FDF">
      <w:pPr>
        <w:pStyle w:val="Heading2"/>
      </w:pPr>
      <w:bookmarkStart w:id="517" w:name="_Toc338154071"/>
      <w:r>
        <w:t>Functionality Overview</w:t>
      </w:r>
      <w:bookmarkEnd w:id="517"/>
    </w:p>
    <w:p w:rsidR="006D6FDF" w:rsidRDefault="006D6FDF" w:rsidP="006D6FDF">
      <w:r>
        <w:t>Loans/Notes Receivables Form Data</w:t>
      </w:r>
    </w:p>
    <w:p w:rsidR="006D6FDF" w:rsidRDefault="006D6FDF" w:rsidP="006D6FDF">
      <w:pPr>
        <w:spacing w:after="240"/>
      </w:pPr>
      <w:r>
        <w:t>The purpose of the Loans/Notes Receivable Form (Exhibit 27.20.78-A) is to report the loans and/or notes receivable for each fund. Information will be needed for the amount of principal to be repaid within and after the State’s availability period of 60 days (lapse period). Also, an allowance for the amount of doubtful collections of receivables, if any, should be allocated between current and noncurrent.  Loans receivable are amounts that have been loaned to individuals or organizations external to a government, including notes taken as security for such loans. Notes receivable are unconditional written promises, signed by the maker, to pay a certain sum of money on demand or at a fixed or determinable future time, either to the bearer or to the order of a person designated therein.</w:t>
      </w:r>
    </w:p>
    <w:p w:rsidR="006D6FDF" w:rsidRDefault="006D6FDF" w:rsidP="006D6FDF">
      <w:pPr>
        <w:spacing w:after="240"/>
      </w:pPr>
    </w:p>
    <w:p w:rsidR="006D6FDF" w:rsidRDefault="006D6FDF" w:rsidP="006D6FDF">
      <w:pPr>
        <w:pStyle w:val="Heading2"/>
        <w:spacing w:after="320"/>
      </w:pPr>
      <w:bookmarkStart w:id="518" w:name="_Toc338154072"/>
      <w:r>
        <w:t>Table Primary Key</w:t>
      </w:r>
      <w:bookmarkEnd w:id="518"/>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4</w:t>
            </w:r>
          </w:p>
        </w:tc>
        <w:tc>
          <w:tcPr>
            <w:tcW w:w="4000" w:type="pct"/>
            <w:tcBorders>
              <w:bottom w:val="single" w:sz="4" w:space="0" w:color="auto"/>
            </w:tcBorders>
            <w:shd w:val="clear" w:color="auto" w:fill="008080"/>
          </w:tcPr>
          <w:p w:rsidR="006D6FDF" w:rsidRDefault="006D6FDF" w:rsidP="006D6FDF">
            <w:pPr>
              <w:spacing w:after="240"/>
            </w:pPr>
            <w:r>
              <w:t>RECORD_TYPE</w:t>
            </w:r>
          </w:p>
        </w:tc>
      </w:tr>
      <w:tr w:rsidR="006D6FDF" w:rsidTr="006D6FDF">
        <w:tc>
          <w:tcPr>
            <w:tcW w:w="1000" w:type="pct"/>
            <w:shd w:val="clear" w:color="auto" w:fill="008080"/>
          </w:tcPr>
          <w:p w:rsidR="006D6FDF" w:rsidRDefault="006D6FDF" w:rsidP="006D6FDF">
            <w:pPr>
              <w:spacing w:after="240"/>
            </w:pPr>
            <w:r>
              <w:t>5</w:t>
            </w:r>
          </w:p>
        </w:tc>
        <w:tc>
          <w:tcPr>
            <w:tcW w:w="4000" w:type="pct"/>
            <w:shd w:val="clear" w:color="auto" w:fill="008080"/>
          </w:tcPr>
          <w:p w:rsidR="006D6FDF" w:rsidRDefault="006D6FDF" w:rsidP="006D6FDF">
            <w:pPr>
              <w:spacing w:after="240"/>
            </w:pPr>
            <w:r>
              <w:t>ITEM_NUMBER</w:t>
            </w:r>
          </w:p>
        </w:tc>
      </w:tr>
    </w:tbl>
    <w:p w:rsidR="006D6FDF" w:rsidRDefault="006D6FDF" w:rsidP="006D6FDF"/>
    <w:p w:rsidR="006D6FDF" w:rsidRDefault="006D6FDF" w:rsidP="006D6FDF">
      <w:pPr>
        <w:pStyle w:val="Heading2"/>
        <w:spacing w:after="320"/>
      </w:pPr>
      <w:bookmarkStart w:id="519" w:name="_Toc338154073"/>
      <w:r>
        <w:t>Table Columns</w:t>
      </w:r>
      <w:bookmarkEnd w:id="519"/>
    </w:p>
    <w:tbl>
      <w:tblPr>
        <w:tblStyle w:val="TableGrid"/>
        <w:tblW w:w="5000" w:type="pct"/>
        <w:tblLook w:val="04A0" w:firstRow="1" w:lastRow="0" w:firstColumn="1" w:lastColumn="0" w:noHBand="0" w:noVBand="1"/>
      </w:tblPr>
      <w:tblGrid>
        <w:gridCol w:w="536"/>
        <w:gridCol w:w="4636"/>
        <w:gridCol w:w="1030"/>
        <w:gridCol w:w="1203"/>
        <w:gridCol w:w="2891"/>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ITEM_NUMBER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5</w:t>
            </w:r>
          </w:p>
        </w:tc>
        <w:tc>
          <w:tcPr>
            <w:tcW w:w="1961" w:type="pct"/>
          </w:tcPr>
          <w:p w:rsidR="006D6FDF" w:rsidRDefault="006D6FDF" w:rsidP="006D6FDF">
            <w:pPr>
              <w:spacing w:after="240"/>
            </w:pPr>
            <w:r>
              <w:t>Form Level Item Number</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ITEM_DESCRIPTION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Form Level Item Description</w:t>
            </w:r>
          </w:p>
        </w:tc>
      </w:tr>
      <w:tr w:rsidR="006D6FDF" w:rsidTr="006D6FDF">
        <w:tc>
          <w:tcPr>
            <w:tcW w:w="294" w:type="pct"/>
          </w:tcPr>
          <w:p w:rsidR="006D6FDF" w:rsidRDefault="006D6FDF" w:rsidP="006D6FDF">
            <w:pPr>
              <w:spacing w:after="240"/>
            </w:pPr>
            <w:r>
              <w:t>7</w:t>
            </w:r>
          </w:p>
        </w:tc>
        <w:tc>
          <w:tcPr>
            <w:tcW w:w="1961" w:type="pct"/>
          </w:tcPr>
          <w:p w:rsidR="006D6FDF" w:rsidRDefault="006D6FDF" w:rsidP="006D6FDF">
            <w:pPr>
              <w:spacing w:after="240"/>
            </w:pPr>
            <w:r>
              <w:t>INTEREST_RATE_BEGIN</w:t>
            </w:r>
          </w:p>
        </w:tc>
        <w:tc>
          <w:tcPr>
            <w:tcW w:w="392" w:type="pct"/>
          </w:tcPr>
          <w:p w:rsidR="006D6FDF" w:rsidRDefault="006D6FDF" w:rsidP="006D6FDF">
            <w:pPr>
              <w:spacing w:after="240"/>
            </w:pPr>
            <w:r>
              <w:t>float</w:t>
            </w:r>
          </w:p>
        </w:tc>
        <w:tc>
          <w:tcPr>
            <w:tcW w:w="392" w:type="pct"/>
          </w:tcPr>
          <w:p w:rsidR="006D6FDF" w:rsidRDefault="006D6FDF" w:rsidP="006D6FDF">
            <w:pPr>
              <w:spacing w:after="240"/>
            </w:pPr>
            <w:r>
              <w:t>8</w:t>
            </w:r>
          </w:p>
        </w:tc>
        <w:tc>
          <w:tcPr>
            <w:tcW w:w="1961" w:type="pct"/>
          </w:tcPr>
          <w:p w:rsidR="006D6FDF" w:rsidRDefault="006D6FDF" w:rsidP="006D6FDF">
            <w:pPr>
              <w:spacing w:after="240"/>
            </w:pPr>
            <w:r>
              <w:t>Interest Rate Begin</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INTEREST_RATE_END</w:t>
            </w:r>
          </w:p>
        </w:tc>
        <w:tc>
          <w:tcPr>
            <w:tcW w:w="392" w:type="pct"/>
          </w:tcPr>
          <w:p w:rsidR="006D6FDF" w:rsidRDefault="006D6FDF" w:rsidP="006D6FDF">
            <w:pPr>
              <w:spacing w:after="240"/>
            </w:pPr>
            <w:r>
              <w:t>float</w:t>
            </w:r>
          </w:p>
        </w:tc>
        <w:tc>
          <w:tcPr>
            <w:tcW w:w="392" w:type="pct"/>
          </w:tcPr>
          <w:p w:rsidR="006D6FDF" w:rsidRDefault="006D6FDF" w:rsidP="006D6FDF">
            <w:pPr>
              <w:spacing w:after="240"/>
            </w:pPr>
            <w:r>
              <w:t>8</w:t>
            </w:r>
          </w:p>
        </w:tc>
        <w:tc>
          <w:tcPr>
            <w:tcW w:w="1961" w:type="pct"/>
          </w:tcPr>
          <w:p w:rsidR="006D6FDF" w:rsidRDefault="006D6FDF" w:rsidP="006D6FDF">
            <w:pPr>
              <w:spacing w:after="240"/>
            </w:pPr>
            <w:r>
              <w:t>Interest Rate End</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MATURITY_DATE_BEGIN</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Maturity Date Begin</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MATURITY_DATE_END</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Maturity Date End</w:t>
            </w:r>
          </w:p>
        </w:tc>
      </w:tr>
      <w:tr w:rsidR="006D6FDF" w:rsidTr="006D6FDF">
        <w:tc>
          <w:tcPr>
            <w:tcW w:w="294" w:type="pct"/>
          </w:tcPr>
          <w:p w:rsidR="006D6FDF" w:rsidRDefault="006D6FDF" w:rsidP="006D6FDF">
            <w:pPr>
              <w:spacing w:after="240"/>
            </w:pPr>
            <w:r>
              <w:t>11</w:t>
            </w:r>
          </w:p>
        </w:tc>
        <w:tc>
          <w:tcPr>
            <w:tcW w:w="1961" w:type="pct"/>
          </w:tcPr>
          <w:p w:rsidR="006D6FDF" w:rsidRDefault="006D6FDF" w:rsidP="006D6FDF">
            <w:pPr>
              <w:spacing w:after="240"/>
            </w:pPr>
            <w:r>
              <w:t>PY_BALANCE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Balance</w:t>
            </w:r>
          </w:p>
        </w:tc>
      </w:tr>
      <w:tr w:rsidR="006D6FDF" w:rsidTr="006D6FDF">
        <w:tc>
          <w:tcPr>
            <w:tcW w:w="294" w:type="pct"/>
          </w:tcPr>
          <w:p w:rsidR="006D6FDF" w:rsidRDefault="006D6FDF" w:rsidP="006D6FDF">
            <w:pPr>
              <w:spacing w:after="240"/>
            </w:pPr>
            <w:r>
              <w:t>12</w:t>
            </w:r>
          </w:p>
        </w:tc>
        <w:tc>
          <w:tcPr>
            <w:tcW w:w="1961" w:type="pct"/>
          </w:tcPr>
          <w:p w:rsidR="006D6FDF" w:rsidRDefault="006D6FDF" w:rsidP="006D6FDF">
            <w:pPr>
              <w:spacing w:after="240"/>
            </w:pPr>
            <w:r>
              <w:t>ADDITIONS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Column To Show Additions For The Current Row. Often This Is Either A Computed Column or Is Controlled Programmatically In Scripts</w:t>
            </w:r>
          </w:p>
        </w:tc>
      </w:tr>
      <w:tr w:rsidR="006D6FDF" w:rsidTr="006D6FDF">
        <w:tc>
          <w:tcPr>
            <w:tcW w:w="294" w:type="pct"/>
          </w:tcPr>
          <w:p w:rsidR="006D6FDF" w:rsidRDefault="006D6FDF" w:rsidP="006D6FDF">
            <w:pPr>
              <w:spacing w:after="240"/>
            </w:pPr>
            <w:r>
              <w:t>13</w:t>
            </w:r>
          </w:p>
        </w:tc>
        <w:tc>
          <w:tcPr>
            <w:tcW w:w="1961" w:type="pct"/>
          </w:tcPr>
          <w:p w:rsidR="006D6FDF" w:rsidRDefault="006D6FDF" w:rsidP="006D6FDF">
            <w:pPr>
              <w:spacing w:after="240"/>
            </w:pPr>
            <w:r>
              <w:t>REPAYMENTS</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Repayments Amount</w:t>
            </w:r>
          </w:p>
        </w:tc>
      </w:tr>
      <w:tr w:rsidR="006D6FDF" w:rsidTr="006D6FDF">
        <w:tc>
          <w:tcPr>
            <w:tcW w:w="294" w:type="pct"/>
          </w:tcPr>
          <w:p w:rsidR="006D6FDF" w:rsidRDefault="006D6FDF" w:rsidP="006D6FDF">
            <w:pPr>
              <w:spacing w:after="240"/>
            </w:pPr>
            <w:r>
              <w:t>14</w:t>
            </w:r>
          </w:p>
        </w:tc>
        <w:tc>
          <w:tcPr>
            <w:tcW w:w="1961" w:type="pct"/>
          </w:tcPr>
          <w:p w:rsidR="006D6FDF" w:rsidRDefault="006D6FDF" w:rsidP="006D6FDF">
            <w:pPr>
              <w:spacing w:after="240"/>
            </w:pPr>
            <w:r>
              <w:t>CY_BALANCE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Current Year Balance</w:t>
            </w:r>
          </w:p>
        </w:tc>
      </w:tr>
      <w:tr w:rsidR="006D6FDF" w:rsidTr="006D6FDF">
        <w:tc>
          <w:tcPr>
            <w:tcW w:w="294" w:type="pct"/>
          </w:tcPr>
          <w:p w:rsidR="006D6FDF" w:rsidRDefault="006D6FDF" w:rsidP="006D6FDF">
            <w:pPr>
              <w:spacing w:after="240"/>
            </w:pPr>
            <w:r>
              <w:t>15</w:t>
            </w:r>
          </w:p>
        </w:tc>
        <w:tc>
          <w:tcPr>
            <w:tcW w:w="1961" w:type="pct"/>
          </w:tcPr>
          <w:p w:rsidR="006D6FDF" w:rsidRDefault="006D6FDF" w:rsidP="006D6FDF">
            <w:pPr>
              <w:spacing w:after="240"/>
            </w:pPr>
            <w:r>
              <w:t>IS_ITEM_DESCRIPTION_USER_MODIFIABLE_FLAG</w:t>
            </w:r>
          </w:p>
        </w:tc>
        <w:tc>
          <w:tcPr>
            <w:tcW w:w="392" w:type="pct"/>
          </w:tcPr>
          <w:p w:rsidR="006D6FDF" w:rsidRDefault="006D6FDF" w:rsidP="006D6FDF">
            <w:pPr>
              <w:spacing w:after="240"/>
            </w:pPr>
            <w:r>
              <w:t>bit</w:t>
            </w:r>
          </w:p>
        </w:tc>
        <w:tc>
          <w:tcPr>
            <w:tcW w:w="392" w:type="pct"/>
          </w:tcPr>
          <w:p w:rsidR="006D6FDF" w:rsidRDefault="006D6FDF" w:rsidP="006D6FDF">
            <w:pPr>
              <w:spacing w:after="240"/>
            </w:pPr>
            <w:r>
              <w:t>1</w:t>
            </w:r>
          </w:p>
        </w:tc>
        <w:tc>
          <w:tcPr>
            <w:tcW w:w="1961" w:type="pct"/>
          </w:tcPr>
          <w:p w:rsidR="006D6FDF" w:rsidRDefault="006D6FDF" w:rsidP="006D6FDF">
            <w:pPr>
              <w:spacing w:after="240"/>
            </w:pPr>
            <w:r>
              <w:t xml:space="preserve">Flag Bit (True or False). To Determine If Item Description </w:t>
            </w:r>
            <w:r>
              <w:lastRenderedPageBreak/>
              <w:t>Is User Modifiable</w:t>
            </w:r>
          </w:p>
        </w:tc>
      </w:tr>
      <w:tr w:rsidR="006D6FDF" w:rsidTr="006D6FDF">
        <w:tc>
          <w:tcPr>
            <w:tcW w:w="294" w:type="pct"/>
          </w:tcPr>
          <w:p w:rsidR="006D6FDF" w:rsidRDefault="006D6FDF" w:rsidP="006D6FDF">
            <w:pPr>
              <w:spacing w:after="240"/>
            </w:pPr>
            <w:r>
              <w:lastRenderedPageBreak/>
              <w:t>16</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17</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18</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19</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Update User. The User For Whom The Record Has Been Updated</w:t>
            </w:r>
          </w:p>
        </w:tc>
      </w:tr>
    </w:tbl>
    <w:p w:rsidR="006D6FDF" w:rsidRDefault="006D6FDF" w:rsidP="006D6FDF"/>
    <w:p w:rsidR="006D6FDF" w:rsidRDefault="006D6FDF" w:rsidP="006D6FDF">
      <w:pPr>
        <w:pStyle w:val="Heading2"/>
        <w:spacing w:after="320"/>
      </w:pPr>
      <w:bookmarkStart w:id="520" w:name="_Toc338154074"/>
      <w:r>
        <w:t>Dependencies</w:t>
      </w:r>
      <w:bookmarkEnd w:id="520"/>
    </w:p>
    <w:p w:rsidR="006D6FDF" w:rsidRDefault="006D6FDF" w:rsidP="006D6FDF">
      <w:pPr>
        <w:spacing w:after="240"/>
      </w:pPr>
      <w:r>
        <w:t>SCO578_DETAILS Does Not Have Any Dependencies On Other Database Objects</w:t>
      </w:r>
    </w:p>
    <w:p w:rsidR="006D6FDF" w:rsidRDefault="006D6FDF" w:rsidP="006D6FDF">
      <w:pPr>
        <w:pStyle w:val="Heading1"/>
      </w:pPr>
      <w:bookmarkStart w:id="521" w:name="_Toc338154075"/>
      <w:r>
        <w:t>SCO578_MASTER</w:t>
      </w:r>
      <w:bookmarkEnd w:id="521"/>
    </w:p>
    <w:p w:rsidR="006D6FDF" w:rsidRDefault="006D6FDF" w:rsidP="006D6FDF">
      <w:pPr>
        <w:spacing w:after="0"/>
      </w:pPr>
      <w:r>
        <w:t>SCO578 Form Related Master Data</w:t>
      </w:r>
    </w:p>
    <w:p w:rsidR="006D6FDF" w:rsidRDefault="006D6FDF" w:rsidP="006D6FDF">
      <w:pPr>
        <w:pStyle w:val="Heading2"/>
      </w:pPr>
      <w:bookmarkStart w:id="522" w:name="_Toc338154076"/>
      <w:r>
        <w:t>Functionality Overview</w:t>
      </w:r>
      <w:bookmarkEnd w:id="522"/>
    </w:p>
    <w:p w:rsidR="006D6FDF" w:rsidRDefault="006D6FDF" w:rsidP="006D6FDF">
      <w:r>
        <w:t>Data Global To The Form</w:t>
      </w:r>
    </w:p>
    <w:p w:rsidR="006D6FDF" w:rsidRDefault="006D6FDF" w:rsidP="006D6FDF">
      <w:pPr>
        <w:spacing w:after="240"/>
      </w:pPr>
      <w:r>
        <w:t>SCO578 Summary Data. This Is Data That is Used to Offset the Form Calculations</w:t>
      </w:r>
    </w:p>
    <w:p w:rsidR="006D6FDF" w:rsidRDefault="006D6FDF" w:rsidP="006D6FDF">
      <w:pPr>
        <w:spacing w:after="240"/>
      </w:pPr>
    </w:p>
    <w:p w:rsidR="006D6FDF" w:rsidRDefault="006D6FDF" w:rsidP="006D6FDF">
      <w:pPr>
        <w:pStyle w:val="Heading2"/>
        <w:spacing w:after="320"/>
      </w:pPr>
      <w:bookmarkStart w:id="523" w:name="_Toc338154077"/>
      <w:r>
        <w:t>Table Primary Key</w:t>
      </w:r>
      <w:bookmarkEnd w:id="52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1</w:t>
            </w:r>
          </w:p>
        </w:tc>
        <w:tc>
          <w:tcPr>
            <w:tcW w:w="4000" w:type="pct"/>
            <w:tcBorders>
              <w:bottom w:val="single" w:sz="4" w:space="0" w:color="auto"/>
            </w:tcBorders>
            <w:shd w:val="clear" w:color="auto" w:fill="008080"/>
          </w:tcPr>
          <w:p w:rsidR="006D6FDF" w:rsidRDefault="006D6FDF" w:rsidP="006D6FDF">
            <w:pPr>
              <w:spacing w:after="240"/>
            </w:pPr>
            <w:r>
              <w:t>FISCAL_YEAR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2</w:t>
            </w:r>
          </w:p>
        </w:tc>
        <w:tc>
          <w:tcPr>
            <w:tcW w:w="4000" w:type="pct"/>
            <w:tcBorders>
              <w:bottom w:val="single" w:sz="4" w:space="0" w:color="auto"/>
            </w:tcBorders>
            <w:shd w:val="clear" w:color="auto" w:fill="008080"/>
          </w:tcPr>
          <w:p w:rsidR="006D6FDF" w:rsidRDefault="006D6FDF" w:rsidP="006D6FDF">
            <w:pPr>
              <w:spacing w:after="240"/>
            </w:pPr>
            <w:r>
              <w:t>AGENCY_NUMBER</w:t>
            </w:r>
          </w:p>
        </w:tc>
      </w:tr>
      <w:tr w:rsidR="006D6FDF" w:rsidTr="006D6FDF">
        <w:tc>
          <w:tcPr>
            <w:tcW w:w="1000" w:type="pct"/>
            <w:tcBorders>
              <w:bottom w:val="single" w:sz="4" w:space="0" w:color="auto"/>
            </w:tcBorders>
            <w:shd w:val="clear" w:color="auto" w:fill="008080"/>
          </w:tcPr>
          <w:p w:rsidR="006D6FDF" w:rsidRDefault="006D6FDF" w:rsidP="006D6FDF">
            <w:pPr>
              <w:spacing w:after="240"/>
            </w:pPr>
            <w:r>
              <w:t>3</w:t>
            </w:r>
          </w:p>
        </w:tc>
        <w:tc>
          <w:tcPr>
            <w:tcW w:w="4000" w:type="pct"/>
            <w:tcBorders>
              <w:bottom w:val="single" w:sz="4" w:space="0" w:color="auto"/>
            </w:tcBorders>
            <w:shd w:val="clear" w:color="auto" w:fill="008080"/>
          </w:tcPr>
          <w:p w:rsidR="006D6FDF" w:rsidRDefault="006D6FDF" w:rsidP="006D6FDF">
            <w:pPr>
              <w:spacing w:after="240"/>
            </w:pPr>
            <w:r>
              <w:t>FUND_NUMBER</w:t>
            </w:r>
          </w:p>
        </w:tc>
      </w:tr>
      <w:tr w:rsidR="006D6FDF" w:rsidTr="006D6FDF">
        <w:tc>
          <w:tcPr>
            <w:tcW w:w="1000" w:type="pct"/>
            <w:shd w:val="clear" w:color="auto" w:fill="008080"/>
          </w:tcPr>
          <w:p w:rsidR="006D6FDF" w:rsidRDefault="006D6FDF" w:rsidP="006D6FDF">
            <w:pPr>
              <w:spacing w:after="240"/>
            </w:pPr>
            <w:r>
              <w:t>4</w:t>
            </w:r>
          </w:p>
        </w:tc>
        <w:tc>
          <w:tcPr>
            <w:tcW w:w="4000" w:type="pct"/>
            <w:shd w:val="clear" w:color="auto" w:fill="008080"/>
          </w:tcPr>
          <w:p w:rsidR="006D6FDF" w:rsidRDefault="006D6FDF" w:rsidP="006D6FDF">
            <w:pPr>
              <w:spacing w:after="240"/>
            </w:pPr>
            <w:r>
              <w:t>RECORD_TYPE</w:t>
            </w:r>
          </w:p>
        </w:tc>
      </w:tr>
    </w:tbl>
    <w:p w:rsidR="006D6FDF" w:rsidRDefault="006D6FDF" w:rsidP="006D6FDF"/>
    <w:p w:rsidR="006D6FDF" w:rsidRDefault="006D6FDF" w:rsidP="006D6FDF">
      <w:pPr>
        <w:pStyle w:val="Heading2"/>
        <w:spacing w:after="320"/>
      </w:pPr>
      <w:bookmarkStart w:id="524" w:name="_Toc338154078"/>
      <w:r>
        <w:t>Table Columns</w:t>
      </w:r>
      <w:bookmarkEnd w:id="524"/>
    </w:p>
    <w:tbl>
      <w:tblPr>
        <w:tblStyle w:val="TableGrid"/>
        <w:tblW w:w="5000" w:type="pct"/>
        <w:tblLook w:val="04A0" w:firstRow="1" w:lastRow="0" w:firstColumn="1" w:lastColumn="0" w:noHBand="0" w:noVBand="1"/>
      </w:tblPr>
      <w:tblGrid>
        <w:gridCol w:w="512"/>
        <w:gridCol w:w="6344"/>
        <w:gridCol w:w="967"/>
        <w:gridCol w:w="1127"/>
        <w:gridCol w:w="1346"/>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FISCAL_YEAR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Fiscal Year. Denote The Fiscal Year Record Is Related To</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AGENCY_NUMBER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w:t>
            </w:r>
          </w:p>
        </w:tc>
        <w:tc>
          <w:tcPr>
            <w:tcW w:w="1961" w:type="pct"/>
          </w:tcPr>
          <w:p w:rsidR="006D6FDF" w:rsidRDefault="006D6FDF" w:rsidP="006D6FDF">
            <w:pPr>
              <w:spacing w:after="240"/>
            </w:pPr>
            <w:r>
              <w:t>Agency Number. This Is A Number That Uniquely Identifies An Agency In The System.</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FUND_NUMBER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4</w:t>
            </w:r>
          </w:p>
        </w:tc>
        <w:tc>
          <w:tcPr>
            <w:tcW w:w="1961" w:type="pct"/>
          </w:tcPr>
          <w:p w:rsidR="006D6FDF" w:rsidRDefault="006D6FDF" w:rsidP="006D6FDF">
            <w:pPr>
              <w:spacing w:after="240"/>
            </w:pPr>
            <w:r>
              <w:t>Fund Number. A Unique Four Digit Number Defying A Fund In The System</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RECORD_TYPE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Record Type(Agency IOC or Auditor)</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PY_ALLOWANCE_FOR_UNCOLLECTIBLE_LOANS_AND_NOTES_RECEIVABLE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Prior Year Allowance For Uncollectable Loans and Notes Receivables</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CY_ALLOWANCE_FOR_UNCOLLECTIBLE_LOANS_AND_NOTES_RECEIVABLE</w:t>
            </w:r>
          </w:p>
        </w:tc>
        <w:tc>
          <w:tcPr>
            <w:tcW w:w="392" w:type="pct"/>
          </w:tcPr>
          <w:p w:rsidR="006D6FDF" w:rsidRDefault="006D6FDF" w:rsidP="006D6FDF">
            <w:pPr>
              <w:spacing w:after="240"/>
            </w:pPr>
            <w:r>
              <w:t>bigint</w:t>
            </w:r>
          </w:p>
        </w:tc>
        <w:tc>
          <w:tcPr>
            <w:tcW w:w="392" w:type="pct"/>
          </w:tcPr>
          <w:p w:rsidR="006D6FDF" w:rsidRDefault="006D6FDF" w:rsidP="006D6FDF">
            <w:pPr>
              <w:spacing w:after="240"/>
            </w:pPr>
            <w:r>
              <w:t>8</w:t>
            </w:r>
          </w:p>
        </w:tc>
        <w:tc>
          <w:tcPr>
            <w:tcW w:w="1961" w:type="pct"/>
          </w:tcPr>
          <w:p w:rsidR="006D6FDF" w:rsidRDefault="006D6FDF" w:rsidP="006D6FDF">
            <w:pPr>
              <w:spacing w:after="240"/>
            </w:pPr>
            <w:r>
              <w:t xml:space="preserve">Current Year Allowance </w:t>
            </w:r>
            <w:r>
              <w:lastRenderedPageBreak/>
              <w:t>for Uncollectable Loans And Notes Receivables</w:t>
            </w:r>
          </w:p>
        </w:tc>
      </w:tr>
      <w:tr w:rsidR="006D6FDF" w:rsidTr="006D6FDF">
        <w:tc>
          <w:tcPr>
            <w:tcW w:w="294" w:type="pct"/>
          </w:tcPr>
          <w:p w:rsidR="006D6FDF" w:rsidRDefault="006D6FDF" w:rsidP="006D6FDF">
            <w:pPr>
              <w:spacing w:after="240"/>
            </w:pPr>
            <w:r>
              <w:lastRenderedPageBreak/>
              <w:t>7</w:t>
            </w:r>
          </w:p>
        </w:tc>
        <w:tc>
          <w:tcPr>
            <w:tcW w:w="1961" w:type="pct"/>
          </w:tcPr>
          <w:p w:rsidR="006D6FDF" w:rsidRDefault="006D6FDF" w:rsidP="006D6FDF">
            <w:pPr>
              <w:spacing w:after="240"/>
            </w:pPr>
            <w:r>
              <w:t>RECORD_CREATE_DATE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Create Date. The Time On Which The Record Has Been Created</w:t>
            </w:r>
          </w:p>
        </w:tc>
      </w:tr>
      <w:tr w:rsidR="006D6FDF" w:rsidTr="006D6FDF">
        <w:tc>
          <w:tcPr>
            <w:tcW w:w="294" w:type="pct"/>
          </w:tcPr>
          <w:p w:rsidR="006D6FDF" w:rsidRDefault="006D6FDF" w:rsidP="006D6FDF">
            <w:pPr>
              <w:spacing w:after="240"/>
            </w:pPr>
            <w:r>
              <w:t>8</w:t>
            </w:r>
          </w:p>
        </w:tc>
        <w:tc>
          <w:tcPr>
            <w:tcW w:w="1961" w:type="pct"/>
          </w:tcPr>
          <w:p w:rsidR="006D6FDF" w:rsidRDefault="006D6FDF" w:rsidP="006D6FDF">
            <w:pPr>
              <w:spacing w:after="240"/>
            </w:pPr>
            <w:r>
              <w:t>RECORD_CREATE_USER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Record Create User. The User For Whom The Record Has Been Created</w:t>
            </w:r>
          </w:p>
        </w:tc>
      </w:tr>
      <w:tr w:rsidR="006D6FDF" w:rsidTr="006D6FDF">
        <w:tc>
          <w:tcPr>
            <w:tcW w:w="294" w:type="pct"/>
          </w:tcPr>
          <w:p w:rsidR="006D6FDF" w:rsidRDefault="006D6FDF" w:rsidP="006D6FDF">
            <w:pPr>
              <w:spacing w:after="240"/>
            </w:pPr>
            <w:r>
              <w:t>9</w:t>
            </w:r>
          </w:p>
        </w:tc>
        <w:tc>
          <w:tcPr>
            <w:tcW w:w="1961" w:type="pct"/>
          </w:tcPr>
          <w:p w:rsidR="006D6FDF" w:rsidRDefault="006D6FDF" w:rsidP="006D6FDF">
            <w:pPr>
              <w:spacing w:after="240"/>
            </w:pPr>
            <w:r>
              <w:t>RECORD_UPDATE_DATE</w:t>
            </w:r>
          </w:p>
        </w:tc>
        <w:tc>
          <w:tcPr>
            <w:tcW w:w="392" w:type="pct"/>
          </w:tcPr>
          <w:p w:rsidR="006D6FDF" w:rsidRDefault="006D6FDF" w:rsidP="006D6FDF">
            <w:pPr>
              <w:spacing w:after="240"/>
            </w:pPr>
            <w:r>
              <w:t>datetime</w:t>
            </w:r>
          </w:p>
        </w:tc>
        <w:tc>
          <w:tcPr>
            <w:tcW w:w="392" w:type="pct"/>
          </w:tcPr>
          <w:p w:rsidR="006D6FDF" w:rsidRDefault="006D6FDF" w:rsidP="006D6FDF">
            <w:pPr>
              <w:spacing w:after="240"/>
            </w:pPr>
            <w:r>
              <w:t>8</w:t>
            </w:r>
          </w:p>
        </w:tc>
        <w:tc>
          <w:tcPr>
            <w:tcW w:w="1961" w:type="pct"/>
          </w:tcPr>
          <w:p w:rsidR="006D6FDF" w:rsidRDefault="006D6FDF" w:rsidP="006D6FDF">
            <w:pPr>
              <w:spacing w:after="240"/>
            </w:pPr>
            <w:r>
              <w:t>Record Update Date. The Time On Which The Record Has Been Updated</w:t>
            </w:r>
          </w:p>
        </w:tc>
      </w:tr>
      <w:tr w:rsidR="006D6FDF" w:rsidTr="006D6FDF">
        <w:tc>
          <w:tcPr>
            <w:tcW w:w="294" w:type="pct"/>
          </w:tcPr>
          <w:p w:rsidR="006D6FDF" w:rsidRDefault="006D6FDF" w:rsidP="006D6FDF">
            <w:pPr>
              <w:spacing w:after="240"/>
            </w:pPr>
            <w:r>
              <w:t>10</w:t>
            </w:r>
          </w:p>
        </w:tc>
        <w:tc>
          <w:tcPr>
            <w:tcW w:w="1961" w:type="pct"/>
          </w:tcPr>
          <w:p w:rsidR="006D6FDF" w:rsidRDefault="006D6FDF" w:rsidP="006D6FDF">
            <w:pPr>
              <w:spacing w:after="240"/>
            </w:pPr>
            <w:r>
              <w:t>RECORD_UPDATE_USER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p>
        </w:tc>
      </w:tr>
    </w:tbl>
    <w:p w:rsidR="006D6FDF" w:rsidRDefault="006D6FDF" w:rsidP="006D6FDF"/>
    <w:p w:rsidR="006D6FDF" w:rsidRDefault="006D6FDF" w:rsidP="006D6FDF">
      <w:pPr>
        <w:pStyle w:val="Heading2"/>
        <w:spacing w:after="320"/>
      </w:pPr>
      <w:bookmarkStart w:id="525" w:name="_Toc338154079"/>
      <w:r>
        <w:t>Dependencies</w:t>
      </w:r>
      <w:bookmarkEnd w:id="525"/>
    </w:p>
    <w:p w:rsidR="006D6FDF" w:rsidRDefault="006D6FDF" w:rsidP="006D6FDF">
      <w:pPr>
        <w:spacing w:after="240"/>
      </w:pPr>
      <w:r>
        <w:t>SCO578_MASTER Does Not Have Any Dependencies On Other Database Objects</w:t>
      </w:r>
    </w:p>
    <w:p w:rsidR="006D6FDF" w:rsidRDefault="006D6FDF" w:rsidP="006D6FDF">
      <w:pPr>
        <w:pStyle w:val="Heading1"/>
      </w:pPr>
      <w:bookmarkStart w:id="526" w:name="_Toc338154080"/>
      <w:r>
        <w:t>SECURITY_ACCESS_MANAGEMENT_MATRIX</w:t>
      </w:r>
      <w:bookmarkEnd w:id="526"/>
    </w:p>
    <w:p w:rsidR="006D6FDF" w:rsidRDefault="006D6FDF" w:rsidP="006D6FDF">
      <w:pPr>
        <w:spacing w:after="0"/>
      </w:pPr>
      <w:r>
        <w:t>Lifecycle To Security Assignment Matrix</w:t>
      </w:r>
    </w:p>
    <w:p w:rsidR="006D6FDF" w:rsidRDefault="006D6FDF" w:rsidP="006D6FDF">
      <w:pPr>
        <w:pStyle w:val="Heading2"/>
      </w:pPr>
      <w:bookmarkStart w:id="527" w:name="_Toc338154081"/>
      <w:r>
        <w:t>Functionality Overview</w:t>
      </w:r>
      <w:bookmarkEnd w:id="527"/>
    </w:p>
    <w:p w:rsidR="006D6FDF" w:rsidRDefault="006D6FDF" w:rsidP="006D6FDF">
      <w:r>
        <w:t>Security Access Matrix is The Mean By Which The Application Determines Access and Entitlement of The User</w:t>
      </w:r>
    </w:p>
    <w:p w:rsidR="006D6FDF" w:rsidRDefault="006D6FDF" w:rsidP="006D6FDF">
      <w:r>
        <w:t>This Table Maintains Assignments and Correlations As Follows:</w:t>
      </w:r>
    </w:p>
    <w:p w:rsidR="006D6FDF" w:rsidRDefault="006D6FDF" w:rsidP="006D6FDF">
      <w:r>
        <w:lastRenderedPageBreak/>
        <w:t>a) Relation To Accessor</w:t>
      </w:r>
    </w:p>
    <w:p w:rsidR="006D6FDF" w:rsidRDefault="006D6FDF" w:rsidP="006D6FDF">
      <w:r>
        <w:t>b) Relation To Accessed Agency</w:t>
      </w:r>
    </w:p>
    <w:p w:rsidR="006D6FDF" w:rsidRDefault="006D6FDF" w:rsidP="006D6FDF">
      <w:r>
        <w:t>c) Relation To Lifecycle State</w:t>
      </w:r>
    </w:p>
    <w:p w:rsidR="006D6FDF" w:rsidRDefault="006D6FDF" w:rsidP="006D6FDF">
      <w:r>
        <w:t>d) Capability and Entitlement</w:t>
      </w:r>
    </w:p>
    <w:p w:rsidR="006D6FDF" w:rsidRDefault="006D6FDF" w:rsidP="006D6FDF"/>
    <w:p w:rsidR="006D6FDF" w:rsidRDefault="006D6FDF" w:rsidP="006D6FDF">
      <w:r>
        <w:t>This Table Provides a Flexible Mean For Managing A Complex Security Model and Mapping To Security Behaviors Within The System.</w:t>
      </w:r>
    </w:p>
    <w:p w:rsidR="006D6FDF" w:rsidRDefault="006D6FDF" w:rsidP="006D6FDF"/>
    <w:p w:rsidR="006D6FDF" w:rsidRDefault="006D6FDF" w:rsidP="006D6FDF">
      <w:r>
        <w:t>Security Algorithms Use This Table While Joining The Lifecycle Tables To Determine Highest Entitlement Match</w:t>
      </w:r>
    </w:p>
    <w:p w:rsidR="006D6FDF" w:rsidRDefault="006D6FDF" w:rsidP="006D6FDF"/>
    <w:p w:rsidR="006D6FDF" w:rsidRDefault="006D6FDF" w:rsidP="006D6FDF">
      <w:pPr>
        <w:spacing w:after="240"/>
      </w:pPr>
    </w:p>
    <w:p w:rsidR="006D6FDF" w:rsidRDefault="006D6FDF" w:rsidP="006D6FDF">
      <w:pPr>
        <w:spacing w:after="240"/>
      </w:pPr>
    </w:p>
    <w:p w:rsidR="006D6FDF" w:rsidRDefault="006D6FDF" w:rsidP="006D6FDF">
      <w:pPr>
        <w:pStyle w:val="Heading2"/>
        <w:spacing w:after="320"/>
      </w:pPr>
      <w:bookmarkStart w:id="528" w:name="_Toc338154082"/>
      <w:r>
        <w:t>Table Primary Key</w:t>
      </w:r>
      <w:bookmarkEnd w:id="528"/>
    </w:p>
    <w:p w:rsidR="006D6FDF" w:rsidRDefault="006D6FDF" w:rsidP="006D6FDF">
      <w:pPr>
        <w:spacing w:after="240"/>
      </w:pPr>
      <w:r>
        <w:t>SECURITY_ACCESS_MANAGEMENT_MATRIX Does Not Have Any Primary Key Defined</w:t>
      </w:r>
    </w:p>
    <w:p w:rsidR="006D6FDF" w:rsidRDefault="006D6FDF" w:rsidP="006D6FDF">
      <w:pPr>
        <w:pStyle w:val="Heading2"/>
        <w:spacing w:after="320"/>
      </w:pPr>
      <w:bookmarkStart w:id="529" w:name="_Toc338154083"/>
      <w:r>
        <w:t>Table Columns</w:t>
      </w:r>
      <w:bookmarkEnd w:id="529"/>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LIFECYCLE_CUSTODIAN_ENTITY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Mapping To Lifecycle Custodian Entity</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LIFECYCLE_STATE_NAME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Mapping To Lifecycle Name</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ACCESSOR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The Accessor Of A Given Record. Could Be In (Agency, IOC, Auditor). Maps To Highest Privilege A User Has For A Given Agency</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CAPABILITY</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Capability of The User For The Particular Lifecycle State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GRANTED_ACCESS_LEVEL_VALUE</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Granted Access Level Value</w:t>
            </w:r>
          </w:p>
        </w:tc>
      </w:tr>
      <w:tr w:rsidR="006D6FDF" w:rsidTr="006D6FDF">
        <w:tc>
          <w:tcPr>
            <w:tcW w:w="294" w:type="pct"/>
          </w:tcPr>
          <w:p w:rsidR="006D6FDF" w:rsidRDefault="006D6FDF" w:rsidP="006D6FDF">
            <w:pPr>
              <w:spacing w:after="240"/>
            </w:pPr>
            <w:r>
              <w:t>6</w:t>
            </w:r>
          </w:p>
        </w:tc>
        <w:tc>
          <w:tcPr>
            <w:tcW w:w="1961" w:type="pct"/>
          </w:tcPr>
          <w:p w:rsidR="006D6FDF" w:rsidRDefault="006D6FDF" w:rsidP="006D6FDF">
            <w:pPr>
              <w:spacing w:after="240"/>
            </w:pPr>
            <w:r>
              <w:t>GRANTED_ACCESS_LEVEL_NAME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Granted Access Level Name</w:t>
            </w:r>
          </w:p>
        </w:tc>
      </w:tr>
    </w:tbl>
    <w:p w:rsidR="006D6FDF" w:rsidRDefault="006D6FDF" w:rsidP="006D6FDF"/>
    <w:p w:rsidR="006D6FDF" w:rsidRDefault="006D6FDF" w:rsidP="006D6FDF">
      <w:pPr>
        <w:pStyle w:val="Heading2"/>
        <w:spacing w:after="320"/>
      </w:pPr>
      <w:bookmarkStart w:id="530" w:name="_Toc338154084"/>
      <w:r>
        <w:t>Dependencies</w:t>
      </w:r>
      <w:bookmarkEnd w:id="530"/>
    </w:p>
    <w:p w:rsidR="006D6FDF" w:rsidRDefault="006D6FDF" w:rsidP="006D6FDF">
      <w:pPr>
        <w:spacing w:after="240"/>
      </w:pPr>
      <w:r>
        <w:t>SECURITY_ACCESS_MANAGEMENT_MATRIX Does Not Have Any Dependencies On Other Database Objects</w:t>
      </w:r>
    </w:p>
    <w:p w:rsidR="006D6FDF" w:rsidRDefault="006D6FDF" w:rsidP="006D6FDF">
      <w:pPr>
        <w:pStyle w:val="Heading1"/>
      </w:pPr>
      <w:bookmarkStart w:id="531" w:name="_Toc338154085"/>
      <w:r>
        <w:t>TRIAL_BALANCE_FORM</w:t>
      </w:r>
      <w:bookmarkEnd w:id="531"/>
    </w:p>
    <w:p w:rsidR="006D6FDF" w:rsidRDefault="006D6FDF" w:rsidP="006D6FDF">
      <w:pPr>
        <w:spacing w:after="0"/>
      </w:pPr>
      <w:r>
        <w:t>Form Related To Trial Balance</w:t>
      </w:r>
    </w:p>
    <w:p w:rsidR="006D6FDF" w:rsidRDefault="006D6FDF" w:rsidP="006D6FDF">
      <w:pPr>
        <w:pStyle w:val="Heading2"/>
      </w:pPr>
      <w:bookmarkStart w:id="532" w:name="_Toc338154086"/>
      <w:r>
        <w:t>Functionality Overview</w:t>
      </w:r>
      <w:bookmarkEnd w:id="532"/>
    </w:p>
    <w:p w:rsidR="006D6FDF" w:rsidRDefault="006D6FDF" w:rsidP="006D6FDF">
      <w:r>
        <w:t>Maintains the Relationship Between Trial Balance Statements and Forms As Follows:</w:t>
      </w:r>
    </w:p>
    <w:p w:rsidR="006D6FDF" w:rsidRDefault="006D6FDF" w:rsidP="006D6FDF">
      <w:r>
        <w:t>SCO511 Balance Sheet</w:t>
      </w:r>
    </w:p>
    <w:p w:rsidR="006D6FDF" w:rsidRDefault="006D6FDF" w:rsidP="006D6FDF">
      <w:r>
        <w:t>SCO512 Operating Statement</w:t>
      </w:r>
    </w:p>
    <w:p w:rsidR="006D6FDF" w:rsidRDefault="006D6FDF" w:rsidP="006D6FDF">
      <w:r>
        <w:t>SCO516 Balance Sheet</w:t>
      </w:r>
    </w:p>
    <w:p w:rsidR="006D6FDF" w:rsidRDefault="006D6FDF" w:rsidP="006D6FDF">
      <w:r>
        <w:t>SCO517 Operating Statement</w:t>
      </w:r>
    </w:p>
    <w:p w:rsidR="006D6FDF" w:rsidRDefault="006D6FDF" w:rsidP="006D6FDF">
      <w:r>
        <w:t>SCO521 Balance Sheet</w:t>
      </w:r>
    </w:p>
    <w:p w:rsidR="006D6FDF" w:rsidRDefault="006D6FDF" w:rsidP="006D6FDF">
      <w:r>
        <w:t>SCO522 Operating Statement</w:t>
      </w:r>
    </w:p>
    <w:p w:rsidR="006D6FDF" w:rsidRDefault="006D6FDF" w:rsidP="006D6FDF">
      <w:r>
        <w:t>SCO526 Balance Sheet</w:t>
      </w:r>
    </w:p>
    <w:p w:rsidR="006D6FDF" w:rsidRDefault="006D6FDF" w:rsidP="006D6FDF">
      <w:r>
        <w:t>SCO527 Operating Statement</w:t>
      </w:r>
    </w:p>
    <w:p w:rsidR="006D6FDF" w:rsidRDefault="006D6FDF" w:rsidP="006D6FDF">
      <w:r>
        <w:t>SCO581 Balance Sheet</w:t>
      </w:r>
    </w:p>
    <w:p w:rsidR="006D6FDF" w:rsidRDefault="006D6FDF" w:rsidP="006D6FDF">
      <w:r>
        <w:t>SCO582 Operating Statement</w:t>
      </w:r>
    </w:p>
    <w:p w:rsidR="006D6FDF" w:rsidRDefault="006D6FDF" w:rsidP="006D6FDF">
      <w:r>
        <w:t>SCO594 Balance Sheet</w:t>
      </w:r>
    </w:p>
    <w:p w:rsidR="006D6FDF" w:rsidRDefault="006D6FDF" w:rsidP="006D6FDF">
      <w:pPr>
        <w:spacing w:after="240"/>
      </w:pPr>
      <w:r>
        <w:t>SCO595 Operating Statement</w:t>
      </w:r>
    </w:p>
    <w:p w:rsidR="006D6FDF" w:rsidRDefault="006D6FDF" w:rsidP="006D6FDF">
      <w:pPr>
        <w:spacing w:after="240"/>
      </w:pPr>
    </w:p>
    <w:p w:rsidR="006D6FDF" w:rsidRDefault="006D6FDF" w:rsidP="006D6FDF">
      <w:pPr>
        <w:pStyle w:val="Heading2"/>
        <w:spacing w:after="320"/>
      </w:pPr>
      <w:bookmarkStart w:id="533" w:name="_Toc338154087"/>
      <w:r>
        <w:t>Table Primary Key</w:t>
      </w:r>
      <w:bookmarkEnd w:id="53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FORM_NUMBER</w:t>
            </w:r>
          </w:p>
        </w:tc>
      </w:tr>
    </w:tbl>
    <w:p w:rsidR="006D6FDF" w:rsidRDefault="006D6FDF" w:rsidP="006D6FDF"/>
    <w:p w:rsidR="006D6FDF" w:rsidRDefault="006D6FDF" w:rsidP="006D6FDF">
      <w:pPr>
        <w:pStyle w:val="Heading2"/>
        <w:spacing w:after="320"/>
      </w:pPr>
      <w:bookmarkStart w:id="534" w:name="_Toc338154088"/>
      <w:r>
        <w:lastRenderedPageBreak/>
        <w:t>Table Columns</w:t>
      </w:r>
      <w:bookmarkEnd w:id="534"/>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FORM_NUMBER</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w:t>
            </w:r>
          </w:p>
        </w:tc>
        <w:tc>
          <w:tcPr>
            <w:tcW w:w="1961" w:type="pct"/>
          </w:tcPr>
          <w:p w:rsidR="006D6FDF" w:rsidRDefault="006D6FDF" w:rsidP="006D6FDF">
            <w:pPr>
              <w:spacing w:after="240"/>
            </w:pPr>
            <w:r>
              <w:t>Form Number</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STATEMENT_TYPE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Statement Type (Balance Sheet or Operating Statement)</w:t>
            </w:r>
          </w:p>
        </w:tc>
      </w:tr>
    </w:tbl>
    <w:p w:rsidR="006D6FDF" w:rsidRDefault="006D6FDF" w:rsidP="006D6FDF"/>
    <w:p w:rsidR="006D6FDF" w:rsidRDefault="006D6FDF" w:rsidP="006D6FDF">
      <w:pPr>
        <w:pStyle w:val="Heading2"/>
        <w:spacing w:after="320"/>
      </w:pPr>
      <w:bookmarkStart w:id="535" w:name="_Toc338154089"/>
      <w:r>
        <w:t>Dependencies</w:t>
      </w:r>
      <w:bookmarkEnd w:id="535"/>
    </w:p>
    <w:p w:rsidR="006D6FDF" w:rsidRDefault="006D6FDF" w:rsidP="006D6FDF">
      <w:pPr>
        <w:spacing w:after="240"/>
      </w:pPr>
      <w:r>
        <w:t>TRIAL_BALANCE_FORM Does Not Have Any Dependencies On Other Database Objects</w:t>
      </w:r>
    </w:p>
    <w:p w:rsidR="006D6FDF" w:rsidRDefault="006D6FDF" w:rsidP="006D6FDF">
      <w:pPr>
        <w:pStyle w:val="Heading1"/>
      </w:pPr>
      <w:bookmarkStart w:id="536" w:name="_Toc338154090"/>
      <w:r>
        <w:t>WEDGE_APPLICATION_CONFIGURATION</w:t>
      </w:r>
      <w:bookmarkEnd w:id="536"/>
    </w:p>
    <w:p w:rsidR="006D6FDF" w:rsidRDefault="006D6FDF" w:rsidP="006D6FDF">
      <w:pPr>
        <w:spacing w:after="0"/>
      </w:pPr>
      <w:r>
        <w:t>Application Configurations-Application Registry</w:t>
      </w:r>
    </w:p>
    <w:p w:rsidR="006D6FDF" w:rsidRDefault="006D6FDF" w:rsidP="006D6FDF">
      <w:pPr>
        <w:pStyle w:val="Heading2"/>
      </w:pPr>
      <w:bookmarkStart w:id="537" w:name="_Toc338154091"/>
      <w:r>
        <w:t>Functionality Overview</w:t>
      </w:r>
      <w:bookmarkEnd w:id="537"/>
    </w:p>
    <w:p w:rsidR="006D6FDF" w:rsidRDefault="006D6FDF" w:rsidP="006D6FDF">
      <w:r>
        <w:t>This Table Maintains The Following Data</w:t>
      </w:r>
    </w:p>
    <w:p w:rsidR="006D6FDF" w:rsidRDefault="006D6FDF" w:rsidP="006D6FDF">
      <w:r>
        <w:t>Configuration Management Data</w:t>
      </w:r>
    </w:p>
    <w:p w:rsidR="006D6FDF" w:rsidRDefault="006D6FDF" w:rsidP="006D6FDF">
      <w:r>
        <w:t>Location of Servers</w:t>
      </w:r>
    </w:p>
    <w:p w:rsidR="006D6FDF" w:rsidRDefault="006D6FDF" w:rsidP="006D6FDF">
      <w:pPr>
        <w:spacing w:after="240"/>
      </w:pPr>
      <w:r>
        <w:t>Operational Parameters</w:t>
      </w:r>
    </w:p>
    <w:p w:rsidR="006D6FDF" w:rsidRDefault="006D6FDF" w:rsidP="006D6FDF">
      <w:pPr>
        <w:spacing w:after="240"/>
      </w:pPr>
    </w:p>
    <w:p w:rsidR="006D6FDF" w:rsidRDefault="006D6FDF" w:rsidP="006D6FDF">
      <w:pPr>
        <w:pStyle w:val="Heading2"/>
        <w:spacing w:after="320"/>
      </w:pPr>
      <w:bookmarkStart w:id="538" w:name="_Toc338154092"/>
      <w:r>
        <w:t>Table Primary Key</w:t>
      </w:r>
      <w:bookmarkEnd w:id="538"/>
    </w:p>
    <w:p w:rsidR="006D6FDF" w:rsidRDefault="006D6FDF" w:rsidP="006D6FDF">
      <w:pPr>
        <w:spacing w:after="240"/>
      </w:pPr>
      <w:r>
        <w:t>WEDGE_APPLICATION_CONFIGURATION Does Not Have Any Primary Key Defined</w:t>
      </w:r>
    </w:p>
    <w:p w:rsidR="006D6FDF" w:rsidRDefault="006D6FDF" w:rsidP="006D6FDF">
      <w:pPr>
        <w:pStyle w:val="Heading2"/>
        <w:spacing w:after="320"/>
      </w:pPr>
      <w:bookmarkStart w:id="539" w:name="_Toc338154093"/>
      <w:r>
        <w:t>Table Columns</w:t>
      </w:r>
      <w:bookmarkEnd w:id="539"/>
    </w:p>
    <w:tbl>
      <w:tblPr>
        <w:tblStyle w:val="TableGrid"/>
        <w:tblW w:w="5000" w:type="pct"/>
        <w:tblLook w:val="04A0" w:firstRow="1" w:lastRow="0" w:firstColumn="1" w:lastColumn="0" w:noHBand="0" w:noVBand="1"/>
      </w:tblPr>
      <w:tblGrid>
        <w:gridCol w:w="536"/>
        <w:gridCol w:w="4063"/>
        <w:gridCol w:w="889"/>
        <w:gridCol w:w="1203"/>
        <w:gridCol w:w="3605"/>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Data Type</w:t>
            </w:r>
          </w:p>
        </w:tc>
        <w:tc>
          <w:tcPr>
            <w:tcW w:w="392" w:type="pct"/>
            <w:shd w:val="clear" w:color="auto" w:fill="E6E6E6"/>
          </w:tcPr>
          <w:p w:rsidR="006D6FDF" w:rsidRPr="006D6FDF" w:rsidRDefault="006D6FDF" w:rsidP="006D6FDF">
            <w:pPr>
              <w:spacing w:after="240"/>
              <w:rPr>
                <w:b/>
                <w:i/>
              </w:rPr>
            </w:pPr>
            <w:r w:rsidRPr="006D6FDF">
              <w:rPr>
                <w:b/>
                <w:i/>
              </w:rPr>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t>1</w:t>
            </w:r>
          </w:p>
        </w:tc>
        <w:tc>
          <w:tcPr>
            <w:tcW w:w="1961" w:type="pct"/>
          </w:tcPr>
          <w:p w:rsidR="006D6FDF" w:rsidRDefault="006D6FDF" w:rsidP="006D6FDF">
            <w:pPr>
              <w:spacing w:after="240"/>
            </w:pPr>
            <w:r>
              <w:t>ID</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Row ID</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CONFIGURATION_TARGET_ENVIRONMENT</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Target Environment The Configuration Applies To (Development, UAT, QA, Production)</w:t>
            </w:r>
          </w:p>
        </w:tc>
      </w:tr>
      <w:tr w:rsidR="006D6FDF" w:rsidTr="006D6FDF">
        <w:tc>
          <w:tcPr>
            <w:tcW w:w="294" w:type="pct"/>
          </w:tcPr>
          <w:p w:rsidR="006D6FDF" w:rsidRDefault="006D6FDF" w:rsidP="006D6FDF">
            <w:pPr>
              <w:spacing w:after="240"/>
            </w:pPr>
            <w:r>
              <w:lastRenderedPageBreak/>
              <w:t>3</w:t>
            </w:r>
          </w:p>
        </w:tc>
        <w:tc>
          <w:tcPr>
            <w:tcW w:w="1961" w:type="pct"/>
          </w:tcPr>
          <w:p w:rsidR="006D6FDF" w:rsidRDefault="006D6FDF" w:rsidP="006D6FDF">
            <w:pPr>
              <w:spacing w:after="240"/>
            </w:pPr>
            <w:r>
              <w:t>CONFIGURATION_TYPE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Configuration Type or Category</w:t>
            </w:r>
          </w:p>
        </w:tc>
      </w:tr>
      <w:tr w:rsidR="006D6FDF" w:rsidTr="006D6FDF">
        <w:tc>
          <w:tcPr>
            <w:tcW w:w="294" w:type="pct"/>
          </w:tcPr>
          <w:p w:rsidR="006D6FDF" w:rsidRDefault="006D6FDF" w:rsidP="006D6FDF">
            <w:pPr>
              <w:spacing w:after="240"/>
            </w:pPr>
            <w:r>
              <w:t>4</w:t>
            </w:r>
          </w:p>
        </w:tc>
        <w:tc>
          <w:tcPr>
            <w:tcW w:w="1961" w:type="pct"/>
          </w:tcPr>
          <w:p w:rsidR="006D6FDF" w:rsidRDefault="006D6FDF" w:rsidP="006D6FDF">
            <w:pPr>
              <w:spacing w:after="240"/>
            </w:pPr>
            <w:r>
              <w:t>CONFIGURATION_NAME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Unique Configuration Name</w:t>
            </w:r>
          </w:p>
        </w:tc>
      </w:tr>
      <w:tr w:rsidR="006D6FDF" w:rsidTr="006D6FDF">
        <w:tc>
          <w:tcPr>
            <w:tcW w:w="294" w:type="pct"/>
          </w:tcPr>
          <w:p w:rsidR="006D6FDF" w:rsidRDefault="006D6FDF" w:rsidP="006D6FDF">
            <w:pPr>
              <w:spacing w:after="240"/>
            </w:pPr>
            <w:r>
              <w:t>5</w:t>
            </w:r>
          </w:p>
        </w:tc>
        <w:tc>
          <w:tcPr>
            <w:tcW w:w="1961" w:type="pct"/>
          </w:tcPr>
          <w:p w:rsidR="006D6FDF" w:rsidRDefault="006D6FDF" w:rsidP="006D6FDF">
            <w:pPr>
              <w:spacing w:after="240"/>
            </w:pPr>
            <w:r>
              <w:t>CONFIGURATION_VALUE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w:t>
            </w:r>
          </w:p>
        </w:tc>
        <w:tc>
          <w:tcPr>
            <w:tcW w:w="1961" w:type="pct"/>
          </w:tcPr>
          <w:p w:rsidR="006D6FDF" w:rsidRDefault="006D6FDF" w:rsidP="006D6FDF">
            <w:pPr>
              <w:spacing w:after="240"/>
            </w:pPr>
            <w:r>
              <w:t>Value That Will Be Used To Drive Business and System Logic</w:t>
            </w:r>
          </w:p>
        </w:tc>
      </w:tr>
    </w:tbl>
    <w:p w:rsidR="006D6FDF" w:rsidRDefault="006D6FDF" w:rsidP="006D6FDF"/>
    <w:p w:rsidR="006D6FDF" w:rsidRDefault="006D6FDF" w:rsidP="006D6FDF">
      <w:pPr>
        <w:pStyle w:val="Heading2"/>
        <w:spacing w:after="320"/>
      </w:pPr>
      <w:bookmarkStart w:id="540" w:name="_Toc338154094"/>
      <w:r>
        <w:t>Dependencies</w:t>
      </w:r>
      <w:bookmarkEnd w:id="540"/>
    </w:p>
    <w:p w:rsidR="006D6FDF" w:rsidRDefault="006D6FDF" w:rsidP="006D6FDF">
      <w:pPr>
        <w:spacing w:after="240"/>
      </w:pPr>
      <w:r>
        <w:t>WEDGE_APPLICATION_CONFIGURATION Does Not Have Any Dependencies On Other Database Objects</w:t>
      </w:r>
    </w:p>
    <w:p w:rsidR="006D6FDF" w:rsidRDefault="006D6FDF" w:rsidP="006D6FDF">
      <w:pPr>
        <w:pStyle w:val="Heading1"/>
      </w:pPr>
      <w:bookmarkStart w:id="541" w:name="_Toc338154095"/>
      <w:r>
        <w:t>WEDGE_OBJECT_LIFECYLE</w:t>
      </w:r>
      <w:bookmarkEnd w:id="541"/>
    </w:p>
    <w:p w:rsidR="006D6FDF" w:rsidRDefault="006D6FDF" w:rsidP="006D6FDF">
      <w:pPr>
        <w:spacing w:after="0"/>
      </w:pPr>
      <w:r>
        <w:t>Lifecycle Enumeration</w:t>
      </w:r>
    </w:p>
    <w:p w:rsidR="006D6FDF" w:rsidRDefault="006D6FDF" w:rsidP="006D6FDF">
      <w:pPr>
        <w:pStyle w:val="Heading2"/>
      </w:pPr>
      <w:bookmarkStart w:id="542" w:name="_Toc338154096"/>
      <w:r>
        <w:t>Functionality Overview</w:t>
      </w:r>
      <w:bookmarkEnd w:id="542"/>
    </w:p>
    <w:p w:rsidR="006D6FDF" w:rsidRDefault="006D6FDF" w:rsidP="006D6FDF">
      <w:r>
        <w:t>Information About Available Lifecycles and Their Order Sequence. The WEDGE 3.0 System Currently Has The Following Lifecycles:</w:t>
      </w:r>
    </w:p>
    <w:p w:rsidR="006D6FDF" w:rsidRDefault="006D6FDF" w:rsidP="006D6FDF">
      <w:r>
        <w:t>Open</w:t>
      </w:r>
    </w:p>
    <w:p w:rsidR="006D6FDF" w:rsidRDefault="006D6FDF" w:rsidP="006D6FDF">
      <w:r>
        <w:t>Closed</w:t>
      </w:r>
    </w:p>
    <w:p w:rsidR="006D6FDF" w:rsidRDefault="006D6FDF" w:rsidP="006D6FDF">
      <w:r>
        <w:t>Submitted</w:t>
      </w:r>
    </w:p>
    <w:p w:rsidR="006D6FDF" w:rsidRDefault="006D6FDF" w:rsidP="006D6FDF">
      <w:r>
        <w:t>Verify</w:t>
      </w:r>
    </w:p>
    <w:p w:rsidR="006D6FDF" w:rsidRDefault="006D6FDF" w:rsidP="006D6FDF">
      <w:r>
        <w:t>Verified</w:t>
      </w:r>
    </w:p>
    <w:p w:rsidR="006D6FDF" w:rsidRDefault="006D6FDF" w:rsidP="006D6FDF">
      <w:pPr>
        <w:spacing w:after="240"/>
      </w:pPr>
      <w:r>
        <w:t>Transmitted</w:t>
      </w:r>
    </w:p>
    <w:p w:rsidR="006D6FDF" w:rsidRDefault="006D6FDF" w:rsidP="006D6FDF">
      <w:pPr>
        <w:spacing w:after="240"/>
      </w:pPr>
    </w:p>
    <w:p w:rsidR="006D6FDF" w:rsidRDefault="006D6FDF" w:rsidP="006D6FDF">
      <w:pPr>
        <w:pStyle w:val="Heading2"/>
        <w:spacing w:after="320"/>
      </w:pPr>
      <w:bookmarkStart w:id="543" w:name="_Toc338154097"/>
      <w:r>
        <w:t>Table Primary Key</w:t>
      </w:r>
      <w:bookmarkEnd w:id="543"/>
    </w:p>
    <w:tbl>
      <w:tblPr>
        <w:tblStyle w:val="TableGrid"/>
        <w:tblW w:w="5000" w:type="pct"/>
        <w:tblLook w:val="04A0" w:firstRow="1" w:lastRow="0" w:firstColumn="1" w:lastColumn="0" w:noHBand="0" w:noVBand="1"/>
      </w:tblPr>
      <w:tblGrid>
        <w:gridCol w:w="2059"/>
        <w:gridCol w:w="8237"/>
      </w:tblGrid>
      <w:tr w:rsidR="006D6FDF" w:rsidRPr="006D6FDF" w:rsidTr="006D6FDF">
        <w:tc>
          <w:tcPr>
            <w:tcW w:w="1000" w:type="pct"/>
            <w:tcBorders>
              <w:bottom w:val="single" w:sz="4" w:space="0" w:color="auto"/>
            </w:tcBorders>
            <w:shd w:val="clear" w:color="auto" w:fill="E6E6E6"/>
          </w:tcPr>
          <w:p w:rsidR="006D6FDF" w:rsidRPr="006D6FDF" w:rsidRDefault="006D6FDF" w:rsidP="006D6FDF">
            <w:pPr>
              <w:spacing w:after="240"/>
              <w:rPr>
                <w:b/>
                <w:i/>
              </w:rPr>
            </w:pPr>
            <w:r w:rsidRPr="006D6FDF">
              <w:rPr>
                <w:b/>
                <w:i/>
              </w:rPr>
              <w:t>Ordinal Position</w:t>
            </w:r>
          </w:p>
        </w:tc>
        <w:tc>
          <w:tcPr>
            <w:tcW w:w="4000" w:type="pct"/>
            <w:tcBorders>
              <w:bottom w:val="single" w:sz="4" w:space="0" w:color="auto"/>
            </w:tcBorders>
            <w:shd w:val="clear" w:color="auto" w:fill="E6E6E6"/>
          </w:tcPr>
          <w:p w:rsidR="006D6FDF" w:rsidRPr="006D6FDF" w:rsidRDefault="006D6FDF" w:rsidP="006D6FDF">
            <w:pPr>
              <w:spacing w:after="240"/>
              <w:rPr>
                <w:b/>
                <w:i/>
              </w:rPr>
            </w:pPr>
            <w:r w:rsidRPr="006D6FDF">
              <w:rPr>
                <w:b/>
                <w:i/>
              </w:rPr>
              <w:t>Column Name</w:t>
            </w:r>
          </w:p>
        </w:tc>
      </w:tr>
      <w:tr w:rsidR="006D6FDF" w:rsidTr="006D6FDF">
        <w:tc>
          <w:tcPr>
            <w:tcW w:w="1000" w:type="pct"/>
            <w:shd w:val="clear" w:color="auto" w:fill="008080"/>
          </w:tcPr>
          <w:p w:rsidR="006D6FDF" w:rsidRDefault="006D6FDF" w:rsidP="006D6FDF">
            <w:pPr>
              <w:spacing w:after="240"/>
            </w:pPr>
            <w:r>
              <w:t>1</w:t>
            </w:r>
          </w:p>
        </w:tc>
        <w:tc>
          <w:tcPr>
            <w:tcW w:w="4000" w:type="pct"/>
            <w:shd w:val="clear" w:color="auto" w:fill="008080"/>
          </w:tcPr>
          <w:p w:rsidR="006D6FDF" w:rsidRDefault="006D6FDF" w:rsidP="006D6FDF">
            <w:pPr>
              <w:spacing w:after="240"/>
            </w:pPr>
            <w:r>
              <w:t>SEQUENCE_NUMBER</w:t>
            </w:r>
          </w:p>
        </w:tc>
      </w:tr>
    </w:tbl>
    <w:p w:rsidR="006D6FDF" w:rsidRDefault="006D6FDF" w:rsidP="006D6FDF"/>
    <w:p w:rsidR="006D6FDF" w:rsidRDefault="006D6FDF" w:rsidP="006D6FDF">
      <w:pPr>
        <w:pStyle w:val="Heading2"/>
        <w:spacing w:after="320"/>
      </w:pPr>
      <w:bookmarkStart w:id="544" w:name="_Toc338154098"/>
      <w:r>
        <w:t>Table Columns</w:t>
      </w:r>
      <w:bookmarkEnd w:id="544"/>
    </w:p>
    <w:tbl>
      <w:tblPr>
        <w:tblStyle w:val="TableGrid"/>
        <w:tblW w:w="5000" w:type="pct"/>
        <w:tblLook w:val="04A0" w:firstRow="1" w:lastRow="0" w:firstColumn="1" w:lastColumn="0" w:noHBand="0" w:noVBand="1"/>
      </w:tblPr>
      <w:tblGrid>
        <w:gridCol w:w="536"/>
        <w:gridCol w:w="3789"/>
        <w:gridCol w:w="889"/>
        <w:gridCol w:w="1203"/>
        <w:gridCol w:w="3879"/>
      </w:tblGrid>
      <w:tr w:rsidR="006D6FDF" w:rsidRPr="006D6FDF" w:rsidTr="006D6FDF">
        <w:tc>
          <w:tcPr>
            <w:tcW w:w="294" w:type="pct"/>
            <w:shd w:val="clear" w:color="auto" w:fill="E6E6E6"/>
          </w:tcPr>
          <w:p w:rsidR="006D6FDF" w:rsidRPr="006D6FDF" w:rsidRDefault="006D6FDF" w:rsidP="006D6FDF">
            <w:pPr>
              <w:spacing w:after="240"/>
              <w:rPr>
                <w:b/>
                <w:i/>
              </w:rPr>
            </w:pPr>
            <w:r w:rsidRPr="006D6FDF">
              <w:rPr>
                <w:b/>
                <w:i/>
              </w:rPr>
              <w:t>No.</w:t>
            </w:r>
          </w:p>
        </w:tc>
        <w:tc>
          <w:tcPr>
            <w:tcW w:w="1961" w:type="pct"/>
            <w:shd w:val="clear" w:color="auto" w:fill="E6E6E6"/>
          </w:tcPr>
          <w:p w:rsidR="006D6FDF" w:rsidRPr="006D6FDF" w:rsidRDefault="006D6FDF" w:rsidP="006D6FDF">
            <w:pPr>
              <w:spacing w:after="240"/>
              <w:rPr>
                <w:b/>
                <w:i/>
              </w:rPr>
            </w:pPr>
            <w:r w:rsidRPr="006D6FDF">
              <w:rPr>
                <w:b/>
                <w:i/>
              </w:rPr>
              <w:t>Column</w:t>
            </w:r>
          </w:p>
        </w:tc>
        <w:tc>
          <w:tcPr>
            <w:tcW w:w="392" w:type="pct"/>
            <w:shd w:val="clear" w:color="auto" w:fill="E6E6E6"/>
          </w:tcPr>
          <w:p w:rsidR="006D6FDF" w:rsidRPr="006D6FDF" w:rsidRDefault="006D6FDF" w:rsidP="006D6FDF">
            <w:pPr>
              <w:spacing w:after="240"/>
              <w:rPr>
                <w:b/>
                <w:i/>
              </w:rPr>
            </w:pPr>
            <w:r w:rsidRPr="006D6FDF">
              <w:rPr>
                <w:b/>
                <w:i/>
              </w:rPr>
              <w:t xml:space="preserve">Data </w:t>
            </w:r>
            <w:r w:rsidRPr="006D6FDF">
              <w:rPr>
                <w:b/>
                <w:i/>
              </w:rPr>
              <w:lastRenderedPageBreak/>
              <w:t>Type</w:t>
            </w:r>
          </w:p>
        </w:tc>
        <w:tc>
          <w:tcPr>
            <w:tcW w:w="392" w:type="pct"/>
            <w:shd w:val="clear" w:color="auto" w:fill="E6E6E6"/>
          </w:tcPr>
          <w:p w:rsidR="006D6FDF" w:rsidRPr="006D6FDF" w:rsidRDefault="006D6FDF" w:rsidP="006D6FDF">
            <w:pPr>
              <w:spacing w:after="240"/>
              <w:rPr>
                <w:b/>
                <w:i/>
              </w:rPr>
            </w:pPr>
            <w:r w:rsidRPr="006D6FDF">
              <w:rPr>
                <w:b/>
                <w:i/>
              </w:rPr>
              <w:lastRenderedPageBreak/>
              <w:t>Size(Bytes)</w:t>
            </w:r>
          </w:p>
        </w:tc>
        <w:tc>
          <w:tcPr>
            <w:tcW w:w="1961" w:type="pct"/>
            <w:shd w:val="clear" w:color="auto" w:fill="E6E6E6"/>
          </w:tcPr>
          <w:p w:rsidR="006D6FDF" w:rsidRPr="006D6FDF" w:rsidRDefault="006D6FDF" w:rsidP="006D6FDF">
            <w:pPr>
              <w:spacing w:after="240"/>
              <w:rPr>
                <w:b/>
                <w:i/>
              </w:rPr>
            </w:pPr>
            <w:r w:rsidRPr="006D6FDF">
              <w:rPr>
                <w:b/>
                <w:i/>
              </w:rPr>
              <w:t>Description</w:t>
            </w:r>
          </w:p>
        </w:tc>
      </w:tr>
      <w:tr w:rsidR="006D6FDF" w:rsidTr="006D6FDF">
        <w:tc>
          <w:tcPr>
            <w:tcW w:w="294" w:type="pct"/>
          </w:tcPr>
          <w:p w:rsidR="006D6FDF" w:rsidRDefault="006D6FDF" w:rsidP="006D6FDF">
            <w:pPr>
              <w:spacing w:after="240"/>
            </w:pPr>
            <w:r>
              <w:lastRenderedPageBreak/>
              <w:t>1</w:t>
            </w:r>
          </w:p>
        </w:tc>
        <w:tc>
          <w:tcPr>
            <w:tcW w:w="1961" w:type="pct"/>
          </w:tcPr>
          <w:p w:rsidR="006D6FDF" w:rsidRDefault="006D6FDF" w:rsidP="006D6FDF">
            <w:pPr>
              <w:spacing w:after="240"/>
            </w:pPr>
            <w:r>
              <w:t>SEQUENCE_NUMBER</w:t>
            </w:r>
          </w:p>
        </w:tc>
        <w:tc>
          <w:tcPr>
            <w:tcW w:w="392" w:type="pct"/>
          </w:tcPr>
          <w:p w:rsidR="006D6FDF" w:rsidRDefault="006D6FDF" w:rsidP="006D6FDF">
            <w:pPr>
              <w:spacing w:after="240"/>
            </w:pPr>
            <w:r>
              <w:t>int</w:t>
            </w:r>
          </w:p>
        </w:tc>
        <w:tc>
          <w:tcPr>
            <w:tcW w:w="392" w:type="pct"/>
          </w:tcPr>
          <w:p w:rsidR="006D6FDF" w:rsidRDefault="006D6FDF" w:rsidP="006D6FDF">
            <w:pPr>
              <w:spacing w:after="240"/>
            </w:pPr>
            <w:r>
              <w:t>4</w:t>
            </w:r>
          </w:p>
        </w:tc>
        <w:tc>
          <w:tcPr>
            <w:tcW w:w="1961" w:type="pct"/>
          </w:tcPr>
          <w:p w:rsidR="006D6FDF" w:rsidRDefault="006D6FDF" w:rsidP="006D6FDF">
            <w:pPr>
              <w:spacing w:after="240"/>
            </w:pPr>
            <w:r>
              <w:t>Sequence Number. Forces The Preferred Sort Regardless Of Alphabetical Aspect of Natural Sort</w:t>
            </w:r>
          </w:p>
        </w:tc>
      </w:tr>
      <w:tr w:rsidR="006D6FDF" w:rsidTr="006D6FDF">
        <w:tc>
          <w:tcPr>
            <w:tcW w:w="294" w:type="pct"/>
          </w:tcPr>
          <w:p w:rsidR="006D6FDF" w:rsidRDefault="006D6FDF" w:rsidP="006D6FDF">
            <w:pPr>
              <w:spacing w:after="240"/>
            </w:pPr>
            <w:r>
              <w:t>2</w:t>
            </w:r>
          </w:p>
        </w:tc>
        <w:tc>
          <w:tcPr>
            <w:tcW w:w="1961" w:type="pct"/>
          </w:tcPr>
          <w:p w:rsidR="006D6FDF" w:rsidRDefault="006D6FDF" w:rsidP="006D6FDF">
            <w:pPr>
              <w:spacing w:after="240"/>
            </w:pPr>
            <w:r>
              <w:t>LIFECYCLE_STATE_NAME</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30</w:t>
            </w:r>
          </w:p>
        </w:tc>
        <w:tc>
          <w:tcPr>
            <w:tcW w:w="1961" w:type="pct"/>
          </w:tcPr>
          <w:p w:rsidR="006D6FDF" w:rsidRDefault="006D6FDF" w:rsidP="006D6FDF">
            <w:pPr>
              <w:spacing w:after="240"/>
            </w:pPr>
            <w:r>
              <w:t>Lifecycle Name</w:t>
            </w:r>
          </w:p>
        </w:tc>
      </w:tr>
      <w:tr w:rsidR="006D6FDF" w:rsidTr="006D6FDF">
        <w:tc>
          <w:tcPr>
            <w:tcW w:w="294" w:type="pct"/>
          </w:tcPr>
          <w:p w:rsidR="006D6FDF" w:rsidRDefault="006D6FDF" w:rsidP="006D6FDF">
            <w:pPr>
              <w:spacing w:after="240"/>
            </w:pPr>
            <w:r>
              <w:t>3</w:t>
            </w:r>
          </w:p>
        </w:tc>
        <w:tc>
          <w:tcPr>
            <w:tcW w:w="1961" w:type="pct"/>
          </w:tcPr>
          <w:p w:rsidR="006D6FDF" w:rsidRDefault="006D6FDF" w:rsidP="006D6FDF">
            <w:pPr>
              <w:spacing w:after="240"/>
            </w:pPr>
            <w:r>
              <w:t>LIFECYCLE_STATE_DESCRIPTION</w:t>
            </w:r>
          </w:p>
        </w:tc>
        <w:tc>
          <w:tcPr>
            <w:tcW w:w="392" w:type="pct"/>
          </w:tcPr>
          <w:p w:rsidR="006D6FDF" w:rsidRDefault="006D6FDF" w:rsidP="006D6FDF">
            <w:pPr>
              <w:spacing w:after="240"/>
            </w:pPr>
            <w:r>
              <w:t>varchar</w:t>
            </w:r>
          </w:p>
        </w:tc>
        <w:tc>
          <w:tcPr>
            <w:tcW w:w="392" w:type="pct"/>
          </w:tcPr>
          <w:p w:rsidR="006D6FDF" w:rsidRDefault="006D6FDF" w:rsidP="006D6FDF">
            <w:pPr>
              <w:spacing w:after="240"/>
            </w:pPr>
            <w:r>
              <w:t>100</w:t>
            </w:r>
          </w:p>
        </w:tc>
        <w:tc>
          <w:tcPr>
            <w:tcW w:w="1961" w:type="pct"/>
          </w:tcPr>
          <w:p w:rsidR="006D6FDF" w:rsidRDefault="006D6FDF" w:rsidP="006D6FDF">
            <w:pPr>
              <w:spacing w:after="240"/>
            </w:pPr>
            <w:r>
              <w:t>Lifecycle Description</w:t>
            </w:r>
          </w:p>
        </w:tc>
      </w:tr>
    </w:tbl>
    <w:p w:rsidR="006D6FDF" w:rsidRDefault="006D6FDF" w:rsidP="006D6FDF"/>
    <w:p w:rsidR="006D6FDF" w:rsidRDefault="006D6FDF" w:rsidP="006D6FDF">
      <w:pPr>
        <w:pStyle w:val="Heading2"/>
        <w:spacing w:after="320"/>
      </w:pPr>
      <w:bookmarkStart w:id="545" w:name="_Toc338154099"/>
      <w:r>
        <w:t>Dependencies</w:t>
      </w:r>
      <w:bookmarkEnd w:id="545"/>
    </w:p>
    <w:p w:rsidR="006D6FDF" w:rsidRDefault="006D6FDF" w:rsidP="006D6FDF">
      <w:pPr>
        <w:spacing w:after="240"/>
      </w:pPr>
      <w:r>
        <w:t>WEDGE_OBJECT_LIFECYLE Does Not Have Any Dependencies On Other Database Objects</w:t>
      </w:r>
    </w:p>
    <w:p w:rsidR="006D6FDF" w:rsidRDefault="006D6FDF" w:rsidP="006D6FDF">
      <w:pPr>
        <w:pStyle w:val="Heading1"/>
      </w:pPr>
      <w:bookmarkStart w:id="546" w:name="_Toc338154100"/>
      <w:r>
        <w:t>SP_ACTIVE_DIRECTORY_GET_USER_GROUP_MEMBERSHIP_LIST</w:t>
      </w:r>
      <w:bookmarkEnd w:id="546"/>
    </w:p>
    <w:p w:rsidR="006D6FDF" w:rsidRDefault="006D6FDF" w:rsidP="006D6FDF">
      <w:pPr>
        <w:pStyle w:val="Heading2"/>
        <w:spacing w:after="240"/>
      </w:pPr>
      <w:bookmarkStart w:id="547" w:name="_Toc338154101"/>
      <w:r>
        <w:t>Functionality Overview</w:t>
      </w:r>
      <w:bookmarkEnd w:id="547"/>
    </w:p>
    <w:p w:rsidR="006D6FDF" w:rsidRDefault="006D6FDF" w:rsidP="006D6FDF">
      <w:pPr>
        <w:spacing w:after="240"/>
      </w:pPr>
      <w:r>
        <w:t>Enumerates Group Membership For A Given User</w:t>
      </w:r>
    </w:p>
    <w:p w:rsidR="006D6FDF" w:rsidRDefault="006D6FDF" w:rsidP="006D6FDF">
      <w:pPr>
        <w:spacing w:after="240"/>
      </w:pPr>
      <w:r>
        <w:t>A</w:t>
      </w:r>
    </w:p>
    <w:p w:rsidR="006D6FDF" w:rsidRDefault="006D6FDF" w:rsidP="006D6FDF">
      <w:pPr>
        <w:spacing w:after="240"/>
      </w:pPr>
      <w:r>
        <w:t>B</w:t>
      </w:r>
    </w:p>
    <w:p w:rsidR="006D6FDF" w:rsidRDefault="006D6FDF" w:rsidP="006D6FDF">
      <w:pPr>
        <w:spacing w:after="240"/>
      </w:pPr>
      <w:r>
        <w:t>C</w:t>
      </w:r>
    </w:p>
    <w:p w:rsidR="006D6FDF" w:rsidRDefault="006D6FDF" w:rsidP="006D6FDF">
      <w:pPr>
        <w:spacing w:after="240"/>
      </w:pPr>
      <w:r>
        <w:t>D</w:t>
      </w:r>
    </w:p>
    <w:p w:rsidR="006D6FDF" w:rsidRDefault="006D6FDF" w:rsidP="006D6FDF">
      <w:pPr>
        <w:spacing w:after="240"/>
      </w:pPr>
    </w:p>
    <w:p w:rsidR="006D6FDF" w:rsidRDefault="006D6FDF" w:rsidP="006D6FDF">
      <w:pPr>
        <w:pStyle w:val="Heading3"/>
        <w:spacing w:after="320"/>
      </w:pPr>
      <w:bookmarkStart w:id="548" w:name="_Toc338154102"/>
      <w:r>
        <w:t>Parameters</w:t>
      </w:r>
      <w:bookmarkEnd w:id="548"/>
    </w:p>
    <w:p w:rsidR="006D6FDF" w:rsidRDefault="006D6FDF" w:rsidP="006D6FDF">
      <w:pPr>
        <w:spacing w:after="240"/>
      </w:pPr>
      <w:r>
        <w:t>SP_ACTIVE_DIRECTORY_GET_USER_GROUP_MEMBERSHIP_LIST Does Not Have Any Parameters</w:t>
      </w:r>
    </w:p>
    <w:p w:rsidR="006D6FDF" w:rsidRDefault="006D6FDF" w:rsidP="006D6FDF">
      <w:pPr>
        <w:pStyle w:val="Heading3"/>
        <w:spacing w:after="320"/>
      </w:pPr>
      <w:bookmarkStart w:id="549" w:name="_Toc338154103"/>
      <w:r>
        <w:t>Dependencies</w:t>
      </w:r>
      <w:bookmarkEnd w:id="549"/>
    </w:p>
    <w:p w:rsidR="006D6FDF" w:rsidRDefault="006D6FDF" w:rsidP="006D6FDF">
      <w:pPr>
        <w:spacing w:after="240"/>
      </w:pPr>
      <w:r>
        <w:t>SP_ACTIVE_DIRECTORY_GET_USER_GROUP_MEMBERSHIP_LIST Does Not Have Any Dependencies On Other Database Objects</w:t>
      </w:r>
    </w:p>
    <w:p w:rsidR="006D6FDF" w:rsidRDefault="006D6FDF" w:rsidP="006D6FDF">
      <w:pPr>
        <w:pStyle w:val="Heading1"/>
      </w:pPr>
      <w:bookmarkStart w:id="550" w:name="_Toc338154104"/>
      <w:r>
        <w:lastRenderedPageBreak/>
        <w:t>SP_ACTIVE_DIRECTORY_GET_USER_GROUP_MEMBERSHIP_LIST_AS_TABLE</w:t>
      </w:r>
      <w:bookmarkEnd w:id="550"/>
    </w:p>
    <w:p w:rsidR="006D6FDF" w:rsidRDefault="006D6FDF" w:rsidP="006D6FDF">
      <w:pPr>
        <w:pStyle w:val="Heading2"/>
        <w:spacing w:after="240"/>
      </w:pPr>
      <w:bookmarkStart w:id="551" w:name="_Toc338154105"/>
      <w:r>
        <w:t>Functionality Overview</w:t>
      </w:r>
      <w:bookmarkEnd w:id="551"/>
    </w:p>
    <w:p w:rsidR="006D6FDF" w:rsidRDefault="006D6FDF" w:rsidP="006D6FDF">
      <w:pPr>
        <w:spacing w:after="240"/>
      </w:pPr>
      <w:r>
        <w:t>Enumerates Group Membership For A Given User - Tabulated</w:t>
      </w:r>
    </w:p>
    <w:p w:rsidR="006D6FDF" w:rsidRDefault="006D6FDF" w:rsidP="006D6FDF">
      <w:pPr>
        <w:spacing w:after="240"/>
      </w:pPr>
    </w:p>
    <w:p w:rsidR="006D6FDF" w:rsidRDefault="006D6FDF" w:rsidP="006D6FDF">
      <w:pPr>
        <w:pStyle w:val="Heading3"/>
        <w:spacing w:after="320"/>
      </w:pPr>
      <w:bookmarkStart w:id="552" w:name="_Toc338154106"/>
      <w:r>
        <w:t>Parameters</w:t>
      </w:r>
      <w:bookmarkEnd w:id="552"/>
    </w:p>
    <w:p w:rsidR="006D6FDF" w:rsidRDefault="006D6FDF" w:rsidP="006D6FDF">
      <w:pPr>
        <w:spacing w:after="240"/>
      </w:pPr>
      <w:r>
        <w:t>SP_ACTIVE_DIRECTORY_GET_USER_GROUP_MEMBERSHIP_LIST_AS_TABLE Does Not Have Any Parameters</w:t>
      </w:r>
    </w:p>
    <w:p w:rsidR="006D6FDF" w:rsidRDefault="006D6FDF" w:rsidP="006D6FDF">
      <w:pPr>
        <w:pStyle w:val="Heading3"/>
        <w:spacing w:after="320"/>
      </w:pPr>
      <w:bookmarkStart w:id="553" w:name="_Toc338154107"/>
      <w:r>
        <w:t>Dependencies</w:t>
      </w:r>
      <w:bookmarkEnd w:id="553"/>
    </w:p>
    <w:p w:rsidR="006D6FDF" w:rsidRDefault="006D6FDF" w:rsidP="006D6FDF">
      <w:pPr>
        <w:spacing w:after="240"/>
      </w:pPr>
      <w:r>
        <w:t>SP_ACTIVE_DIRECTORY_GET_USER_GROUP_MEMBERSHIP_LIST_AS_TABLE Does Not Have Any Dependencies On Other Database Objects</w:t>
      </w:r>
    </w:p>
    <w:p w:rsidR="006D6FDF" w:rsidRDefault="006D6FDF" w:rsidP="006D6FDF">
      <w:pPr>
        <w:pStyle w:val="Heading1"/>
      </w:pPr>
      <w:bookmarkStart w:id="554" w:name="_Toc338154108"/>
      <w:r>
        <w:t>SP_ACTIVE_DIRECTORY_GET_USER_PROFILE</w:t>
      </w:r>
      <w:bookmarkEnd w:id="554"/>
    </w:p>
    <w:p w:rsidR="006D6FDF" w:rsidRDefault="006D6FDF" w:rsidP="006D6FDF">
      <w:pPr>
        <w:pStyle w:val="Heading2"/>
        <w:spacing w:after="240"/>
      </w:pPr>
      <w:bookmarkStart w:id="555" w:name="_Toc338154109"/>
      <w:r>
        <w:t>Functionality Overview</w:t>
      </w:r>
      <w:bookmarkEnd w:id="555"/>
    </w:p>
    <w:p w:rsidR="006D6FDF" w:rsidRDefault="006D6FDF" w:rsidP="006D6FDF">
      <w:pPr>
        <w:spacing w:after="240"/>
      </w:pPr>
      <w:r>
        <w:t>Retrieves User Profile From Active Directory</w:t>
      </w:r>
    </w:p>
    <w:p w:rsidR="006D6FDF" w:rsidRDefault="006D6FDF" w:rsidP="006D6FDF">
      <w:pPr>
        <w:spacing w:after="240"/>
      </w:pPr>
    </w:p>
    <w:p w:rsidR="006D6FDF" w:rsidRDefault="006D6FDF" w:rsidP="006D6FDF">
      <w:pPr>
        <w:pStyle w:val="Heading3"/>
        <w:spacing w:after="320"/>
      </w:pPr>
      <w:bookmarkStart w:id="556" w:name="_Toc338154110"/>
      <w:r>
        <w:t>Parameters</w:t>
      </w:r>
      <w:bookmarkEnd w:id="556"/>
    </w:p>
    <w:p w:rsidR="006D6FDF" w:rsidRDefault="006D6FDF" w:rsidP="006D6FDF">
      <w:pPr>
        <w:spacing w:after="240"/>
      </w:pPr>
      <w:r>
        <w:t>SP_ACTIVE_DIRECTORY_GET_USER_PROFILE Does Not Have Any Parameters</w:t>
      </w:r>
    </w:p>
    <w:p w:rsidR="006D6FDF" w:rsidRDefault="006D6FDF" w:rsidP="006D6FDF">
      <w:pPr>
        <w:pStyle w:val="Heading3"/>
        <w:spacing w:after="320"/>
      </w:pPr>
      <w:bookmarkStart w:id="557" w:name="_Toc338154111"/>
      <w:r>
        <w:t>Dependencies</w:t>
      </w:r>
      <w:bookmarkEnd w:id="557"/>
    </w:p>
    <w:p w:rsidR="006D6FDF" w:rsidRDefault="006D6FDF" w:rsidP="006D6FDF">
      <w:pPr>
        <w:spacing w:after="240"/>
      </w:pPr>
      <w:r>
        <w:t>SP_ACTIVE_DIRECTORY_GET_USER_PROFILE Does Not Have Any Dependencies On Other Database Objects</w:t>
      </w:r>
    </w:p>
    <w:p w:rsidR="006D6FDF" w:rsidRDefault="006D6FDF" w:rsidP="006D6FDF">
      <w:pPr>
        <w:pStyle w:val="Heading1"/>
      </w:pPr>
      <w:bookmarkStart w:id="558" w:name="_Toc338154112"/>
      <w:r>
        <w:t>SP_ACTIVE_DIRECTORY_INVOKE_USER_AUTHENTICATE_USER</w:t>
      </w:r>
      <w:bookmarkEnd w:id="558"/>
    </w:p>
    <w:p w:rsidR="006D6FDF" w:rsidRDefault="006D6FDF" w:rsidP="006D6FDF">
      <w:pPr>
        <w:pStyle w:val="Heading2"/>
        <w:spacing w:after="240"/>
      </w:pPr>
      <w:bookmarkStart w:id="559" w:name="_Toc338154113"/>
      <w:r>
        <w:t>Functionality Overview</w:t>
      </w:r>
      <w:bookmarkEnd w:id="559"/>
    </w:p>
    <w:p w:rsidR="006D6FDF" w:rsidRDefault="006D6FDF" w:rsidP="006D6FDF">
      <w:pPr>
        <w:spacing w:after="240"/>
      </w:pPr>
      <w:r>
        <w:t>Authenticates User</w:t>
      </w:r>
    </w:p>
    <w:p w:rsidR="006D6FDF" w:rsidRDefault="006D6FDF" w:rsidP="006D6FDF">
      <w:pPr>
        <w:spacing w:after="240"/>
      </w:pPr>
      <w:r>
        <w:t>Proxy to the Active Directory .NET Based Stored Procedure</w:t>
      </w:r>
    </w:p>
    <w:p w:rsidR="006D6FDF" w:rsidRDefault="006D6FDF" w:rsidP="006D6FDF">
      <w:pPr>
        <w:spacing w:after="240"/>
      </w:pPr>
    </w:p>
    <w:p w:rsidR="006D6FDF" w:rsidRDefault="006D6FDF" w:rsidP="006D6FDF">
      <w:pPr>
        <w:pStyle w:val="Heading3"/>
        <w:spacing w:after="320"/>
      </w:pPr>
      <w:bookmarkStart w:id="560" w:name="_Toc338154114"/>
      <w:r>
        <w:t>Parameters</w:t>
      </w:r>
      <w:bookmarkEnd w:id="5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@DOMAIN_NAME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@USER_LOGIN_NAME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@USER_PASSWORD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561" w:name="_Toc338154115"/>
      <w:r>
        <w:t>Dependencies</w:t>
      </w:r>
      <w:bookmarkEnd w:id="561"/>
    </w:p>
    <w:tbl>
      <w:tblPr>
        <w:tblStyle w:val="TableGrid"/>
        <w:tblW w:w="5000" w:type="pct"/>
        <w:tblLook w:val="04A0" w:firstRow="1" w:lastRow="0" w:firstColumn="1" w:lastColumn="0" w:noHBand="0" w:noVBand="1"/>
      </w:tblPr>
      <w:tblGrid>
        <w:gridCol w:w="536"/>
        <w:gridCol w:w="6778"/>
        <w:gridCol w:w="1143"/>
        <w:gridCol w:w="183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fn_GetApplicationConfigurationValue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Application Configuration Value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Split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SP_ACTIVE_DIRECTORY_INVOKE_USER_AUTHENTICATE_USER_XP</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Authenticate User From Active Directory</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SP_ACTIVE_DIRECTORY_LOCAL_POPULATE_USER_APPLICATION_PROFILE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User's Profile</w:t>
            </w:r>
          </w:p>
        </w:tc>
      </w:tr>
    </w:tbl>
    <w:p w:rsidR="006D6FDF" w:rsidRDefault="006D6FDF" w:rsidP="006D6FDF">
      <w:pPr>
        <w:pStyle w:val="Heading1"/>
      </w:pPr>
      <w:bookmarkStart w:id="562" w:name="_Toc338154116"/>
      <w:r>
        <w:t>SP_ACTIVE_DIRECTORY_INVOKE_USER_AUTHENTICATE_USER_XP</w:t>
      </w:r>
      <w:bookmarkEnd w:id="562"/>
    </w:p>
    <w:p w:rsidR="006D6FDF" w:rsidRDefault="006D6FDF" w:rsidP="006D6FDF">
      <w:pPr>
        <w:pStyle w:val="Heading2"/>
        <w:spacing w:after="240"/>
      </w:pPr>
      <w:bookmarkStart w:id="563" w:name="_Toc338154117"/>
      <w:r>
        <w:t>Functionality Overview</w:t>
      </w:r>
      <w:bookmarkEnd w:id="563"/>
    </w:p>
    <w:p w:rsidR="006D6FDF" w:rsidRDefault="006D6FDF" w:rsidP="006D6FDF">
      <w:pPr>
        <w:spacing w:after="240"/>
      </w:pPr>
      <w:r>
        <w:t>Authenticates User From Active Directory</w:t>
      </w:r>
    </w:p>
    <w:p w:rsidR="006D6FDF" w:rsidRDefault="006D6FDF" w:rsidP="006D6FDF">
      <w:pPr>
        <w:spacing w:after="240"/>
      </w:pPr>
    </w:p>
    <w:p w:rsidR="006D6FDF" w:rsidRDefault="006D6FDF" w:rsidP="006D6FDF">
      <w:pPr>
        <w:pStyle w:val="Heading3"/>
        <w:spacing w:after="320"/>
      </w:pPr>
      <w:bookmarkStart w:id="564" w:name="_Toc338154118"/>
      <w:r>
        <w:lastRenderedPageBreak/>
        <w:t>Parameters</w:t>
      </w:r>
      <w:bookmarkEnd w:id="564"/>
    </w:p>
    <w:p w:rsidR="006D6FDF" w:rsidRDefault="006D6FDF" w:rsidP="006D6FDF">
      <w:pPr>
        <w:spacing w:after="240"/>
      </w:pPr>
      <w:r>
        <w:t>SP_ACTIVE_DIRECTORY_INVOKE_USER_AUTHENTICATE_USER_XP Does Not Have Any Parameters</w:t>
      </w:r>
    </w:p>
    <w:p w:rsidR="006D6FDF" w:rsidRDefault="006D6FDF" w:rsidP="006D6FDF">
      <w:pPr>
        <w:pStyle w:val="Heading3"/>
        <w:spacing w:after="320"/>
      </w:pPr>
      <w:bookmarkStart w:id="565" w:name="_Toc338154119"/>
      <w:r>
        <w:t>Dependencies</w:t>
      </w:r>
      <w:bookmarkEnd w:id="565"/>
    </w:p>
    <w:p w:rsidR="006D6FDF" w:rsidRDefault="006D6FDF" w:rsidP="006D6FDF">
      <w:pPr>
        <w:spacing w:after="240"/>
      </w:pPr>
      <w:r>
        <w:t>SP_ACTIVE_DIRECTORY_INVOKE_USER_AUTHENTICATE_USER_XP Does Not Have Any Dependencies On Other Database Objects</w:t>
      </w:r>
    </w:p>
    <w:p w:rsidR="006D6FDF" w:rsidRDefault="006D6FDF" w:rsidP="006D6FDF">
      <w:pPr>
        <w:pStyle w:val="Heading1"/>
      </w:pPr>
      <w:bookmarkStart w:id="566" w:name="_Toc338154120"/>
      <w:r>
        <w:t>SP_ACTIVE_DIRECTORY_INVOKE_USER_MANAGE_PASSWORD</w:t>
      </w:r>
      <w:bookmarkEnd w:id="566"/>
    </w:p>
    <w:p w:rsidR="006D6FDF" w:rsidRDefault="006D6FDF" w:rsidP="006D6FDF">
      <w:pPr>
        <w:pStyle w:val="Heading2"/>
        <w:spacing w:after="240"/>
      </w:pPr>
      <w:bookmarkStart w:id="567" w:name="_Toc338154121"/>
      <w:r>
        <w:t>Functionality Overview</w:t>
      </w:r>
      <w:bookmarkEnd w:id="567"/>
    </w:p>
    <w:p w:rsidR="006D6FDF" w:rsidRDefault="006D6FDF" w:rsidP="006D6FDF">
      <w:pPr>
        <w:spacing w:after="240"/>
      </w:pPr>
      <w:r>
        <w:t>Manages User's Password</w:t>
      </w:r>
    </w:p>
    <w:p w:rsidR="006D6FDF" w:rsidRDefault="006D6FDF" w:rsidP="006D6FDF">
      <w:pPr>
        <w:spacing w:after="240"/>
      </w:pPr>
      <w:r>
        <w:t>Proxy to the Active Directory .NET Based Stored Procedure</w:t>
      </w:r>
    </w:p>
    <w:p w:rsidR="006D6FDF" w:rsidRDefault="006D6FDF" w:rsidP="006D6FDF">
      <w:pPr>
        <w:spacing w:after="240"/>
      </w:pPr>
    </w:p>
    <w:p w:rsidR="006D6FDF" w:rsidRDefault="006D6FDF" w:rsidP="006D6FDF">
      <w:pPr>
        <w:pStyle w:val="Heading3"/>
        <w:spacing w:after="320"/>
      </w:pPr>
      <w:bookmarkStart w:id="568" w:name="_Toc338154122"/>
      <w:r>
        <w:t>Parameters</w:t>
      </w:r>
      <w:bookmarkEnd w:id="568"/>
    </w:p>
    <w:tbl>
      <w:tblPr>
        <w:tblStyle w:val="TableGrid"/>
        <w:tblW w:w="5000" w:type="pct"/>
        <w:tblLook w:val="04A0" w:firstRow="1" w:lastRow="0" w:firstColumn="1" w:lastColumn="0" w:noHBand="0" w:noVBand="1"/>
      </w:tblPr>
      <w:tblGrid>
        <w:gridCol w:w="821"/>
        <w:gridCol w:w="4442"/>
        <w:gridCol w:w="1677"/>
        <w:gridCol w:w="1678"/>
        <w:gridCol w:w="1678"/>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@PASSWORD_INVOKE_ACTION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@REQUESTING_USER_LOGIN_NAME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@REQUESTING_USER_PASSWORD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@TARGET_USER_LOGIN_NAME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@TARGET_USER_EMAIL_ADDRESS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@TARGET_USER_CURRENT_PASSWORD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@TARGET_USER_NEW_PASSWORD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@TARGET_USER_NEW_PASSWORD_CONFIRM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@TARGET_USER_EFFECTIVE_NEW_PASSWORD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lastRenderedPageBreak/>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569" w:name="_Toc338154123"/>
      <w:r>
        <w:t>Dependencies</w:t>
      </w:r>
      <w:bookmarkEnd w:id="569"/>
    </w:p>
    <w:tbl>
      <w:tblPr>
        <w:tblStyle w:val="TableGrid"/>
        <w:tblW w:w="5000" w:type="pct"/>
        <w:tblLook w:val="04A0" w:firstRow="1" w:lastRow="0" w:firstColumn="1" w:lastColumn="0" w:noHBand="0" w:noVBand="1"/>
      </w:tblPr>
      <w:tblGrid>
        <w:gridCol w:w="536"/>
        <w:gridCol w:w="6778"/>
        <w:gridCol w:w="1143"/>
        <w:gridCol w:w="183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sp_send_dbmail</w:t>
            </w:r>
          </w:p>
        </w:tc>
        <w:tc>
          <w:tcPr>
            <w:tcW w:w="435" w:type="pct"/>
          </w:tcPr>
          <w:p w:rsidR="006D6FDF" w:rsidRDefault="006D6FDF" w:rsidP="006D6FDF">
            <w:pPr>
              <w:spacing w:after="240"/>
            </w:pPr>
          </w:p>
        </w:tc>
        <w:tc>
          <w:tcPr>
            <w:tcW w:w="2174" w:type="pct"/>
          </w:tcPr>
          <w:p w:rsidR="006D6FDF" w:rsidRDefault="006D6FDF" w:rsidP="006D6FDF">
            <w:pPr>
              <w:spacing w:after="240"/>
            </w:pPr>
            <w:r>
              <w:t>Send Mail</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fn_CommaDelimitedToTable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Convert A String Into A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fn_GetApplicationConfigurationValue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Application Configuration Value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fn_GetUserEmailAddress</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Email Address</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SP_ACTIVE_DIRECTORY_INVOKE_USER_AUTHENTICATE_USER</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Authenticate User</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SP_ACTIVE_DIRECTORY_INVOKE_USER_MANAGE_PASSWORD_XP</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Change or Set Password For A Given User</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SP_ACTIVE_DIRECTORY_LOCAL_POPULATE_USER_APPLICATION_PROFILE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User's Profile</w:t>
            </w:r>
          </w:p>
        </w:tc>
      </w:tr>
    </w:tbl>
    <w:p w:rsidR="006D6FDF" w:rsidRDefault="006D6FDF" w:rsidP="006D6FDF">
      <w:pPr>
        <w:pStyle w:val="Heading1"/>
      </w:pPr>
      <w:bookmarkStart w:id="570" w:name="_Toc338154124"/>
      <w:r>
        <w:t>SP_ACTIVE_DIRECTORY_INVOKE_USER_MANAGE_PASSWORD_XP</w:t>
      </w:r>
      <w:bookmarkEnd w:id="570"/>
    </w:p>
    <w:p w:rsidR="006D6FDF" w:rsidRDefault="006D6FDF" w:rsidP="006D6FDF">
      <w:pPr>
        <w:pStyle w:val="Heading2"/>
        <w:spacing w:after="240"/>
      </w:pPr>
      <w:bookmarkStart w:id="571" w:name="_Toc338154125"/>
      <w:r>
        <w:t>Functionality Overview</w:t>
      </w:r>
      <w:bookmarkEnd w:id="571"/>
    </w:p>
    <w:p w:rsidR="006D6FDF" w:rsidRDefault="006D6FDF" w:rsidP="006D6FDF">
      <w:pPr>
        <w:spacing w:after="240"/>
      </w:pPr>
      <w:r>
        <w:t>Changes or Sets Password For A Given User</w:t>
      </w:r>
    </w:p>
    <w:p w:rsidR="006D6FDF" w:rsidRDefault="006D6FDF" w:rsidP="006D6FDF">
      <w:pPr>
        <w:spacing w:after="240"/>
      </w:pPr>
    </w:p>
    <w:p w:rsidR="006D6FDF" w:rsidRDefault="006D6FDF" w:rsidP="006D6FDF">
      <w:pPr>
        <w:pStyle w:val="Heading3"/>
        <w:spacing w:after="320"/>
      </w:pPr>
      <w:bookmarkStart w:id="572" w:name="_Toc338154126"/>
      <w:r>
        <w:t>Parameters</w:t>
      </w:r>
      <w:bookmarkEnd w:id="572"/>
    </w:p>
    <w:p w:rsidR="006D6FDF" w:rsidRDefault="006D6FDF" w:rsidP="006D6FDF">
      <w:pPr>
        <w:spacing w:after="240"/>
      </w:pPr>
      <w:r>
        <w:t>SP_ACTIVE_DIRECTORY_INVOKE_USER_MANAGE_PASSWORD_XP Does Not Have Any Parameters</w:t>
      </w:r>
    </w:p>
    <w:p w:rsidR="006D6FDF" w:rsidRDefault="006D6FDF" w:rsidP="006D6FDF">
      <w:pPr>
        <w:pStyle w:val="Heading3"/>
        <w:spacing w:after="320"/>
      </w:pPr>
      <w:bookmarkStart w:id="573" w:name="_Toc338154127"/>
      <w:r>
        <w:lastRenderedPageBreak/>
        <w:t>Dependencies</w:t>
      </w:r>
      <w:bookmarkEnd w:id="573"/>
    </w:p>
    <w:p w:rsidR="006D6FDF" w:rsidRDefault="006D6FDF" w:rsidP="006D6FDF">
      <w:pPr>
        <w:spacing w:after="240"/>
      </w:pPr>
      <w:r>
        <w:t>SP_ACTIVE_DIRECTORY_INVOKE_USER_MANAGE_PASSWORD_XP Does Not Have Any Dependencies On Other Database Objects</w:t>
      </w:r>
    </w:p>
    <w:p w:rsidR="006D6FDF" w:rsidRDefault="006D6FDF" w:rsidP="006D6FDF">
      <w:pPr>
        <w:pStyle w:val="Heading1"/>
      </w:pPr>
      <w:bookmarkStart w:id="574" w:name="_Toc338154128"/>
      <w:r>
        <w:t>SP_ACTIVE_DIRECTORY_LOCAL_POPULATE_USER_APPLICATION_PROFILE</w:t>
      </w:r>
      <w:bookmarkEnd w:id="574"/>
    </w:p>
    <w:p w:rsidR="006D6FDF" w:rsidRDefault="006D6FDF" w:rsidP="006D6FDF">
      <w:pPr>
        <w:pStyle w:val="Heading2"/>
        <w:spacing w:after="240"/>
      </w:pPr>
      <w:bookmarkStart w:id="575" w:name="_Toc338154129"/>
      <w:r>
        <w:t>Functionality Overview</w:t>
      </w:r>
      <w:bookmarkEnd w:id="575"/>
    </w:p>
    <w:p w:rsidR="006D6FDF" w:rsidRDefault="006D6FDF" w:rsidP="006D6FDF">
      <w:pPr>
        <w:spacing w:after="240"/>
      </w:pPr>
      <w:r>
        <w:t>Populates User's Profile</w:t>
      </w:r>
    </w:p>
    <w:p w:rsidR="006D6FDF" w:rsidRDefault="006D6FDF" w:rsidP="006D6FDF">
      <w:pPr>
        <w:spacing w:after="240"/>
      </w:pPr>
      <w:r>
        <w:t>Proxy to the Active Directory .NET Based Stored Procedure</w:t>
      </w:r>
    </w:p>
    <w:p w:rsidR="006D6FDF" w:rsidRDefault="006D6FDF" w:rsidP="006D6FDF">
      <w:pPr>
        <w:spacing w:after="240"/>
      </w:pPr>
    </w:p>
    <w:p w:rsidR="006D6FDF" w:rsidRDefault="006D6FDF" w:rsidP="006D6FDF">
      <w:pPr>
        <w:pStyle w:val="Heading3"/>
        <w:spacing w:after="320"/>
      </w:pPr>
      <w:bookmarkStart w:id="576" w:name="_Toc338154130"/>
      <w:r>
        <w:t>Parameters</w:t>
      </w:r>
      <w:bookmarkEnd w:id="5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@DomainName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@AdministratorUserLoginName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@AdministratorPassword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@TargetUserLoginName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577" w:name="_Toc338154131"/>
      <w:r>
        <w:t>Dependencies</w:t>
      </w:r>
      <w:bookmarkEnd w:id="577"/>
    </w:p>
    <w:tbl>
      <w:tblPr>
        <w:tblStyle w:val="TableGrid"/>
        <w:tblW w:w="5000" w:type="pct"/>
        <w:tblLook w:val="04A0" w:firstRow="1" w:lastRow="0" w:firstColumn="1" w:lastColumn="0" w:noHBand="0" w:noVBand="1"/>
      </w:tblPr>
      <w:tblGrid>
        <w:gridCol w:w="536"/>
        <w:gridCol w:w="6929"/>
        <w:gridCol w:w="1143"/>
        <w:gridCol w:w="1688"/>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ACTIVE_DIRECTORY_USER_CAPABILITY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Information About User To Agency </w:t>
            </w:r>
            <w:r>
              <w:lastRenderedPageBreak/>
              <w:t>Mappings and User Entitlement</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ACTIVE_DIRECTORY_USER_PROFILE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User Profile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SP_ACTIVE_DIRECTORY_GET_USER_GROUP_MEMBERSHIP_LIST_AS_TABLE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Enumerate Group Membership For A Given User - Tabulated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SP_ACTIVE_DIRECTORY_GET_USER_PROFILE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Get User Profile From Active Directory</w:t>
            </w:r>
          </w:p>
        </w:tc>
      </w:tr>
    </w:tbl>
    <w:p w:rsidR="006D6FDF" w:rsidRDefault="006D6FDF" w:rsidP="006D6FDF">
      <w:pPr>
        <w:pStyle w:val="Heading1"/>
      </w:pPr>
      <w:bookmarkStart w:id="578" w:name="_Toc338154132"/>
      <w:r>
        <w:t>SP_AGENCY_FUND_ACCOUNT_STATISTICS_LOAD</w:t>
      </w:r>
      <w:bookmarkEnd w:id="578"/>
    </w:p>
    <w:p w:rsidR="006D6FDF" w:rsidRDefault="006D6FDF" w:rsidP="006D6FDF">
      <w:pPr>
        <w:pStyle w:val="Heading2"/>
        <w:spacing w:after="240"/>
      </w:pPr>
      <w:bookmarkStart w:id="579" w:name="_Toc338154133"/>
      <w:r>
        <w:t>Functionality Overview</w:t>
      </w:r>
      <w:bookmarkEnd w:id="579"/>
    </w:p>
    <w:p w:rsidR="006D6FDF" w:rsidRDefault="006D6FDF" w:rsidP="006D6FDF">
      <w:pPr>
        <w:spacing w:after="240"/>
      </w:pPr>
      <w:r>
        <w:t>Loads Account Statistics</w:t>
      </w:r>
    </w:p>
    <w:p w:rsidR="006D6FDF" w:rsidRDefault="006D6FDF" w:rsidP="006D6FDF">
      <w:pPr>
        <w:spacing w:after="240"/>
      </w:pPr>
      <w:r>
        <w:t>Returns Sums Based On The Following Account Categories:</w:t>
      </w:r>
    </w:p>
    <w:p w:rsidR="006D6FDF" w:rsidRDefault="006D6FDF" w:rsidP="006D6FDF">
      <w:pPr>
        <w:spacing w:after="240"/>
      </w:pPr>
      <w:r>
        <w:t>Asset-Asset</w:t>
      </w:r>
    </w:p>
    <w:p w:rsidR="006D6FDF" w:rsidRDefault="006D6FDF" w:rsidP="006D6FDF">
      <w:pPr>
        <w:spacing w:after="240"/>
      </w:pPr>
      <w:r>
        <w:t>Expenditure-Expenditure</w:t>
      </w:r>
    </w:p>
    <w:p w:rsidR="006D6FDF" w:rsidRDefault="006D6FDF" w:rsidP="006D6FDF">
      <w:pPr>
        <w:spacing w:after="240"/>
      </w:pPr>
      <w:r>
        <w:t>Expense-Non-Operating</w:t>
      </w:r>
    </w:p>
    <w:p w:rsidR="006D6FDF" w:rsidRDefault="006D6FDF" w:rsidP="006D6FDF">
      <w:pPr>
        <w:spacing w:after="240"/>
      </w:pPr>
      <w:r>
        <w:t>Fund Equity-Fund Equity</w:t>
      </w:r>
    </w:p>
    <w:p w:rsidR="006D6FDF" w:rsidRDefault="006D6FDF" w:rsidP="006D6FDF">
      <w:pPr>
        <w:spacing w:after="240"/>
      </w:pPr>
      <w:r>
        <w:t>Liability-Liability</w:t>
      </w:r>
    </w:p>
    <w:p w:rsidR="006D6FDF" w:rsidRDefault="006D6FDF" w:rsidP="006D6FDF">
      <w:pPr>
        <w:spacing w:after="240"/>
      </w:pPr>
      <w:r>
        <w:t>Revenue-Non-Operating</w:t>
      </w:r>
    </w:p>
    <w:p w:rsidR="006D6FDF" w:rsidRDefault="006D6FDF" w:rsidP="006D6FDF">
      <w:pPr>
        <w:spacing w:after="240"/>
      </w:pPr>
      <w:r>
        <w:t>Revenue-Revenue</w:t>
      </w:r>
    </w:p>
    <w:p w:rsidR="006D6FDF" w:rsidRDefault="006D6FDF" w:rsidP="006D6FDF">
      <w:pPr>
        <w:spacing w:after="240"/>
      </w:pPr>
      <w:r>
        <w:lastRenderedPageBreak/>
        <w:t>Revenue-Revenue Offset</w:t>
      </w:r>
    </w:p>
    <w:p w:rsidR="006D6FDF" w:rsidRDefault="006D6FDF" w:rsidP="006D6FDF">
      <w:pPr>
        <w:spacing w:after="240"/>
      </w:pPr>
    </w:p>
    <w:p w:rsidR="006D6FDF" w:rsidRDefault="006D6FDF" w:rsidP="006D6FDF">
      <w:pPr>
        <w:spacing w:after="240"/>
      </w:pPr>
      <w:r>
        <w:t>Returns Facts About The Fund:</w:t>
      </w:r>
    </w:p>
    <w:p w:rsidR="006D6FDF" w:rsidRDefault="006D6FDF" w:rsidP="006D6FDF">
      <w:pPr>
        <w:spacing w:after="240"/>
      </w:pPr>
      <w:r>
        <w:t>Is Fund Balanced Or Not in addition to summarizes fund performance by providing Sum Assets, Sum Liabilities, Sum Fund Equity, etc.</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580" w:name="_Toc338154134"/>
      <w:r>
        <w:t>Parameters</w:t>
      </w:r>
      <w:bookmarkEnd w:id="580"/>
    </w:p>
    <w:tbl>
      <w:tblPr>
        <w:tblStyle w:val="TableGrid"/>
        <w:tblW w:w="5000" w:type="pct"/>
        <w:tblLook w:val="04A0" w:firstRow="1" w:lastRow="0" w:firstColumn="1" w:lastColumn="0" w:noHBand="0" w:noVBand="1"/>
      </w:tblPr>
      <w:tblGrid>
        <w:gridCol w:w="650"/>
        <w:gridCol w:w="5127"/>
        <w:gridCol w:w="1506"/>
        <w:gridCol w:w="1506"/>
        <w:gridCol w:w="1507"/>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@CY_SUM_ASSETS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@CY_SUM_LIABILITIES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@CY_SUM_FUND_EQUITY</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@IS_FUND_BALANCE_SHEET_CHECK_REQUIRED_FLAG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@FUND_IS_BALANCED</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@ANALYSIS_COMMENT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581" w:name="_Toc338154135"/>
      <w:r>
        <w:lastRenderedPageBreak/>
        <w:t>Dependencies</w:t>
      </w:r>
      <w:bookmarkEnd w:id="58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AGENCY_FUND_ACCOUNT_STATISTICS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Annual Fund Level Statistics Grouped By Account Type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fn_GetAgencyName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Name From The Agency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fn_GetIsFundBalanceSheetCheckRequired</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IsFundBalanceSheetCheckRequired</w:t>
            </w:r>
          </w:p>
        </w:tc>
      </w:tr>
    </w:tbl>
    <w:p w:rsidR="006D6FDF" w:rsidRDefault="006D6FDF" w:rsidP="006D6FDF">
      <w:pPr>
        <w:pStyle w:val="Heading1"/>
      </w:pPr>
      <w:bookmarkStart w:id="582" w:name="_Toc338154136"/>
      <w:r>
        <w:t>SP_AGENCY_FUND_ACCOUNT_STATISTICS_POPULATE</w:t>
      </w:r>
      <w:bookmarkEnd w:id="582"/>
    </w:p>
    <w:p w:rsidR="006D6FDF" w:rsidRDefault="006D6FDF" w:rsidP="006D6FDF">
      <w:pPr>
        <w:pStyle w:val="Heading2"/>
        <w:spacing w:after="240"/>
      </w:pPr>
      <w:bookmarkStart w:id="583" w:name="_Toc338154137"/>
      <w:r>
        <w:t>Functionality Overview</w:t>
      </w:r>
      <w:bookmarkEnd w:id="583"/>
    </w:p>
    <w:p w:rsidR="006D6FDF" w:rsidRDefault="006D6FDF" w:rsidP="006D6FDF">
      <w:pPr>
        <w:spacing w:after="240"/>
      </w:pPr>
      <w:r>
        <w:t>Populates Account Statistics</w:t>
      </w:r>
    </w:p>
    <w:p w:rsidR="006D6FDF" w:rsidRDefault="006D6FDF" w:rsidP="006D6FDF">
      <w:pPr>
        <w:spacing w:after="240"/>
      </w:pPr>
      <w:r>
        <w:t>Using Information From The Trial Balances, This Functionality Determines Sums Based On The Following Account Categories:</w:t>
      </w:r>
    </w:p>
    <w:p w:rsidR="006D6FDF" w:rsidRDefault="006D6FDF" w:rsidP="006D6FDF">
      <w:pPr>
        <w:spacing w:after="240"/>
      </w:pPr>
      <w:r>
        <w:t>Asset-Asset</w:t>
      </w:r>
    </w:p>
    <w:p w:rsidR="006D6FDF" w:rsidRDefault="006D6FDF" w:rsidP="006D6FDF">
      <w:pPr>
        <w:spacing w:after="240"/>
      </w:pPr>
      <w:r>
        <w:t>Expenditure-Expenditure</w:t>
      </w:r>
    </w:p>
    <w:p w:rsidR="006D6FDF" w:rsidRDefault="006D6FDF" w:rsidP="006D6FDF">
      <w:pPr>
        <w:spacing w:after="240"/>
      </w:pPr>
      <w:r>
        <w:t>Expense-Non-Operating</w:t>
      </w:r>
    </w:p>
    <w:p w:rsidR="006D6FDF" w:rsidRDefault="006D6FDF" w:rsidP="006D6FDF">
      <w:pPr>
        <w:spacing w:after="240"/>
      </w:pPr>
      <w:r>
        <w:t>Fund Equity-Fund Equity</w:t>
      </w:r>
    </w:p>
    <w:p w:rsidR="006D6FDF" w:rsidRDefault="006D6FDF" w:rsidP="006D6FDF">
      <w:pPr>
        <w:spacing w:after="240"/>
      </w:pPr>
      <w:r>
        <w:t>Liability-Liability</w:t>
      </w:r>
    </w:p>
    <w:p w:rsidR="006D6FDF" w:rsidRDefault="006D6FDF" w:rsidP="006D6FDF">
      <w:pPr>
        <w:spacing w:after="240"/>
      </w:pPr>
      <w:r>
        <w:t>Revenue-Non-Operating</w:t>
      </w:r>
    </w:p>
    <w:p w:rsidR="006D6FDF" w:rsidRDefault="006D6FDF" w:rsidP="006D6FDF">
      <w:pPr>
        <w:spacing w:after="240"/>
      </w:pPr>
      <w:r>
        <w:t>Revenue-Revenue</w:t>
      </w:r>
    </w:p>
    <w:p w:rsidR="006D6FDF" w:rsidRDefault="006D6FDF" w:rsidP="006D6FDF">
      <w:pPr>
        <w:spacing w:after="240"/>
      </w:pPr>
      <w:r>
        <w:t>Revenue-Revenue Offset</w:t>
      </w:r>
    </w:p>
    <w:p w:rsidR="006D6FDF" w:rsidRDefault="006D6FDF" w:rsidP="006D6FDF">
      <w:pPr>
        <w:spacing w:after="240"/>
      </w:pPr>
    </w:p>
    <w:p w:rsidR="006D6FDF" w:rsidRDefault="006D6FDF" w:rsidP="006D6FDF">
      <w:pPr>
        <w:spacing w:after="240"/>
      </w:pPr>
      <w:r>
        <w:t>In Addition To Full Summarization of Fund, This Functionality Determines Facts About The Fund:</w:t>
      </w:r>
    </w:p>
    <w:p w:rsidR="006D6FDF" w:rsidRDefault="006D6FDF" w:rsidP="006D6FDF">
      <w:pPr>
        <w:spacing w:after="240"/>
      </w:pPr>
      <w:r>
        <w:t>Is Fund Balanced Or Not in addition to summarizes fund performance by providing Sum Assets, Sum Liabilities, Sum Fund Equity, etc.</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584" w:name="_Toc338154138"/>
      <w:r>
        <w:t>Parameters</w:t>
      </w:r>
      <w:bookmarkEnd w:id="584"/>
    </w:p>
    <w:tbl>
      <w:tblPr>
        <w:tblStyle w:val="TableGrid"/>
        <w:tblW w:w="5000" w:type="pct"/>
        <w:tblLook w:val="04A0" w:firstRow="1" w:lastRow="0" w:firstColumn="1" w:lastColumn="0" w:noHBand="0" w:noVBand="1"/>
      </w:tblPr>
      <w:tblGrid>
        <w:gridCol w:w="650"/>
        <w:gridCol w:w="5127"/>
        <w:gridCol w:w="1506"/>
        <w:gridCol w:w="1506"/>
        <w:gridCol w:w="1507"/>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@CY_SUM_ASSETS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@CY_SUM_LIABILITIES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@CY_SUM_FUND_EQUITY</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@IS_FUND_BALANCE_SHEET_CHECK_REQUIRED_FLAG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@FUND_IS_BALANCED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@ANALYSIS_COMMENT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585" w:name="_Toc338154139"/>
      <w:r>
        <w:t>Dependencies</w:t>
      </w:r>
      <w:bookmarkEnd w:id="58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AGENCY_FUND_ACCOUNT_STATISTICS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Annual Fund Level Statistics Grouped By Account Type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SCO529_DETAILS_CONFIG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Configuration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TRIAL_BALANCE_FORM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Form Related To Trial Balance</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fn_GetAccountTypeSequence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Sequence From The Account Table</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fn_GetIsFundBalanceSheetCheckRequired</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IsFundBalanceSheetCheckRequired</w:t>
            </w:r>
          </w:p>
        </w:tc>
      </w:tr>
    </w:tbl>
    <w:p w:rsidR="006D6FDF" w:rsidRDefault="006D6FDF" w:rsidP="006D6FDF">
      <w:pPr>
        <w:pStyle w:val="Heading1"/>
      </w:pPr>
      <w:bookmarkStart w:id="586" w:name="_Toc338154140"/>
      <w:r>
        <w:t>SP_AGENCY_FUND_ACCOUNT_SUMMARY_ANALYSIS_POPULATE</w:t>
      </w:r>
      <w:bookmarkEnd w:id="586"/>
    </w:p>
    <w:p w:rsidR="006D6FDF" w:rsidRDefault="006D6FDF" w:rsidP="006D6FDF">
      <w:pPr>
        <w:pStyle w:val="Heading2"/>
        <w:spacing w:after="240"/>
      </w:pPr>
      <w:bookmarkStart w:id="587" w:name="_Toc338154141"/>
      <w:r>
        <w:t>Functionality Overview</w:t>
      </w:r>
      <w:bookmarkEnd w:id="587"/>
    </w:p>
    <w:p w:rsidR="006D6FDF" w:rsidRDefault="006D6FDF" w:rsidP="006D6FDF">
      <w:pPr>
        <w:spacing w:after="240"/>
      </w:pPr>
      <w:r>
        <w:t>Populates Account Summary Analysis</w:t>
      </w:r>
    </w:p>
    <w:p w:rsidR="006D6FDF" w:rsidRDefault="006D6FDF" w:rsidP="006D6FDF">
      <w:pPr>
        <w:spacing w:after="240"/>
      </w:pPr>
      <w:r>
        <w:t>Accumulate Amounts On Trial Balances For Representing Values Pertaining To Account Level Summaries</w:t>
      </w:r>
    </w:p>
    <w:p w:rsidR="006D6FDF" w:rsidRDefault="006D6FDF" w:rsidP="006D6FDF">
      <w:pPr>
        <w:spacing w:after="240"/>
      </w:pPr>
      <w:r>
        <w:t>Takes Information From Reclassifying and Adjusting Entries, And Updates The Account Summary Analysis Structures.</w:t>
      </w:r>
    </w:p>
    <w:p w:rsidR="006D6FDF" w:rsidRDefault="006D6FDF" w:rsidP="006D6FDF">
      <w:pPr>
        <w:spacing w:after="240"/>
      </w:pPr>
    </w:p>
    <w:p w:rsidR="006D6FDF" w:rsidRDefault="006D6FDF" w:rsidP="006D6FDF">
      <w:pPr>
        <w:spacing w:after="240"/>
      </w:pPr>
      <w:r>
        <w:t>Functionality Allows For Segmentation Of Account Transaction Based On Transaction Origination. For Instance, When Values Are From Reclassifying Journal Entry Structures, The Word Reclass Is Shown To The User.</w:t>
      </w:r>
    </w:p>
    <w:p w:rsidR="006D6FDF" w:rsidRDefault="006D6FDF" w:rsidP="006D6FDF">
      <w:pPr>
        <w:spacing w:after="240"/>
      </w:pPr>
      <w:r>
        <w:t>Account Summary Analysis Primarily Come From The SCO547 and SCO548 Structures</w:t>
      </w:r>
    </w:p>
    <w:p w:rsidR="006D6FDF" w:rsidRDefault="006D6FDF" w:rsidP="006D6FDF">
      <w:pPr>
        <w:spacing w:after="240"/>
      </w:pPr>
    </w:p>
    <w:p w:rsidR="006D6FDF" w:rsidRDefault="006D6FDF" w:rsidP="006D6FDF">
      <w:pPr>
        <w:pStyle w:val="Heading3"/>
        <w:spacing w:after="320"/>
      </w:pPr>
      <w:bookmarkStart w:id="588" w:name="_Toc338154142"/>
      <w:r>
        <w:t>Parameters</w:t>
      </w:r>
      <w:bookmarkEnd w:id="5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589" w:name="_Toc338154143"/>
      <w:r>
        <w:t>Dependencies</w:t>
      </w:r>
      <w:bookmarkEnd w:id="58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SCO530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bl>
    <w:p w:rsidR="006D6FDF" w:rsidRDefault="006D6FDF" w:rsidP="006D6FDF">
      <w:pPr>
        <w:pStyle w:val="Heading1"/>
      </w:pPr>
      <w:bookmarkStart w:id="590" w:name="_Toc338154144"/>
      <w:r>
        <w:t>SP_AGENCY_FUND_ACCOUNT_TRIAL_BALANCE_LOAD</w:t>
      </w:r>
      <w:bookmarkEnd w:id="590"/>
    </w:p>
    <w:p w:rsidR="006D6FDF" w:rsidRDefault="006D6FDF" w:rsidP="006D6FDF">
      <w:pPr>
        <w:pStyle w:val="Heading2"/>
        <w:spacing w:after="240"/>
      </w:pPr>
      <w:bookmarkStart w:id="591" w:name="_Toc338154145"/>
      <w:r>
        <w:t>Functionality Overview</w:t>
      </w:r>
      <w:bookmarkEnd w:id="591"/>
    </w:p>
    <w:p w:rsidR="006D6FDF" w:rsidRDefault="006D6FDF" w:rsidP="006D6FDF">
      <w:pPr>
        <w:spacing w:after="240"/>
      </w:pPr>
      <w:r>
        <w:t>Loads Trial Balances For All Funds</w:t>
      </w:r>
    </w:p>
    <w:p w:rsidR="006D6FDF" w:rsidRDefault="006D6FDF" w:rsidP="006D6FDF">
      <w:pPr>
        <w:spacing w:after="240"/>
      </w:pPr>
      <w:r>
        <w:t>Runs Simple Queries Against Compiled Trial Balances</w:t>
      </w:r>
    </w:p>
    <w:p w:rsidR="006D6FDF" w:rsidRDefault="006D6FDF" w:rsidP="006D6FDF">
      <w:pPr>
        <w:spacing w:after="240"/>
      </w:pPr>
      <w:r>
        <w:t>Does Not Refresh Trial Balances</w:t>
      </w:r>
    </w:p>
    <w:p w:rsidR="006D6FDF" w:rsidRDefault="006D6FDF" w:rsidP="006D6FDF">
      <w:pPr>
        <w:spacing w:after="240"/>
      </w:pPr>
      <w:r>
        <w:t>IF Any Changes Made To Affect Trial Balances, User Must Refresh Trial Balances</w:t>
      </w:r>
    </w:p>
    <w:p w:rsidR="006D6FDF" w:rsidRDefault="006D6FDF" w:rsidP="006D6FDF">
      <w:pPr>
        <w:spacing w:after="240"/>
      </w:pPr>
      <w:r>
        <w:t>Values Are Valid From Last Time A Full Refresh of Trial Balance Is Invoked</w:t>
      </w:r>
    </w:p>
    <w:p w:rsidR="006D6FDF" w:rsidRDefault="006D6FDF" w:rsidP="006D6FDF">
      <w:pPr>
        <w:spacing w:after="240"/>
      </w:pPr>
      <w:r>
        <w:t>Changes Made To SCO548 and SCO547 Must Be Pushed By Invoking the Populate Method To Recalculate All Trial Balances</w:t>
      </w:r>
    </w:p>
    <w:p w:rsidR="006D6FDF" w:rsidRDefault="006D6FDF" w:rsidP="006D6FDF">
      <w:pPr>
        <w:spacing w:after="240"/>
      </w:pPr>
    </w:p>
    <w:p w:rsidR="006D6FDF" w:rsidRDefault="006D6FDF" w:rsidP="006D6FDF">
      <w:pPr>
        <w:pStyle w:val="Heading3"/>
        <w:spacing w:after="320"/>
      </w:pPr>
      <w:bookmarkStart w:id="592" w:name="_Toc338154146"/>
      <w:r>
        <w:t>Parameters</w:t>
      </w:r>
      <w:bookmarkEnd w:id="5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@STATEMENT_TYPE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593" w:name="_Toc338154147"/>
      <w:r>
        <w:t>Dependencies</w:t>
      </w:r>
      <w:bookmarkEnd w:id="59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bl>
    <w:p w:rsidR="006D6FDF" w:rsidRDefault="006D6FDF" w:rsidP="006D6FDF">
      <w:pPr>
        <w:pStyle w:val="Heading1"/>
      </w:pPr>
      <w:bookmarkStart w:id="594" w:name="_Toc338154148"/>
      <w:r>
        <w:t>SP_AGENCY_FUND_ACCOUNT_TRIAL_BALANCE_LOAD_REVERSE_HIERARCHY</w:t>
      </w:r>
      <w:bookmarkEnd w:id="594"/>
    </w:p>
    <w:p w:rsidR="006D6FDF" w:rsidRDefault="006D6FDF" w:rsidP="006D6FDF">
      <w:pPr>
        <w:pStyle w:val="Heading2"/>
        <w:spacing w:after="240"/>
      </w:pPr>
      <w:bookmarkStart w:id="595" w:name="_Toc338154149"/>
      <w:r>
        <w:t>Functionality Overview</w:t>
      </w:r>
      <w:bookmarkEnd w:id="595"/>
    </w:p>
    <w:p w:rsidR="006D6FDF" w:rsidRDefault="006D6FDF" w:rsidP="006D6FDF">
      <w:pPr>
        <w:spacing w:after="240"/>
      </w:pPr>
      <w:r>
        <w:t>Loads Trial Balances For All Funds - Reports</w:t>
      </w:r>
    </w:p>
    <w:p w:rsidR="006D6FDF" w:rsidRDefault="006D6FDF" w:rsidP="006D6FDF">
      <w:pPr>
        <w:spacing w:after="240"/>
      </w:pPr>
      <w:r>
        <w:t>This Functionality Loads Trial Balances By Leaf Level Account Upward To Root Level Accounts</w:t>
      </w:r>
    </w:p>
    <w:p w:rsidR="006D6FDF" w:rsidRDefault="006D6FDF" w:rsidP="006D6FDF">
      <w:pPr>
        <w:spacing w:after="240"/>
      </w:pPr>
      <w:r>
        <w:t>This Functionality Uses CTE - Common Table Expression To Determine Hierarchical Relationships To Funds</w:t>
      </w:r>
    </w:p>
    <w:p w:rsidR="006D6FDF" w:rsidRDefault="006D6FDF" w:rsidP="006D6FDF">
      <w:pPr>
        <w:spacing w:after="240"/>
      </w:pPr>
    </w:p>
    <w:p w:rsidR="006D6FDF" w:rsidRDefault="006D6FDF" w:rsidP="006D6FDF">
      <w:pPr>
        <w:pStyle w:val="Heading3"/>
        <w:spacing w:after="320"/>
      </w:pPr>
      <w:bookmarkStart w:id="596" w:name="_Toc338154150"/>
      <w:r>
        <w:t>Parameters</w:t>
      </w:r>
      <w:bookmarkEnd w:id="5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@STATEMENT_TYPE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597" w:name="_Toc338154151"/>
      <w:r>
        <w:t>Dependencies</w:t>
      </w:r>
      <w:bookmarkEnd w:id="59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bl>
    <w:p w:rsidR="006D6FDF" w:rsidRDefault="006D6FDF" w:rsidP="006D6FDF">
      <w:pPr>
        <w:pStyle w:val="Heading1"/>
      </w:pPr>
      <w:bookmarkStart w:id="598" w:name="_Toc338154152"/>
      <w:r>
        <w:t>SP_AGENCY_FUND_ACCOUNT_TRIAL_BALANCE_POPULATE</w:t>
      </w:r>
      <w:bookmarkEnd w:id="598"/>
    </w:p>
    <w:p w:rsidR="006D6FDF" w:rsidRDefault="006D6FDF" w:rsidP="006D6FDF">
      <w:pPr>
        <w:pStyle w:val="Heading2"/>
        <w:spacing w:after="240"/>
      </w:pPr>
      <w:bookmarkStart w:id="599" w:name="_Toc338154153"/>
      <w:r>
        <w:t>Functionality Overview</w:t>
      </w:r>
      <w:bookmarkEnd w:id="599"/>
    </w:p>
    <w:p w:rsidR="006D6FDF" w:rsidRDefault="006D6FDF" w:rsidP="006D6FDF">
      <w:pPr>
        <w:spacing w:after="240"/>
      </w:pPr>
      <w:r>
        <w:t>Populates Trial Balances</w:t>
      </w:r>
    </w:p>
    <w:p w:rsidR="006D6FDF" w:rsidRDefault="006D6FDF" w:rsidP="006D6FDF">
      <w:pPr>
        <w:spacing w:after="240"/>
      </w:pPr>
      <w:r>
        <w:t>Functionality is A Complex Set Of Routines Executed To Accumulate Trial Balances</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600" w:name="_Toc338154154"/>
      <w:r>
        <w:t>Parameters</w:t>
      </w:r>
      <w:bookmarkEnd w:id="6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01" w:name="_Toc338154155"/>
      <w:r>
        <w:t>Dependencies</w:t>
      </w:r>
      <w:bookmarkEnd w:id="601"/>
    </w:p>
    <w:tbl>
      <w:tblPr>
        <w:tblStyle w:val="TableGrid"/>
        <w:tblW w:w="5000" w:type="pct"/>
        <w:tblLook w:val="04A0" w:firstRow="1" w:lastRow="0" w:firstColumn="1" w:lastColumn="0" w:noHBand="0" w:noVBand="1"/>
      </w:tblPr>
      <w:tblGrid>
        <w:gridCol w:w="536"/>
        <w:gridCol w:w="6470"/>
        <w:gridCol w:w="998"/>
        <w:gridCol w:w="2292"/>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AGENCY_FUND_ACCOUNT_TRIAL_BALANCE_STAGE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Work Data For Compiling Trial Balances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AGENCY_FUND_ACCOUNT_TRIAL_BALANCE_STAGE_MANAGER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Header For Work Data For Trial Balances.</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Core Fiscal Year Agency 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VIEW_SCO530_DETAILS_SUM_ACCOUNTS</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lastRenderedPageBreak/>
              <w:t>8</w:t>
            </w:r>
          </w:p>
        </w:tc>
        <w:tc>
          <w:tcPr>
            <w:tcW w:w="2174" w:type="pct"/>
          </w:tcPr>
          <w:p w:rsidR="006D6FDF" w:rsidRDefault="006D6FDF" w:rsidP="006D6FDF">
            <w:pPr>
              <w:spacing w:after="240"/>
            </w:pPr>
            <w:r>
              <w:t>fn_GetAccountSummary</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Accumulated Value From The Account Summary Analysis Structures</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fn_GetAccountTrialBalanceForSummaryAccount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Recorded Trial Balance Amount For A Given Summary Account</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fn_GetFiscalYearAgencyFundAccountBalanceColumnValueProgressive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Fiscal Year Agency Fund Account Balance Column Value Progressive</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fn_GetFundGAAPFundType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GAAP Fund Type For A Given Fund</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fn_GetFundSAMSFundType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SAMS Fund Type</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fn_GetGAAPAdjustment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GAAP Adjustment For A Given Fund and Account Combination</w:t>
            </w:r>
          </w:p>
        </w:tc>
      </w:tr>
      <w:tr w:rsidR="006D6FDF" w:rsidTr="006D6FDF">
        <w:tc>
          <w:tcPr>
            <w:tcW w:w="217" w:type="pct"/>
          </w:tcPr>
          <w:p w:rsidR="006D6FDF" w:rsidRDefault="006D6FDF" w:rsidP="006D6FDF">
            <w:pPr>
              <w:spacing w:after="240"/>
            </w:pPr>
            <w:r>
              <w:t>16</w:t>
            </w:r>
          </w:p>
        </w:tc>
        <w:tc>
          <w:tcPr>
            <w:tcW w:w="2174" w:type="pct"/>
          </w:tcPr>
          <w:p w:rsidR="006D6FDF" w:rsidRDefault="006D6FDF" w:rsidP="006D6FDF">
            <w:pPr>
              <w:spacing w:after="240"/>
            </w:pPr>
            <w:r>
              <w:t>fn_GetGAAPBasis</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GAAP Basis For A Given Fund and Account Combination</w:t>
            </w:r>
          </w:p>
        </w:tc>
      </w:tr>
      <w:tr w:rsidR="006D6FDF" w:rsidTr="006D6FDF">
        <w:tc>
          <w:tcPr>
            <w:tcW w:w="217" w:type="pct"/>
          </w:tcPr>
          <w:p w:rsidR="006D6FDF" w:rsidRDefault="006D6FDF" w:rsidP="006D6FDF">
            <w:pPr>
              <w:spacing w:after="240"/>
            </w:pPr>
            <w:r>
              <w:t>17</w:t>
            </w:r>
          </w:p>
        </w:tc>
        <w:tc>
          <w:tcPr>
            <w:tcW w:w="2174" w:type="pct"/>
          </w:tcPr>
          <w:p w:rsidR="006D6FDF" w:rsidRDefault="006D6FDF" w:rsidP="006D6FDF">
            <w:pPr>
              <w:spacing w:after="240"/>
            </w:pPr>
            <w:r>
              <w:t>fn_GetGAAPBasisPriorYear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GAAP Basis For Prior Year  For A Given Fund and Account Combination</w:t>
            </w:r>
          </w:p>
        </w:tc>
      </w:tr>
      <w:tr w:rsidR="006D6FDF" w:rsidTr="006D6FDF">
        <w:tc>
          <w:tcPr>
            <w:tcW w:w="217" w:type="pct"/>
          </w:tcPr>
          <w:p w:rsidR="006D6FDF" w:rsidRDefault="006D6FDF" w:rsidP="006D6FDF">
            <w:pPr>
              <w:spacing w:after="240"/>
            </w:pPr>
            <w:r>
              <w:t>18</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bl>
    <w:p w:rsidR="006D6FDF" w:rsidRDefault="006D6FDF" w:rsidP="006D6FDF">
      <w:pPr>
        <w:pStyle w:val="Heading1"/>
      </w:pPr>
      <w:bookmarkStart w:id="602" w:name="_Toc338154156"/>
      <w:r>
        <w:lastRenderedPageBreak/>
        <w:t>SP_AGENCY_FUND_ACCOUNT_TRIAL_BALANCE_POPULATE_COMMON_EXPRESSION</w:t>
      </w:r>
      <w:bookmarkEnd w:id="602"/>
    </w:p>
    <w:p w:rsidR="006D6FDF" w:rsidRDefault="006D6FDF" w:rsidP="006D6FDF">
      <w:pPr>
        <w:pStyle w:val="Heading2"/>
        <w:spacing w:after="240"/>
      </w:pPr>
      <w:bookmarkStart w:id="603" w:name="_Toc338154157"/>
      <w:r>
        <w:t>Functionality Overview</w:t>
      </w:r>
      <w:bookmarkEnd w:id="603"/>
    </w:p>
    <w:p w:rsidR="006D6FDF" w:rsidRDefault="006D6FDF" w:rsidP="006D6FDF">
      <w:pPr>
        <w:spacing w:after="240"/>
      </w:pPr>
      <w:r>
        <w:t>Populates Trial Balances With Common Table Expression</w:t>
      </w:r>
    </w:p>
    <w:p w:rsidR="006D6FDF" w:rsidRDefault="006D6FDF" w:rsidP="006D6FDF">
      <w:pPr>
        <w:spacing w:after="240"/>
      </w:pPr>
    </w:p>
    <w:p w:rsidR="006D6FDF" w:rsidRDefault="006D6FDF" w:rsidP="006D6FDF">
      <w:pPr>
        <w:pStyle w:val="Heading3"/>
        <w:spacing w:after="320"/>
      </w:pPr>
      <w:bookmarkStart w:id="604" w:name="_Toc338154158"/>
      <w:r>
        <w:t>Parameters</w:t>
      </w:r>
      <w:bookmarkEnd w:id="6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@STATEMENT_TYPE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05" w:name="_Toc338154159"/>
      <w:r>
        <w:t>Dependencies</w:t>
      </w:r>
      <w:bookmarkEnd w:id="60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bl>
    <w:p w:rsidR="006D6FDF" w:rsidRDefault="006D6FDF" w:rsidP="006D6FDF">
      <w:pPr>
        <w:pStyle w:val="Heading1"/>
      </w:pPr>
      <w:bookmarkStart w:id="606" w:name="_Toc338154160"/>
      <w:r>
        <w:t>SP_AGENCY_FUND_BALANCE_SHEET_ACCOUNT_BALANCE_POPULATE</w:t>
      </w:r>
      <w:bookmarkEnd w:id="606"/>
    </w:p>
    <w:p w:rsidR="006D6FDF" w:rsidRDefault="006D6FDF" w:rsidP="006D6FDF">
      <w:pPr>
        <w:pStyle w:val="Heading2"/>
        <w:spacing w:after="240"/>
      </w:pPr>
      <w:bookmarkStart w:id="607" w:name="_Toc338154161"/>
      <w:r>
        <w:t>Functionality Overview</w:t>
      </w:r>
      <w:bookmarkEnd w:id="607"/>
    </w:p>
    <w:p w:rsidR="006D6FDF" w:rsidRDefault="006D6FDF" w:rsidP="006D6FDF">
      <w:pPr>
        <w:spacing w:after="240"/>
      </w:pPr>
      <w:r>
        <w:t>Populates Balance Sheet Account</w:t>
      </w:r>
    </w:p>
    <w:p w:rsidR="006D6FDF" w:rsidRDefault="006D6FDF" w:rsidP="006D6FDF">
      <w:pPr>
        <w:spacing w:after="240"/>
      </w:pPr>
    </w:p>
    <w:p w:rsidR="006D6FDF" w:rsidRDefault="006D6FDF" w:rsidP="006D6FDF">
      <w:pPr>
        <w:pStyle w:val="Heading3"/>
        <w:spacing w:after="320"/>
      </w:pPr>
      <w:bookmarkStart w:id="608" w:name="_Toc338154162"/>
      <w:r>
        <w:lastRenderedPageBreak/>
        <w:t>Parameters</w:t>
      </w:r>
      <w:bookmarkEnd w:id="6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609" w:name="_Toc338154163"/>
      <w:r>
        <w:t>Dependencies</w:t>
      </w:r>
      <w:bookmarkEnd w:id="609"/>
    </w:p>
    <w:tbl>
      <w:tblPr>
        <w:tblStyle w:val="TableGrid"/>
        <w:tblW w:w="5000" w:type="pct"/>
        <w:tblLook w:val="04A0" w:firstRow="1" w:lastRow="0" w:firstColumn="1" w:lastColumn="0" w:noHBand="0" w:noVBand="1"/>
      </w:tblPr>
      <w:tblGrid>
        <w:gridCol w:w="536"/>
        <w:gridCol w:w="5149"/>
        <w:gridCol w:w="705"/>
        <w:gridCol w:w="390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AGENCY_FUND_BALANCE_SHEET_ACCOUNT_BALANCE</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fn_GetAccountStatementBalanceForSummaryAccount</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fn_GetJournalAccountEntrySumOverall</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VIEW_AGENCY_FUND_ACCOUNT_BALANCE</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bl>
    <w:p w:rsidR="006D6FDF" w:rsidRDefault="006D6FDF" w:rsidP="006D6FDF">
      <w:pPr>
        <w:pStyle w:val="Heading1"/>
      </w:pPr>
      <w:bookmarkStart w:id="610" w:name="_Toc338154164"/>
      <w:r>
        <w:t>SP_AGENCY_FUND_LOAD</w:t>
      </w:r>
      <w:bookmarkEnd w:id="610"/>
    </w:p>
    <w:p w:rsidR="006D6FDF" w:rsidRDefault="006D6FDF" w:rsidP="006D6FDF">
      <w:pPr>
        <w:pStyle w:val="Heading2"/>
        <w:spacing w:after="240"/>
      </w:pPr>
      <w:bookmarkStart w:id="611" w:name="_Toc338154165"/>
      <w:r>
        <w:t>Functionality Overview</w:t>
      </w:r>
      <w:bookmarkEnd w:id="611"/>
    </w:p>
    <w:p w:rsidR="006D6FDF" w:rsidRDefault="006D6FDF" w:rsidP="006D6FDF">
      <w:pPr>
        <w:spacing w:after="240"/>
      </w:pPr>
      <w:r>
        <w:t>Loads basic information about an agency and a fund. Scalable</w:t>
      </w:r>
    </w:p>
    <w:p w:rsidR="006D6FDF" w:rsidRDefault="006D6FDF" w:rsidP="006D6FDF">
      <w:pPr>
        <w:spacing w:after="240"/>
      </w:pPr>
    </w:p>
    <w:p w:rsidR="006D6FDF" w:rsidRDefault="006D6FDF" w:rsidP="006D6FDF">
      <w:pPr>
        <w:pStyle w:val="Heading3"/>
        <w:spacing w:after="320"/>
      </w:pPr>
      <w:bookmarkStart w:id="612" w:name="_Toc338154166"/>
      <w:r>
        <w:t>Parameters</w:t>
      </w:r>
      <w:bookmarkEnd w:id="61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13" w:name="_Toc338154167"/>
      <w:r>
        <w:t>Dependencies</w:t>
      </w:r>
      <w:bookmarkEnd w:id="61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fn_GetAgencyName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Name From The Agency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614" w:name="_Toc338154168"/>
      <w:r>
        <w:t>SP_AGENCY_FUND_PACKAGE_FORM_COLLECTION_LOAD</w:t>
      </w:r>
      <w:bookmarkEnd w:id="614"/>
    </w:p>
    <w:p w:rsidR="006D6FDF" w:rsidRDefault="006D6FDF" w:rsidP="006D6FDF">
      <w:pPr>
        <w:pStyle w:val="Heading2"/>
        <w:spacing w:after="240"/>
      </w:pPr>
      <w:bookmarkStart w:id="615" w:name="_Toc338154169"/>
      <w:r>
        <w:t>Functionality Overview</w:t>
      </w:r>
      <w:bookmarkEnd w:id="615"/>
    </w:p>
    <w:p w:rsidR="006D6FDF" w:rsidRDefault="006D6FDF" w:rsidP="006D6FDF">
      <w:pPr>
        <w:spacing w:after="240"/>
      </w:pPr>
      <w:r>
        <w:t>Enumerates and Loads Agency Fund Package Related Forms List</w:t>
      </w:r>
    </w:p>
    <w:p w:rsidR="006D6FDF" w:rsidRDefault="006D6FDF" w:rsidP="006D6FDF">
      <w:pPr>
        <w:spacing w:after="240"/>
      </w:pPr>
    </w:p>
    <w:p w:rsidR="006D6FDF" w:rsidRDefault="006D6FDF" w:rsidP="006D6FDF">
      <w:pPr>
        <w:pStyle w:val="Heading3"/>
        <w:spacing w:after="320"/>
      </w:pPr>
      <w:bookmarkStart w:id="616" w:name="_Toc338154170"/>
      <w:r>
        <w:t>Parameters</w:t>
      </w:r>
      <w:bookmarkEnd w:id="6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17" w:name="_Toc338154171"/>
      <w:r>
        <w:t>Dependencies</w:t>
      </w:r>
      <w:bookmarkEnd w:id="61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Forms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618" w:name="_Toc338154172"/>
      <w:r>
        <w:t>SP_AGENCY_FUND_PACKAGE_FORM_HISTORY_LOAD</w:t>
      </w:r>
      <w:bookmarkEnd w:id="618"/>
    </w:p>
    <w:p w:rsidR="006D6FDF" w:rsidRDefault="006D6FDF" w:rsidP="006D6FDF">
      <w:pPr>
        <w:pStyle w:val="Heading2"/>
        <w:spacing w:after="240"/>
      </w:pPr>
      <w:bookmarkStart w:id="619" w:name="_Toc338154173"/>
      <w:r>
        <w:t>Functionality Overview</w:t>
      </w:r>
      <w:bookmarkEnd w:id="619"/>
    </w:p>
    <w:p w:rsidR="006D6FDF" w:rsidRDefault="006D6FDF" w:rsidP="006D6FDF">
      <w:pPr>
        <w:spacing w:after="240"/>
      </w:pPr>
      <w:r>
        <w:t>Load Forms Collection In A Package</w:t>
      </w:r>
    </w:p>
    <w:p w:rsidR="006D6FDF" w:rsidRDefault="006D6FDF" w:rsidP="006D6FDF">
      <w:pPr>
        <w:spacing w:after="240"/>
      </w:pPr>
    </w:p>
    <w:p w:rsidR="006D6FDF" w:rsidRDefault="006D6FDF" w:rsidP="006D6FDF">
      <w:pPr>
        <w:pStyle w:val="Heading3"/>
        <w:spacing w:after="320"/>
      </w:pPr>
      <w:bookmarkStart w:id="620" w:name="_Toc338154174"/>
      <w:r>
        <w:t>Parameters</w:t>
      </w:r>
      <w:bookmarkEnd w:id="6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@FORM_NUMBER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lastRenderedPageBreak/>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21" w:name="_Toc338154175"/>
      <w:r>
        <w:t>Dependencies</w:t>
      </w:r>
      <w:bookmarkEnd w:id="62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AGENCY_FUND_PACKAGE_FORM_HISTORY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Not Used</w:t>
            </w:r>
          </w:p>
        </w:tc>
      </w:tr>
    </w:tbl>
    <w:p w:rsidR="006D6FDF" w:rsidRDefault="006D6FDF" w:rsidP="006D6FDF">
      <w:pPr>
        <w:pStyle w:val="Heading1"/>
      </w:pPr>
      <w:bookmarkStart w:id="622" w:name="_Toc338154176"/>
      <w:r>
        <w:t>SP_AGENCY_FUND_PACKAGE_FORM_LIFECYCLE_LOAD</w:t>
      </w:r>
      <w:bookmarkEnd w:id="622"/>
    </w:p>
    <w:p w:rsidR="006D6FDF" w:rsidRDefault="006D6FDF" w:rsidP="006D6FDF">
      <w:pPr>
        <w:pStyle w:val="Heading2"/>
        <w:spacing w:after="240"/>
      </w:pPr>
      <w:bookmarkStart w:id="623" w:name="_Toc338154177"/>
      <w:r>
        <w:t>Functionality Overview</w:t>
      </w:r>
      <w:bookmarkEnd w:id="623"/>
    </w:p>
    <w:p w:rsidR="006D6FDF" w:rsidRDefault="006D6FDF" w:rsidP="006D6FDF">
      <w:pPr>
        <w:spacing w:after="240"/>
      </w:pPr>
      <w:r>
        <w:t>Loads a Form's Lifecycle</w:t>
      </w:r>
    </w:p>
    <w:p w:rsidR="006D6FDF" w:rsidRDefault="006D6FDF" w:rsidP="006D6FDF">
      <w:pPr>
        <w:spacing w:after="240"/>
      </w:pPr>
    </w:p>
    <w:p w:rsidR="006D6FDF" w:rsidRDefault="006D6FDF" w:rsidP="006D6FDF">
      <w:pPr>
        <w:pStyle w:val="Heading3"/>
        <w:spacing w:after="320"/>
      </w:pPr>
      <w:bookmarkStart w:id="624" w:name="_Toc338154178"/>
      <w:r>
        <w:t>Parameters</w:t>
      </w:r>
      <w:bookmarkEnd w:id="6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@FORM_NUMBER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25" w:name="_Toc338154179"/>
      <w:r>
        <w:t>Dependencies</w:t>
      </w:r>
      <w:bookmarkEnd w:id="62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AGENCY_FUND_PACKAGE_FORM_LIFECYCLE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 By Record Type</w:t>
            </w:r>
          </w:p>
        </w:tc>
      </w:tr>
    </w:tbl>
    <w:p w:rsidR="006D6FDF" w:rsidRDefault="006D6FDF" w:rsidP="006D6FDF">
      <w:pPr>
        <w:pStyle w:val="Heading1"/>
      </w:pPr>
      <w:bookmarkStart w:id="626" w:name="_Toc338154180"/>
      <w:r>
        <w:t>SP_AGENCY_FUND_PACKAGE_FORM_LIFECYCLE_MANAGE</w:t>
      </w:r>
      <w:bookmarkEnd w:id="626"/>
    </w:p>
    <w:p w:rsidR="006D6FDF" w:rsidRDefault="006D6FDF" w:rsidP="006D6FDF">
      <w:pPr>
        <w:pStyle w:val="Heading2"/>
        <w:spacing w:after="240"/>
      </w:pPr>
      <w:bookmarkStart w:id="627" w:name="_Toc338154181"/>
      <w:r>
        <w:t>Functionality Overview</w:t>
      </w:r>
      <w:bookmarkEnd w:id="627"/>
    </w:p>
    <w:p w:rsidR="006D6FDF" w:rsidRDefault="006D6FDF" w:rsidP="006D6FDF">
      <w:pPr>
        <w:spacing w:after="240"/>
      </w:pPr>
      <w:r>
        <w:t>Manages an Agency Fund Package Form's Lifecycle</w:t>
      </w:r>
    </w:p>
    <w:p w:rsidR="006D6FDF" w:rsidRDefault="006D6FDF" w:rsidP="006D6FDF">
      <w:pPr>
        <w:spacing w:after="240"/>
      </w:pPr>
    </w:p>
    <w:p w:rsidR="006D6FDF" w:rsidRDefault="006D6FDF" w:rsidP="006D6FDF">
      <w:pPr>
        <w:pStyle w:val="Heading3"/>
        <w:spacing w:after="320"/>
      </w:pPr>
      <w:bookmarkStart w:id="628" w:name="_Toc338154182"/>
      <w:r>
        <w:t>Parameters</w:t>
      </w:r>
      <w:bookmarkEnd w:id="6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@FORM_NUMBER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@LIFECYCLE_STATE_ACTION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29" w:name="_Toc338154183"/>
      <w:r>
        <w:t>Dependencies</w:t>
      </w:r>
      <w:bookmarkEnd w:id="62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 By Record Type</w:t>
            </w:r>
          </w:p>
        </w:tc>
      </w:tr>
    </w:tbl>
    <w:p w:rsidR="006D6FDF" w:rsidRDefault="006D6FDF" w:rsidP="006D6FDF">
      <w:pPr>
        <w:pStyle w:val="Heading1"/>
      </w:pPr>
      <w:bookmarkStart w:id="630" w:name="_Toc338154184"/>
      <w:r>
        <w:lastRenderedPageBreak/>
        <w:t>SP_AGENCY_FUND_PACKAGE_FORM_LOAD</w:t>
      </w:r>
      <w:bookmarkEnd w:id="630"/>
    </w:p>
    <w:p w:rsidR="006D6FDF" w:rsidRDefault="006D6FDF" w:rsidP="006D6FDF">
      <w:pPr>
        <w:pStyle w:val="Heading2"/>
        <w:spacing w:after="240"/>
      </w:pPr>
      <w:bookmarkStart w:id="631" w:name="_Toc338154185"/>
      <w:r>
        <w:t>Functionality Overview</w:t>
      </w:r>
      <w:bookmarkEnd w:id="631"/>
    </w:p>
    <w:p w:rsidR="006D6FDF" w:rsidRDefault="006D6FDF" w:rsidP="006D6FDF">
      <w:pPr>
        <w:spacing w:after="240"/>
      </w:pPr>
      <w:r>
        <w:t>Loads Comprehensive Information About Fund's Package Form</w:t>
      </w:r>
    </w:p>
    <w:p w:rsidR="006D6FDF" w:rsidRDefault="006D6FDF" w:rsidP="006D6FDF">
      <w:pPr>
        <w:spacing w:after="240"/>
      </w:pPr>
    </w:p>
    <w:p w:rsidR="006D6FDF" w:rsidRDefault="006D6FDF" w:rsidP="006D6FDF">
      <w:pPr>
        <w:pStyle w:val="Heading3"/>
        <w:spacing w:after="320"/>
      </w:pPr>
      <w:bookmarkStart w:id="632" w:name="_Toc338154186"/>
      <w:r>
        <w:t>Parameters</w:t>
      </w:r>
      <w:bookmarkEnd w:id="6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@FORM_NUMBER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33" w:name="_Toc338154187"/>
      <w:r>
        <w:t>Dependencies</w:t>
      </w:r>
      <w:bookmarkEnd w:id="63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Forms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634" w:name="_Toc338154188"/>
      <w:r>
        <w:lastRenderedPageBreak/>
        <w:t>SP_AGENCY_FUND_PACKAGE_FORM_NOTE_ADD</w:t>
      </w:r>
      <w:bookmarkEnd w:id="634"/>
    </w:p>
    <w:p w:rsidR="006D6FDF" w:rsidRDefault="006D6FDF" w:rsidP="006D6FDF">
      <w:pPr>
        <w:pStyle w:val="Heading2"/>
        <w:spacing w:after="240"/>
      </w:pPr>
      <w:bookmarkStart w:id="635" w:name="_Toc338154189"/>
      <w:r>
        <w:t>Functionality Overview</w:t>
      </w:r>
      <w:bookmarkEnd w:id="635"/>
    </w:p>
    <w:p w:rsidR="006D6FDF" w:rsidRDefault="006D6FDF" w:rsidP="006D6FDF">
      <w:pPr>
        <w:spacing w:after="240"/>
      </w:pPr>
      <w:r>
        <w:t>Adds a Note And Associate It To A Particular Form</w:t>
      </w:r>
    </w:p>
    <w:p w:rsidR="006D6FDF" w:rsidRDefault="006D6FDF" w:rsidP="006D6FDF">
      <w:pPr>
        <w:spacing w:after="240"/>
      </w:pPr>
    </w:p>
    <w:p w:rsidR="006D6FDF" w:rsidRDefault="006D6FDF" w:rsidP="006D6FDF">
      <w:pPr>
        <w:pStyle w:val="Heading3"/>
        <w:spacing w:after="320"/>
      </w:pPr>
      <w:bookmarkStart w:id="636" w:name="_Toc338154190"/>
      <w:r>
        <w:t>Parameters</w:t>
      </w:r>
      <w:bookmarkEnd w:id="6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@NOTE_TYPE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@NOTE_CRITICALITY</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@NOTE_REQUIRED_ACTION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@NOTE_TEXT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37" w:name="_Toc338154191"/>
      <w:r>
        <w:t>Dependencies</w:t>
      </w:r>
      <w:bookmarkEnd w:id="63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Notes About A Package Form</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bl>
    <w:p w:rsidR="006D6FDF" w:rsidRDefault="006D6FDF" w:rsidP="006D6FDF">
      <w:pPr>
        <w:pStyle w:val="Heading1"/>
      </w:pPr>
      <w:bookmarkStart w:id="638" w:name="_Toc338154192"/>
      <w:r>
        <w:lastRenderedPageBreak/>
        <w:t>SP_AGENCY_FUND_PACKAGE_FORM_NOTE_LOAD</w:t>
      </w:r>
      <w:bookmarkEnd w:id="638"/>
    </w:p>
    <w:p w:rsidR="006D6FDF" w:rsidRDefault="006D6FDF" w:rsidP="006D6FDF">
      <w:pPr>
        <w:pStyle w:val="Heading2"/>
        <w:spacing w:after="240"/>
      </w:pPr>
      <w:bookmarkStart w:id="639" w:name="_Toc338154193"/>
      <w:r>
        <w:t>Functionality Overview</w:t>
      </w:r>
      <w:bookmarkEnd w:id="639"/>
    </w:p>
    <w:p w:rsidR="006D6FDF" w:rsidRDefault="006D6FDF" w:rsidP="006D6FDF">
      <w:pPr>
        <w:spacing w:after="240"/>
      </w:pPr>
      <w:r>
        <w:t>Loads ALL Notes Pertaining to a Form</w:t>
      </w:r>
    </w:p>
    <w:p w:rsidR="006D6FDF" w:rsidRDefault="006D6FDF" w:rsidP="006D6FDF">
      <w:pPr>
        <w:spacing w:after="240"/>
      </w:pPr>
    </w:p>
    <w:p w:rsidR="006D6FDF" w:rsidRDefault="006D6FDF" w:rsidP="006D6FDF">
      <w:pPr>
        <w:pStyle w:val="Heading3"/>
        <w:spacing w:after="320"/>
      </w:pPr>
      <w:bookmarkStart w:id="640" w:name="_Toc338154194"/>
      <w:r>
        <w:t>Parameters</w:t>
      </w:r>
      <w:bookmarkEnd w:id="6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641" w:name="_Toc338154195"/>
      <w:r>
        <w:t>Dependencies</w:t>
      </w:r>
      <w:bookmarkEnd w:id="64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Notes About A Package Form</w:t>
            </w:r>
          </w:p>
        </w:tc>
      </w:tr>
    </w:tbl>
    <w:p w:rsidR="006D6FDF" w:rsidRDefault="006D6FDF" w:rsidP="006D6FDF">
      <w:pPr>
        <w:pStyle w:val="Heading1"/>
      </w:pPr>
      <w:bookmarkStart w:id="642" w:name="_Toc338154196"/>
      <w:r>
        <w:t>SP_AGENCY_FUND_PACKAGE_FORM_UPDATE</w:t>
      </w:r>
      <w:bookmarkEnd w:id="642"/>
    </w:p>
    <w:p w:rsidR="006D6FDF" w:rsidRDefault="006D6FDF" w:rsidP="006D6FDF">
      <w:pPr>
        <w:pStyle w:val="Heading2"/>
        <w:spacing w:after="240"/>
      </w:pPr>
      <w:bookmarkStart w:id="643" w:name="_Toc338154197"/>
      <w:r>
        <w:t>Functionality Overview</w:t>
      </w:r>
      <w:bookmarkEnd w:id="643"/>
    </w:p>
    <w:p w:rsidR="006D6FDF" w:rsidRDefault="006D6FDF" w:rsidP="006D6FDF">
      <w:pPr>
        <w:spacing w:after="240"/>
      </w:pPr>
      <w:r>
        <w:t>Updates an Agency Fund Package Form Record</w:t>
      </w:r>
    </w:p>
    <w:p w:rsidR="006D6FDF" w:rsidRDefault="006D6FDF" w:rsidP="006D6FDF">
      <w:pPr>
        <w:spacing w:after="240"/>
      </w:pPr>
    </w:p>
    <w:p w:rsidR="006D6FDF" w:rsidRDefault="006D6FDF" w:rsidP="006D6FDF">
      <w:pPr>
        <w:pStyle w:val="Heading3"/>
        <w:spacing w:after="320"/>
      </w:pPr>
      <w:bookmarkStart w:id="644" w:name="_Toc338154198"/>
      <w:r>
        <w:t>Parameters</w:t>
      </w:r>
      <w:bookmarkEnd w:id="6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@FORM_NUMBER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45" w:name="_Toc338154199"/>
      <w:r>
        <w:t>Dependencies</w:t>
      </w:r>
      <w:bookmarkEnd w:id="64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fn_GetPackageTrialBalanceForm</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Package Trial Balance Form</w:t>
            </w:r>
          </w:p>
        </w:tc>
      </w:tr>
    </w:tbl>
    <w:p w:rsidR="006D6FDF" w:rsidRDefault="006D6FDF" w:rsidP="006D6FDF">
      <w:pPr>
        <w:pStyle w:val="Heading1"/>
      </w:pPr>
      <w:bookmarkStart w:id="646" w:name="_Toc338154200"/>
      <w:r>
        <w:t>SP_AGENCY_FUND_PACKAGE_FORM_UPDATE_ONE_COLUMN</w:t>
      </w:r>
      <w:bookmarkEnd w:id="646"/>
    </w:p>
    <w:p w:rsidR="006D6FDF" w:rsidRDefault="006D6FDF" w:rsidP="006D6FDF">
      <w:pPr>
        <w:pStyle w:val="Heading2"/>
        <w:spacing w:after="240"/>
      </w:pPr>
      <w:bookmarkStart w:id="647" w:name="_Toc338154201"/>
      <w:r>
        <w:t>Functionality Overview</w:t>
      </w:r>
      <w:bookmarkEnd w:id="647"/>
    </w:p>
    <w:p w:rsidR="006D6FDF" w:rsidRDefault="006D6FDF" w:rsidP="006D6FDF">
      <w:pPr>
        <w:spacing w:after="240"/>
      </w:pPr>
      <w:r>
        <w:t>Updates one Particular Column in an Agency Fund Package Form</w:t>
      </w:r>
    </w:p>
    <w:p w:rsidR="006D6FDF" w:rsidRDefault="006D6FDF" w:rsidP="006D6FDF">
      <w:pPr>
        <w:spacing w:after="240"/>
      </w:pPr>
    </w:p>
    <w:p w:rsidR="006D6FDF" w:rsidRDefault="006D6FDF" w:rsidP="006D6FDF">
      <w:pPr>
        <w:pStyle w:val="Heading3"/>
        <w:spacing w:after="320"/>
      </w:pPr>
      <w:bookmarkStart w:id="648" w:name="_Toc338154202"/>
      <w:r>
        <w:t>Parameters</w:t>
      </w:r>
      <w:bookmarkEnd w:id="6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@RECORD_COLUMN_NAME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@RECORD_COLUMN_VALUE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49" w:name="_Toc338154203"/>
      <w:r>
        <w:t>Dependencies</w:t>
      </w:r>
      <w:bookmarkEnd w:id="64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bl>
    <w:p w:rsidR="006D6FDF" w:rsidRDefault="006D6FDF" w:rsidP="006D6FDF">
      <w:pPr>
        <w:pStyle w:val="Heading1"/>
      </w:pPr>
      <w:bookmarkStart w:id="650" w:name="_Toc338154204"/>
      <w:r>
        <w:t>SP_AGENCY_FUND_PACKAGE_LIFECYCLE_LOAD</w:t>
      </w:r>
      <w:bookmarkEnd w:id="650"/>
    </w:p>
    <w:p w:rsidR="006D6FDF" w:rsidRDefault="006D6FDF" w:rsidP="006D6FDF">
      <w:pPr>
        <w:pStyle w:val="Heading2"/>
        <w:spacing w:after="240"/>
      </w:pPr>
      <w:bookmarkStart w:id="651" w:name="_Toc338154205"/>
      <w:r>
        <w:t>Functionality Overview</w:t>
      </w:r>
      <w:bookmarkEnd w:id="651"/>
    </w:p>
    <w:p w:rsidR="006D6FDF" w:rsidRDefault="006D6FDF" w:rsidP="006D6FDF">
      <w:pPr>
        <w:spacing w:after="240"/>
      </w:pPr>
      <w:r>
        <w:t>Loads an Agency Fund Package Lifecycle Record</w:t>
      </w:r>
    </w:p>
    <w:p w:rsidR="006D6FDF" w:rsidRDefault="006D6FDF" w:rsidP="006D6FDF">
      <w:pPr>
        <w:spacing w:after="240"/>
      </w:pPr>
    </w:p>
    <w:p w:rsidR="006D6FDF" w:rsidRDefault="006D6FDF" w:rsidP="006D6FDF">
      <w:pPr>
        <w:pStyle w:val="Heading3"/>
        <w:spacing w:after="320"/>
      </w:pPr>
      <w:bookmarkStart w:id="652" w:name="_Toc338154206"/>
      <w:r>
        <w:t>Parameters</w:t>
      </w:r>
      <w:bookmarkEnd w:id="6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53" w:name="_Toc338154207"/>
      <w:r>
        <w:t>Dependencies</w:t>
      </w:r>
      <w:bookmarkEnd w:id="65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bl>
    <w:p w:rsidR="006D6FDF" w:rsidRDefault="006D6FDF" w:rsidP="006D6FDF">
      <w:pPr>
        <w:pStyle w:val="Heading1"/>
      </w:pPr>
      <w:bookmarkStart w:id="654" w:name="_Toc338154208"/>
      <w:r>
        <w:t>SP_AGENCY_FUND_PACKAGE_LIFECYCLE_MANAGE</w:t>
      </w:r>
      <w:bookmarkEnd w:id="654"/>
    </w:p>
    <w:p w:rsidR="006D6FDF" w:rsidRDefault="006D6FDF" w:rsidP="006D6FDF">
      <w:pPr>
        <w:pStyle w:val="Heading2"/>
        <w:spacing w:after="240"/>
      </w:pPr>
      <w:bookmarkStart w:id="655" w:name="_Toc338154209"/>
      <w:r>
        <w:t>Functionality Overview</w:t>
      </w:r>
      <w:bookmarkEnd w:id="655"/>
    </w:p>
    <w:p w:rsidR="006D6FDF" w:rsidRDefault="006D6FDF" w:rsidP="006D6FDF">
      <w:pPr>
        <w:spacing w:after="240"/>
      </w:pPr>
      <w:r>
        <w:t>Manages an Agency Fund Package Form's Lifecycle</w:t>
      </w:r>
    </w:p>
    <w:p w:rsidR="006D6FDF" w:rsidRDefault="006D6FDF" w:rsidP="006D6FDF">
      <w:pPr>
        <w:spacing w:after="240"/>
      </w:pPr>
    </w:p>
    <w:p w:rsidR="006D6FDF" w:rsidRDefault="006D6FDF" w:rsidP="006D6FDF">
      <w:pPr>
        <w:pStyle w:val="Heading3"/>
        <w:spacing w:after="320"/>
      </w:pPr>
      <w:bookmarkStart w:id="656" w:name="_Toc338154210"/>
      <w:r>
        <w:t>Parameters</w:t>
      </w:r>
      <w:bookmarkEnd w:id="6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@LIFECYCLE_STATE_ACTION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57" w:name="_Toc338154211"/>
      <w:r>
        <w:t>Dependencies</w:t>
      </w:r>
      <w:bookmarkEnd w:id="657"/>
    </w:p>
    <w:tbl>
      <w:tblPr>
        <w:tblStyle w:val="TableGrid"/>
        <w:tblW w:w="5000" w:type="pct"/>
        <w:tblLook w:val="04A0" w:firstRow="1" w:lastRow="0" w:firstColumn="1" w:lastColumn="0" w:noHBand="0" w:noVBand="1"/>
      </w:tblPr>
      <w:tblGrid>
        <w:gridCol w:w="512"/>
        <w:gridCol w:w="5585"/>
        <w:gridCol w:w="1073"/>
        <w:gridCol w:w="312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AGENCY_FUND_PACKAGE_FORM_LIFECYCLE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 By Record Type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SCO510_DETAILS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SCO510 Form Related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SCO547_MASTER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Worksheet Data</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SCO548_MASTER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Worksheet Data</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fn_GetIsFundBalanceSheetCheckRequired</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IsFundBalanceSheetCheckRequired</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SP_AGENCY_FUND_ACCOUNT_STATISTICS_POPULATE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Information About Fund's Performance</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SP_AGENCY_FUND_ACCOUNT_SUMMARY_ANALYSIS_POPULATE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Account Summary Analysis</w:t>
            </w:r>
          </w:p>
        </w:tc>
      </w:tr>
      <w:tr w:rsidR="006D6FDF" w:rsidTr="006D6FDF">
        <w:tc>
          <w:tcPr>
            <w:tcW w:w="217" w:type="pct"/>
          </w:tcPr>
          <w:p w:rsidR="006D6FDF" w:rsidRDefault="006D6FDF" w:rsidP="006D6FDF">
            <w:pPr>
              <w:spacing w:after="240"/>
            </w:pPr>
            <w:r>
              <w:lastRenderedPageBreak/>
              <w:t>13</w:t>
            </w:r>
          </w:p>
        </w:tc>
        <w:tc>
          <w:tcPr>
            <w:tcW w:w="2174" w:type="pct"/>
          </w:tcPr>
          <w:p w:rsidR="006D6FDF" w:rsidRDefault="006D6FDF" w:rsidP="006D6FDF">
            <w:pPr>
              <w:spacing w:after="240"/>
            </w:pPr>
            <w:r>
              <w:t>SP_AGENCY_FUND_ACCOUNT_TRIAL_BALANCE_POPULATE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Trial Balances</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SP_AGENCY_FUND_PACKAGE_UPDATE_ONE_COLUMN</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Update one Particular Column in an Agency Fund Package Form</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SP_SCO510_DETAILS_FORM_POPULATE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Financial Reporting Data Entry Form Data. Run A Query Against Forms Structures. Transform Relevant Form Related Data Into The Comprehensive Set Pertaining To This Operation</w:t>
            </w:r>
          </w:p>
        </w:tc>
      </w:tr>
      <w:tr w:rsidR="006D6FDF" w:rsidTr="006D6FDF">
        <w:tc>
          <w:tcPr>
            <w:tcW w:w="217" w:type="pct"/>
          </w:tcPr>
          <w:p w:rsidR="006D6FDF" w:rsidRDefault="006D6FDF" w:rsidP="006D6FDF">
            <w:pPr>
              <w:spacing w:after="240"/>
            </w:pPr>
            <w:r>
              <w:t>16</w:t>
            </w:r>
          </w:p>
        </w:tc>
        <w:tc>
          <w:tcPr>
            <w:tcW w:w="2174" w:type="pct"/>
          </w:tcPr>
          <w:p w:rsidR="006D6FDF" w:rsidRDefault="006D6FDF" w:rsidP="006D6FDF">
            <w:pPr>
              <w:spacing w:after="240"/>
            </w:pPr>
            <w:r>
              <w:t>SP_SCO529_DETAILS_FORM_POPULATE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Financial Reporting Data Entry Form Data. Run A Query Against Forms Structures. Transform Relevant Form Related Data Into The Comprehensive Set Pertaining To This Operation</w:t>
            </w:r>
          </w:p>
        </w:tc>
      </w:tr>
      <w:tr w:rsidR="006D6FDF" w:rsidTr="006D6FDF">
        <w:tc>
          <w:tcPr>
            <w:tcW w:w="217" w:type="pct"/>
          </w:tcPr>
          <w:p w:rsidR="006D6FDF" w:rsidRDefault="006D6FDF" w:rsidP="006D6FDF">
            <w:pPr>
              <w:spacing w:after="240"/>
            </w:pPr>
            <w:r>
              <w:t>17</w:t>
            </w:r>
          </w:p>
        </w:tc>
        <w:tc>
          <w:tcPr>
            <w:tcW w:w="2174" w:type="pct"/>
          </w:tcPr>
          <w:p w:rsidR="006D6FDF" w:rsidRDefault="006D6FDF" w:rsidP="006D6FDF">
            <w:pPr>
              <w:spacing w:after="240"/>
            </w:pPr>
            <w:r>
              <w:t>SP_SCO534_DETAILS_PUBLISH_ACCOUNT_BALANCE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Form Data. Target Table For Publishing Is The Stage Table</w:t>
            </w:r>
          </w:p>
        </w:tc>
      </w:tr>
      <w:tr w:rsidR="006D6FDF" w:rsidTr="006D6FDF">
        <w:tc>
          <w:tcPr>
            <w:tcW w:w="217" w:type="pct"/>
          </w:tcPr>
          <w:p w:rsidR="006D6FDF" w:rsidRDefault="006D6FDF" w:rsidP="006D6FDF">
            <w:pPr>
              <w:spacing w:after="240"/>
            </w:pPr>
            <w:r>
              <w:t>18</w:t>
            </w:r>
          </w:p>
        </w:tc>
        <w:tc>
          <w:tcPr>
            <w:tcW w:w="2174" w:type="pct"/>
          </w:tcPr>
          <w:p w:rsidR="006D6FDF" w:rsidRDefault="006D6FDF" w:rsidP="006D6FDF">
            <w:pPr>
              <w:spacing w:after="240"/>
            </w:pPr>
            <w:r>
              <w:t>SP_SCO545_DETAILS_PUBLISH_ACCOUNT_BALANCE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Form Data. Target Table For Publishing Is The Stage Table</w:t>
            </w:r>
          </w:p>
        </w:tc>
      </w:tr>
      <w:tr w:rsidR="006D6FDF" w:rsidTr="006D6FDF">
        <w:tc>
          <w:tcPr>
            <w:tcW w:w="217" w:type="pct"/>
          </w:tcPr>
          <w:p w:rsidR="006D6FDF" w:rsidRDefault="006D6FDF" w:rsidP="006D6FDF">
            <w:pPr>
              <w:spacing w:after="240"/>
            </w:pPr>
            <w:r>
              <w:t>19</w:t>
            </w:r>
          </w:p>
        </w:tc>
        <w:tc>
          <w:tcPr>
            <w:tcW w:w="2174" w:type="pct"/>
          </w:tcPr>
          <w:p w:rsidR="006D6FDF" w:rsidRDefault="006D6FDF" w:rsidP="006D6FDF">
            <w:pPr>
              <w:spacing w:after="240"/>
            </w:pPr>
            <w:r>
              <w:t>SP_SCO547_MAPPING_FORM_LOAD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Journal Entry Mappings. Load Comprehensive Fully Renderable Dataset For Consumption and Rendering</w:t>
            </w:r>
          </w:p>
        </w:tc>
      </w:tr>
      <w:tr w:rsidR="006D6FDF" w:rsidTr="006D6FDF">
        <w:tc>
          <w:tcPr>
            <w:tcW w:w="217" w:type="pct"/>
          </w:tcPr>
          <w:p w:rsidR="006D6FDF" w:rsidRDefault="006D6FDF" w:rsidP="006D6FDF">
            <w:pPr>
              <w:spacing w:after="240"/>
            </w:pPr>
            <w:r>
              <w:t>20</w:t>
            </w:r>
          </w:p>
        </w:tc>
        <w:tc>
          <w:tcPr>
            <w:tcW w:w="2174" w:type="pct"/>
          </w:tcPr>
          <w:p w:rsidR="006D6FDF" w:rsidRDefault="006D6FDF" w:rsidP="006D6FDF">
            <w:pPr>
              <w:spacing w:after="240"/>
            </w:pPr>
            <w:r>
              <w:t>SP_SCO548_MAPPING_FORM_LOAD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Journal Entry Mappings. Load Comprehensive Fully Renderable Dataset For Consumption and Rendering</w:t>
            </w:r>
          </w:p>
        </w:tc>
      </w:tr>
      <w:tr w:rsidR="006D6FDF" w:rsidTr="006D6FDF">
        <w:tc>
          <w:tcPr>
            <w:tcW w:w="217" w:type="pct"/>
          </w:tcPr>
          <w:p w:rsidR="006D6FDF" w:rsidRDefault="006D6FDF" w:rsidP="006D6FDF">
            <w:pPr>
              <w:spacing w:after="240"/>
            </w:pPr>
            <w:r>
              <w:t>21</w:t>
            </w:r>
          </w:p>
        </w:tc>
        <w:tc>
          <w:tcPr>
            <w:tcW w:w="2174" w:type="pct"/>
          </w:tcPr>
          <w:p w:rsidR="006D6FDF" w:rsidRDefault="006D6FDF" w:rsidP="006D6FDF">
            <w:pPr>
              <w:spacing w:after="240"/>
            </w:pPr>
            <w:r>
              <w:t>SP_SCO565_DETAILS_MATRIX_FORM_LOAD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Financial Reporting Data Entry Form Data. Run A Query Against Forms Structures. Return Full Renderable Data</w:t>
            </w:r>
          </w:p>
        </w:tc>
      </w:tr>
    </w:tbl>
    <w:p w:rsidR="006D6FDF" w:rsidRDefault="006D6FDF" w:rsidP="006D6FDF">
      <w:pPr>
        <w:pStyle w:val="Heading1"/>
      </w:pPr>
      <w:bookmarkStart w:id="658" w:name="_Toc338154212"/>
      <w:r>
        <w:lastRenderedPageBreak/>
        <w:t>SP_AGENCY_FUND_PACKAGE_LOAD</w:t>
      </w:r>
      <w:bookmarkEnd w:id="658"/>
    </w:p>
    <w:p w:rsidR="006D6FDF" w:rsidRDefault="006D6FDF" w:rsidP="006D6FDF">
      <w:pPr>
        <w:pStyle w:val="Heading2"/>
        <w:spacing w:after="240"/>
      </w:pPr>
      <w:bookmarkStart w:id="659" w:name="_Toc338154213"/>
      <w:r>
        <w:t>Functionality Overview</w:t>
      </w:r>
      <w:bookmarkEnd w:id="659"/>
    </w:p>
    <w:p w:rsidR="006D6FDF" w:rsidRDefault="006D6FDF" w:rsidP="006D6FDF">
      <w:pPr>
        <w:spacing w:after="240"/>
      </w:pPr>
      <w:r>
        <w:t>Loads Comprehensive Information About Fund's Package Form</w:t>
      </w:r>
    </w:p>
    <w:p w:rsidR="006D6FDF" w:rsidRDefault="006D6FDF" w:rsidP="006D6FDF">
      <w:pPr>
        <w:spacing w:after="240"/>
      </w:pPr>
    </w:p>
    <w:p w:rsidR="006D6FDF" w:rsidRDefault="006D6FDF" w:rsidP="006D6FDF">
      <w:pPr>
        <w:pStyle w:val="Heading3"/>
        <w:spacing w:after="320"/>
      </w:pPr>
      <w:bookmarkStart w:id="660" w:name="_Toc338154214"/>
      <w:r>
        <w:t>Parameters</w:t>
      </w:r>
      <w:bookmarkEnd w:id="6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61" w:name="_Toc338154215"/>
      <w:r>
        <w:t>Dependencies</w:t>
      </w:r>
      <w:bookmarkEnd w:id="66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662" w:name="_Toc338154216"/>
      <w:r>
        <w:t>SP_AGENCY_FUND_PACKAGE_LOAD_INITIALIZED</w:t>
      </w:r>
      <w:bookmarkEnd w:id="662"/>
    </w:p>
    <w:p w:rsidR="006D6FDF" w:rsidRDefault="006D6FDF" w:rsidP="006D6FDF">
      <w:pPr>
        <w:pStyle w:val="Heading2"/>
        <w:spacing w:after="240"/>
      </w:pPr>
      <w:bookmarkStart w:id="663" w:name="_Toc338154217"/>
      <w:r>
        <w:t>Functionality Overview</w:t>
      </w:r>
      <w:bookmarkEnd w:id="663"/>
    </w:p>
    <w:p w:rsidR="006D6FDF" w:rsidRDefault="006D6FDF" w:rsidP="006D6FDF">
      <w:pPr>
        <w:spacing w:after="240"/>
      </w:pPr>
      <w:r>
        <w:t>Loads Comprehensive Information About Fund's Package Form (In the Initialized State)</w:t>
      </w:r>
    </w:p>
    <w:p w:rsidR="006D6FDF" w:rsidRDefault="006D6FDF" w:rsidP="006D6FDF">
      <w:pPr>
        <w:spacing w:after="240"/>
      </w:pPr>
    </w:p>
    <w:p w:rsidR="006D6FDF" w:rsidRDefault="006D6FDF" w:rsidP="006D6FDF">
      <w:pPr>
        <w:pStyle w:val="Heading3"/>
        <w:spacing w:after="320"/>
      </w:pPr>
      <w:bookmarkStart w:id="664" w:name="_Toc338154218"/>
      <w:r>
        <w:t>Parameters</w:t>
      </w:r>
      <w:bookmarkEnd w:id="6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@IS_INITIALIZED_FLAG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65" w:name="_Toc338154219"/>
      <w:r>
        <w:t>Dependencies</w:t>
      </w:r>
      <w:bookmarkEnd w:id="66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666" w:name="_Toc338154220"/>
      <w:r>
        <w:t>SP_AGENCY_FUND_PACKAGE_NOTE_ADD</w:t>
      </w:r>
      <w:bookmarkEnd w:id="666"/>
    </w:p>
    <w:p w:rsidR="006D6FDF" w:rsidRDefault="006D6FDF" w:rsidP="006D6FDF">
      <w:pPr>
        <w:pStyle w:val="Heading2"/>
        <w:spacing w:after="240"/>
      </w:pPr>
      <w:bookmarkStart w:id="667" w:name="_Toc338154221"/>
      <w:r>
        <w:t>Functionality Overview</w:t>
      </w:r>
      <w:bookmarkEnd w:id="667"/>
    </w:p>
    <w:p w:rsidR="006D6FDF" w:rsidRDefault="006D6FDF" w:rsidP="006D6FDF">
      <w:pPr>
        <w:spacing w:after="240"/>
      </w:pPr>
      <w:r>
        <w:t>Adds a Note And Associate It To A Particular An Agency Fund Package</w:t>
      </w:r>
    </w:p>
    <w:p w:rsidR="006D6FDF" w:rsidRDefault="006D6FDF" w:rsidP="006D6FDF">
      <w:pPr>
        <w:spacing w:after="240"/>
      </w:pPr>
    </w:p>
    <w:p w:rsidR="006D6FDF" w:rsidRDefault="006D6FDF" w:rsidP="006D6FDF">
      <w:pPr>
        <w:pStyle w:val="Heading3"/>
        <w:spacing w:after="320"/>
      </w:pPr>
      <w:bookmarkStart w:id="668" w:name="_Toc338154222"/>
      <w:r>
        <w:lastRenderedPageBreak/>
        <w:t>Parameters</w:t>
      </w:r>
      <w:bookmarkEnd w:id="6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@NOTE_TYPE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@NOTE_CRITICALITY</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@NOTE_REQUIRED_ACTION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@NOTE_TEXT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69" w:name="_Toc338154223"/>
      <w:r>
        <w:t>Dependencies</w:t>
      </w:r>
      <w:bookmarkEnd w:id="66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Notes About A Package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bl>
    <w:p w:rsidR="006D6FDF" w:rsidRDefault="006D6FDF" w:rsidP="006D6FDF">
      <w:pPr>
        <w:pStyle w:val="Heading1"/>
      </w:pPr>
      <w:bookmarkStart w:id="670" w:name="_Toc338154224"/>
      <w:r>
        <w:t>SP_AGENCY_FUND_PACKAGE_NOTE_LOAD</w:t>
      </w:r>
      <w:bookmarkEnd w:id="670"/>
    </w:p>
    <w:p w:rsidR="006D6FDF" w:rsidRDefault="006D6FDF" w:rsidP="006D6FDF">
      <w:pPr>
        <w:pStyle w:val="Heading2"/>
        <w:spacing w:after="240"/>
      </w:pPr>
      <w:bookmarkStart w:id="671" w:name="_Toc338154225"/>
      <w:r>
        <w:t>Functionality Overview</w:t>
      </w:r>
      <w:bookmarkEnd w:id="671"/>
    </w:p>
    <w:p w:rsidR="006D6FDF" w:rsidRDefault="006D6FDF" w:rsidP="006D6FDF">
      <w:pPr>
        <w:spacing w:after="240"/>
      </w:pPr>
      <w:r>
        <w:t>Loads ALL Notes Pertaining to an Agency Fund Package</w:t>
      </w:r>
    </w:p>
    <w:p w:rsidR="006D6FDF" w:rsidRDefault="006D6FDF" w:rsidP="006D6FDF">
      <w:pPr>
        <w:spacing w:after="240"/>
      </w:pPr>
    </w:p>
    <w:p w:rsidR="006D6FDF" w:rsidRDefault="006D6FDF" w:rsidP="006D6FDF">
      <w:pPr>
        <w:pStyle w:val="Heading3"/>
        <w:spacing w:after="320"/>
      </w:pPr>
      <w:bookmarkStart w:id="672" w:name="_Toc338154226"/>
      <w:r>
        <w:t>Parameters</w:t>
      </w:r>
      <w:bookmarkEnd w:id="6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673" w:name="_Toc338154227"/>
      <w:r>
        <w:t>Dependencies</w:t>
      </w:r>
      <w:bookmarkEnd w:id="67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Notes About A Package</w:t>
            </w:r>
          </w:p>
        </w:tc>
      </w:tr>
    </w:tbl>
    <w:p w:rsidR="006D6FDF" w:rsidRDefault="006D6FDF" w:rsidP="006D6FDF">
      <w:pPr>
        <w:pStyle w:val="Heading1"/>
      </w:pPr>
      <w:bookmarkStart w:id="674" w:name="_Toc338154228"/>
      <w:r>
        <w:t>SP_AGENCY_FUND_PACKAGE_UPDATE</w:t>
      </w:r>
      <w:bookmarkEnd w:id="674"/>
    </w:p>
    <w:p w:rsidR="006D6FDF" w:rsidRDefault="006D6FDF" w:rsidP="006D6FDF">
      <w:pPr>
        <w:pStyle w:val="Heading2"/>
        <w:spacing w:after="240"/>
      </w:pPr>
      <w:bookmarkStart w:id="675" w:name="_Toc338154229"/>
      <w:r>
        <w:t>Functionality Overview</w:t>
      </w:r>
      <w:bookmarkEnd w:id="675"/>
    </w:p>
    <w:p w:rsidR="006D6FDF" w:rsidRDefault="006D6FDF" w:rsidP="006D6FDF">
      <w:pPr>
        <w:spacing w:after="240"/>
      </w:pPr>
      <w:r>
        <w:t>Updates an Agency Fund Package Form Record</w:t>
      </w:r>
    </w:p>
    <w:p w:rsidR="006D6FDF" w:rsidRDefault="006D6FDF" w:rsidP="006D6FDF">
      <w:pPr>
        <w:spacing w:after="240"/>
      </w:pPr>
    </w:p>
    <w:p w:rsidR="006D6FDF" w:rsidRDefault="006D6FDF" w:rsidP="006D6FDF">
      <w:pPr>
        <w:pStyle w:val="Heading3"/>
        <w:spacing w:after="320"/>
      </w:pPr>
      <w:bookmarkStart w:id="676" w:name="_Toc338154230"/>
      <w:r>
        <w:t>Parameters</w:t>
      </w:r>
      <w:bookmarkEnd w:id="6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77" w:name="_Toc338154231"/>
      <w:r>
        <w:t>Dependencies</w:t>
      </w:r>
      <w:bookmarkEnd w:id="67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678" w:name="_Toc338154232"/>
      <w:r>
        <w:t>SP_AGENCY_FUND_PACKAGE_UPDATE_ONE_COLUMN</w:t>
      </w:r>
      <w:bookmarkEnd w:id="678"/>
    </w:p>
    <w:p w:rsidR="006D6FDF" w:rsidRDefault="006D6FDF" w:rsidP="006D6FDF">
      <w:pPr>
        <w:pStyle w:val="Heading2"/>
        <w:spacing w:after="240"/>
      </w:pPr>
      <w:bookmarkStart w:id="679" w:name="_Toc338154233"/>
      <w:r>
        <w:t>Functionality Overview</w:t>
      </w:r>
      <w:bookmarkEnd w:id="679"/>
    </w:p>
    <w:p w:rsidR="006D6FDF" w:rsidRDefault="006D6FDF" w:rsidP="006D6FDF">
      <w:pPr>
        <w:spacing w:after="240"/>
      </w:pPr>
      <w:r>
        <w:t>Updates one Particular Column in an Agency Fund Package Form</w:t>
      </w:r>
    </w:p>
    <w:p w:rsidR="006D6FDF" w:rsidRDefault="006D6FDF" w:rsidP="006D6FDF">
      <w:pPr>
        <w:spacing w:after="240"/>
      </w:pPr>
    </w:p>
    <w:p w:rsidR="006D6FDF" w:rsidRDefault="006D6FDF" w:rsidP="006D6FDF">
      <w:pPr>
        <w:pStyle w:val="Heading3"/>
        <w:spacing w:after="320"/>
      </w:pPr>
      <w:bookmarkStart w:id="680" w:name="_Toc338154234"/>
      <w:r>
        <w:t>Parameters</w:t>
      </w:r>
      <w:bookmarkEnd w:id="6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@RECORD_COLUMN_NAME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@RECORD_COLUMN_VALUE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lastRenderedPageBreak/>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81" w:name="_Toc338154235"/>
      <w:r>
        <w:t>Dependencies</w:t>
      </w:r>
      <w:bookmarkEnd w:id="68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bl>
    <w:p w:rsidR="006D6FDF" w:rsidRDefault="006D6FDF" w:rsidP="006D6FDF">
      <w:pPr>
        <w:pStyle w:val="Heading1"/>
      </w:pPr>
      <w:bookmarkStart w:id="682" w:name="_Toc338154236"/>
      <w:r>
        <w:t>SP_AGENCY_FUND_STATISTICS_LOAD</w:t>
      </w:r>
      <w:bookmarkEnd w:id="682"/>
    </w:p>
    <w:p w:rsidR="006D6FDF" w:rsidRDefault="006D6FDF" w:rsidP="006D6FDF">
      <w:pPr>
        <w:pStyle w:val="Heading2"/>
        <w:spacing w:after="240"/>
      </w:pPr>
      <w:bookmarkStart w:id="683" w:name="_Toc338154237"/>
      <w:r>
        <w:t>Functionality Overview</w:t>
      </w:r>
      <w:bookmarkEnd w:id="683"/>
    </w:p>
    <w:p w:rsidR="006D6FDF" w:rsidRDefault="006D6FDF" w:rsidP="006D6FDF">
      <w:pPr>
        <w:spacing w:after="240"/>
      </w:pPr>
      <w:r>
        <w:t>Loads Agency Fund Statistics</w:t>
      </w:r>
    </w:p>
    <w:p w:rsidR="006D6FDF" w:rsidRDefault="006D6FDF" w:rsidP="006D6FDF">
      <w:pPr>
        <w:spacing w:after="240"/>
      </w:pPr>
    </w:p>
    <w:p w:rsidR="006D6FDF" w:rsidRDefault="006D6FDF" w:rsidP="006D6FDF">
      <w:pPr>
        <w:pStyle w:val="Heading3"/>
        <w:spacing w:after="320"/>
      </w:pPr>
      <w:bookmarkStart w:id="684" w:name="_Toc338154238"/>
      <w:r>
        <w:t>Parameters</w:t>
      </w:r>
      <w:bookmarkEnd w:id="6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@USER_LOGIN_NAME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@CONTEXT_NAME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@CONTEXT_VALUE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85" w:name="_Toc338154239"/>
      <w:r>
        <w:lastRenderedPageBreak/>
        <w:t>Dependencies</w:t>
      </w:r>
      <w:bookmarkEnd w:id="685"/>
    </w:p>
    <w:tbl>
      <w:tblPr>
        <w:tblStyle w:val="TableGrid"/>
        <w:tblW w:w="5000" w:type="pct"/>
        <w:tblLook w:val="04A0" w:firstRow="1" w:lastRow="0" w:firstColumn="1" w:lastColumn="0" w:noHBand="0" w:noVBand="1"/>
      </w:tblPr>
      <w:tblGrid>
        <w:gridCol w:w="536"/>
        <w:gridCol w:w="5066"/>
        <w:gridCol w:w="1143"/>
        <w:gridCol w:w="355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ACTIVE_DIRECTORY_USER_CAPABILITY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User To Agency Mappings and User Entitlement</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fn_GetAgencyFundAccountTypeStatistics</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Related Fund Account Statistics By Type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fn_GetAgencyFundAmountStatistics</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Fund Level Statistics By Amount Type (PY GAAP, CY GAAP)</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fn_GetAgencyFundPackageLifecycle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Fund Package Lifecycle Attribute (By Attribute Name)</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fn_GetAgencyName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Name From The Agency Table</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fn_GetFundAttribute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Attribute For A Given Fund</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fn_GetFundPackageContextLevelCapability</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Context Level Capability  For A Given Fund and Account Combination and Security Context</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fn_GetFundPackageMaximumRecordType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Maximum Record Type For A Given Fund and Account Combination</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fn_GetIsFundBalanceSheetCheckRequired</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IsFundBalanceSheetCheckRequired</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SP_AGENCY_FUND_ACCOUNT_STATISTICS_POPULATE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Information About Fund's Performance</w:t>
            </w:r>
          </w:p>
        </w:tc>
      </w:tr>
    </w:tbl>
    <w:p w:rsidR="006D6FDF" w:rsidRDefault="006D6FDF" w:rsidP="006D6FDF">
      <w:pPr>
        <w:pStyle w:val="Heading1"/>
      </w:pPr>
      <w:bookmarkStart w:id="686" w:name="_Toc338154240"/>
      <w:r>
        <w:lastRenderedPageBreak/>
        <w:t>SP_AGENCY_FUND_TRIAL_BALANCE_STATE_LOAD</w:t>
      </w:r>
      <w:bookmarkEnd w:id="686"/>
    </w:p>
    <w:p w:rsidR="006D6FDF" w:rsidRDefault="006D6FDF" w:rsidP="006D6FDF">
      <w:pPr>
        <w:pStyle w:val="Heading2"/>
        <w:spacing w:after="240"/>
      </w:pPr>
      <w:bookmarkStart w:id="687" w:name="_Toc338154241"/>
      <w:r>
        <w:t>Functionality Overview</w:t>
      </w:r>
      <w:bookmarkEnd w:id="687"/>
    </w:p>
    <w:p w:rsidR="006D6FDF" w:rsidRDefault="006D6FDF" w:rsidP="006D6FDF">
      <w:pPr>
        <w:spacing w:after="240"/>
      </w:pPr>
      <w:r>
        <w:t>Loads the State of the Agency Fund. Determines if the fund is balanced or not</w:t>
      </w:r>
    </w:p>
    <w:p w:rsidR="006D6FDF" w:rsidRDefault="006D6FDF" w:rsidP="006D6FDF">
      <w:pPr>
        <w:spacing w:after="240"/>
      </w:pPr>
    </w:p>
    <w:p w:rsidR="006D6FDF" w:rsidRDefault="006D6FDF" w:rsidP="006D6FDF">
      <w:pPr>
        <w:pStyle w:val="Heading3"/>
        <w:spacing w:after="320"/>
      </w:pPr>
      <w:bookmarkStart w:id="688" w:name="_Toc338154242"/>
      <w:r>
        <w:t>Parameters</w:t>
      </w:r>
      <w:bookmarkEnd w:id="6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689" w:name="_Toc338154243"/>
      <w:r>
        <w:t>Dependencies</w:t>
      </w:r>
      <w:bookmarkEnd w:id="68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AGENCY_FUND_TRIAL_BALANCE_STATE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Trial Balances Totals and The State of The Fund(Balanced or Not Balanced Comments)</w:t>
            </w:r>
          </w:p>
        </w:tc>
      </w:tr>
    </w:tbl>
    <w:p w:rsidR="006D6FDF" w:rsidRDefault="006D6FDF" w:rsidP="006D6FDF">
      <w:pPr>
        <w:pStyle w:val="Heading1"/>
      </w:pPr>
      <w:bookmarkStart w:id="690" w:name="_Toc338154244"/>
      <w:r>
        <w:t>SP_AGENCY_FUND_TRIAL_BALANCE_STATE_POPULATE</w:t>
      </w:r>
      <w:bookmarkEnd w:id="690"/>
    </w:p>
    <w:p w:rsidR="006D6FDF" w:rsidRDefault="006D6FDF" w:rsidP="006D6FDF">
      <w:pPr>
        <w:pStyle w:val="Heading2"/>
        <w:spacing w:after="240"/>
      </w:pPr>
      <w:bookmarkStart w:id="691" w:name="_Toc338154245"/>
      <w:r>
        <w:t>Functionality Overview</w:t>
      </w:r>
      <w:bookmarkEnd w:id="691"/>
    </w:p>
    <w:p w:rsidR="006D6FDF" w:rsidRDefault="006D6FDF" w:rsidP="006D6FDF">
      <w:pPr>
        <w:spacing w:after="240"/>
      </w:pPr>
      <w:r>
        <w:t>Populates the State of the Agency Fund. Determine if the fund is balanced or not</w:t>
      </w:r>
    </w:p>
    <w:p w:rsidR="006D6FDF" w:rsidRDefault="006D6FDF" w:rsidP="006D6FDF">
      <w:pPr>
        <w:spacing w:after="240"/>
      </w:pPr>
    </w:p>
    <w:p w:rsidR="006D6FDF" w:rsidRDefault="006D6FDF" w:rsidP="006D6FDF">
      <w:pPr>
        <w:pStyle w:val="Heading3"/>
        <w:spacing w:after="320"/>
      </w:pPr>
      <w:bookmarkStart w:id="692" w:name="_Toc338154246"/>
      <w:r>
        <w:t>Parameters</w:t>
      </w:r>
      <w:bookmarkEnd w:id="6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693" w:name="_Toc338154247"/>
      <w:r>
        <w:t>Dependencies</w:t>
      </w:r>
      <w:bookmarkEnd w:id="69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AGENCY_FUND_TRIAL_BALANCE_STATE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Trial Balances Totals and The State of The Fund(Balanced or Not Balanced Comments)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bl>
    <w:p w:rsidR="006D6FDF" w:rsidRDefault="006D6FDF" w:rsidP="006D6FDF">
      <w:pPr>
        <w:pStyle w:val="Heading1"/>
      </w:pPr>
      <w:bookmarkStart w:id="694" w:name="_Toc338154248"/>
      <w:r>
        <w:t>sp_alterdiagram</w:t>
      </w:r>
      <w:bookmarkEnd w:id="694"/>
    </w:p>
    <w:p w:rsidR="006D6FDF" w:rsidRDefault="006D6FDF" w:rsidP="006D6FDF">
      <w:pPr>
        <w:pStyle w:val="Heading2"/>
        <w:spacing w:after="240"/>
      </w:pPr>
      <w:bookmarkStart w:id="695" w:name="_Toc338154249"/>
      <w:r>
        <w:t>Functionality Overview</w:t>
      </w:r>
      <w:bookmarkEnd w:id="695"/>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696" w:name="_Toc338154250"/>
      <w:r>
        <w:lastRenderedPageBreak/>
        <w:t>Parameters</w:t>
      </w:r>
      <w:bookmarkEnd w:id="6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@diagramname</w:t>
            </w:r>
          </w:p>
        </w:tc>
        <w:tc>
          <w:tcPr>
            <w:tcW w:w="833" w:type="pct"/>
          </w:tcPr>
          <w:p w:rsidR="006D6FDF" w:rsidRDefault="006D6FDF" w:rsidP="006D6FDF">
            <w:pPr>
              <w:spacing w:after="240"/>
            </w:pPr>
            <w:r>
              <w:t>sysname</w:t>
            </w:r>
          </w:p>
        </w:tc>
        <w:tc>
          <w:tcPr>
            <w:tcW w:w="833" w:type="pct"/>
          </w:tcPr>
          <w:p w:rsidR="006D6FDF" w:rsidRDefault="006D6FDF" w:rsidP="006D6FDF">
            <w:pPr>
              <w:spacing w:after="240"/>
            </w:pPr>
            <w:r>
              <w:t>256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@owner_id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@version</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@definition</w:t>
            </w:r>
          </w:p>
        </w:tc>
        <w:tc>
          <w:tcPr>
            <w:tcW w:w="833" w:type="pct"/>
          </w:tcPr>
          <w:p w:rsidR="006D6FDF" w:rsidRDefault="006D6FDF" w:rsidP="006D6FDF">
            <w:pPr>
              <w:spacing w:after="240"/>
            </w:pPr>
            <w:r>
              <w:t>varbinary</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697" w:name="_Toc338154251"/>
      <w:r>
        <w:t>Dependencies</w:t>
      </w:r>
      <w:bookmarkEnd w:id="69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sysdiagrams</w:t>
            </w:r>
          </w:p>
        </w:tc>
        <w:tc>
          <w:tcPr>
            <w:tcW w:w="435" w:type="pct"/>
          </w:tcPr>
          <w:p w:rsidR="006D6FDF" w:rsidRDefault="006D6FDF" w:rsidP="006D6FDF">
            <w:pPr>
              <w:spacing w:after="240"/>
            </w:pPr>
            <w:r>
              <w:t>Table</w:t>
            </w:r>
          </w:p>
        </w:tc>
        <w:tc>
          <w:tcPr>
            <w:tcW w:w="2174" w:type="pct"/>
          </w:tcPr>
          <w:p w:rsidR="006D6FDF" w:rsidRDefault="006D6FDF" w:rsidP="006D6FDF">
            <w:pPr>
              <w:spacing w:after="240"/>
            </w:pPr>
          </w:p>
        </w:tc>
      </w:tr>
    </w:tbl>
    <w:p w:rsidR="006D6FDF" w:rsidRDefault="006D6FDF" w:rsidP="006D6FDF">
      <w:pPr>
        <w:pStyle w:val="Heading1"/>
      </w:pPr>
      <w:bookmarkStart w:id="698" w:name="_Toc338154252"/>
      <w:r>
        <w:t>SP_AUTOMATION_FISCAL_YEAR_INITIALIZATION_AGENCY_FUND</w:t>
      </w:r>
      <w:bookmarkEnd w:id="698"/>
    </w:p>
    <w:p w:rsidR="006D6FDF" w:rsidRDefault="006D6FDF" w:rsidP="006D6FDF">
      <w:pPr>
        <w:pStyle w:val="Heading2"/>
        <w:spacing w:after="240"/>
      </w:pPr>
      <w:bookmarkStart w:id="699" w:name="_Toc338154253"/>
      <w:r>
        <w:t>Functionality Overview</w:t>
      </w:r>
      <w:bookmarkEnd w:id="699"/>
    </w:p>
    <w:p w:rsidR="006D6FDF" w:rsidRDefault="006D6FDF" w:rsidP="006D6FDF">
      <w:pPr>
        <w:spacing w:after="240"/>
      </w:pPr>
      <w:r>
        <w:t>Establishes the Relationship between an Agency Fund Relationship Between an Agency and A Fund</w:t>
      </w: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Establish Agency Fund Relationship Per GAFD</w:t>
      </w:r>
    </w:p>
    <w:p w:rsidR="006D6FDF" w:rsidRDefault="006D6FDF" w:rsidP="006D6FDF">
      <w:pPr>
        <w:spacing w:after="240"/>
      </w:pPr>
      <w:r>
        <w:t>Establish Agency Fund Relationship to Agency 900 For Shared Funds</w:t>
      </w:r>
    </w:p>
    <w:p w:rsidR="006D6FDF" w:rsidRDefault="006D6FDF" w:rsidP="006D6FDF">
      <w:pPr>
        <w:spacing w:after="240"/>
      </w:pPr>
    </w:p>
    <w:p w:rsidR="006D6FDF" w:rsidRDefault="006D6FDF" w:rsidP="006D6FDF">
      <w:pPr>
        <w:pStyle w:val="Heading3"/>
        <w:spacing w:after="320"/>
      </w:pPr>
      <w:bookmarkStart w:id="700" w:name="_Toc338154254"/>
      <w:r>
        <w:t>Parameters</w:t>
      </w:r>
      <w:bookmarkEnd w:id="7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01" w:name="_Toc338154255"/>
      <w:r>
        <w:t>Dependencies</w:t>
      </w:r>
      <w:bookmarkEnd w:id="70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SAMS_WAREHOUSE_GAFD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SAMS Imported Translation</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fn_GetFundGAAPFundType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GAAP Fund Type For A Given Fund</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fn_GetFundSAMSFundType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SAMS Fund Type</w:t>
            </w:r>
          </w:p>
        </w:tc>
      </w:tr>
    </w:tbl>
    <w:p w:rsidR="006D6FDF" w:rsidRDefault="006D6FDF" w:rsidP="006D6FDF">
      <w:pPr>
        <w:pStyle w:val="Heading1"/>
      </w:pPr>
      <w:bookmarkStart w:id="702" w:name="_Toc338154256"/>
      <w:r>
        <w:lastRenderedPageBreak/>
        <w:t>SP_AUTOMATION_FISCAL_YEAR_INITIALIZATION_AGENCY_FUND_PACKAGE_CREATE</w:t>
      </w:r>
      <w:bookmarkEnd w:id="702"/>
    </w:p>
    <w:p w:rsidR="006D6FDF" w:rsidRDefault="006D6FDF" w:rsidP="006D6FDF">
      <w:pPr>
        <w:pStyle w:val="Heading2"/>
        <w:spacing w:after="240"/>
      </w:pPr>
      <w:bookmarkStart w:id="703" w:name="_Toc338154257"/>
      <w:r>
        <w:t>Functionality Overview</w:t>
      </w:r>
      <w:bookmarkEnd w:id="703"/>
    </w:p>
    <w:p w:rsidR="006D6FDF" w:rsidRDefault="006D6FDF" w:rsidP="006D6FDF">
      <w:pPr>
        <w:spacing w:after="240"/>
      </w:pPr>
      <w:r>
        <w:t>Creates Agency Fund Package As Part of the Fiscal Year Initialization. Loops For Each Agency Fund, Create the particular Agency Fund Package</w:t>
      </w: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Check for Orphans to Ensure Operation's Integrity</w:t>
      </w:r>
    </w:p>
    <w:p w:rsidR="006D6FDF" w:rsidRDefault="006D6FDF" w:rsidP="006D6FDF">
      <w:pPr>
        <w:spacing w:after="240"/>
      </w:pPr>
      <w:r>
        <w:t>Orphan situation can be anything from non-existing funds to non-existing agency funds</w:t>
      </w:r>
    </w:p>
    <w:p w:rsidR="006D6FDF" w:rsidRDefault="006D6FDF" w:rsidP="006D6FDF">
      <w:pPr>
        <w:spacing w:after="240"/>
      </w:pPr>
      <w:r>
        <w:t>Ensure that ALL necessary data is supplied. We typically do not accept nulls or unspecified columns (anywhere).</w:t>
      </w:r>
    </w:p>
    <w:p w:rsidR="006D6FDF" w:rsidRDefault="006D6FDF" w:rsidP="006D6FDF">
      <w:pPr>
        <w:spacing w:after="240"/>
      </w:pPr>
    </w:p>
    <w:p w:rsidR="006D6FDF" w:rsidRDefault="006D6FDF" w:rsidP="006D6FDF">
      <w:pPr>
        <w:pStyle w:val="Heading3"/>
        <w:spacing w:after="320"/>
      </w:pPr>
      <w:bookmarkStart w:id="704" w:name="_Toc338154258"/>
      <w:r>
        <w:t>Parameters</w:t>
      </w:r>
      <w:bookmarkEnd w:id="7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05" w:name="_Toc338154259"/>
      <w:r>
        <w:t>Dependencies</w:t>
      </w:r>
      <w:bookmarkEnd w:id="705"/>
    </w:p>
    <w:tbl>
      <w:tblPr>
        <w:tblStyle w:val="TableGrid"/>
        <w:tblW w:w="5000" w:type="pct"/>
        <w:tblLook w:val="04A0" w:firstRow="1" w:lastRow="0" w:firstColumn="1" w:lastColumn="0" w:noHBand="0" w:noVBand="1"/>
      </w:tblPr>
      <w:tblGrid>
        <w:gridCol w:w="536"/>
        <w:gridCol w:w="5059"/>
        <w:gridCol w:w="1143"/>
        <w:gridCol w:w="3558"/>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fn_GetFundGAAPFundType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GAAP Fund Type For A Given Fund</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fn_GetFundSAMSFundType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SAMS Fund Type</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SP_CPS_AGENCY_FUND_PACKAGE_CREATE_PACKAGE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Create Agency Fund Package For A Given Fiscal Year (Fiscal Year Shall Be The Active Fiscal Year)</w:t>
            </w:r>
          </w:p>
        </w:tc>
      </w:tr>
    </w:tbl>
    <w:p w:rsidR="006D6FDF" w:rsidRDefault="006D6FDF" w:rsidP="006D6FDF">
      <w:pPr>
        <w:pStyle w:val="Heading1"/>
      </w:pPr>
      <w:bookmarkStart w:id="706" w:name="_Toc338154260"/>
      <w:r>
        <w:t>SP_AUTOMATION_FISCAL_YEAR_INITIALIZATION_AGENCY_FUND_PACKAGE_DESTORY</w:t>
      </w:r>
      <w:bookmarkEnd w:id="706"/>
    </w:p>
    <w:p w:rsidR="006D6FDF" w:rsidRDefault="006D6FDF" w:rsidP="006D6FDF">
      <w:pPr>
        <w:pStyle w:val="Heading2"/>
        <w:spacing w:after="240"/>
      </w:pPr>
      <w:bookmarkStart w:id="707" w:name="_Toc338154261"/>
      <w:r>
        <w:t>Functionality Overview</w:t>
      </w:r>
      <w:bookmarkEnd w:id="707"/>
    </w:p>
    <w:p w:rsidR="006D6FDF" w:rsidRDefault="006D6FDF" w:rsidP="006D6FDF">
      <w:pPr>
        <w:spacing w:after="240"/>
      </w:pPr>
      <w:r>
        <w:t>Destroys Agency Fund Package As Part of the Fiscal Year Initialization. Loops For Each Agency Fund, Destroys the particular Agency Fund Package</w:t>
      </w:r>
    </w:p>
    <w:p w:rsidR="006D6FDF" w:rsidRDefault="006D6FDF" w:rsidP="006D6FDF">
      <w:pPr>
        <w:spacing w:after="240"/>
      </w:pPr>
      <w:r>
        <w:t>Built-in Safety Checking(Checks to See if Operation Can Be Run)</w:t>
      </w:r>
    </w:p>
    <w:p w:rsidR="006D6FDF" w:rsidRDefault="006D6FDF" w:rsidP="006D6FDF">
      <w:pPr>
        <w:spacing w:after="240"/>
      </w:pPr>
      <w:r>
        <w:lastRenderedPageBreak/>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708" w:name="_Toc338154262"/>
      <w:r>
        <w:t>Parameters</w:t>
      </w:r>
      <w:bookmarkEnd w:id="7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09" w:name="_Toc338154263"/>
      <w:r>
        <w:t>Dependencies</w:t>
      </w:r>
      <w:bookmarkEnd w:id="709"/>
    </w:p>
    <w:tbl>
      <w:tblPr>
        <w:tblStyle w:val="TableGrid"/>
        <w:tblW w:w="5000" w:type="pct"/>
        <w:tblLook w:val="04A0" w:firstRow="1" w:lastRow="0" w:firstColumn="1" w:lastColumn="0" w:noHBand="0" w:noVBand="1"/>
      </w:tblPr>
      <w:tblGrid>
        <w:gridCol w:w="536"/>
        <w:gridCol w:w="5196"/>
        <w:gridCol w:w="1143"/>
        <w:gridCol w:w="342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WEDGE_APPLICATION_CONFIGURATION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Application Configurations-Application Registry</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lastRenderedPageBreak/>
              <w:t>7</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SP_CPS_AGENCY_FUND_PACKAGE_DESTROY_PACKAGE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Destroy Agency Fund Package For A Given Fiscal Year (Fiscal Year Shall Be The Active Fiscal Year)</w:t>
            </w:r>
          </w:p>
        </w:tc>
      </w:tr>
    </w:tbl>
    <w:p w:rsidR="006D6FDF" w:rsidRDefault="006D6FDF" w:rsidP="006D6FDF">
      <w:pPr>
        <w:pStyle w:val="Heading1"/>
      </w:pPr>
      <w:bookmarkStart w:id="710" w:name="_Toc338154264"/>
      <w:r>
        <w:t>SP_AUTOMATION_FISCAL_YEAR_INITIALIZATION_AGENCY_FUND_PACKAGE_INIT</w:t>
      </w:r>
      <w:bookmarkEnd w:id="710"/>
    </w:p>
    <w:p w:rsidR="006D6FDF" w:rsidRDefault="006D6FDF" w:rsidP="006D6FDF">
      <w:pPr>
        <w:pStyle w:val="Heading2"/>
        <w:spacing w:after="240"/>
      </w:pPr>
      <w:bookmarkStart w:id="711" w:name="_Toc338154265"/>
      <w:r>
        <w:t>Functionality Overview</w:t>
      </w:r>
      <w:bookmarkEnd w:id="711"/>
    </w:p>
    <w:p w:rsidR="006D6FDF" w:rsidRDefault="006D6FDF" w:rsidP="006D6FDF">
      <w:pPr>
        <w:spacing w:after="240"/>
      </w:pPr>
      <w:r>
        <w:t>Initializes Agency Fund Package As Part of the Fiscal Year Initialization. Loop For Each Agency Fund,  initializes the particular Agency Fund Package</w:t>
      </w: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Shakes the Entire Package. Tickles the Package such that information is harmonized</w:t>
      </w:r>
    </w:p>
    <w:p w:rsidR="006D6FDF" w:rsidRDefault="006D6FDF" w:rsidP="006D6FDF">
      <w:pPr>
        <w:spacing w:after="240"/>
      </w:pPr>
      <w:r>
        <w:t>Trial Balances, Agency Fund Package State, SCO565, etc. are all forms that require initialization</w:t>
      </w:r>
    </w:p>
    <w:p w:rsidR="006D6FDF" w:rsidRDefault="006D6FDF" w:rsidP="006D6FDF">
      <w:pPr>
        <w:spacing w:after="240"/>
      </w:pPr>
      <w:r>
        <w:t>Activities performed here pertain to ensuring that once a package has been created, it is also ready for view, reporting, and without the need to click or provoke/trigger information readiness routines.</w:t>
      </w:r>
    </w:p>
    <w:p w:rsidR="006D6FDF" w:rsidRDefault="006D6FDF" w:rsidP="006D6FDF">
      <w:pPr>
        <w:spacing w:after="240"/>
      </w:pPr>
      <w:r>
        <w:t>Sets Up The Active or Current Fiscal Year in the Application Config Table</w:t>
      </w:r>
    </w:p>
    <w:p w:rsidR="006D6FDF" w:rsidRDefault="006D6FDF" w:rsidP="006D6FDF">
      <w:pPr>
        <w:spacing w:after="240"/>
      </w:pPr>
    </w:p>
    <w:p w:rsidR="006D6FDF" w:rsidRDefault="006D6FDF" w:rsidP="006D6FDF">
      <w:pPr>
        <w:pStyle w:val="Heading3"/>
        <w:spacing w:after="320"/>
      </w:pPr>
      <w:bookmarkStart w:id="712" w:name="_Toc338154266"/>
      <w:r>
        <w:t>Parameters</w:t>
      </w:r>
      <w:bookmarkEnd w:id="71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13" w:name="_Toc338154267"/>
      <w:r>
        <w:t>Dependencies</w:t>
      </w:r>
      <w:bookmarkEnd w:id="713"/>
    </w:p>
    <w:tbl>
      <w:tblPr>
        <w:tblStyle w:val="TableGrid"/>
        <w:tblW w:w="5000" w:type="pct"/>
        <w:tblLook w:val="04A0" w:firstRow="1" w:lastRow="0" w:firstColumn="1" w:lastColumn="0" w:noHBand="0" w:noVBand="1"/>
      </w:tblPr>
      <w:tblGrid>
        <w:gridCol w:w="536"/>
        <w:gridCol w:w="6021"/>
        <w:gridCol w:w="1143"/>
        <w:gridCol w:w="259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WEDGE_APPLICATION_CONFIGURATION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Application Configurations-Application Registry</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SP_AGENCY_FUND_ACCOUNT_SUMMARY_ANALYSIS_POPULATE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Account Summary Analysis</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SP_AGENCY_FUND_ACCOUNT_TRIAL_BALANCE_POPULATE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Trial Balances</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SP_CPS_AGENCY_FUND_PACKAGE_INITIALIZE_FORM_SCO565</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 xml:space="preserve">Initialize Agency Fund Package Particular Form </w:t>
            </w:r>
            <w:r>
              <w:lastRenderedPageBreak/>
              <w:t>(This Form)</w:t>
            </w:r>
          </w:p>
        </w:tc>
      </w:tr>
      <w:tr w:rsidR="006D6FDF" w:rsidTr="006D6FDF">
        <w:tc>
          <w:tcPr>
            <w:tcW w:w="217" w:type="pct"/>
          </w:tcPr>
          <w:p w:rsidR="006D6FDF" w:rsidRDefault="006D6FDF" w:rsidP="006D6FDF">
            <w:pPr>
              <w:spacing w:after="240"/>
            </w:pPr>
            <w:r>
              <w:lastRenderedPageBreak/>
              <w:t>12</w:t>
            </w:r>
          </w:p>
        </w:tc>
        <w:tc>
          <w:tcPr>
            <w:tcW w:w="2174" w:type="pct"/>
          </w:tcPr>
          <w:p w:rsidR="006D6FDF" w:rsidRDefault="006D6FDF" w:rsidP="006D6FDF">
            <w:pPr>
              <w:spacing w:after="240"/>
            </w:pPr>
            <w:r>
              <w:t>SP_SCO567_DETAILS_SUMMARY_POPULATE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Full Summary In Simple Group By Transaction Format</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SP_SCO568_DETAILS_SUMMARY_POPULATE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Full Summary In Simple Group By Transaction Format</w:t>
            </w:r>
          </w:p>
        </w:tc>
      </w:tr>
    </w:tbl>
    <w:p w:rsidR="006D6FDF" w:rsidRDefault="006D6FDF" w:rsidP="006D6FDF">
      <w:pPr>
        <w:pStyle w:val="Heading1"/>
      </w:pPr>
      <w:bookmarkStart w:id="714" w:name="_Toc338154268"/>
      <w:r>
        <w:t>SP_AUTOMATION_FISCAL_YEAR_INITIALIZATION_EXTRACT_LOAD_CORE_TABLES</w:t>
      </w:r>
      <w:bookmarkEnd w:id="714"/>
    </w:p>
    <w:p w:rsidR="006D6FDF" w:rsidRDefault="006D6FDF" w:rsidP="006D6FDF">
      <w:pPr>
        <w:pStyle w:val="Heading2"/>
        <w:spacing w:after="240"/>
      </w:pPr>
      <w:bookmarkStart w:id="715" w:name="_Toc338154269"/>
      <w:r>
        <w:t>Functionality Overview</w:t>
      </w:r>
      <w:bookmarkEnd w:id="715"/>
    </w:p>
    <w:p w:rsidR="006D6FDF" w:rsidRDefault="006D6FDF" w:rsidP="006D6FDF">
      <w:pPr>
        <w:spacing w:after="240"/>
      </w:pPr>
      <w:r>
        <w:t>Loads Data In the Extract Database (STAGE). These Core Tables. These tables are supposed to be maintained by the Business prior to Fiscal Year Initialization.</w:t>
      </w: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Tables in the WEDGE_EXTRACT Database Must be Fully Vetted By The Business</w:t>
      </w:r>
    </w:p>
    <w:p w:rsidR="006D6FDF" w:rsidRDefault="006D6FDF" w:rsidP="006D6FDF">
      <w:pPr>
        <w:spacing w:after="240"/>
      </w:pPr>
      <w:r>
        <w:t>The Business MUST ensure that there are no orphans, and no miss-aligned data</w:t>
      </w:r>
    </w:p>
    <w:p w:rsidR="006D6FDF" w:rsidRDefault="006D6FDF" w:rsidP="006D6FDF">
      <w:pPr>
        <w:spacing w:after="240"/>
      </w:pPr>
      <w:r>
        <w:t>The Business MUST ensure that AGENCY, FUND, ACCOUNT are Matching and are Inclusive of ALL related subjects (A Subject can be Agency, Fund, or Account Being Mentioned in a Fiscal Year.</w:t>
      </w:r>
    </w:p>
    <w:p w:rsidR="006D6FDF" w:rsidRDefault="006D6FDF" w:rsidP="006D6FDF">
      <w:pPr>
        <w:spacing w:after="240"/>
      </w:pPr>
    </w:p>
    <w:p w:rsidR="006D6FDF" w:rsidRDefault="006D6FDF" w:rsidP="006D6FDF">
      <w:pPr>
        <w:pStyle w:val="Heading3"/>
        <w:spacing w:after="320"/>
      </w:pPr>
      <w:bookmarkStart w:id="716" w:name="_Toc338154270"/>
      <w:r>
        <w:t>Parameters</w:t>
      </w:r>
      <w:bookmarkEnd w:id="7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17" w:name="_Toc338154271"/>
      <w:r>
        <w:t>Dependencies</w:t>
      </w:r>
      <w:bookmarkEnd w:id="71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AGENCY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bl>
    <w:p w:rsidR="006D6FDF" w:rsidRDefault="006D6FDF" w:rsidP="006D6FDF">
      <w:pPr>
        <w:pStyle w:val="Heading1"/>
      </w:pPr>
      <w:bookmarkStart w:id="718" w:name="_Toc338154272"/>
      <w:r>
        <w:lastRenderedPageBreak/>
        <w:t>SP_AUTOMATION_FISCAL_YEAR_INITIALIZATION_EXTRACT_LOAD_GAFD</w:t>
      </w:r>
      <w:bookmarkEnd w:id="718"/>
    </w:p>
    <w:p w:rsidR="006D6FDF" w:rsidRDefault="006D6FDF" w:rsidP="006D6FDF">
      <w:pPr>
        <w:pStyle w:val="Heading2"/>
        <w:spacing w:after="240"/>
      </w:pPr>
      <w:bookmarkStart w:id="719" w:name="_Toc338154273"/>
      <w:r>
        <w:t>Functionality Overview</w:t>
      </w:r>
      <w:bookmarkEnd w:id="719"/>
    </w:p>
    <w:p w:rsidR="006D6FDF" w:rsidRDefault="006D6FDF" w:rsidP="006D6FDF">
      <w:pPr>
        <w:spacing w:after="240"/>
      </w:pP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Upon successful extraction from the EXTRACT database, GAFD table data will ensure it copies over the Administering Agency Number</w:t>
      </w:r>
    </w:p>
    <w:p w:rsidR="006D6FDF" w:rsidRDefault="006D6FDF" w:rsidP="006D6FDF">
      <w:pPr>
        <w:spacing w:after="240"/>
      </w:pPr>
      <w:r>
        <w:t>In addition, Administered Agency Funds are morph transposed as actual entities.</w:t>
      </w:r>
    </w:p>
    <w:p w:rsidR="006D6FDF" w:rsidRDefault="006D6FDF" w:rsidP="006D6FDF">
      <w:pPr>
        <w:spacing w:after="240"/>
      </w:pPr>
      <w:r>
        <w:t>Assert That The Table Being Passed Has All Records On ADMIN_AGENCY_NUMBER On The AGENCY_NUMBER</w:t>
      </w:r>
    </w:p>
    <w:p w:rsidR="006D6FDF" w:rsidRDefault="006D6FDF" w:rsidP="006D6FDF">
      <w:pPr>
        <w:spacing w:after="240"/>
      </w:pPr>
      <w:r>
        <w:t>This Is Because, Gafd Coming May Not Have Representations On ADMIN_AGENCY_NUMBER On The AGENCY_NUMBER/FUND Combination</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720" w:name="_Toc338154274"/>
      <w:r>
        <w:t>Parameters</w:t>
      </w:r>
      <w:bookmarkEnd w:id="7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21" w:name="_Toc338154275"/>
      <w:r>
        <w:lastRenderedPageBreak/>
        <w:t>Dependencies</w:t>
      </w:r>
      <w:bookmarkEnd w:id="72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GAFD_EXTRACT</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SAMS_WAREHOUSE_GAFD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SAMS Imported Translation</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722" w:name="_Toc338154276"/>
      <w:r>
        <w:t>SP_AUTOMATION_FISCAL_YEAR_INITIALIZATION_EXTRACT_LOAD_OVERLAY_OFFSET</w:t>
      </w:r>
      <w:bookmarkEnd w:id="722"/>
    </w:p>
    <w:p w:rsidR="006D6FDF" w:rsidRDefault="006D6FDF" w:rsidP="006D6FDF">
      <w:pPr>
        <w:pStyle w:val="Heading2"/>
        <w:spacing w:after="240"/>
      </w:pPr>
      <w:bookmarkStart w:id="723" w:name="_Toc338154277"/>
      <w:r>
        <w:t>Functionality Overview</w:t>
      </w:r>
      <w:bookmarkEnd w:id="723"/>
    </w:p>
    <w:p w:rsidR="006D6FDF" w:rsidRDefault="006D6FDF" w:rsidP="006D6FDF">
      <w:pPr>
        <w:spacing w:after="240"/>
      </w:pPr>
      <w:r>
        <w:t>Loads Overlay Offsets From WEDGE_EXTRACT Database. Offsets Are Loaded into the FISCAL_YEAR_AGENCY_FUND_ACCOUNT_BALANCE_STAGE Table</w:t>
      </w: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Each Offset is Identified By A Unique Call Number. Ensure that Each Offset Batch is Uniquely identifiable</w:t>
      </w:r>
    </w:p>
    <w:p w:rsidR="006D6FDF" w:rsidRDefault="006D6FDF" w:rsidP="006D6FDF">
      <w:pPr>
        <w:spacing w:after="240"/>
      </w:pPr>
      <w:r>
        <w:t>Business MUST Fill Out a Change Request Form to be Compliant WHEN Running the Load Offsets Process</w:t>
      </w:r>
    </w:p>
    <w:p w:rsidR="006D6FDF" w:rsidRDefault="006D6FDF" w:rsidP="006D6FDF">
      <w:pPr>
        <w:spacing w:after="240"/>
      </w:pPr>
    </w:p>
    <w:p w:rsidR="006D6FDF" w:rsidRDefault="006D6FDF" w:rsidP="006D6FDF">
      <w:pPr>
        <w:pStyle w:val="Heading3"/>
        <w:spacing w:after="320"/>
      </w:pPr>
      <w:bookmarkStart w:id="724" w:name="_Toc338154278"/>
      <w:r>
        <w:lastRenderedPageBreak/>
        <w:t>Parameters</w:t>
      </w:r>
      <w:bookmarkEnd w:id="7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@BATCH_SOURCE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@ADMINISTRATIVE_REFERENCE_NUMBER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@ADMINISTRATIVE_REFERENCE_LABEL</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@APPROVED_BY_USER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25" w:name="_Toc338154279"/>
      <w:r>
        <w:t>Dependencies</w:t>
      </w:r>
      <w:bookmarkEnd w:id="725"/>
    </w:p>
    <w:tbl>
      <w:tblPr>
        <w:tblStyle w:val="TableGrid"/>
        <w:tblW w:w="5000" w:type="pct"/>
        <w:tblLook w:val="04A0" w:firstRow="1" w:lastRow="0" w:firstColumn="1" w:lastColumn="0" w:noHBand="0" w:noVBand="1"/>
      </w:tblPr>
      <w:tblGrid>
        <w:gridCol w:w="536"/>
        <w:gridCol w:w="7210"/>
        <w:gridCol w:w="1143"/>
        <w:gridCol w:w="140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Core Fiscal Year Agency Fund Account Data As Presented In SAMS and or Provided By Agency Via Data Entry Forms (SCO534, SCO545, </w:t>
            </w:r>
            <w:r>
              <w:lastRenderedPageBreak/>
              <w:t>Offsets, Etc)</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FISCAL_YEAR_AGENCY_FUND_ACCOUNT_BALANCE_STAGE_OVERLAY_OFFSET</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SP_AGENCY_FUND_ACCOUNT_SUMMARY_ANALYSIS_POPULATE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Account Summary Analysis</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SP_AGENCY_FUND_ACCOUNT_TRIAL_BALANCE_POPULATE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Trial Balances</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SP_SCO567_DETAILS_SUMMARY_POPULATE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Full Summary In Simple Group By Transaction Format</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SP_SCO568_DETAILS_SUMMARY_POPULATE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Full Summary In Simple Group By Transaction Format</w:t>
            </w:r>
          </w:p>
        </w:tc>
      </w:tr>
    </w:tbl>
    <w:p w:rsidR="006D6FDF" w:rsidRDefault="006D6FDF" w:rsidP="006D6FDF">
      <w:pPr>
        <w:pStyle w:val="Heading1"/>
      </w:pPr>
      <w:bookmarkStart w:id="726" w:name="_Toc338154280"/>
      <w:r>
        <w:t>SP_AUTOMATION_FISCAL_YEAR_INITIALIZATION_EXTRACT_LOAD_SAMS</w:t>
      </w:r>
      <w:bookmarkEnd w:id="726"/>
    </w:p>
    <w:p w:rsidR="006D6FDF" w:rsidRDefault="006D6FDF" w:rsidP="006D6FDF">
      <w:pPr>
        <w:pStyle w:val="Heading2"/>
        <w:spacing w:after="240"/>
      </w:pPr>
      <w:bookmarkStart w:id="727" w:name="_Toc338154281"/>
      <w:r>
        <w:t>Functionality Overview</w:t>
      </w:r>
      <w:bookmarkEnd w:id="727"/>
    </w:p>
    <w:p w:rsidR="006D6FDF" w:rsidRDefault="006D6FDF" w:rsidP="006D6FDF">
      <w:pPr>
        <w:spacing w:after="240"/>
      </w:pPr>
      <w:r>
        <w:t>Loads SAMS Warehouse Supplied Data and Performs SAMS Warehouse Data Translation</w:t>
      </w:r>
    </w:p>
    <w:p w:rsidR="006D6FDF" w:rsidRDefault="006D6FDF" w:rsidP="006D6FDF">
      <w:pPr>
        <w:spacing w:after="240"/>
      </w:pPr>
      <w:r>
        <w:lastRenderedPageBreak/>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Denormalize Data for Subsequent Processes by Supplying Control Attributes</w:t>
      </w:r>
    </w:p>
    <w:p w:rsidR="006D6FDF" w:rsidRDefault="006D6FDF" w:rsidP="006D6FDF">
      <w:pPr>
        <w:spacing w:after="240"/>
      </w:pPr>
      <w:r>
        <w:t>Control Attributes Include (Package Type, Administering Agency, etc.)</w:t>
      </w:r>
    </w:p>
    <w:p w:rsidR="006D6FDF" w:rsidRDefault="006D6FDF" w:rsidP="006D6FDF">
      <w:pPr>
        <w:spacing w:after="240"/>
      </w:pPr>
      <w:r>
        <w:t>Rejects Batch IF Package Type Can Not Be Determined</w:t>
      </w:r>
    </w:p>
    <w:p w:rsidR="006D6FDF" w:rsidRDefault="006D6FDF" w:rsidP="006D6FDF">
      <w:pPr>
        <w:spacing w:after="240"/>
      </w:pPr>
    </w:p>
    <w:p w:rsidR="006D6FDF" w:rsidRDefault="006D6FDF" w:rsidP="006D6FDF">
      <w:pPr>
        <w:pStyle w:val="Heading3"/>
        <w:spacing w:after="320"/>
      </w:pPr>
      <w:bookmarkStart w:id="728" w:name="_Toc338154282"/>
      <w:r>
        <w:t>Parameters</w:t>
      </w:r>
      <w:bookmarkEnd w:id="7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29" w:name="_Toc338154283"/>
      <w:r>
        <w:t>Dependencies</w:t>
      </w:r>
      <w:bookmarkEnd w:id="729"/>
    </w:p>
    <w:tbl>
      <w:tblPr>
        <w:tblStyle w:val="TableGrid"/>
        <w:tblW w:w="5000" w:type="pct"/>
        <w:tblLook w:val="04A0" w:firstRow="1" w:lastRow="0" w:firstColumn="1" w:lastColumn="0" w:noHBand="0" w:noVBand="1"/>
      </w:tblPr>
      <w:tblGrid>
        <w:gridCol w:w="536"/>
        <w:gridCol w:w="5101"/>
        <w:gridCol w:w="998"/>
        <w:gridCol w:w="366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GAAP_EXTRACT</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SAMS_FISCAL_YEAR_ACCOUNT_BALANCE_TRANSLATE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Translation Of SAMS Preliminary Extract</w:t>
            </w:r>
          </w:p>
        </w:tc>
      </w:tr>
      <w:tr w:rsidR="006D6FDF" w:rsidTr="006D6FDF">
        <w:tc>
          <w:tcPr>
            <w:tcW w:w="217" w:type="pct"/>
          </w:tcPr>
          <w:p w:rsidR="006D6FDF" w:rsidRDefault="006D6FDF" w:rsidP="006D6FDF">
            <w:pPr>
              <w:spacing w:after="240"/>
            </w:pPr>
            <w:r>
              <w:lastRenderedPageBreak/>
              <w:t>5</w:t>
            </w:r>
          </w:p>
        </w:tc>
        <w:tc>
          <w:tcPr>
            <w:tcW w:w="2174" w:type="pct"/>
          </w:tcPr>
          <w:p w:rsidR="006D6FDF" w:rsidRDefault="006D6FDF" w:rsidP="006D6FDF">
            <w:pPr>
              <w:spacing w:after="240"/>
            </w:pPr>
            <w:r>
              <w:t>SAMS_WAREHOUSE_GAFD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SAMS Imported Translation</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730" w:name="_Toc338154284"/>
      <w:r>
        <w:t>SP_AUTOMATION_FISCAL_YEAR_INITIALIZATION_EXTRACT_LOAD_SCO567</w:t>
      </w:r>
      <w:bookmarkEnd w:id="730"/>
    </w:p>
    <w:p w:rsidR="006D6FDF" w:rsidRDefault="006D6FDF" w:rsidP="006D6FDF">
      <w:pPr>
        <w:pStyle w:val="Heading2"/>
        <w:spacing w:after="240"/>
      </w:pPr>
      <w:bookmarkStart w:id="731" w:name="_Toc338154285"/>
      <w:r>
        <w:t>Functionality Overview</w:t>
      </w:r>
      <w:bookmarkEnd w:id="731"/>
    </w:p>
    <w:p w:rsidR="006D6FDF" w:rsidRDefault="006D6FDF" w:rsidP="006D6FDF">
      <w:pPr>
        <w:spacing w:after="240"/>
      </w:pPr>
      <w:r>
        <w:t>Loads SCO567 Data From WEDGE_EXTRACT Database</w:t>
      </w: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Load SCO567 Data From WEDGE_EXTRACT Database</w:t>
      </w:r>
    </w:p>
    <w:p w:rsidR="006D6FDF" w:rsidRDefault="006D6FDF" w:rsidP="006D6FDF">
      <w:pPr>
        <w:spacing w:after="240"/>
      </w:pPr>
    </w:p>
    <w:p w:rsidR="006D6FDF" w:rsidRDefault="006D6FDF" w:rsidP="006D6FDF">
      <w:pPr>
        <w:pStyle w:val="Heading3"/>
        <w:spacing w:after="320"/>
      </w:pPr>
      <w:bookmarkStart w:id="732" w:name="_Toc338154286"/>
      <w:r>
        <w:t>Parameters</w:t>
      </w:r>
      <w:bookmarkEnd w:id="7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33" w:name="_Toc338154287"/>
      <w:r>
        <w:t>Dependencies</w:t>
      </w:r>
      <w:bookmarkEnd w:id="73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SCO567_EXTRACT</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bl>
    <w:p w:rsidR="006D6FDF" w:rsidRDefault="006D6FDF" w:rsidP="006D6FDF">
      <w:pPr>
        <w:pStyle w:val="Heading1"/>
      </w:pPr>
      <w:bookmarkStart w:id="734" w:name="_Toc338154288"/>
      <w:r>
        <w:t>SP_AUTOMATION_FISCAL_YEAR_INITIALIZATION_PREPARE</w:t>
      </w:r>
      <w:bookmarkEnd w:id="734"/>
    </w:p>
    <w:p w:rsidR="006D6FDF" w:rsidRDefault="006D6FDF" w:rsidP="006D6FDF">
      <w:pPr>
        <w:pStyle w:val="Heading2"/>
        <w:spacing w:after="240"/>
      </w:pPr>
      <w:bookmarkStart w:id="735" w:name="_Toc338154289"/>
      <w:r>
        <w:t>Functionality Overview</w:t>
      </w:r>
      <w:bookmarkEnd w:id="735"/>
    </w:p>
    <w:p w:rsidR="006D6FDF" w:rsidRDefault="006D6FDF" w:rsidP="006D6FDF">
      <w:pPr>
        <w:spacing w:after="240"/>
      </w:pPr>
      <w:r>
        <w:t>Performs Fiscal Year Load Process Preparation and Ensures that Operations Can Run</w:t>
      </w: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IF There is ANY Problem with Initializing the Fiscal Year, Process Will Not Continue</w:t>
      </w:r>
    </w:p>
    <w:p w:rsidR="006D6FDF" w:rsidRDefault="006D6FDF" w:rsidP="006D6FDF">
      <w:pPr>
        <w:spacing w:after="240"/>
      </w:pPr>
      <w:r>
        <w:t>Procedure ENSURES AND ASSERTS That ALL Packages are Auditor/Transmitted</w:t>
      </w:r>
    </w:p>
    <w:p w:rsidR="006D6FDF" w:rsidRDefault="006D6FDF" w:rsidP="006D6FDF">
      <w:pPr>
        <w:spacing w:after="240"/>
      </w:pPr>
    </w:p>
    <w:p w:rsidR="006D6FDF" w:rsidRDefault="006D6FDF" w:rsidP="006D6FDF">
      <w:pPr>
        <w:pStyle w:val="Heading3"/>
        <w:spacing w:after="320"/>
      </w:pPr>
      <w:bookmarkStart w:id="736" w:name="_Toc338154290"/>
      <w:r>
        <w:lastRenderedPageBreak/>
        <w:t>Parameters</w:t>
      </w:r>
      <w:bookmarkEnd w:id="7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37" w:name="_Toc338154291"/>
      <w:r>
        <w:t>Dependencies</w:t>
      </w:r>
      <w:bookmarkEnd w:id="737"/>
    </w:p>
    <w:tbl>
      <w:tblPr>
        <w:tblStyle w:val="TableGrid"/>
        <w:tblW w:w="5000" w:type="pct"/>
        <w:tblLook w:val="04A0" w:firstRow="1" w:lastRow="0" w:firstColumn="1" w:lastColumn="0" w:noHBand="0" w:noVBand="1"/>
      </w:tblPr>
      <w:tblGrid>
        <w:gridCol w:w="536"/>
        <w:gridCol w:w="4814"/>
        <w:gridCol w:w="1143"/>
        <w:gridCol w:w="3803"/>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SP_AGENCY_FUND_PACKAGE_LIFECYCLE_MANAGE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Manage Agency Fund Package Lifecycle(Bi - Direction Movement : Promote or Demote)</w:t>
            </w:r>
          </w:p>
        </w:tc>
      </w:tr>
    </w:tbl>
    <w:p w:rsidR="006D6FDF" w:rsidRDefault="006D6FDF" w:rsidP="006D6FDF">
      <w:pPr>
        <w:pStyle w:val="Heading1"/>
      </w:pPr>
      <w:bookmarkStart w:id="738" w:name="_Toc338154292"/>
      <w:r>
        <w:t>SP_AUTOMATION_FISCAL_YEAR_INITIALIZATION_ROLL_FORWARD_STRUCTURAL_TABLES</w:t>
      </w:r>
      <w:bookmarkEnd w:id="738"/>
    </w:p>
    <w:p w:rsidR="006D6FDF" w:rsidRDefault="006D6FDF" w:rsidP="006D6FDF">
      <w:pPr>
        <w:pStyle w:val="Heading2"/>
        <w:spacing w:after="240"/>
      </w:pPr>
      <w:bookmarkStart w:id="739" w:name="_Toc338154293"/>
      <w:r>
        <w:t>Functionality Overview</w:t>
      </w:r>
      <w:bookmarkEnd w:id="739"/>
    </w:p>
    <w:p w:rsidR="006D6FDF" w:rsidRDefault="006D6FDF" w:rsidP="006D6FDF">
      <w:pPr>
        <w:spacing w:after="240"/>
      </w:pPr>
      <w:r>
        <w:t>Rolls Forward Structural Tables. These tables do not require data manipulation each year.</w:t>
      </w:r>
    </w:p>
    <w:p w:rsidR="006D6FDF" w:rsidRDefault="006D6FDF" w:rsidP="006D6FDF">
      <w:pPr>
        <w:spacing w:after="240"/>
      </w:pPr>
      <w:r>
        <w:t>Built-in Safety Checking(Checks to See if Operation Can Be Run)</w:t>
      </w:r>
    </w:p>
    <w:p w:rsidR="006D6FDF" w:rsidRDefault="006D6FDF" w:rsidP="006D6FDF">
      <w:pPr>
        <w:spacing w:after="240"/>
      </w:pPr>
      <w:r>
        <w:lastRenderedPageBreak/>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Tables Affected Do Not Require Business Tampering Every Year</w:t>
      </w:r>
    </w:p>
    <w:p w:rsidR="006D6FDF" w:rsidRDefault="006D6FDF" w:rsidP="006D6FDF">
      <w:pPr>
        <w:spacing w:after="240"/>
      </w:pPr>
      <w:r>
        <w:t>When There Is Need to Modify Data Contained In This Category of Tables, Changes May Take Place ANY Time in the Fiscal Year</w:t>
      </w:r>
    </w:p>
    <w:p w:rsidR="006D6FDF" w:rsidRDefault="006D6FDF" w:rsidP="006D6FDF">
      <w:pPr>
        <w:spacing w:after="240"/>
      </w:pPr>
    </w:p>
    <w:p w:rsidR="006D6FDF" w:rsidRDefault="006D6FDF" w:rsidP="006D6FDF">
      <w:pPr>
        <w:pStyle w:val="Heading3"/>
        <w:spacing w:after="320"/>
      </w:pPr>
      <w:bookmarkStart w:id="740" w:name="_Toc338154294"/>
      <w:r>
        <w:t>Parameters</w:t>
      </w:r>
      <w:bookmarkEnd w:id="7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41" w:name="_Toc338154295"/>
      <w:r>
        <w:t>Dependencies</w:t>
      </w:r>
      <w:bookmarkEnd w:id="74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FISCAL_YEAR_CALENDAR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 Fiscal Year Such As Dates, Statistics, And Alert Driving Metrics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Forms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FUND_PACKAGE_FORM_ACCOUNT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Information About Account Numbers </w:t>
            </w:r>
            <w:r>
              <w:lastRenderedPageBreak/>
              <w:t>Pertaining To Data Entry Forms</w:t>
            </w:r>
          </w:p>
        </w:tc>
      </w:tr>
      <w:tr w:rsidR="006D6FDF" w:rsidTr="006D6FDF">
        <w:tc>
          <w:tcPr>
            <w:tcW w:w="217" w:type="pct"/>
          </w:tcPr>
          <w:p w:rsidR="006D6FDF" w:rsidRDefault="006D6FDF" w:rsidP="006D6FDF">
            <w:pPr>
              <w:spacing w:after="240"/>
            </w:pPr>
            <w:r>
              <w:lastRenderedPageBreak/>
              <w:t>6</w:t>
            </w:r>
          </w:p>
        </w:tc>
        <w:tc>
          <w:tcPr>
            <w:tcW w:w="2174" w:type="pct"/>
          </w:tcPr>
          <w:p w:rsidR="006D6FDF" w:rsidRDefault="006D6FDF" w:rsidP="006D6FDF">
            <w:pPr>
              <w:spacing w:after="240"/>
            </w:pPr>
            <w:r>
              <w:t>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 Package and Forms</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GAAP_REVENUE_SOURCE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List of GAAP Revenue Sources</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SCO534_DETAILS_CONFIG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Configuration Data</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SCO549_LIABILITY_ACCOUNT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Account Mapping</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SCO565_TARGET_ACCOUNT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Account Number</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bl>
    <w:p w:rsidR="006D6FDF" w:rsidRDefault="006D6FDF" w:rsidP="006D6FDF">
      <w:pPr>
        <w:pStyle w:val="Heading1"/>
      </w:pPr>
      <w:bookmarkStart w:id="742" w:name="_Toc338154296"/>
      <w:r>
        <w:t>SP_AUTOMATION_FISCAL_YEAR_INITIALIZATION_SAMS_AGGREGATION</w:t>
      </w:r>
      <w:bookmarkEnd w:id="742"/>
    </w:p>
    <w:p w:rsidR="006D6FDF" w:rsidRDefault="006D6FDF" w:rsidP="006D6FDF">
      <w:pPr>
        <w:pStyle w:val="Heading2"/>
        <w:spacing w:after="240"/>
      </w:pPr>
      <w:bookmarkStart w:id="743" w:name="_Toc338154297"/>
      <w:r>
        <w:t>Functionality Overview</w:t>
      </w:r>
      <w:bookmarkEnd w:id="743"/>
    </w:p>
    <w:p w:rsidR="006D6FDF" w:rsidRDefault="006D6FDF" w:rsidP="006D6FDF">
      <w:pPr>
        <w:spacing w:after="240"/>
      </w:pPr>
      <w:r>
        <w:t>Performs Aggregation and Compression Of SAMS Warehouse Data</w:t>
      </w: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AGGREGATE BASED ON ACCOUNTS VIEW_SAMS_EXTRACT_GROUPED_ACCOUNTS</w:t>
      </w:r>
    </w:p>
    <w:p w:rsidR="006D6FDF" w:rsidRDefault="006D6FDF" w:rsidP="006D6FDF">
      <w:pPr>
        <w:spacing w:after="240"/>
      </w:pPr>
      <w:r>
        <w:t xml:space="preserve"> CALCULATE BALANCE PER SAMS AS FOLLOWS </w:t>
      </w:r>
    </w:p>
    <w:p w:rsidR="006D6FDF" w:rsidRDefault="006D6FDF" w:rsidP="006D6FDF">
      <w:pPr>
        <w:spacing w:after="240"/>
      </w:pPr>
      <w:r>
        <w:lastRenderedPageBreak/>
        <w:t xml:space="preserve">  BALANCE_PER_SAMS = SUM_PREV_LAPSE_PERIOD + SUM_EXPENDED + SUM_EXPENDED_LAPSE1 + SUM_EXPENDED_LAPSE2 + SUM_EXPENDED_LAPSE3 + SUM_BUDGETARY_REFUNDS + SUM_PRIOR_YEAR_REFUNDS + SUM_REVENUES</w:t>
      </w:r>
    </w:p>
    <w:p w:rsidR="006D6FDF" w:rsidRDefault="006D6FDF" w:rsidP="006D6FDF">
      <w:pPr>
        <w:spacing w:after="240"/>
      </w:pPr>
      <w:r>
        <w:t xml:space="preserve">  AT THE AGENCY/FUND LEVEL GROUP BY ACCOUNT_NUMBER</w:t>
      </w:r>
    </w:p>
    <w:p w:rsidR="006D6FDF" w:rsidRDefault="006D6FDF" w:rsidP="006D6FDF">
      <w:pPr>
        <w:spacing w:after="240"/>
      </w:pPr>
      <w:r>
        <w:t xml:space="preserve"> GET THOSE THAT ARE SELF ADMINISTERED AND PUSH INTO AGGREGATION TABLE</w:t>
      </w:r>
    </w:p>
    <w:p w:rsidR="006D6FDF" w:rsidRDefault="006D6FDF" w:rsidP="006D6FDF">
      <w:pPr>
        <w:spacing w:after="240"/>
      </w:pPr>
      <w:r>
        <w:t xml:space="preserve">  SAMS_FISCAL_YEAR_ACCOUNT_BALANCE_TRANSLATE_AGGREGATE</w:t>
      </w:r>
    </w:p>
    <w:p w:rsidR="006D6FDF" w:rsidRDefault="006D6FDF" w:rsidP="006D6FDF">
      <w:pPr>
        <w:spacing w:after="240"/>
      </w:pPr>
      <w:r>
        <w:t xml:space="preserve"> AFTER BRINGING IN THE SELF ADMINISTERED ACCOUNTS, BRING IN THE ADMINED BY OTHER AGENCY_NUMBER/FUND_NUMBER/ACCOUNT_NUMBER</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744" w:name="_Toc338154298"/>
      <w:r>
        <w:t>Parameters</w:t>
      </w:r>
      <w:bookmarkEnd w:id="7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45" w:name="_Toc338154299"/>
      <w:r>
        <w:t>Dependencies</w:t>
      </w:r>
      <w:bookmarkEnd w:id="745"/>
    </w:p>
    <w:tbl>
      <w:tblPr>
        <w:tblStyle w:val="TableGrid"/>
        <w:tblW w:w="5000" w:type="pct"/>
        <w:tblLook w:val="04A0" w:firstRow="1" w:lastRow="0" w:firstColumn="1" w:lastColumn="0" w:noHBand="0" w:noVBand="1"/>
      </w:tblPr>
      <w:tblGrid>
        <w:gridCol w:w="536"/>
        <w:gridCol w:w="6323"/>
        <w:gridCol w:w="998"/>
        <w:gridCol w:w="243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SAMS_FISCAL_YEAR_ACCOUNT_BALANCE_TRANSLATE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Translation Of SAMS </w:t>
            </w:r>
            <w:r>
              <w:lastRenderedPageBreak/>
              <w:t>Preliminary Extract</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SAMS_FISCAL_YEAR_ACCOUNT_BALANCE_TRANSLATE_AGGREGATE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Aggregation Of SAMS Translation</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fn_GetAgencyFundAdminsteringAgencyNumber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Fund Administering Agency Number From The Fund Table</w:t>
            </w:r>
          </w:p>
        </w:tc>
      </w:tr>
    </w:tbl>
    <w:p w:rsidR="006D6FDF" w:rsidRDefault="006D6FDF" w:rsidP="006D6FDF">
      <w:pPr>
        <w:pStyle w:val="Heading1"/>
      </w:pPr>
      <w:bookmarkStart w:id="746" w:name="_Toc338154300"/>
      <w:r>
        <w:t>SP_AUTOMATION_FISCAL_YEAR_INITIALIZATION_SAMS_ROUNDING</w:t>
      </w:r>
      <w:bookmarkEnd w:id="746"/>
    </w:p>
    <w:p w:rsidR="006D6FDF" w:rsidRDefault="006D6FDF" w:rsidP="006D6FDF">
      <w:pPr>
        <w:pStyle w:val="Heading2"/>
        <w:spacing w:after="240"/>
      </w:pPr>
      <w:bookmarkStart w:id="747" w:name="_Toc338154301"/>
      <w:r>
        <w:t>Functionality Overview</w:t>
      </w:r>
      <w:bookmarkEnd w:id="747"/>
    </w:p>
    <w:p w:rsidR="006D6FDF" w:rsidRDefault="006D6FDF" w:rsidP="006D6FDF">
      <w:pPr>
        <w:spacing w:after="240"/>
      </w:pPr>
      <w:r>
        <w:t>Applies SAMS Rounding To The Load Process By Rounding to Nearest 1000</w:t>
      </w: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SAMS Rounding Is Done AFT-Compression</w:t>
      </w:r>
    </w:p>
    <w:p w:rsidR="006D6FDF" w:rsidRDefault="006D6FDF" w:rsidP="006D6FDF">
      <w:pPr>
        <w:spacing w:after="240"/>
      </w:pPr>
      <w:r>
        <w:t>Number Baring Columns Are Rounded to the Nearest Thousand</w:t>
      </w:r>
    </w:p>
    <w:p w:rsidR="006D6FDF" w:rsidRDefault="006D6FDF" w:rsidP="006D6FDF">
      <w:pPr>
        <w:spacing w:after="240"/>
      </w:pPr>
    </w:p>
    <w:p w:rsidR="006D6FDF" w:rsidRDefault="006D6FDF" w:rsidP="006D6FDF">
      <w:pPr>
        <w:pStyle w:val="Heading3"/>
        <w:spacing w:after="320"/>
      </w:pPr>
      <w:bookmarkStart w:id="748" w:name="_Toc338154302"/>
      <w:r>
        <w:lastRenderedPageBreak/>
        <w:t>Parameters</w:t>
      </w:r>
      <w:bookmarkEnd w:id="7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49" w:name="_Toc338154303"/>
      <w:r>
        <w:t>Dependencies</w:t>
      </w:r>
      <w:bookmarkEnd w:id="749"/>
    </w:p>
    <w:tbl>
      <w:tblPr>
        <w:tblStyle w:val="TableGrid"/>
        <w:tblW w:w="5000" w:type="pct"/>
        <w:tblLook w:val="04A0" w:firstRow="1" w:lastRow="0" w:firstColumn="1" w:lastColumn="0" w:noHBand="0" w:noVBand="1"/>
      </w:tblPr>
      <w:tblGrid>
        <w:gridCol w:w="536"/>
        <w:gridCol w:w="7359"/>
        <w:gridCol w:w="998"/>
        <w:gridCol w:w="1403"/>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SAMS_FISCAL_YEAR_ACCOUNT_BALANCE_TRANSLATE_AGGREGATE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Aggregation Of SAMS Translation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SAMS_FISCAL_YEAR_ACCOUNT_BALANCE_TRANSLATE_AGGREGATE_ROUNDED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Rounded Aggregated SAMS Data</w:t>
            </w:r>
          </w:p>
        </w:tc>
      </w:tr>
      <w:tr w:rsidR="006D6FDF" w:rsidTr="006D6FDF">
        <w:tc>
          <w:tcPr>
            <w:tcW w:w="217" w:type="pct"/>
          </w:tcPr>
          <w:p w:rsidR="006D6FDF" w:rsidRDefault="006D6FDF" w:rsidP="006D6FDF">
            <w:pPr>
              <w:spacing w:after="240"/>
            </w:pPr>
            <w:r>
              <w:lastRenderedPageBreak/>
              <w:t>5</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fn_WedgeRoundAmount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Wedge Round Amount. Get Rounded Amount</w:t>
            </w:r>
          </w:p>
        </w:tc>
      </w:tr>
    </w:tbl>
    <w:p w:rsidR="006D6FDF" w:rsidRDefault="006D6FDF" w:rsidP="006D6FDF">
      <w:pPr>
        <w:pStyle w:val="Heading1"/>
      </w:pPr>
      <w:bookmarkStart w:id="750" w:name="_Toc338154304"/>
      <w:r>
        <w:t>SP_AUTOMATION_FISCAL_YEAR_INITIALIZATION_SCHEDUELE_ENUMURATE</w:t>
      </w:r>
      <w:bookmarkEnd w:id="750"/>
    </w:p>
    <w:p w:rsidR="006D6FDF" w:rsidRDefault="006D6FDF" w:rsidP="006D6FDF">
      <w:pPr>
        <w:pStyle w:val="Heading2"/>
        <w:spacing w:after="240"/>
      </w:pPr>
      <w:bookmarkStart w:id="751" w:name="_Toc338154305"/>
      <w:r>
        <w:t>Functionality Overview</w:t>
      </w:r>
      <w:bookmarkEnd w:id="751"/>
    </w:p>
    <w:p w:rsidR="006D6FDF" w:rsidRDefault="006D6FDF" w:rsidP="006D6FDF">
      <w:pPr>
        <w:spacing w:after="240"/>
      </w:pPr>
      <w:r>
        <w:t>Enumerates Steps Required In A Fiscal Year Initialization</w:t>
      </w:r>
    </w:p>
    <w:p w:rsidR="006D6FDF" w:rsidRDefault="006D6FDF" w:rsidP="006D6FDF">
      <w:pPr>
        <w:spacing w:after="240"/>
      </w:pPr>
      <w:r>
        <w:t>Provides Full Data on Fiscal Year Initialization Steps</w:t>
      </w:r>
    </w:p>
    <w:p w:rsidR="006D6FDF" w:rsidRDefault="006D6FDF" w:rsidP="006D6FDF">
      <w:pPr>
        <w:spacing w:after="240"/>
      </w:pPr>
      <w:r>
        <w:t>The Fiscal Year Initialization Wizard Uses The Information Provided By This Procedure to Setup the User Interface For Fiscal Year Initialization</w:t>
      </w:r>
    </w:p>
    <w:p w:rsidR="006D6FDF" w:rsidRDefault="006D6FDF" w:rsidP="006D6FDF">
      <w:pPr>
        <w:spacing w:after="240"/>
      </w:pPr>
    </w:p>
    <w:p w:rsidR="006D6FDF" w:rsidRDefault="006D6FDF" w:rsidP="006D6FDF">
      <w:pPr>
        <w:pStyle w:val="Heading3"/>
        <w:spacing w:after="320"/>
      </w:pPr>
      <w:bookmarkStart w:id="752" w:name="_Toc338154306"/>
      <w:r>
        <w:t>Parameters</w:t>
      </w:r>
      <w:bookmarkEnd w:id="7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53" w:name="_Toc338154307"/>
      <w:r>
        <w:t>Dependencies</w:t>
      </w:r>
      <w:bookmarkEnd w:id="753"/>
    </w:p>
    <w:tbl>
      <w:tblPr>
        <w:tblStyle w:val="TableGrid"/>
        <w:tblW w:w="5000" w:type="pct"/>
        <w:tblLook w:val="04A0" w:firstRow="1" w:lastRow="0" w:firstColumn="1" w:lastColumn="0" w:noHBand="0" w:noVBand="1"/>
      </w:tblPr>
      <w:tblGrid>
        <w:gridCol w:w="536"/>
        <w:gridCol w:w="6008"/>
        <w:gridCol w:w="705"/>
        <w:gridCol w:w="30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Trace Level Information Of Fiscal Year Initialization Processes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Management and Step Configuration</w:t>
            </w:r>
          </w:p>
        </w:tc>
      </w:tr>
    </w:tbl>
    <w:p w:rsidR="006D6FDF" w:rsidRDefault="006D6FDF" w:rsidP="006D6FDF">
      <w:pPr>
        <w:pStyle w:val="Heading1"/>
      </w:pPr>
      <w:bookmarkStart w:id="754" w:name="_Toc338154308"/>
      <w:r>
        <w:t>SP_AUTOMATION_FISCAL_YEAR_INITIALIZATION_STAGE_PY_DATA</w:t>
      </w:r>
      <w:bookmarkEnd w:id="754"/>
    </w:p>
    <w:p w:rsidR="006D6FDF" w:rsidRDefault="006D6FDF" w:rsidP="006D6FDF">
      <w:pPr>
        <w:pStyle w:val="Heading2"/>
        <w:spacing w:after="240"/>
      </w:pPr>
      <w:bookmarkStart w:id="755" w:name="_Toc338154309"/>
      <w:r>
        <w:t>Functionality Overview</w:t>
      </w:r>
      <w:bookmarkEnd w:id="755"/>
    </w:p>
    <w:p w:rsidR="006D6FDF" w:rsidRDefault="006D6FDF" w:rsidP="006D6FDF">
      <w:pPr>
        <w:spacing w:after="240"/>
      </w:pPr>
      <w:r>
        <w:t>Loads Prior Year Numbers From Trial Balances Accumulations</w:t>
      </w: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Setup Prior Year GAAP Basis</w:t>
      </w:r>
    </w:p>
    <w:p w:rsidR="006D6FDF" w:rsidRDefault="006D6FDF" w:rsidP="006D6FDF">
      <w:pPr>
        <w:spacing w:after="240"/>
      </w:pPr>
      <w:r>
        <w:t>Setup Prior Year GAAP Adjustment</w:t>
      </w:r>
    </w:p>
    <w:p w:rsidR="006D6FDF" w:rsidRDefault="006D6FDF" w:rsidP="006D6FDF">
      <w:pPr>
        <w:spacing w:after="240"/>
      </w:pPr>
    </w:p>
    <w:p w:rsidR="006D6FDF" w:rsidRDefault="006D6FDF" w:rsidP="006D6FDF">
      <w:pPr>
        <w:pStyle w:val="Heading3"/>
        <w:spacing w:after="320"/>
      </w:pPr>
      <w:bookmarkStart w:id="756" w:name="_Toc338154310"/>
      <w:r>
        <w:t>Parameters</w:t>
      </w:r>
      <w:bookmarkEnd w:id="7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57" w:name="_Toc338154311"/>
      <w:r>
        <w:t>Dependencies</w:t>
      </w:r>
      <w:bookmarkEnd w:id="757"/>
    </w:p>
    <w:tbl>
      <w:tblPr>
        <w:tblStyle w:val="TableGrid"/>
        <w:tblW w:w="5000" w:type="pct"/>
        <w:tblLook w:val="04A0" w:firstRow="1" w:lastRow="0" w:firstColumn="1" w:lastColumn="0" w:noHBand="0" w:noVBand="1"/>
      </w:tblPr>
      <w:tblGrid>
        <w:gridCol w:w="536"/>
        <w:gridCol w:w="5503"/>
        <w:gridCol w:w="998"/>
        <w:gridCol w:w="325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ACCOUNT_MAPPING_RULES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Mapping Rules. Data Pertaining To Exclusions and Inclusions Of Account Numbers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Core Fiscal Year Agency 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r w:rsidR="006D6FDF" w:rsidTr="006D6FDF">
        <w:tc>
          <w:tcPr>
            <w:tcW w:w="217" w:type="pct"/>
          </w:tcPr>
          <w:p w:rsidR="006D6FDF" w:rsidRDefault="006D6FDF" w:rsidP="006D6FDF">
            <w:pPr>
              <w:spacing w:after="240"/>
            </w:pPr>
            <w:r>
              <w:lastRenderedPageBreak/>
              <w:t>9</w:t>
            </w:r>
          </w:p>
        </w:tc>
        <w:tc>
          <w:tcPr>
            <w:tcW w:w="2174" w:type="pct"/>
          </w:tcPr>
          <w:p w:rsidR="006D6FDF" w:rsidRDefault="006D6FDF" w:rsidP="006D6FDF">
            <w:pPr>
              <w:spacing w:after="240"/>
            </w:pPr>
            <w:r>
              <w:t>fn_GetGAAPAdjustment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GAAP Adjustment For A Given Fund and Account Combination</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fn_GetGAAPBasis</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GAAP Basis For A Given Fund and Account Combination</w:t>
            </w:r>
          </w:p>
        </w:tc>
      </w:tr>
    </w:tbl>
    <w:p w:rsidR="006D6FDF" w:rsidRDefault="006D6FDF" w:rsidP="006D6FDF">
      <w:pPr>
        <w:pStyle w:val="Heading1"/>
      </w:pPr>
      <w:bookmarkStart w:id="758" w:name="_Toc338154312"/>
      <w:r>
        <w:t>SP_AUTOMATION_FISCAL_YEAR_INITIALIZATION_STAGE_SAMS_DATA</w:t>
      </w:r>
      <w:bookmarkEnd w:id="758"/>
    </w:p>
    <w:p w:rsidR="006D6FDF" w:rsidRDefault="006D6FDF" w:rsidP="006D6FDF">
      <w:pPr>
        <w:pStyle w:val="Heading2"/>
        <w:spacing w:after="240"/>
      </w:pPr>
      <w:bookmarkStart w:id="759" w:name="_Toc338154313"/>
      <w:r>
        <w:t>Functionality Overview</w:t>
      </w:r>
      <w:bookmarkEnd w:id="759"/>
    </w:p>
    <w:p w:rsidR="006D6FDF" w:rsidRDefault="006D6FDF" w:rsidP="006D6FDF">
      <w:pPr>
        <w:spacing w:after="240"/>
      </w:pPr>
      <w:r>
        <w:t>Pack Rounded Data To SAMS Warehouse Supplied Data</w:t>
      </w:r>
    </w:p>
    <w:p w:rsidR="006D6FDF" w:rsidRDefault="006D6FDF" w:rsidP="006D6FDF">
      <w:pPr>
        <w:spacing w:after="240"/>
      </w:pPr>
      <w:r>
        <w:t>Built-in Safety Checking(Checks to See if Operation Can Be Run)</w:t>
      </w:r>
    </w:p>
    <w:p w:rsidR="006D6FDF" w:rsidRDefault="006D6FDF" w:rsidP="006D6FDF">
      <w:pPr>
        <w:spacing w:after="240"/>
      </w:pPr>
      <w:r>
        <w:t>Resets The Objective and Deletes Target Fiscal Year Data If Applicable</w:t>
      </w:r>
    </w:p>
    <w:p w:rsidR="006D6FDF" w:rsidRDefault="006D6FDF" w:rsidP="006D6FDF">
      <w:pPr>
        <w:spacing w:after="240"/>
      </w:pPr>
      <w:r>
        <w:t>Checks to See If Batch Should Run</w:t>
      </w:r>
    </w:p>
    <w:p w:rsidR="006D6FDF" w:rsidRDefault="006D6FDF" w:rsidP="006D6FDF">
      <w:pPr>
        <w:spacing w:after="240"/>
      </w:pPr>
    </w:p>
    <w:p w:rsidR="006D6FDF" w:rsidRDefault="006D6FDF" w:rsidP="006D6FDF">
      <w:pPr>
        <w:spacing w:after="240"/>
      </w:pPr>
      <w:r>
        <w:t>This is the Final Step In The SAMS Load Process Because Final Amounts Are Projected For The Fiscal Year By Executing This Step.</w:t>
      </w:r>
    </w:p>
    <w:p w:rsidR="006D6FDF" w:rsidRDefault="006D6FDF" w:rsidP="006D6FDF">
      <w:pPr>
        <w:spacing w:after="240"/>
      </w:pPr>
      <w:r>
        <w:t>Amounts Made Available By Executing This Function Show As Agency Records or Balances PER SAMS. Agency Records Can Be Supplied As An Appended Set Into The SAME SAMS Warehouse Table In the Future Which Makes It  A Good Place For Staging Incoming Agency Records If They Are Available In Time.</w:t>
      </w:r>
    </w:p>
    <w:p w:rsidR="006D6FDF" w:rsidRDefault="006D6FDF" w:rsidP="006D6FDF">
      <w:pPr>
        <w:spacing w:after="240"/>
      </w:pPr>
      <w:r>
        <w:t>Delayed Agency Records values can also be input at any later phase in the Fiscal Year by either using the SCO545 or by using the batch loader (offsets loader)</w:t>
      </w:r>
    </w:p>
    <w:p w:rsidR="006D6FDF" w:rsidRDefault="006D6FDF" w:rsidP="006D6FDF">
      <w:pPr>
        <w:spacing w:after="240"/>
      </w:pPr>
    </w:p>
    <w:p w:rsidR="006D6FDF" w:rsidRDefault="006D6FDF" w:rsidP="006D6FDF">
      <w:pPr>
        <w:pStyle w:val="Heading3"/>
        <w:spacing w:after="320"/>
      </w:pPr>
      <w:bookmarkStart w:id="760" w:name="_Toc338154314"/>
      <w:r>
        <w:t>Parameters</w:t>
      </w:r>
      <w:bookmarkEnd w:id="7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61" w:name="_Toc338154315"/>
      <w:r>
        <w:t>Dependencies</w:t>
      </w:r>
      <w:bookmarkEnd w:id="761"/>
    </w:p>
    <w:tbl>
      <w:tblPr>
        <w:tblStyle w:val="TableGrid"/>
        <w:tblW w:w="5000" w:type="pct"/>
        <w:tblLook w:val="04A0" w:firstRow="1" w:lastRow="0" w:firstColumn="1" w:lastColumn="0" w:noHBand="0" w:noVBand="1"/>
      </w:tblPr>
      <w:tblGrid>
        <w:gridCol w:w="536"/>
        <w:gridCol w:w="7359"/>
        <w:gridCol w:w="998"/>
        <w:gridCol w:w="1403"/>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Core Fiscal Year Agency 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SAMS_FISCAL_YEAR_ACCOUNT_BALANCE_TRANSLATE_AGGREGATE_ROUNDED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Rounded Aggregated SAMS Data</w:t>
            </w:r>
          </w:p>
        </w:tc>
      </w:tr>
      <w:tr w:rsidR="006D6FDF" w:rsidTr="006D6FDF">
        <w:tc>
          <w:tcPr>
            <w:tcW w:w="217" w:type="pct"/>
          </w:tcPr>
          <w:p w:rsidR="006D6FDF" w:rsidRDefault="006D6FDF" w:rsidP="006D6FDF">
            <w:pPr>
              <w:spacing w:after="240"/>
            </w:pPr>
            <w:r>
              <w:lastRenderedPageBreak/>
              <w:t>5</w:t>
            </w:r>
          </w:p>
        </w:tc>
        <w:tc>
          <w:tcPr>
            <w:tcW w:w="2174" w:type="pct"/>
          </w:tcPr>
          <w:p w:rsidR="006D6FDF" w:rsidRDefault="006D6FDF" w:rsidP="006D6FDF">
            <w:pPr>
              <w:spacing w:after="240"/>
            </w:pPr>
            <w:r>
              <w:t>fn_AutomationProcessIncrementCounter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Increment Batch Counter</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fn_AutomationProcessSetBatchCount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Batch Count</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fn_AutomationProcessSetCurrentName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Set Automation Current Batch Name</w:t>
            </w:r>
          </w:p>
        </w:tc>
      </w:tr>
    </w:tbl>
    <w:p w:rsidR="006D6FDF" w:rsidRDefault="006D6FDF" w:rsidP="006D6FDF">
      <w:pPr>
        <w:pStyle w:val="Heading1"/>
      </w:pPr>
      <w:bookmarkStart w:id="762" w:name="_Toc338154316"/>
      <w:r>
        <w:t>SP_AUTOMATION_FISCAL_YEAR_INITIALIZATION_STEP_0</w:t>
      </w:r>
      <w:bookmarkEnd w:id="762"/>
    </w:p>
    <w:p w:rsidR="006D6FDF" w:rsidRDefault="006D6FDF" w:rsidP="006D6FDF">
      <w:pPr>
        <w:pStyle w:val="Heading2"/>
        <w:spacing w:after="240"/>
      </w:pPr>
      <w:bookmarkStart w:id="763" w:name="_Toc338154317"/>
      <w:r>
        <w:t>Functionality Overview</w:t>
      </w:r>
      <w:bookmarkEnd w:id="763"/>
    </w:p>
    <w:p w:rsidR="006D6FDF" w:rsidRDefault="006D6FDF" w:rsidP="006D6FDF">
      <w:pPr>
        <w:spacing w:after="240"/>
      </w:pPr>
      <w:r>
        <w:t>Runs Sequences Specified within the Step Itself</w:t>
      </w:r>
    </w:p>
    <w:p w:rsidR="006D6FDF" w:rsidRDefault="006D6FDF" w:rsidP="006D6FDF">
      <w:pPr>
        <w:spacing w:after="240"/>
      </w:pPr>
      <w:r>
        <w:t>Main Interface To Fiscal Year Objective Routines</w:t>
      </w:r>
    </w:p>
    <w:p w:rsidR="006D6FDF" w:rsidRDefault="006D6FDF" w:rsidP="006D6FDF">
      <w:pPr>
        <w:spacing w:after="240"/>
      </w:pPr>
      <w:r>
        <w:t>Fiscal Year Objective Routines MAY NOT Be Called Directly</w:t>
      </w:r>
    </w:p>
    <w:p w:rsidR="006D6FDF" w:rsidRDefault="006D6FDF" w:rsidP="006D6FDF">
      <w:pPr>
        <w:spacing w:after="240"/>
      </w:pPr>
      <w:r>
        <w:t>A Step Provides a Controlled/Managed Gate For Executing Fiscal Year Batches</w:t>
      </w:r>
    </w:p>
    <w:p w:rsidR="006D6FDF" w:rsidRDefault="006D6FDF" w:rsidP="006D6FDF">
      <w:pPr>
        <w:spacing w:after="240"/>
      </w:pPr>
      <w:r>
        <w:t>A Step Communicates Its Status and Run Success Back To The Fiscal Year Initialization Database Tables</w:t>
      </w:r>
    </w:p>
    <w:p w:rsidR="006D6FDF" w:rsidRDefault="006D6FDF" w:rsidP="006D6FDF">
      <w:pPr>
        <w:spacing w:after="240"/>
      </w:pPr>
      <w:r>
        <w:t>Upon Failure, the Sequences Halt and a Forced Exit Takes Place</w:t>
      </w:r>
    </w:p>
    <w:p w:rsidR="006D6FDF" w:rsidRDefault="006D6FDF" w:rsidP="006D6FDF">
      <w:pPr>
        <w:spacing w:after="240"/>
      </w:pPr>
      <w:r>
        <w:t>A Step Can Contain ANY Specified Sequence</w:t>
      </w:r>
    </w:p>
    <w:p w:rsidR="006D6FDF" w:rsidRDefault="006D6FDF" w:rsidP="006D6FDF">
      <w:pPr>
        <w:spacing w:after="240"/>
      </w:pPr>
      <w:r>
        <w:t>Exercise Care When Filling the Step Battery. Ensure Proper Sequences at All Times When Modifying or adding a Step</w:t>
      </w:r>
    </w:p>
    <w:p w:rsidR="006D6FDF" w:rsidRDefault="006D6FDF" w:rsidP="006D6FDF">
      <w:pPr>
        <w:spacing w:after="240"/>
      </w:pPr>
      <w:r>
        <w:t>Calls The SP_AUTOMATION_FISCAL_YEAR_INITIALIZATION_AGENCY_FUND_PACKAGE_DESTORY Procedure To  Destroy Agency Fund Package As Part of the Fiscal Year Initialization. Loop For Each Agency Fund, Destroy the particular Agency Fund Package</w:t>
      </w:r>
    </w:p>
    <w:p w:rsidR="006D6FDF" w:rsidRDefault="006D6FDF" w:rsidP="006D6FDF">
      <w:pPr>
        <w:spacing w:after="240"/>
      </w:pPr>
    </w:p>
    <w:p w:rsidR="006D6FDF" w:rsidRDefault="006D6FDF" w:rsidP="006D6FDF">
      <w:pPr>
        <w:pStyle w:val="Heading3"/>
        <w:spacing w:after="320"/>
      </w:pPr>
      <w:bookmarkStart w:id="764" w:name="_Toc338154318"/>
      <w:r>
        <w:t>Parameters</w:t>
      </w:r>
      <w:bookmarkEnd w:id="7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65" w:name="_Toc338154319"/>
      <w:r>
        <w:t>Dependencies</w:t>
      </w:r>
      <w:bookmarkEnd w:id="765"/>
    </w:p>
    <w:tbl>
      <w:tblPr>
        <w:tblStyle w:val="TableGrid"/>
        <w:tblW w:w="5000" w:type="pct"/>
        <w:tblLook w:val="04A0" w:firstRow="1" w:lastRow="0" w:firstColumn="1" w:lastColumn="0" w:noHBand="0" w:noVBand="1"/>
      </w:tblPr>
      <w:tblGrid>
        <w:gridCol w:w="512"/>
        <w:gridCol w:w="7364"/>
        <w:gridCol w:w="1073"/>
        <w:gridCol w:w="13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Trace Level Information Of Fiscal Year Initialization Processes</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Management and Step Configuration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SP_AUTOMATION_FISCAL_YEAR_INITIALIZATION_AGENCY_FUND_PACKAGE_DESTORY</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Destroy Agency Fund Package As Part of the Fiscal Year Initialization. Loop For Each Agency Fund, Destroy the particular Agency Fund Package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SP_AUTOMATION_FISCAL_YEAR_INITIALIZATION_STEP_PRE_PROCESS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Up The Step Before It Is Executed</w:t>
            </w:r>
          </w:p>
        </w:tc>
      </w:tr>
    </w:tbl>
    <w:p w:rsidR="006D6FDF" w:rsidRDefault="006D6FDF" w:rsidP="006D6FDF">
      <w:pPr>
        <w:pStyle w:val="Heading1"/>
      </w:pPr>
      <w:bookmarkStart w:id="766" w:name="_Toc338154320"/>
      <w:r>
        <w:t>SP_AUTOMATION_FISCAL_YEAR_INITIALIZATION_STEP_1</w:t>
      </w:r>
      <w:bookmarkEnd w:id="766"/>
    </w:p>
    <w:p w:rsidR="006D6FDF" w:rsidRDefault="006D6FDF" w:rsidP="006D6FDF">
      <w:pPr>
        <w:pStyle w:val="Heading2"/>
        <w:spacing w:after="240"/>
      </w:pPr>
      <w:bookmarkStart w:id="767" w:name="_Toc338154321"/>
      <w:r>
        <w:t>Functionality Overview</w:t>
      </w:r>
      <w:bookmarkEnd w:id="767"/>
    </w:p>
    <w:p w:rsidR="006D6FDF" w:rsidRDefault="006D6FDF" w:rsidP="006D6FDF">
      <w:pPr>
        <w:spacing w:after="240"/>
      </w:pPr>
      <w:r>
        <w:t>Runs Sequences Specified within the Step Itself</w:t>
      </w:r>
    </w:p>
    <w:p w:rsidR="006D6FDF" w:rsidRDefault="006D6FDF" w:rsidP="006D6FDF">
      <w:pPr>
        <w:spacing w:after="240"/>
      </w:pPr>
      <w:r>
        <w:t>Main Interface To Fiscal Year Objective Routines</w:t>
      </w:r>
    </w:p>
    <w:p w:rsidR="006D6FDF" w:rsidRDefault="006D6FDF" w:rsidP="006D6FDF">
      <w:pPr>
        <w:spacing w:after="240"/>
      </w:pPr>
      <w:r>
        <w:lastRenderedPageBreak/>
        <w:t>Fiscal Year Objective Routines MAY NOT Be Called Directly</w:t>
      </w:r>
    </w:p>
    <w:p w:rsidR="006D6FDF" w:rsidRDefault="006D6FDF" w:rsidP="006D6FDF">
      <w:pPr>
        <w:spacing w:after="240"/>
      </w:pPr>
      <w:r>
        <w:t>A Step Provides a Controlled/Managed Gate For Executing Fiscal Year Batches</w:t>
      </w:r>
    </w:p>
    <w:p w:rsidR="006D6FDF" w:rsidRDefault="006D6FDF" w:rsidP="006D6FDF">
      <w:pPr>
        <w:spacing w:after="240"/>
      </w:pPr>
      <w:r>
        <w:t>A Step Communicates Its Status and Run Success Back To The Fiscal Year Initialization Database Tables</w:t>
      </w:r>
    </w:p>
    <w:p w:rsidR="006D6FDF" w:rsidRDefault="006D6FDF" w:rsidP="006D6FDF">
      <w:pPr>
        <w:spacing w:after="240"/>
      </w:pPr>
      <w:r>
        <w:t>Upon Failure, the Sequences Halt and a Forced Exit Takes Place</w:t>
      </w:r>
    </w:p>
    <w:p w:rsidR="006D6FDF" w:rsidRDefault="006D6FDF" w:rsidP="006D6FDF">
      <w:pPr>
        <w:spacing w:after="240"/>
      </w:pPr>
      <w:r>
        <w:t>A Step Can Contain ANY Specified Sequence</w:t>
      </w:r>
    </w:p>
    <w:p w:rsidR="006D6FDF" w:rsidRDefault="006D6FDF" w:rsidP="006D6FDF">
      <w:pPr>
        <w:spacing w:after="240"/>
      </w:pPr>
      <w:r>
        <w:t>Exercise Care When Filling the Step Battery. Ensure Proper Sequences at All Times When Modifying or adding a Step</w:t>
      </w:r>
    </w:p>
    <w:p w:rsidR="006D6FDF" w:rsidRDefault="006D6FDF" w:rsidP="006D6FDF">
      <w:pPr>
        <w:spacing w:after="240"/>
      </w:pPr>
      <w:r>
        <w:t xml:space="preserve">Calls The SP_AUTOMATION_FISCAL_YEAR_INITIALIZATION_PREPARE  Procedure To Perform Fiscal Year Load Process Preparation. </w:t>
      </w:r>
    </w:p>
    <w:p w:rsidR="006D6FDF" w:rsidRDefault="006D6FDF" w:rsidP="006D6FDF">
      <w:pPr>
        <w:spacing w:after="240"/>
      </w:pPr>
    </w:p>
    <w:p w:rsidR="006D6FDF" w:rsidRDefault="006D6FDF" w:rsidP="006D6FDF">
      <w:pPr>
        <w:pStyle w:val="Heading3"/>
        <w:spacing w:after="320"/>
      </w:pPr>
      <w:bookmarkStart w:id="768" w:name="_Toc338154322"/>
      <w:r>
        <w:t>Parameters</w:t>
      </w:r>
      <w:bookmarkEnd w:id="7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lastRenderedPageBreak/>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69" w:name="_Toc338154323"/>
      <w:r>
        <w:t>Dependencies</w:t>
      </w:r>
      <w:bookmarkEnd w:id="769"/>
    </w:p>
    <w:tbl>
      <w:tblPr>
        <w:tblStyle w:val="TableGrid"/>
        <w:tblW w:w="5000" w:type="pct"/>
        <w:tblLook w:val="04A0" w:firstRow="1" w:lastRow="0" w:firstColumn="1" w:lastColumn="0" w:noHBand="0" w:noVBand="1"/>
      </w:tblPr>
      <w:tblGrid>
        <w:gridCol w:w="536"/>
        <w:gridCol w:w="6488"/>
        <w:gridCol w:w="1143"/>
        <w:gridCol w:w="212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Trace Level Information Of Fiscal Year Initialization Processes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Management and Step Configuration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SP_AUTOMATION_FISCAL_YEAR_INITIALIZATION_PREPARE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 xml:space="preserve">Perform Fiscal Year Load Process Preparation. </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SP_AUTOMATION_FISCAL_YEAR_INITIALIZATION_STEP_PRE_PROCESS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Up The Step Before It Is Executed</w:t>
            </w:r>
          </w:p>
        </w:tc>
      </w:tr>
    </w:tbl>
    <w:p w:rsidR="006D6FDF" w:rsidRDefault="006D6FDF" w:rsidP="006D6FDF">
      <w:pPr>
        <w:pStyle w:val="Heading1"/>
      </w:pPr>
      <w:bookmarkStart w:id="770" w:name="_Toc338154324"/>
      <w:r>
        <w:t>SP_AUTOMATION_FISCAL_YEAR_INITIALIZATION_STEP_10</w:t>
      </w:r>
      <w:bookmarkEnd w:id="770"/>
    </w:p>
    <w:p w:rsidR="006D6FDF" w:rsidRDefault="006D6FDF" w:rsidP="006D6FDF">
      <w:pPr>
        <w:pStyle w:val="Heading2"/>
        <w:spacing w:after="240"/>
      </w:pPr>
      <w:bookmarkStart w:id="771" w:name="_Toc338154325"/>
      <w:r>
        <w:t>Functionality Overview</w:t>
      </w:r>
      <w:bookmarkEnd w:id="771"/>
    </w:p>
    <w:p w:rsidR="006D6FDF" w:rsidRDefault="006D6FDF" w:rsidP="006D6FDF">
      <w:pPr>
        <w:spacing w:after="240"/>
      </w:pPr>
      <w:r>
        <w:t>Runs Sequences Specified within the Step Itself</w:t>
      </w:r>
    </w:p>
    <w:p w:rsidR="006D6FDF" w:rsidRDefault="006D6FDF" w:rsidP="006D6FDF">
      <w:pPr>
        <w:spacing w:after="240"/>
      </w:pPr>
      <w:r>
        <w:t>Main Interface To Fiscal Year Objective Routines</w:t>
      </w:r>
    </w:p>
    <w:p w:rsidR="006D6FDF" w:rsidRDefault="006D6FDF" w:rsidP="006D6FDF">
      <w:pPr>
        <w:spacing w:after="240"/>
      </w:pPr>
      <w:r>
        <w:t>Fiscal Year Objective Routines MAY NOT Be Called Directly</w:t>
      </w:r>
    </w:p>
    <w:p w:rsidR="006D6FDF" w:rsidRDefault="006D6FDF" w:rsidP="006D6FDF">
      <w:pPr>
        <w:spacing w:after="240"/>
      </w:pPr>
      <w:r>
        <w:t>A Step Provides a Controlled/Managed Gate For Executing Fiscal Year Batches</w:t>
      </w:r>
    </w:p>
    <w:p w:rsidR="006D6FDF" w:rsidRDefault="006D6FDF" w:rsidP="006D6FDF">
      <w:pPr>
        <w:spacing w:after="240"/>
      </w:pPr>
      <w:r>
        <w:lastRenderedPageBreak/>
        <w:t>A Step Communicates Its Status and Run Success Back To The Fiscal Year Initialization Database Tables</w:t>
      </w:r>
    </w:p>
    <w:p w:rsidR="006D6FDF" w:rsidRDefault="006D6FDF" w:rsidP="006D6FDF">
      <w:pPr>
        <w:spacing w:after="240"/>
      </w:pPr>
      <w:r>
        <w:t>Upon Failure, the Sequences Halt and a Forced Exit Takes Place</w:t>
      </w:r>
    </w:p>
    <w:p w:rsidR="006D6FDF" w:rsidRDefault="006D6FDF" w:rsidP="006D6FDF">
      <w:pPr>
        <w:spacing w:after="240"/>
      </w:pPr>
      <w:r>
        <w:t>A Step Can Contain ANY Specified Sequence</w:t>
      </w:r>
    </w:p>
    <w:p w:rsidR="006D6FDF" w:rsidRDefault="006D6FDF" w:rsidP="006D6FDF">
      <w:pPr>
        <w:spacing w:after="240"/>
      </w:pPr>
      <w:r>
        <w:t>Exercise Care When Filling the Step Battery. Ensure Proper Sequences at All Times When Modifying or adding a Step</w:t>
      </w:r>
    </w:p>
    <w:p w:rsidR="006D6FDF" w:rsidRDefault="006D6FDF" w:rsidP="006D6FDF">
      <w:pPr>
        <w:spacing w:after="240"/>
      </w:pPr>
      <w:r>
        <w:t>Calls The SP_AUTOMATION_FISCAL_YEAR_INITIALIZATION_AGENCY_FUND_PACKAGE_INIT Procedure To  Initialize Agency Fund Package As Part of the Fiscal Year Initialization. Loop For Each Agency Fund,  initialize the particular Agency Fund Package</w:t>
      </w:r>
    </w:p>
    <w:p w:rsidR="006D6FDF" w:rsidRDefault="006D6FDF" w:rsidP="006D6FDF">
      <w:pPr>
        <w:spacing w:after="240"/>
      </w:pPr>
    </w:p>
    <w:p w:rsidR="006D6FDF" w:rsidRDefault="006D6FDF" w:rsidP="006D6FDF">
      <w:pPr>
        <w:pStyle w:val="Heading3"/>
        <w:spacing w:after="320"/>
      </w:pPr>
      <w:bookmarkStart w:id="772" w:name="_Toc338154326"/>
      <w:r>
        <w:t>Parameters</w:t>
      </w:r>
      <w:bookmarkEnd w:id="7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73" w:name="_Toc338154327"/>
      <w:r>
        <w:lastRenderedPageBreak/>
        <w:t>Dependencies</w:t>
      </w:r>
      <w:bookmarkEnd w:id="773"/>
    </w:p>
    <w:tbl>
      <w:tblPr>
        <w:tblStyle w:val="TableGrid"/>
        <w:tblW w:w="5000" w:type="pct"/>
        <w:tblLook w:val="04A0" w:firstRow="1" w:lastRow="0" w:firstColumn="1" w:lastColumn="0" w:noHBand="0" w:noVBand="1"/>
      </w:tblPr>
      <w:tblGrid>
        <w:gridCol w:w="526"/>
        <w:gridCol w:w="7256"/>
        <w:gridCol w:w="1113"/>
        <w:gridCol w:w="140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Trace Level Information Of Fiscal Year Initialization Processes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Management and Step Configuration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SP_AUTOMATION_FISCAL_YEAR_INITIALIZATION_AGENCY_FUND_PACKAGE_INIT</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 xml:space="preserve">Initialize Agency Fund Package As Part of the Fiscal Year Initialization. Loop For Each Agency Fund,  initialize the particular Agency Fund </w:t>
            </w:r>
            <w:r>
              <w:lastRenderedPageBreak/>
              <w:t>Package</w:t>
            </w:r>
          </w:p>
        </w:tc>
      </w:tr>
      <w:tr w:rsidR="006D6FDF" w:rsidTr="006D6FDF">
        <w:tc>
          <w:tcPr>
            <w:tcW w:w="217" w:type="pct"/>
          </w:tcPr>
          <w:p w:rsidR="006D6FDF" w:rsidRDefault="006D6FDF" w:rsidP="006D6FDF">
            <w:pPr>
              <w:spacing w:after="240"/>
            </w:pPr>
            <w:r>
              <w:lastRenderedPageBreak/>
              <w:t>6</w:t>
            </w:r>
          </w:p>
        </w:tc>
        <w:tc>
          <w:tcPr>
            <w:tcW w:w="2174" w:type="pct"/>
          </w:tcPr>
          <w:p w:rsidR="006D6FDF" w:rsidRDefault="006D6FDF" w:rsidP="006D6FDF">
            <w:pPr>
              <w:spacing w:after="240"/>
            </w:pPr>
            <w:r>
              <w:t>SP_AUTOMATION_FISCAL_YEAR_INITIALIZATION_STEP_PRE_PROCESS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Up The Step Before It Is Executed</w:t>
            </w:r>
          </w:p>
        </w:tc>
      </w:tr>
    </w:tbl>
    <w:p w:rsidR="006D6FDF" w:rsidRDefault="006D6FDF" w:rsidP="006D6FDF">
      <w:pPr>
        <w:pStyle w:val="Heading1"/>
      </w:pPr>
      <w:bookmarkStart w:id="774" w:name="_Toc338154328"/>
      <w:r>
        <w:t>SP_AUTOMATION_FISCAL_YEAR_INITIALIZATION_STEP_2</w:t>
      </w:r>
      <w:bookmarkEnd w:id="774"/>
    </w:p>
    <w:p w:rsidR="006D6FDF" w:rsidRDefault="006D6FDF" w:rsidP="006D6FDF">
      <w:pPr>
        <w:pStyle w:val="Heading2"/>
        <w:spacing w:after="240"/>
      </w:pPr>
      <w:bookmarkStart w:id="775" w:name="_Toc338154329"/>
      <w:r>
        <w:t>Functionality Overview</w:t>
      </w:r>
      <w:bookmarkEnd w:id="775"/>
    </w:p>
    <w:p w:rsidR="006D6FDF" w:rsidRDefault="006D6FDF" w:rsidP="006D6FDF">
      <w:pPr>
        <w:spacing w:after="240"/>
      </w:pPr>
      <w:r>
        <w:t>Runs Sequences Specified within the Step Itself</w:t>
      </w:r>
    </w:p>
    <w:p w:rsidR="006D6FDF" w:rsidRDefault="006D6FDF" w:rsidP="006D6FDF">
      <w:pPr>
        <w:spacing w:after="240"/>
      </w:pPr>
      <w:r>
        <w:t>Main Interface To Fiscal Year Objective Routines</w:t>
      </w:r>
    </w:p>
    <w:p w:rsidR="006D6FDF" w:rsidRDefault="006D6FDF" w:rsidP="006D6FDF">
      <w:pPr>
        <w:spacing w:after="240"/>
      </w:pPr>
      <w:r>
        <w:t>Fiscal Year Objective Routines MAY NOT Be Called Directly</w:t>
      </w:r>
    </w:p>
    <w:p w:rsidR="006D6FDF" w:rsidRDefault="006D6FDF" w:rsidP="006D6FDF">
      <w:pPr>
        <w:spacing w:after="240"/>
      </w:pPr>
      <w:r>
        <w:t>A Step Provides a Controlled/Managed Gate For Executing Fiscal Year Batches</w:t>
      </w:r>
    </w:p>
    <w:p w:rsidR="006D6FDF" w:rsidRDefault="006D6FDF" w:rsidP="006D6FDF">
      <w:pPr>
        <w:spacing w:after="240"/>
      </w:pPr>
      <w:r>
        <w:t>A Step Communicates Its Status and Run Success Back To The Fiscal Year Initialization Database Tables</w:t>
      </w:r>
    </w:p>
    <w:p w:rsidR="006D6FDF" w:rsidRDefault="006D6FDF" w:rsidP="006D6FDF">
      <w:pPr>
        <w:spacing w:after="240"/>
      </w:pPr>
      <w:r>
        <w:t>Upon Failure, the Sequences Halt and a Forced Exit Takes Place</w:t>
      </w:r>
    </w:p>
    <w:p w:rsidR="006D6FDF" w:rsidRDefault="006D6FDF" w:rsidP="006D6FDF">
      <w:pPr>
        <w:spacing w:after="240"/>
      </w:pPr>
      <w:r>
        <w:t>A Step Can Contain ANY Specified Sequence</w:t>
      </w:r>
    </w:p>
    <w:p w:rsidR="006D6FDF" w:rsidRDefault="006D6FDF" w:rsidP="006D6FDF">
      <w:pPr>
        <w:spacing w:after="240"/>
      </w:pPr>
      <w:r>
        <w:t>Exercise Care When Filling the Step Battery. Ensure Proper Sequences at All Times When Modifying or adding a Step</w:t>
      </w:r>
    </w:p>
    <w:p w:rsidR="006D6FDF" w:rsidRDefault="006D6FDF" w:rsidP="006D6FDF">
      <w:pPr>
        <w:spacing w:after="240"/>
      </w:pPr>
      <w:r>
        <w:t>Calls The SP_AUTOMATION_FISCAL_YEAR_INITIALIZATION_AGENCY_FUND_PACKAGE_INIT Procedure To Initialize Agency Fund Package As Part of the Fiscal Year Initialization. Loop For Each Agency Fund,  initialize the particular Agency Fund Package</w:t>
      </w:r>
    </w:p>
    <w:p w:rsidR="006D6FDF" w:rsidRDefault="006D6FDF" w:rsidP="006D6FDF">
      <w:pPr>
        <w:spacing w:after="240"/>
      </w:pPr>
    </w:p>
    <w:p w:rsidR="006D6FDF" w:rsidRDefault="006D6FDF" w:rsidP="006D6FDF">
      <w:pPr>
        <w:pStyle w:val="Heading3"/>
        <w:spacing w:after="320"/>
      </w:pPr>
      <w:bookmarkStart w:id="776" w:name="_Toc338154330"/>
      <w:r>
        <w:t>Parameters</w:t>
      </w:r>
      <w:bookmarkEnd w:id="7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77" w:name="_Toc338154331"/>
      <w:r>
        <w:t>Dependencies</w:t>
      </w:r>
      <w:bookmarkEnd w:id="777"/>
    </w:p>
    <w:tbl>
      <w:tblPr>
        <w:tblStyle w:val="TableGrid"/>
        <w:tblW w:w="5000" w:type="pct"/>
        <w:tblLook w:val="04A0" w:firstRow="1" w:lastRow="0" w:firstColumn="1" w:lastColumn="0" w:noHBand="0" w:noVBand="1"/>
      </w:tblPr>
      <w:tblGrid>
        <w:gridCol w:w="503"/>
        <w:gridCol w:w="7428"/>
        <w:gridCol w:w="1049"/>
        <w:gridCol w:w="131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Trace Level Information Of Fiscal Year Initialization Processes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w:t>
            </w:r>
            <w:r>
              <w:lastRenderedPageBreak/>
              <w:t>n Steps Management and Step Configuration</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SP_AUTOMATION_FISCAL_YEAR_INITIALIZATION_EXTRACT_LOAD_CORE_TABLES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Data In the Extract Database (STAGE). These Core Tables. These tables are supposed to be maintained by the Business prior to Fiscal Year Initialization.</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SP_AUTOMATION_FISCAL_YEAR_INITIALIZATION_ROLL_FORWARD_STRUCTURAL_TABLES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 Forward Structural Tables. These tables do not require data manipulation each year.</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SP_AUTOMATION_FISCAL_YEAR_INITIALIZATION_STEP_PRE_PROCESS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Up The Step Before It Is Executed</w:t>
            </w:r>
          </w:p>
        </w:tc>
      </w:tr>
    </w:tbl>
    <w:p w:rsidR="006D6FDF" w:rsidRDefault="006D6FDF" w:rsidP="006D6FDF">
      <w:pPr>
        <w:pStyle w:val="Heading1"/>
      </w:pPr>
      <w:bookmarkStart w:id="778" w:name="_Toc338154332"/>
      <w:r>
        <w:lastRenderedPageBreak/>
        <w:t>SP_AUTOMATION_FISCAL_YEAR_INITIALIZATION_STEP_3</w:t>
      </w:r>
      <w:bookmarkEnd w:id="778"/>
    </w:p>
    <w:p w:rsidR="006D6FDF" w:rsidRDefault="006D6FDF" w:rsidP="006D6FDF">
      <w:pPr>
        <w:pStyle w:val="Heading2"/>
        <w:spacing w:after="240"/>
      </w:pPr>
      <w:bookmarkStart w:id="779" w:name="_Toc338154333"/>
      <w:r>
        <w:t>Functionality Overview</w:t>
      </w:r>
      <w:bookmarkEnd w:id="779"/>
    </w:p>
    <w:p w:rsidR="006D6FDF" w:rsidRDefault="006D6FDF" w:rsidP="006D6FDF">
      <w:pPr>
        <w:spacing w:after="240"/>
      </w:pPr>
      <w:r>
        <w:t>Runs Sequences Specified within the Step Itself</w:t>
      </w:r>
    </w:p>
    <w:p w:rsidR="006D6FDF" w:rsidRDefault="006D6FDF" w:rsidP="006D6FDF">
      <w:pPr>
        <w:spacing w:after="240"/>
      </w:pPr>
      <w:r>
        <w:t>Main Interface To Fiscal Year Objective Routines</w:t>
      </w:r>
    </w:p>
    <w:p w:rsidR="006D6FDF" w:rsidRDefault="006D6FDF" w:rsidP="006D6FDF">
      <w:pPr>
        <w:spacing w:after="240"/>
      </w:pPr>
      <w:r>
        <w:t>Fiscal Year Objective Routines MAY NOT Be Called Directly</w:t>
      </w:r>
    </w:p>
    <w:p w:rsidR="006D6FDF" w:rsidRDefault="006D6FDF" w:rsidP="006D6FDF">
      <w:pPr>
        <w:spacing w:after="240"/>
      </w:pPr>
      <w:r>
        <w:t>A Step Provides a Controlled/Managed Gate For Executing Fiscal Year Batches</w:t>
      </w:r>
    </w:p>
    <w:p w:rsidR="006D6FDF" w:rsidRDefault="006D6FDF" w:rsidP="006D6FDF">
      <w:pPr>
        <w:spacing w:after="240"/>
      </w:pPr>
      <w:r>
        <w:t>A Step Communicates Its Status and Run Success Back To The Fiscal Year Initialization Database Tables</w:t>
      </w:r>
    </w:p>
    <w:p w:rsidR="006D6FDF" w:rsidRDefault="006D6FDF" w:rsidP="006D6FDF">
      <w:pPr>
        <w:spacing w:after="240"/>
      </w:pPr>
      <w:r>
        <w:t>Upon Failure, the Sequences Halt and a Forced Exit Takes Place</w:t>
      </w:r>
    </w:p>
    <w:p w:rsidR="006D6FDF" w:rsidRDefault="006D6FDF" w:rsidP="006D6FDF">
      <w:pPr>
        <w:spacing w:after="240"/>
      </w:pPr>
      <w:r>
        <w:t>A Step Can Contain ANY Specified Sequence</w:t>
      </w:r>
    </w:p>
    <w:p w:rsidR="006D6FDF" w:rsidRDefault="006D6FDF" w:rsidP="006D6FDF">
      <w:pPr>
        <w:spacing w:after="240"/>
      </w:pPr>
      <w:r>
        <w:t>Exercise Care When Filling the Step Battery. Ensure Proper Sequences at All Times When Modifying or adding a Step</w:t>
      </w:r>
    </w:p>
    <w:p w:rsidR="006D6FDF" w:rsidRDefault="006D6FDF" w:rsidP="006D6FDF">
      <w:pPr>
        <w:spacing w:after="240"/>
      </w:pPr>
      <w:r>
        <w:t>Calls The SP_AUTOMATION_FISCAL_YEAR_INITIALIZATION_EXTRACT_LOAD_GAFD Procedure To Load GAFD Data From the Extract Database (STAGE). GAFD Data is supposed to be maintained by the Business prior to Fiscal Year Initialization.</w:t>
      </w:r>
    </w:p>
    <w:p w:rsidR="006D6FDF" w:rsidRDefault="006D6FDF" w:rsidP="006D6FDF">
      <w:pPr>
        <w:spacing w:after="240"/>
      </w:pPr>
    </w:p>
    <w:p w:rsidR="006D6FDF" w:rsidRDefault="006D6FDF" w:rsidP="006D6FDF">
      <w:pPr>
        <w:spacing w:after="240"/>
      </w:pPr>
      <w:r>
        <w:t>Calls The SP_AUTOMATION_FISCAL_YEAR_INITIALIZATION_ROLL_FORWARD_STRUCTURAL_TABLES Procedure To Roll Forward Structural Tables. These tables do not require data manipulation each year.</w:t>
      </w: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780" w:name="_Toc338154334"/>
      <w:r>
        <w:t>Parameters</w:t>
      </w:r>
      <w:bookmarkEnd w:id="7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81" w:name="_Toc338154335"/>
      <w:r>
        <w:t>Dependencies</w:t>
      </w:r>
      <w:bookmarkEnd w:id="781"/>
    </w:p>
    <w:tbl>
      <w:tblPr>
        <w:tblStyle w:val="TableGrid"/>
        <w:tblW w:w="5000" w:type="pct"/>
        <w:tblLook w:val="04A0" w:firstRow="1" w:lastRow="0" w:firstColumn="1" w:lastColumn="0" w:noHBand="0" w:noVBand="1"/>
      </w:tblPr>
      <w:tblGrid>
        <w:gridCol w:w="503"/>
        <w:gridCol w:w="7428"/>
        <w:gridCol w:w="1049"/>
        <w:gridCol w:w="131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Trace Level Information Of Fiscal Year Initialization Processes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w:t>
            </w:r>
            <w:r>
              <w:lastRenderedPageBreak/>
              <w:t>n Steps Management and Step Configuration</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SP_AUTOMATION_FISCAL_YEAR_INITIALIZATION_EXTRACT_LOAD_GAFD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GAFD Data From the Extract Database (STAGE). GAFD Data is supposed to be maintained by the Business prior to Fiscal Year Initialization.</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SP_AUTOMATION_FISCAL_YEAR_INITIALIZATION_ROLL_FORWARD_STRUCTURAL_TABLES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 Forward Structural Tables. These tables do not require data manipulation each year.</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SP_AUTOMATION_FISCAL_YEAR_INITIALIZATION_STEP_PRE_PROCESS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Up The Step Before It Is Executed</w:t>
            </w:r>
          </w:p>
        </w:tc>
      </w:tr>
    </w:tbl>
    <w:p w:rsidR="006D6FDF" w:rsidRDefault="006D6FDF" w:rsidP="006D6FDF">
      <w:pPr>
        <w:pStyle w:val="Heading1"/>
      </w:pPr>
      <w:bookmarkStart w:id="782" w:name="_Toc338154336"/>
      <w:r>
        <w:lastRenderedPageBreak/>
        <w:t>SP_AUTOMATION_FISCAL_YEAR_INITIALIZATION_STEP_4</w:t>
      </w:r>
      <w:bookmarkEnd w:id="782"/>
    </w:p>
    <w:p w:rsidR="006D6FDF" w:rsidRDefault="006D6FDF" w:rsidP="006D6FDF">
      <w:pPr>
        <w:pStyle w:val="Heading2"/>
        <w:spacing w:after="240"/>
      </w:pPr>
      <w:bookmarkStart w:id="783" w:name="_Toc338154337"/>
      <w:r>
        <w:t>Functionality Overview</w:t>
      </w:r>
      <w:bookmarkEnd w:id="783"/>
    </w:p>
    <w:p w:rsidR="006D6FDF" w:rsidRDefault="006D6FDF" w:rsidP="006D6FDF">
      <w:pPr>
        <w:spacing w:after="240"/>
      </w:pPr>
      <w:r>
        <w:t>Runs Sequences Specified within the Step Itself</w:t>
      </w:r>
    </w:p>
    <w:p w:rsidR="006D6FDF" w:rsidRDefault="006D6FDF" w:rsidP="006D6FDF">
      <w:pPr>
        <w:spacing w:after="240"/>
      </w:pPr>
      <w:r>
        <w:t>Main Interface To Fiscal Year Objective Routines</w:t>
      </w:r>
    </w:p>
    <w:p w:rsidR="006D6FDF" w:rsidRDefault="006D6FDF" w:rsidP="006D6FDF">
      <w:pPr>
        <w:spacing w:after="240"/>
      </w:pPr>
      <w:r>
        <w:t>Fiscal Year Objective Routines MAY NOT Be Called Directly</w:t>
      </w:r>
    </w:p>
    <w:p w:rsidR="006D6FDF" w:rsidRDefault="006D6FDF" w:rsidP="006D6FDF">
      <w:pPr>
        <w:spacing w:after="240"/>
      </w:pPr>
      <w:r>
        <w:t>A Step Provides a Controlled/Managed Gate For Executing Fiscal Year Batches</w:t>
      </w:r>
    </w:p>
    <w:p w:rsidR="006D6FDF" w:rsidRDefault="006D6FDF" w:rsidP="006D6FDF">
      <w:pPr>
        <w:spacing w:after="240"/>
      </w:pPr>
      <w:r>
        <w:t>A Step Communicates Its Status and Run Success Back To The Fiscal Year Initialization Database Tables</w:t>
      </w:r>
    </w:p>
    <w:p w:rsidR="006D6FDF" w:rsidRDefault="006D6FDF" w:rsidP="006D6FDF">
      <w:pPr>
        <w:spacing w:after="240"/>
      </w:pPr>
      <w:r>
        <w:t>Upon Failure, the Sequences Halt and a Forced Exit Takes Place</w:t>
      </w:r>
    </w:p>
    <w:p w:rsidR="006D6FDF" w:rsidRDefault="006D6FDF" w:rsidP="006D6FDF">
      <w:pPr>
        <w:spacing w:after="240"/>
      </w:pPr>
      <w:r>
        <w:t>A Step Can Contain ANY Specified Sequence</w:t>
      </w:r>
    </w:p>
    <w:p w:rsidR="006D6FDF" w:rsidRDefault="006D6FDF" w:rsidP="006D6FDF">
      <w:pPr>
        <w:spacing w:after="240"/>
      </w:pPr>
      <w:r>
        <w:t>Exercise Care When Filling the Step Battery. Ensure Proper Sequences at All Times When Modifying or adding a Step</w:t>
      </w:r>
    </w:p>
    <w:p w:rsidR="006D6FDF" w:rsidRDefault="006D6FDF" w:rsidP="006D6FDF">
      <w:pPr>
        <w:spacing w:after="240"/>
      </w:pPr>
      <w:r>
        <w:t>Calls The SP_AUTOMATION_FISCAL_YEAR_INITIALIZATION_EXTRACT_LOAD_SAMS Procedure To Load SAMS Warehouse Supplied Data and Perform SAMS Warehouse Data Translation.</w:t>
      </w:r>
    </w:p>
    <w:p w:rsidR="006D6FDF" w:rsidRDefault="006D6FDF" w:rsidP="006D6FDF">
      <w:pPr>
        <w:spacing w:after="240"/>
      </w:pPr>
    </w:p>
    <w:p w:rsidR="006D6FDF" w:rsidRDefault="006D6FDF" w:rsidP="006D6FDF">
      <w:pPr>
        <w:spacing w:after="240"/>
      </w:pPr>
      <w:r>
        <w:t>Calls The SP_AUTOMATION_FISCAL_YEAR_INITIALIZATION_SAMS_AGGREGATION Procedure To Perform Aggregation and Compression Of SAMS Warehouse Data.</w:t>
      </w:r>
    </w:p>
    <w:p w:rsidR="006D6FDF" w:rsidRDefault="006D6FDF" w:rsidP="006D6FDF">
      <w:pPr>
        <w:spacing w:after="240"/>
      </w:pPr>
    </w:p>
    <w:p w:rsidR="006D6FDF" w:rsidRDefault="006D6FDF" w:rsidP="006D6FDF">
      <w:pPr>
        <w:spacing w:after="240"/>
      </w:pPr>
      <w:r>
        <w:t>Calls The SP_AUTOMATION_FISCAL_YEAR_INITIALIZATION_SAMS_ROUNDING PROCEDURE Apply SAMS Rounding To The Loaded SAMS Warehouse Data By Rounding to Nearest 1000</w:t>
      </w:r>
    </w:p>
    <w:p w:rsidR="006D6FDF" w:rsidRDefault="006D6FDF" w:rsidP="006D6FDF">
      <w:pPr>
        <w:spacing w:after="240"/>
      </w:pPr>
    </w:p>
    <w:p w:rsidR="006D6FDF" w:rsidRDefault="006D6FDF" w:rsidP="006D6FDF">
      <w:pPr>
        <w:spacing w:after="240"/>
      </w:pPr>
      <w:r>
        <w:t>Calls The SP_AUTOMATION_FISCAL_YEAR_INITIALIZATION_STAGE_SAMS_DATA PROCEDURE Pack Rounded Data To SAMS Warehouse Supplied Data</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784" w:name="_Toc338154338"/>
      <w:r>
        <w:lastRenderedPageBreak/>
        <w:t>Parameters</w:t>
      </w:r>
      <w:bookmarkEnd w:id="7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85" w:name="_Toc338154339"/>
      <w:r>
        <w:t>Dependencies</w:t>
      </w:r>
      <w:bookmarkEnd w:id="785"/>
    </w:p>
    <w:tbl>
      <w:tblPr>
        <w:tblStyle w:val="TableGrid"/>
        <w:tblW w:w="5000" w:type="pct"/>
        <w:tblLook w:val="04A0" w:firstRow="1" w:lastRow="0" w:firstColumn="1" w:lastColumn="0" w:noHBand="0" w:noVBand="1"/>
      </w:tblPr>
      <w:tblGrid>
        <w:gridCol w:w="536"/>
        <w:gridCol w:w="6731"/>
        <w:gridCol w:w="1143"/>
        <w:gridCol w:w="188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Trace Level Information Of Fiscal Year Initialization Processes</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Management and Step Configuration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SP_AUTOMATION_FISCAL_YEAR_INITIALIZATION_EXTRACT_LOAD_SAMS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SAMS Warehouse Supplied Data and Perform SAMS Warehouse Data Translation</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SP_AUTOMATION_FISCAL_YEAR_INITIALIZATION_SAMS_AGGREGATION</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Perform Aggregation and Compression Of SAMS Warehouse Data</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SP_AUTOMATION_FISCAL_YEAR_INITIALIZATION_SAMS_ROUNDING</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Apply SAMS Rounding To The Loaded SAMS Warehouse Data By Rounding to Nearest 1000</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SP_AUTOMATION_FISCAL_YEAR_INITIALIZATION_STAGE_SAMS_DATA</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Pack Rounded Data To SAMS Warehouse Supplied Data</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SP_AUTOMATION_FISCAL_YEAR_INITIALIZATION_STEP_PRE_PROCESS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Up The Step Before It Is Executed</w:t>
            </w:r>
          </w:p>
        </w:tc>
      </w:tr>
    </w:tbl>
    <w:p w:rsidR="006D6FDF" w:rsidRDefault="006D6FDF" w:rsidP="006D6FDF">
      <w:pPr>
        <w:pStyle w:val="Heading1"/>
      </w:pPr>
      <w:bookmarkStart w:id="786" w:name="_Toc338154340"/>
      <w:r>
        <w:lastRenderedPageBreak/>
        <w:t>SP_AUTOMATION_FISCAL_YEAR_INITIALIZATION_STEP_5</w:t>
      </w:r>
      <w:bookmarkEnd w:id="786"/>
    </w:p>
    <w:p w:rsidR="006D6FDF" w:rsidRDefault="006D6FDF" w:rsidP="006D6FDF">
      <w:pPr>
        <w:pStyle w:val="Heading2"/>
        <w:spacing w:after="240"/>
      </w:pPr>
      <w:bookmarkStart w:id="787" w:name="_Toc338154341"/>
      <w:r>
        <w:t>Functionality Overview</w:t>
      </w:r>
      <w:bookmarkEnd w:id="787"/>
    </w:p>
    <w:p w:rsidR="006D6FDF" w:rsidRDefault="006D6FDF" w:rsidP="006D6FDF">
      <w:pPr>
        <w:spacing w:after="240"/>
      </w:pPr>
      <w:r>
        <w:t>Runs Sequences Specified within the Step Itself</w:t>
      </w:r>
    </w:p>
    <w:p w:rsidR="006D6FDF" w:rsidRDefault="006D6FDF" w:rsidP="006D6FDF">
      <w:pPr>
        <w:spacing w:after="240"/>
      </w:pPr>
      <w:r>
        <w:t>Main Interface To Fiscal Year Objective Routines</w:t>
      </w:r>
    </w:p>
    <w:p w:rsidR="006D6FDF" w:rsidRDefault="006D6FDF" w:rsidP="006D6FDF">
      <w:pPr>
        <w:spacing w:after="240"/>
      </w:pPr>
      <w:r>
        <w:t>Fiscal Year Objective Routines MAY NOT Be Called Directly</w:t>
      </w:r>
    </w:p>
    <w:p w:rsidR="006D6FDF" w:rsidRDefault="006D6FDF" w:rsidP="006D6FDF">
      <w:pPr>
        <w:spacing w:after="240"/>
      </w:pPr>
      <w:r>
        <w:t>A Step Provides a Controlled/Managed Gate For Executing Fiscal Year Batches</w:t>
      </w:r>
    </w:p>
    <w:p w:rsidR="006D6FDF" w:rsidRDefault="006D6FDF" w:rsidP="006D6FDF">
      <w:pPr>
        <w:spacing w:after="240"/>
      </w:pPr>
      <w:r>
        <w:t>A Step Communicates Its Status and Run Success Back To The Fiscal Year Initialization Database Tables</w:t>
      </w:r>
    </w:p>
    <w:p w:rsidR="006D6FDF" w:rsidRDefault="006D6FDF" w:rsidP="006D6FDF">
      <w:pPr>
        <w:spacing w:after="240"/>
      </w:pPr>
      <w:r>
        <w:t>Upon Failure, the Sequences Halt and a Forced Exit Takes Place</w:t>
      </w:r>
    </w:p>
    <w:p w:rsidR="006D6FDF" w:rsidRDefault="006D6FDF" w:rsidP="006D6FDF">
      <w:pPr>
        <w:spacing w:after="240"/>
      </w:pPr>
      <w:r>
        <w:t>A Step Can Contain ANY Specified Sequence</w:t>
      </w:r>
    </w:p>
    <w:p w:rsidR="006D6FDF" w:rsidRDefault="006D6FDF" w:rsidP="006D6FDF">
      <w:pPr>
        <w:spacing w:after="240"/>
      </w:pPr>
      <w:r>
        <w:t>Exercise Care When Filling the Step Battery. Ensure Proper Sequences at All Times When Modifying or adding a Step</w:t>
      </w:r>
    </w:p>
    <w:p w:rsidR="006D6FDF" w:rsidRDefault="006D6FDF" w:rsidP="006D6FDF">
      <w:pPr>
        <w:spacing w:after="240"/>
      </w:pPr>
      <w:r>
        <w:t>Calls The SP_AUTOMATION_FISCAL_YEAR_INITIALIZATION_STAGE_PY_DATA Procedure To Load Prior Year Numbers From Trial Balances Accumulations</w:t>
      </w:r>
    </w:p>
    <w:p w:rsidR="006D6FDF" w:rsidRDefault="006D6FDF" w:rsidP="006D6FDF">
      <w:pPr>
        <w:spacing w:after="240"/>
      </w:pPr>
    </w:p>
    <w:p w:rsidR="006D6FDF" w:rsidRDefault="006D6FDF" w:rsidP="006D6FDF">
      <w:pPr>
        <w:pStyle w:val="Heading3"/>
        <w:spacing w:after="320"/>
      </w:pPr>
      <w:bookmarkStart w:id="788" w:name="_Toc338154342"/>
      <w:r>
        <w:t>Parameters</w:t>
      </w:r>
      <w:bookmarkEnd w:id="7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89" w:name="_Toc338154343"/>
      <w:r>
        <w:t>Dependencies</w:t>
      </w:r>
      <w:bookmarkEnd w:id="789"/>
    </w:p>
    <w:tbl>
      <w:tblPr>
        <w:tblStyle w:val="TableGrid"/>
        <w:tblW w:w="5000" w:type="pct"/>
        <w:tblLook w:val="04A0" w:firstRow="1" w:lastRow="0" w:firstColumn="1" w:lastColumn="0" w:noHBand="0" w:noVBand="1"/>
      </w:tblPr>
      <w:tblGrid>
        <w:gridCol w:w="536"/>
        <w:gridCol w:w="6488"/>
        <w:gridCol w:w="1143"/>
        <w:gridCol w:w="212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Trace Level Information Of Fiscal Year Initialization Processes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Management and Step Configuration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SP_AUTOMATION_FISCAL_YEAR_INITIALIZATION_STAGE_PY_DATA</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Prior Year Numbers From Trial Balances Accumulations</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SP_AUTOMATION_FISCAL_YEAR_INITIALIZATION_STEP_PRE_PROCESS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Up The Step Before It Is Executed</w:t>
            </w:r>
          </w:p>
        </w:tc>
      </w:tr>
    </w:tbl>
    <w:p w:rsidR="006D6FDF" w:rsidRDefault="006D6FDF" w:rsidP="006D6FDF">
      <w:pPr>
        <w:pStyle w:val="Heading1"/>
      </w:pPr>
      <w:bookmarkStart w:id="790" w:name="_Toc338154344"/>
      <w:r>
        <w:lastRenderedPageBreak/>
        <w:t>SP_AUTOMATION_FISCAL_YEAR_INITIALIZATION_STEP_6</w:t>
      </w:r>
      <w:bookmarkEnd w:id="790"/>
    </w:p>
    <w:p w:rsidR="006D6FDF" w:rsidRDefault="006D6FDF" w:rsidP="006D6FDF">
      <w:pPr>
        <w:pStyle w:val="Heading2"/>
        <w:spacing w:after="240"/>
      </w:pPr>
      <w:bookmarkStart w:id="791" w:name="_Toc338154345"/>
      <w:r>
        <w:t>Functionality Overview</w:t>
      </w:r>
      <w:bookmarkEnd w:id="791"/>
    </w:p>
    <w:p w:rsidR="006D6FDF" w:rsidRDefault="006D6FDF" w:rsidP="006D6FDF">
      <w:pPr>
        <w:spacing w:after="240"/>
      </w:pPr>
      <w:r>
        <w:t>Runs Sequences Specified within the Step Itself</w:t>
      </w:r>
    </w:p>
    <w:p w:rsidR="006D6FDF" w:rsidRDefault="006D6FDF" w:rsidP="006D6FDF">
      <w:pPr>
        <w:spacing w:after="240"/>
      </w:pPr>
      <w:r>
        <w:t>Main Interface To Fiscal Year Objective Routines</w:t>
      </w:r>
    </w:p>
    <w:p w:rsidR="006D6FDF" w:rsidRDefault="006D6FDF" w:rsidP="006D6FDF">
      <w:pPr>
        <w:spacing w:after="240"/>
      </w:pPr>
      <w:r>
        <w:t>Fiscal Year Objective Routines MAY NOT Be Called Directly</w:t>
      </w:r>
    </w:p>
    <w:p w:rsidR="006D6FDF" w:rsidRDefault="006D6FDF" w:rsidP="006D6FDF">
      <w:pPr>
        <w:spacing w:after="240"/>
      </w:pPr>
      <w:r>
        <w:t>A Step Provides a Controlled/Managed Gate For Executing Fiscal Year Batches</w:t>
      </w:r>
    </w:p>
    <w:p w:rsidR="006D6FDF" w:rsidRDefault="006D6FDF" w:rsidP="006D6FDF">
      <w:pPr>
        <w:spacing w:after="240"/>
      </w:pPr>
      <w:r>
        <w:t>A Step Communicates Its Status and Run Success Back To The Fiscal Year Initialization Database Tables</w:t>
      </w:r>
    </w:p>
    <w:p w:rsidR="006D6FDF" w:rsidRDefault="006D6FDF" w:rsidP="006D6FDF">
      <w:pPr>
        <w:spacing w:after="240"/>
      </w:pPr>
      <w:r>
        <w:t>Upon Failure, the Sequences Halt and a Forced Exit Takes Place</w:t>
      </w:r>
    </w:p>
    <w:p w:rsidR="006D6FDF" w:rsidRDefault="006D6FDF" w:rsidP="006D6FDF">
      <w:pPr>
        <w:spacing w:after="240"/>
      </w:pPr>
      <w:r>
        <w:t>A Step Can Contain ANY Specified Sequence</w:t>
      </w:r>
    </w:p>
    <w:p w:rsidR="006D6FDF" w:rsidRDefault="006D6FDF" w:rsidP="006D6FDF">
      <w:pPr>
        <w:spacing w:after="240"/>
      </w:pPr>
      <w:r>
        <w:t>Exercise Care When Filling the Step Battery. Ensure Proper Sequences at All Times When Modifying or adding a Step</w:t>
      </w:r>
    </w:p>
    <w:p w:rsidR="006D6FDF" w:rsidRDefault="006D6FDF" w:rsidP="006D6FDF">
      <w:pPr>
        <w:spacing w:after="240"/>
      </w:pPr>
      <w:r>
        <w:t>Calls The SP_AUTOMATION_FISCAL_YEAR_INITIALIZATION_EXTRACT_LOAD_SCO567 Procedure To Load SCO567 Data From WEDGE_EXTRACT Database</w:t>
      </w:r>
    </w:p>
    <w:p w:rsidR="006D6FDF" w:rsidRDefault="006D6FDF" w:rsidP="006D6FDF">
      <w:pPr>
        <w:spacing w:after="240"/>
      </w:pPr>
    </w:p>
    <w:p w:rsidR="006D6FDF" w:rsidRDefault="006D6FDF" w:rsidP="006D6FDF">
      <w:pPr>
        <w:pStyle w:val="Heading3"/>
        <w:spacing w:after="320"/>
      </w:pPr>
      <w:bookmarkStart w:id="792" w:name="_Toc338154346"/>
      <w:r>
        <w:t>Parameters</w:t>
      </w:r>
      <w:bookmarkEnd w:id="7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93" w:name="_Toc338154347"/>
      <w:r>
        <w:t>Dependencies</w:t>
      </w:r>
      <w:bookmarkEnd w:id="793"/>
    </w:p>
    <w:tbl>
      <w:tblPr>
        <w:tblStyle w:val="TableGrid"/>
        <w:tblW w:w="5000" w:type="pct"/>
        <w:tblLook w:val="04A0" w:firstRow="1" w:lastRow="0" w:firstColumn="1" w:lastColumn="0" w:noHBand="0" w:noVBand="1"/>
      </w:tblPr>
      <w:tblGrid>
        <w:gridCol w:w="532"/>
        <w:gridCol w:w="6838"/>
        <w:gridCol w:w="1133"/>
        <w:gridCol w:w="1793"/>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Trace Level Information Of Fiscal Year Initialization Processes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Management and Step Configuration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SP_AUTOMATION_FISCAL_YEAR_INITIALIZATION_EXTRACT_LOAD_SCO567</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SCO567 Data From WEDGE_EXTRAC</w:t>
            </w:r>
            <w:r>
              <w:lastRenderedPageBreak/>
              <w:t>T Database</w:t>
            </w:r>
          </w:p>
        </w:tc>
      </w:tr>
      <w:tr w:rsidR="006D6FDF" w:rsidTr="006D6FDF">
        <w:tc>
          <w:tcPr>
            <w:tcW w:w="217" w:type="pct"/>
          </w:tcPr>
          <w:p w:rsidR="006D6FDF" w:rsidRDefault="006D6FDF" w:rsidP="006D6FDF">
            <w:pPr>
              <w:spacing w:after="240"/>
            </w:pPr>
            <w:r>
              <w:lastRenderedPageBreak/>
              <w:t>6</w:t>
            </w:r>
          </w:p>
        </w:tc>
        <w:tc>
          <w:tcPr>
            <w:tcW w:w="2174" w:type="pct"/>
          </w:tcPr>
          <w:p w:rsidR="006D6FDF" w:rsidRDefault="006D6FDF" w:rsidP="006D6FDF">
            <w:pPr>
              <w:spacing w:after="240"/>
            </w:pPr>
            <w:r>
              <w:t>SP_AUTOMATION_FISCAL_YEAR_INITIALIZATION_STEP_PRE_PROCESS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Up The Step Before It Is Executed</w:t>
            </w:r>
          </w:p>
        </w:tc>
      </w:tr>
    </w:tbl>
    <w:p w:rsidR="006D6FDF" w:rsidRDefault="006D6FDF" w:rsidP="006D6FDF">
      <w:pPr>
        <w:pStyle w:val="Heading1"/>
      </w:pPr>
      <w:bookmarkStart w:id="794" w:name="_Toc338154348"/>
      <w:r>
        <w:t>SP_AUTOMATION_FISCAL_YEAR_INITIALIZATION_STEP_7</w:t>
      </w:r>
      <w:bookmarkEnd w:id="794"/>
    </w:p>
    <w:p w:rsidR="006D6FDF" w:rsidRDefault="006D6FDF" w:rsidP="006D6FDF">
      <w:pPr>
        <w:pStyle w:val="Heading2"/>
        <w:spacing w:after="240"/>
      </w:pPr>
      <w:bookmarkStart w:id="795" w:name="_Toc338154349"/>
      <w:r>
        <w:t>Functionality Overview</w:t>
      </w:r>
      <w:bookmarkEnd w:id="795"/>
    </w:p>
    <w:p w:rsidR="006D6FDF" w:rsidRDefault="006D6FDF" w:rsidP="006D6FDF">
      <w:pPr>
        <w:spacing w:after="240"/>
      </w:pPr>
      <w:r>
        <w:t>Runs Sequences Specified within the Step Itself</w:t>
      </w:r>
    </w:p>
    <w:p w:rsidR="006D6FDF" w:rsidRDefault="006D6FDF" w:rsidP="006D6FDF">
      <w:pPr>
        <w:spacing w:after="240"/>
      </w:pPr>
      <w:r>
        <w:t>Main Interface To Fiscal Year Objective Routines</w:t>
      </w:r>
    </w:p>
    <w:p w:rsidR="006D6FDF" w:rsidRDefault="006D6FDF" w:rsidP="006D6FDF">
      <w:pPr>
        <w:spacing w:after="240"/>
      </w:pPr>
      <w:r>
        <w:t>Fiscal Year Objective Routines MAY NOT Be Called Directly</w:t>
      </w:r>
    </w:p>
    <w:p w:rsidR="006D6FDF" w:rsidRDefault="006D6FDF" w:rsidP="006D6FDF">
      <w:pPr>
        <w:spacing w:after="240"/>
      </w:pPr>
      <w:r>
        <w:t>A Step Provides a Controlled/Managed Gate For Executing Fiscal Year Batches</w:t>
      </w:r>
    </w:p>
    <w:p w:rsidR="006D6FDF" w:rsidRDefault="006D6FDF" w:rsidP="006D6FDF">
      <w:pPr>
        <w:spacing w:after="240"/>
      </w:pPr>
      <w:r>
        <w:t>A Step Communicates Its Status and Run Success Back To The Fiscal Year Initialization Database Tables</w:t>
      </w:r>
    </w:p>
    <w:p w:rsidR="006D6FDF" w:rsidRDefault="006D6FDF" w:rsidP="006D6FDF">
      <w:pPr>
        <w:spacing w:after="240"/>
      </w:pPr>
      <w:r>
        <w:t>Upon Failure, the Sequences Halt and a Forced Exit Takes Place</w:t>
      </w:r>
    </w:p>
    <w:p w:rsidR="006D6FDF" w:rsidRDefault="006D6FDF" w:rsidP="006D6FDF">
      <w:pPr>
        <w:spacing w:after="240"/>
      </w:pPr>
      <w:r>
        <w:t>A Step Can Contain ANY Specified Sequence</w:t>
      </w:r>
    </w:p>
    <w:p w:rsidR="006D6FDF" w:rsidRDefault="006D6FDF" w:rsidP="006D6FDF">
      <w:pPr>
        <w:spacing w:after="240"/>
      </w:pPr>
      <w:r>
        <w:t>Exercise Care When Filling the Step Battery. Ensure Proper Sequences at All Times When Modifying or adding a Step</w:t>
      </w:r>
    </w:p>
    <w:p w:rsidR="006D6FDF" w:rsidRDefault="006D6FDF" w:rsidP="006D6FDF">
      <w:pPr>
        <w:spacing w:after="240"/>
      </w:pPr>
      <w:r>
        <w:t>SP_AUTOMATION_FISCAL_YEAR_INITIALIZATION_ROLL_FORWARD_STRUCTURAL_TABLES PROCEDURE Roll Forward Structural Tables. These tables do not require data manipulation each year.</w:t>
      </w:r>
    </w:p>
    <w:p w:rsidR="006D6FDF" w:rsidRDefault="006D6FDF" w:rsidP="006D6FDF">
      <w:pPr>
        <w:spacing w:after="240"/>
      </w:pPr>
    </w:p>
    <w:p w:rsidR="006D6FDF" w:rsidRDefault="006D6FDF" w:rsidP="006D6FDF">
      <w:pPr>
        <w:pStyle w:val="Heading3"/>
        <w:spacing w:after="320"/>
      </w:pPr>
      <w:bookmarkStart w:id="796" w:name="_Toc338154350"/>
      <w:r>
        <w:t>Parameters</w:t>
      </w:r>
      <w:bookmarkEnd w:id="7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797" w:name="_Toc338154351"/>
      <w:r>
        <w:t>Dependencies</w:t>
      </w:r>
      <w:bookmarkEnd w:id="797"/>
    </w:p>
    <w:tbl>
      <w:tblPr>
        <w:tblStyle w:val="TableGrid"/>
        <w:tblW w:w="5000" w:type="pct"/>
        <w:tblLook w:val="04A0" w:firstRow="1" w:lastRow="0" w:firstColumn="1" w:lastColumn="0" w:noHBand="0" w:noVBand="1"/>
      </w:tblPr>
      <w:tblGrid>
        <w:gridCol w:w="503"/>
        <w:gridCol w:w="7428"/>
        <w:gridCol w:w="1049"/>
        <w:gridCol w:w="131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Trace Level Information Of Fiscal Year Initialization Processes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w:t>
            </w:r>
            <w:r>
              <w:lastRenderedPageBreak/>
              <w:t>nt and Step Configuration</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SP_AUTOMATION_FISCAL_YEAR_INITIALIZATION_ROLL_FORWARD_STRUCTURAL_TABLES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 Forward Structural Tables. These tables do not require data manipulation each year.</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SP_AUTOMATION_FISCAL_YEAR_INITIALIZATION_STEP_PRE_PROCESS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Up The Step Before It Is Executed</w:t>
            </w:r>
          </w:p>
        </w:tc>
      </w:tr>
    </w:tbl>
    <w:p w:rsidR="006D6FDF" w:rsidRDefault="006D6FDF" w:rsidP="006D6FDF">
      <w:pPr>
        <w:pStyle w:val="Heading1"/>
      </w:pPr>
      <w:bookmarkStart w:id="798" w:name="_Toc338154352"/>
      <w:r>
        <w:t>SP_AUTOMATION_FISCAL_YEAR_INITIALIZATION_STEP_8</w:t>
      </w:r>
      <w:bookmarkEnd w:id="798"/>
    </w:p>
    <w:p w:rsidR="006D6FDF" w:rsidRDefault="006D6FDF" w:rsidP="006D6FDF">
      <w:pPr>
        <w:pStyle w:val="Heading2"/>
        <w:spacing w:after="240"/>
      </w:pPr>
      <w:bookmarkStart w:id="799" w:name="_Toc338154353"/>
      <w:r>
        <w:t>Functionality Overview</w:t>
      </w:r>
      <w:bookmarkEnd w:id="799"/>
    </w:p>
    <w:p w:rsidR="006D6FDF" w:rsidRDefault="006D6FDF" w:rsidP="006D6FDF">
      <w:pPr>
        <w:spacing w:after="240"/>
      </w:pPr>
      <w:r>
        <w:t>Runs Sequences Specified within the Step Itself</w:t>
      </w:r>
    </w:p>
    <w:p w:rsidR="006D6FDF" w:rsidRDefault="006D6FDF" w:rsidP="006D6FDF">
      <w:pPr>
        <w:spacing w:after="240"/>
      </w:pPr>
      <w:r>
        <w:t>Main Interface To Fiscal Year Objective Routines</w:t>
      </w:r>
    </w:p>
    <w:p w:rsidR="006D6FDF" w:rsidRDefault="006D6FDF" w:rsidP="006D6FDF">
      <w:pPr>
        <w:spacing w:after="240"/>
      </w:pPr>
      <w:r>
        <w:t>Fiscal Year Objective Routines MAY NOT Be Called Directly</w:t>
      </w:r>
    </w:p>
    <w:p w:rsidR="006D6FDF" w:rsidRDefault="006D6FDF" w:rsidP="006D6FDF">
      <w:pPr>
        <w:spacing w:after="240"/>
      </w:pPr>
      <w:r>
        <w:t>A Step Provides a Controlled/Managed Gate For Executing Fiscal Year Batches</w:t>
      </w:r>
    </w:p>
    <w:p w:rsidR="006D6FDF" w:rsidRDefault="006D6FDF" w:rsidP="006D6FDF">
      <w:pPr>
        <w:spacing w:after="240"/>
      </w:pPr>
      <w:r>
        <w:t>A Step Communicates Its Status and Run Success Back To The Fiscal Year Initialization Database Tables</w:t>
      </w:r>
    </w:p>
    <w:p w:rsidR="006D6FDF" w:rsidRDefault="006D6FDF" w:rsidP="006D6FDF">
      <w:pPr>
        <w:spacing w:after="240"/>
      </w:pPr>
      <w:r>
        <w:t>Upon Failure, the Sequences Halt and a Forced Exit Takes Place</w:t>
      </w:r>
    </w:p>
    <w:p w:rsidR="006D6FDF" w:rsidRDefault="006D6FDF" w:rsidP="006D6FDF">
      <w:pPr>
        <w:spacing w:after="240"/>
      </w:pPr>
      <w:r>
        <w:t>A Step Can Contain ANY Specified Sequence</w:t>
      </w:r>
    </w:p>
    <w:p w:rsidR="006D6FDF" w:rsidRDefault="006D6FDF" w:rsidP="006D6FDF">
      <w:pPr>
        <w:spacing w:after="240"/>
      </w:pPr>
      <w:r>
        <w:t>Exercise Care When Filling the Step Battery. Ensure Proper Sequences at All Times When Modifying or adding a Step</w:t>
      </w:r>
    </w:p>
    <w:p w:rsidR="006D6FDF" w:rsidRDefault="006D6FDF" w:rsidP="006D6FDF">
      <w:pPr>
        <w:spacing w:after="240"/>
      </w:pPr>
      <w:r>
        <w:lastRenderedPageBreak/>
        <w:t>Calls The SP_AUTOMATION_FISCAL_YEAR_INITIALIZATION_AGENCY_FUND Procedure To Establish the Relationship between an Agency Fund Relationship Between an Agency and A Fund</w:t>
      </w:r>
    </w:p>
    <w:p w:rsidR="006D6FDF" w:rsidRDefault="006D6FDF" w:rsidP="006D6FDF">
      <w:pPr>
        <w:spacing w:after="240"/>
      </w:pPr>
    </w:p>
    <w:p w:rsidR="006D6FDF" w:rsidRDefault="006D6FDF" w:rsidP="006D6FDF">
      <w:pPr>
        <w:pStyle w:val="Heading3"/>
        <w:spacing w:after="320"/>
      </w:pPr>
      <w:bookmarkStart w:id="800" w:name="_Toc338154354"/>
      <w:r>
        <w:t>Parameters</w:t>
      </w:r>
      <w:bookmarkEnd w:id="8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01" w:name="_Toc338154355"/>
      <w:r>
        <w:t>Dependencies</w:t>
      </w:r>
      <w:bookmarkEnd w:id="801"/>
    </w:p>
    <w:tbl>
      <w:tblPr>
        <w:tblStyle w:val="TableGrid"/>
        <w:tblW w:w="5000" w:type="pct"/>
        <w:tblLook w:val="04A0" w:firstRow="1" w:lastRow="0" w:firstColumn="1" w:lastColumn="0" w:noHBand="0" w:noVBand="1"/>
      </w:tblPr>
      <w:tblGrid>
        <w:gridCol w:w="536"/>
        <w:gridCol w:w="6488"/>
        <w:gridCol w:w="1143"/>
        <w:gridCol w:w="212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Trace Level Information Of Fiscal Year </w:t>
            </w:r>
            <w:r>
              <w:lastRenderedPageBreak/>
              <w:t>Initialization Processes</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Management and Step Configuration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SP_AUTOMATION_FISCAL_YEAR_INITIALIZATION_AGENCY_FUND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Establish the Relationship between an Agency Fund Relationship Between an Agency and A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SP_AUTOMATION_FISCAL_YEAR_INITIALIZATION_STEP_PRE_PROCESS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Up The Step Before It Is Executed</w:t>
            </w:r>
          </w:p>
        </w:tc>
      </w:tr>
    </w:tbl>
    <w:p w:rsidR="006D6FDF" w:rsidRDefault="006D6FDF" w:rsidP="006D6FDF">
      <w:pPr>
        <w:pStyle w:val="Heading1"/>
      </w:pPr>
      <w:bookmarkStart w:id="802" w:name="_Toc338154356"/>
      <w:r>
        <w:t>SP_AUTOMATION_FISCAL_YEAR_INITIALIZATION_STEP_9</w:t>
      </w:r>
      <w:bookmarkEnd w:id="802"/>
    </w:p>
    <w:p w:rsidR="006D6FDF" w:rsidRDefault="006D6FDF" w:rsidP="006D6FDF">
      <w:pPr>
        <w:pStyle w:val="Heading2"/>
        <w:spacing w:after="240"/>
      </w:pPr>
      <w:bookmarkStart w:id="803" w:name="_Toc338154357"/>
      <w:r>
        <w:t>Functionality Overview</w:t>
      </w:r>
      <w:bookmarkEnd w:id="803"/>
    </w:p>
    <w:p w:rsidR="006D6FDF" w:rsidRDefault="006D6FDF" w:rsidP="006D6FDF">
      <w:pPr>
        <w:spacing w:after="240"/>
      </w:pPr>
      <w:r>
        <w:t>Runs Sequences Specified within the Step Itself</w:t>
      </w:r>
    </w:p>
    <w:p w:rsidR="006D6FDF" w:rsidRDefault="006D6FDF" w:rsidP="006D6FDF">
      <w:pPr>
        <w:spacing w:after="240"/>
      </w:pPr>
      <w:r>
        <w:t>Main Interface To Fiscal Year Objective Routines</w:t>
      </w:r>
    </w:p>
    <w:p w:rsidR="006D6FDF" w:rsidRDefault="006D6FDF" w:rsidP="006D6FDF">
      <w:pPr>
        <w:spacing w:after="240"/>
      </w:pPr>
      <w:r>
        <w:t>Fiscal Year Objective Routines MAY NOT Be Called Directly</w:t>
      </w:r>
    </w:p>
    <w:p w:rsidR="006D6FDF" w:rsidRDefault="006D6FDF" w:rsidP="006D6FDF">
      <w:pPr>
        <w:spacing w:after="240"/>
      </w:pPr>
      <w:r>
        <w:t>A Step Provides a Controlled/Managed Gate For Executing Fiscal Year Batches</w:t>
      </w:r>
    </w:p>
    <w:p w:rsidR="006D6FDF" w:rsidRDefault="006D6FDF" w:rsidP="006D6FDF">
      <w:pPr>
        <w:spacing w:after="240"/>
      </w:pPr>
      <w:r>
        <w:t>A Step Communicates Its Status and Run Success Back To The Fiscal Year Initialization Database Tables</w:t>
      </w:r>
    </w:p>
    <w:p w:rsidR="006D6FDF" w:rsidRDefault="006D6FDF" w:rsidP="006D6FDF">
      <w:pPr>
        <w:spacing w:after="240"/>
      </w:pPr>
      <w:r>
        <w:t>Upon Failure, the Sequences Halt and a Forced Exit Takes Place</w:t>
      </w:r>
    </w:p>
    <w:p w:rsidR="006D6FDF" w:rsidRDefault="006D6FDF" w:rsidP="006D6FDF">
      <w:pPr>
        <w:spacing w:after="240"/>
      </w:pPr>
      <w:r>
        <w:t>A Step Can Contain ANY Specified Sequence</w:t>
      </w:r>
    </w:p>
    <w:p w:rsidR="006D6FDF" w:rsidRDefault="006D6FDF" w:rsidP="006D6FDF">
      <w:pPr>
        <w:spacing w:after="240"/>
      </w:pPr>
      <w:r>
        <w:t>Exercise Care When Filling the Step Battery. Ensure Proper Sequences at All Times When Modifying or adding a Step</w:t>
      </w:r>
    </w:p>
    <w:p w:rsidR="006D6FDF" w:rsidRDefault="006D6FDF" w:rsidP="006D6FDF">
      <w:pPr>
        <w:spacing w:after="240"/>
      </w:pPr>
      <w:r>
        <w:lastRenderedPageBreak/>
        <w:t>Calls The SP_AUTOMATION_FISCAL_YEAR_INITIALIZATION_AGENCY_FUND_PACKAGE_CREATE Procedure To Create Agency Fund Package As Part of the Fiscal Year Initialization. Loop For Each Agency Fund, Create the particular Agency Fund Package</w:t>
      </w:r>
    </w:p>
    <w:p w:rsidR="006D6FDF" w:rsidRDefault="006D6FDF" w:rsidP="006D6FDF">
      <w:pPr>
        <w:spacing w:after="240"/>
      </w:pPr>
    </w:p>
    <w:p w:rsidR="006D6FDF" w:rsidRDefault="006D6FDF" w:rsidP="006D6FDF">
      <w:pPr>
        <w:pStyle w:val="Heading3"/>
        <w:spacing w:after="320"/>
      </w:pPr>
      <w:bookmarkStart w:id="804" w:name="_Toc338154358"/>
      <w:r>
        <w:t>Parameters</w:t>
      </w:r>
      <w:bookmarkEnd w:id="8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05" w:name="_Toc338154359"/>
      <w:r>
        <w:t>Dependencies</w:t>
      </w:r>
      <w:bookmarkEnd w:id="805"/>
    </w:p>
    <w:tbl>
      <w:tblPr>
        <w:tblStyle w:val="TableGrid"/>
        <w:tblW w:w="5000" w:type="pct"/>
        <w:tblLook w:val="04A0" w:firstRow="1" w:lastRow="0" w:firstColumn="1" w:lastColumn="0" w:noHBand="0" w:noVBand="1"/>
      </w:tblPr>
      <w:tblGrid>
        <w:gridCol w:w="516"/>
        <w:gridCol w:w="7333"/>
        <w:gridCol w:w="1084"/>
        <w:gridCol w:w="1363"/>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w:t>
            </w:r>
            <w:r>
              <w:lastRenderedPageBreak/>
              <w:t>Pertaining To: Trace Level Information Of Fiscal Year Initialization Processes</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Management and Step Configuration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SP_AUTOMATION_FISCAL_YEAR_INITIALIZATION_AGENCY_FUND_PACKAGE_CREATE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Create Agency Fund Package As Part of the Fiscal Year Initialization. Loop For Each Agency Fund, Create the particular Agency Fund Package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SP_AUTOMATION_FISCAL_YEAR_INITIALIZATION_STEP_PRE_PROCESS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Up The Step Before It Is Executed</w:t>
            </w:r>
          </w:p>
        </w:tc>
      </w:tr>
    </w:tbl>
    <w:p w:rsidR="006D6FDF" w:rsidRDefault="006D6FDF" w:rsidP="006D6FDF">
      <w:pPr>
        <w:pStyle w:val="Heading1"/>
      </w:pPr>
      <w:bookmarkStart w:id="806" w:name="_Toc338154360"/>
      <w:r>
        <w:lastRenderedPageBreak/>
        <w:t>SP_AUTOMATION_FISCAL_YEAR_INITIALIZATION_STEP_PRE_PROCESS</w:t>
      </w:r>
      <w:bookmarkEnd w:id="806"/>
    </w:p>
    <w:p w:rsidR="006D6FDF" w:rsidRDefault="006D6FDF" w:rsidP="006D6FDF">
      <w:pPr>
        <w:pStyle w:val="Heading2"/>
        <w:spacing w:after="240"/>
      </w:pPr>
      <w:bookmarkStart w:id="807" w:name="_Toc338154361"/>
      <w:r>
        <w:t>Functionality Overview</w:t>
      </w:r>
      <w:bookmarkEnd w:id="807"/>
    </w:p>
    <w:p w:rsidR="006D6FDF" w:rsidRDefault="006D6FDF" w:rsidP="006D6FDF">
      <w:pPr>
        <w:spacing w:after="240"/>
      </w:pPr>
      <w:r>
        <w:t>Sets Up The Step Before It Is Executed</w:t>
      </w:r>
    </w:p>
    <w:p w:rsidR="006D6FDF" w:rsidRDefault="006D6FDF" w:rsidP="006D6FDF">
      <w:pPr>
        <w:spacing w:after="240"/>
      </w:pPr>
    </w:p>
    <w:p w:rsidR="006D6FDF" w:rsidRDefault="006D6FDF" w:rsidP="006D6FDF">
      <w:pPr>
        <w:pStyle w:val="Heading3"/>
        <w:spacing w:after="320"/>
      </w:pPr>
      <w:bookmarkStart w:id="808" w:name="_Toc338154362"/>
      <w:r>
        <w:t>Parameters</w:t>
      </w:r>
      <w:bookmarkEnd w:id="8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@PERFORM_FULL_RESET_FLAG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@RUN_BATCH_FLAG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@USER_ACKNOWLEDGEMENT_RESPONSE_1</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@USER_ACKNOWLEDGEMENT_RESPONSE_2</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@USER_ACKNOWLEDGEMENT_RESPONSE_3</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@USER_ACKNOWLEDGEMENT_RESPONSE_4</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@PROCESSING_COMMENTS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09" w:name="_Toc338154363"/>
      <w:r>
        <w:t>Dependencies</w:t>
      </w:r>
      <w:bookmarkEnd w:id="809"/>
    </w:p>
    <w:tbl>
      <w:tblPr>
        <w:tblStyle w:val="TableGrid"/>
        <w:tblW w:w="5000" w:type="pct"/>
        <w:tblLook w:val="04A0" w:firstRow="1" w:lastRow="0" w:firstColumn="1" w:lastColumn="0" w:noHBand="0" w:noVBand="1"/>
      </w:tblPr>
      <w:tblGrid>
        <w:gridCol w:w="536"/>
        <w:gridCol w:w="6180"/>
        <w:gridCol w:w="705"/>
        <w:gridCol w:w="2875"/>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AUTOMATION_MANAGER_FISCAL_YEAR_INITIALIZATION_MASTER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Fiscal Year Master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Management and Step Configuration</w:t>
            </w:r>
          </w:p>
        </w:tc>
      </w:tr>
    </w:tbl>
    <w:p w:rsidR="006D6FDF" w:rsidRDefault="006D6FDF" w:rsidP="006D6FDF">
      <w:pPr>
        <w:pStyle w:val="Heading1"/>
      </w:pPr>
      <w:bookmarkStart w:id="810" w:name="_Toc338154364"/>
      <w:r>
        <w:t>SP_AUTOMATION_MANAGER_DETAIL_LOG_ADD</w:t>
      </w:r>
      <w:bookmarkEnd w:id="810"/>
    </w:p>
    <w:p w:rsidR="006D6FDF" w:rsidRDefault="006D6FDF" w:rsidP="006D6FDF">
      <w:pPr>
        <w:pStyle w:val="Heading2"/>
        <w:spacing w:after="240"/>
      </w:pPr>
      <w:bookmarkStart w:id="811" w:name="_Toc338154365"/>
      <w:r>
        <w:t>Functionality Overview</w:t>
      </w:r>
      <w:bookmarkEnd w:id="811"/>
    </w:p>
    <w:p w:rsidR="006D6FDF" w:rsidRDefault="006D6FDF" w:rsidP="006D6FDF">
      <w:pPr>
        <w:spacing w:after="240"/>
      </w:pPr>
      <w:r>
        <w:t>Adds To Automation  Logs</w:t>
      </w:r>
    </w:p>
    <w:p w:rsidR="006D6FDF" w:rsidRDefault="006D6FDF" w:rsidP="006D6FDF">
      <w:pPr>
        <w:spacing w:after="240"/>
      </w:pPr>
    </w:p>
    <w:p w:rsidR="006D6FDF" w:rsidRDefault="006D6FDF" w:rsidP="006D6FDF">
      <w:pPr>
        <w:pStyle w:val="Heading3"/>
        <w:spacing w:after="320"/>
      </w:pPr>
      <w:bookmarkStart w:id="812" w:name="_Toc338154366"/>
      <w:r>
        <w:t>Parameters</w:t>
      </w:r>
      <w:bookmarkEnd w:id="81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@ROW_ID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@AUTOMATION_BATCH_UNIQUE_ID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@RECORD_TYPE_FROM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@FORM_NUMBER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@AUTOMATION_INSTRUCTION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@IN_RETURN_CODE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@IN_INFORMATIVE_MESSAGE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12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@RECORD_CREATE_DATE</w:t>
            </w:r>
          </w:p>
        </w:tc>
        <w:tc>
          <w:tcPr>
            <w:tcW w:w="833" w:type="pct"/>
          </w:tcPr>
          <w:p w:rsidR="006D6FDF" w:rsidRDefault="006D6FDF" w:rsidP="006D6FDF">
            <w:pPr>
              <w:spacing w:after="240"/>
            </w:pPr>
            <w:r>
              <w:t>datetime</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15</w:t>
            </w:r>
          </w:p>
        </w:tc>
        <w:tc>
          <w:tcPr>
            <w:tcW w:w="2083" w:type="pct"/>
          </w:tcPr>
          <w:p w:rsidR="006D6FDF" w:rsidRDefault="006D6FDF" w:rsidP="006D6FDF">
            <w:pPr>
              <w:spacing w:after="240"/>
            </w:pPr>
            <w:r>
              <w:t>@RECORD_CREATE_USER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16</w:t>
            </w:r>
          </w:p>
        </w:tc>
        <w:tc>
          <w:tcPr>
            <w:tcW w:w="2083" w:type="pct"/>
          </w:tcPr>
          <w:p w:rsidR="006D6FDF" w:rsidRDefault="006D6FDF" w:rsidP="006D6FDF">
            <w:pPr>
              <w:spacing w:after="240"/>
            </w:pPr>
            <w:r>
              <w:t>@RECORD_UPDATE_DATE</w:t>
            </w:r>
          </w:p>
        </w:tc>
        <w:tc>
          <w:tcPr>
            <w:tcW w:w="833" w:type="pct"/>
          </w:tcPr>
          <w:p w:rsidR="006D6FDF" w:rsidRDefault="006D6FDF" w:rsidP="006D6FDF">
            <w:pPr>
              <w:spacing w:after="240"/>
            </w:pPr>
            <w:r>
              <w:t>datetime</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17</w:t>
            </w:r>
          </w:p>
        </w:tc>
        <w:tc>
          <w:tcPr>
            <w:tcW w:w="2083" w:type="pct"/>
          </w:tcPr>
          <w:p w:rsidR="006D6FDF" w:rsidRDefault="006D6FDF" w:rsidP="006D6FDF">
            <w:pPr>
              <w:spacing w:after="240"/>
            </w:pPr>
            <w:r>
              <w:t>@RECORD_UPDATE_USER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813" w:name="_Toc338154367"/>
      <w:r>
        <w:t>Dependencies</w:t>
      </w:r>
      <w:bookmarkEnd w:id="81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AUTOMATION_MANAGER_DETAIL_LOG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Automation Manager and BI Integration Functionalities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bl>
    <w:p w:rsidR="006D6FDF" w:rsidRDefault="006D6FDF" w:rsidP="006D6FDF">
      <w:pPr>
        <w:pStyle w:val="Heading1"/>
      </w:pPr>
      <w:bookmarkStart w:id="814" w:name="_Toc338154368"/>
      <w:r>
        <w:t>SP_AUTOMATION_MANAGER_FISCAL_YEAR_INITIALIZATION_MASTER_LOAD</w:t>
      </w:r>
      <w:bookmarkEnd w:id="814"/>
    </w:p>
    <w:p w:rsidR="006D6FDF" w:rsidRDefault="006D6FDF" w:rsidP="006D6FDF">
      <w:pPr>
        <w:pStyle w:val="Heading2"/>
        <w:spacing w:after="240"/>
      </w:pPr>
      <w:bookmarkStart w:id="815" w:name="_Toc338154369"/>
      <w:r>
        <w:t>Functionality Overview</w:t>
      </w:r>
      <w:bookmarkEnd w:id="815"/>
    </w:p>
    <w:p w:rsidR="006D6FDF" w:rsidRDefault="006D6FDF" w:rsidP="006D6FDF">
      <w:pPr>
        <w:spacing w:after="240"/>
      </w:pPr>
      <w:r>
        <w:t>Loads Driver Information From Fiscal Year Initialization Master</w:t>
      </w:r>
    </w:p>
    <w:p w:rsidR="006D6FDF" w:rsidRDefault="006D6FDF" w:rsidP="006D6FDF">
      <w:pPr>
        <w:spacing w:after="240"/>
      </w:pPr>
    </w:p>
    <w:p w:rsidR="006D6FDF" w:rsidRDefault="006D6FDF" w:rsidP="006D6FDF">
      <w:pPr>
        <w:pStyle w:val="Heading3"/>
        <w:spacing w:after="320"/>
      </w:pPr>
      <w:bookmarkStart w:id="816" w:name="_Toc338154370"/>
      <w:r>
        <w:t>Parameters</w:t>
      </w:r>
      <w:bookmarkEnd w:id="8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17" w:name="_Toc338154371"/>
      <w:r>
        <w:t>Dependencies</w:t>
      </w:r>
      <w:bookmarkEnd w:id="817"/>
    </w:p>
    <w:tbl>
      <w:tblPr>
        <w:tblStyle w:val="TableGrid"/>
        <w:tblW w:w="5000" w:type="pct"/>
        <w:tblLook w:val="04A0" w:firstRow="1" w:lastRow="0" w:firstColumn="1" w:lastColumn="0" w:noHBand="0" w:noVBand="1"/>
      </w:tblPr>
      <w:tblGrid>
        <w:gridCol w:w="536"/>
        <w:gridCol w:w="6180"/>
        <w:gridCol w:w="705"/>
        <w:gridCol w:w="2875"/>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Fiscal Year Master Data</w:t>
            </w:r>
          </w:p>
        </w:tc>
      </w:tr>
    </w:tbl>
    <w:p w:rsidR="006D6FDF" w:rsidRDefault="006D6FDF" w:rsidP="006D6FDF">
      <w:pPr>
        <w:pStyle w:val="Heading1"/>
      </w:pPr>
      <w:bookmarkStart w:id="818" w:name="_Toc338154372"/>
      <w:r>
        <w:t>SP_AUTOMATION_MANAGER_FISCAL_YEAR_INITIALIZATION_TRACE_LOAD</w:t>
      </w:r>
      <w:bookmarkEnd w:id="818"/>
    </w:p>
    <w:p w:rsidR="006D6FDF" w:rsidRDefault="006D6FDF" w:rsidP="006D6FDF">
      <w:pPr>
        <w:pStyle w:val="Heading2"/>
        <w:spacing w:after="240"/>
      </w:pPr>
      <w:bookmarkStart w:id="819" w:name="_Toc338154373"/>
      <w:r>
        <w:t>Functionality Overview</w:t>
      </w:r>
      <w:bookmarkEnd w:id="819"/>
    </w:p>
    <w:p w:rsidR="006D6FDF" w:rsidRDefault="006D6FDF" w:rsidP="006D6FDF">
      <w:pPr>
        <w:spacing w:after="240"/>
      </w:pPr>
      <w:r>
        <w:t>Loads Trace Information From Fiscal Year Initialization Master</w:t>
      </w:r>
    </w:p>
    <w:p w:rsidR="006D6FDF" w:rsidRDefault="006D6FDF" w:rsidP="006D6FDF">
      <w:pPr>
        <w:spacing w:after="240"/>
      </w:pPr>
    </w:p>
    <w:p w:rsidR="006D6FDF" w:rsidRDefault="006D6FDF" w:rsidP="006D6FDF">
      <w:pPr>
        <w:pStyle w:val="Heading3"/>
        <w:spacing w:after="320"/>
      </w:pPr>
      <w:bookmarkStart w:id="820" w:name="_Toc338154374"/>
      <w:r>
        <w:t>Parameters</w:t>
      </w:r>
      <w:bookmarkEnd w:id="8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@TARGET_FISCAL_YEAR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@STEP_NUMBER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21" w:name="_Toc338154375"/>
      <w:r>
        <w:t>Dependencies</w:t>
      </w:r>
      <w:bookmarkEnd w:id="821"/>
    </w:p>
    <w:tbl>
      <w:tblPr>
        <w:tblStyle w:val="TableGrid"/>
        <w:tblW w:w="5000" w:type="pct"/>
        <w:tblLook w:val="04A0" w:firstRow="1" w:lastRow="0" w:firstColumn="1" w:lastColumn="0" w:noHBand="0" w:noVBand="1"/>
      </w:tblPr>
      <w:tblGrid>
        <w:gridCol w:w="536"/>
        <w:gridCol w:w="6008"/>
        <w:gridCol w:w="705"/>
        <w:gridCol w:w="30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AUTOMATION_MANAGER_FISCAL_YEAR_INITIALIZATION_TRACE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Trace Level Information Of Fiscal Year Initialization </w:t>
            </w:r>
            <w:r>
              <w:lastRenderedPageBreak/>
              <w:t>Processes</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AUTOMATION_MANAGER_FISCAL_YEAR_INITILIZATION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Initialization Steps Management and Step Configuration</w:t>
            </w:r>
          </w:p>
        </w:tc>
      </w:tr>
    </w:tbl>
    <w:p w:rsidR="006D6FDF" w:rsidRDefault="006D6FDF" w:rsidP="006D6FDF">
      <w:pPr>
        <w:pStyle w:val="Heading1"/>
      </w:pPr>
      <w:bookmarkStart w:id="822" w:name="_Toc338154376"/>
      <w:r>
        <w:t>SP_AUTOMATION_MANAGER_INVOKE_AUTOMATION_MANAGER</w:t>
      </w:r>
      <w:bookmarkEnd w:id="822"/>
    </w:p>
    <w:p w:rsidR="006D6FDF" w:rsidRDefault="006D6FDF" w:rsidP="006D6FDF">
      <w:pPr>
        <w:pStyle w:val="Heading2"/>
        <w:spacing w:after="240"/>
      </w:pPr>
      <w:bookmarkStart w:id="823" w:name="_Toc338154377"/>
      <w:r>
        <w:t>Functionality Overview</w:t>
      </w:r>
      <w:bookmarkEnd w:id="823"/>
    </w:p>
    <w:p w:rsidR="006D6FDF" w:rsidRDefault="006D6FDF" w:rsidP="006D6FDF">
      <w:pPr>
        <w:spacing w:after="240"/>
      </w:pPr>
      <w:r>
        <w:t>Executes Automation Manager SSIS Package From Within SQL Server Transact SQL (Invoke dtexec Command)</w:t>
      </w:r>
    </w:p>
    <w:p w:rsidR="006D6FDF" w:rsidRDefault="006D6FDF" w:rsidP="006D6FDF">
      <w:pPr>
        <w:spacing w:after="240"/>
      </w:pPr>
    </w:p>
    <w:p w:rsidR="006D6FDF" w:rsidRDefault="006D6FDF" w:rsidP="006D6FDF">
      <w:pPr>
        <w:pStyle w:val="Heading3"/>
        <w:spacing w:after="320"/>
      </w:pPr>
      <w:bookmarkStart w:id="824" w:name="_Toc338154378"/>
      <w:r>
        <w:t>Parameters</w:t>
      </w:r>
      <w:bookmarkEnd w:id="8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25" w:name="_Toc338154379"/>
      <w:r>
        <w:t>Dependencies</w:t>
      </w:r>
      <w:bookmarkEnd w:id="825"/>
    </w:p>
    <w:p w:rsidR="006D6FDF" w:rsidRDefault="006D6FDF" w:rsidP="006D6FDF">
      <w:pPr>
        <w:spacing w:after="240"/>
      </w:pPr>
      <w:r>
        <w:t>SP_AUTOMATION_MANAGER_INVOKE_AUTOMATION_MANAGER Does Not Have Any Dependencies On Other Database Objects</w:t>
      </w:r>
    </w:p>
    <w:p w:rsidR="006D6FDF" w:rsidRDefault="006D6FDF" w:rsidP="006D6FDF">
      <w:pPr>
        <w:pStyle w:val="Heading1"/>
      </w:pPr>
      <w:bookmarkStart w:id="826" w:name="_Toc338154380"/>
      <w:r>
        <w:t>SP_AUTOMATION_MANAGER_INVOKE_AUTOMATION_MANAGER_SCHEDULER</w:t>
      </w:r>
      <w:bookmarkEnd w:id="826"/>
    </w:p>
    <w:p w:rsidR="006D6FDF" w:rsidRDefault="006D6FDF" w:rsidP="006D6FDF">
      <w:pPr>
        <w:pStyle w:val="Heading2"/>
        <w:spacing w:after="240"/>
      </w:pPr>
      <w:bookmarkStart w:id="827" w:name="_Toc338154381"/>
      <w:r>
        <w:t>Functionality Overview</w:t>
      </w:r>
      <w:bookmarkEnd w:id="827"/>
    </w:p>
    <w:p w:rsidR="006D6FDF" w:rsidRDefault="006D6FDF" w:rsidP="006D6FDF">
      <w:pPr>
        <w:spacing w:after="240"/>
      </w:pPr>
      <w:r>
        <w:t>Executes Automation Manager Scheduler SSIS Package From Within SQL Server Transact SQL (Invoke dtexec Command)</w:t>
      </w:r>
    </w:p>
    <w:p w:rsidR="006D6FDF" w:rsidRDefault="006D6FDF" w:rsidP="006D6FDF">
      <w:pPr>
        <w:spacing w:after="240"/>
      </w:pPr>
    </w:p>
    <w:p w:rsidR="006D6FDF" w:rsidRDefault="006D6FDF" w:rsidP="006D6FDF">
      <w:pPr>
        <w:pStyle w:val="Heading3"/>
        <w:spacing w:after="320"/>
      </w:pPr>
      <w:bookmarkStart w:id="828" w:name="_Toc338154382"/>
      <w:r>
        <w:lastRenderedPageBreak/>
        <w:t>Parameters</w:t>
      </w:r>
      <w:bookmarkEnd w:id="8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29" w:name="_Toc338154383"/>
      <w:r>
        <w:t>Dependencies</w:t>
      </w:r>
      <w:bookmarkEnd w:id="829"/>
    </w:p>
    <w:p w:rsidR="006D6FDF" w:rsidRDefault="006D6FDF" w:rsidP="006D6FDF">
      <w:pPr>
        <w:spacing w:after="240"/>
      </w:pPr>
      <w:r>
        <w:t>SP_AUTOMATION_MANAGER_INVOKE_AUTOMATION_MANAGER_SCHEDULER Does Not Have Any Dependencies On Other Database Objects</w:t>
      </w:r>
    </w:p>
    <w:p w:rsidR="006D6FDF" w:rsidRDefault="006D6FDF" w:rsidP="006D6FDF">
      <w:pPr>
        <w:pStyle w:val="Heading1"/>
      </w:pPr>
      <w:bookmarkStart w:id="830" w:name="_Toc338154384"/>
      <w:r>
        <w:t>SP_AUTOMATION_MANAGER_SCHEDULE_ADD</w:t>
      </w:r>
      <w:bookmarkEnd w:id="830"/>
    </w:p>
    <w:p w:rsidR="006D6FDF" w:rsidRDefault="006D6FDF" w:rsidP="006D6FDF">
      <w:pPr>
        <w:pStyle w:val="Heading2"/>
        <w:spacing w:after="240"/>
      </w:pPr>
      <w:bookmarkStart w:id="831" w:name="_Toc338154385"/>
      <w:r>
        <w:t>Functionality Overview</w:t>
      </w:r>
      <w:bookmarkEnd w:id="831"/>
    </w:p>
    <w:p w:rsidR="006D6FDF" w:rsidRDefault="006D6FDF" w:rsidP="006D6FDF">
      <w:pPr>
        <w:spacing w:after="240"/>
      </w:pPr>
      <w:r>
        <w:t>Adds A Schedule Item For The Automation Manager to Defer Activity On</w:t>
      </w:r>
    </w:p>
    <w:p w:rsidR="006D6FDF" w:rsidRDefault="006D6FDF" w:rsidP="006D6FDF">
      <w:pPr>
        <w:spacing w:after="240"/>
      </w:pPr>
    </w:p>
    <w:p w:rsidR="006D6FDF" w:rsidRDefault="006D6FDF" w:rsidP="006D6FDF">
      <w:pPr>
        <w:pStyle w:val="Heading3"/>
        <w:spacing w:after="320"/>
      </w:pPr>
      <w:bookmarkStart w:id="832" w:name="_Toc338154386"/>
      <w:r>
        <w:t>Parameters</w:t>
      </w:r>
      <w:bookmarkEnd w:id="8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@AUTOMATION_INSTRUCTION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33" w:name="_Toc338154387"/>
      <w:r>
        <w:lastRenderedPageBreak/>
        <w:t>Dependencies</w:t>
      </w:r>
      <w:bookmarkEnd w:id="83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AUTOMATION_MANAGER_SCHEDULE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SSIS Scheduler Data</w:t>
            </w:r>
          </w:p>
        </w:tc>
      </w:tr>
    </w:tbl>
    <w:p w:rsidR="006D6FDF" w:rsidRDefault="006D6FDF" w:rsidP="006D6FDF">
      <w:pPr>
        <w:pStyle w:val="Heading1"/>
      </w:pPr>
      <w:bookmarkStart w:id="834" w:name="_Toc338154388"/>
      <w:r>
        <w:t>SP_AUTOMATION_MANAGER_SCHEDULE_LOAD</w:t>
      </w:r>
      <w:bookmarkEnd w:id="834"/>
    </w:p>
    <w:p w:rsidR="006D6FDF" w:rsidRDefault="006D6FDF" w:rsidP="006D6FDF">
      <w:pPr>
        <w:pStyle w:val="Heading2"/>
        <w:spacing w:after="240"/>
      </w:pPr>
      <w:bookmarkStart w:id="835" w:name="_Toc338154389"/>
      <w:r>
        <w:t>Functionality Overview</w:t>
      </w:r>
      <w:bookmarkEnd w:id="835"/>
    </w:p>
    <w:p w:rsidR="006D6FDF" w:rsidRDefault="006D6FDF" w:rsidP="006D6FDF">
      <w:pPr>
        <w:spacing w:after="240"/>
      </w:pPr>
      <w:r>
        <w:t>Loads A Schedule Item For The Automation Manager to Perform Activity On</w:t>
      </w:r>
    </w:p>
    <w:p w:rsidR="006D6FDF" w:rsidRDefault="006D6FDF" w:rsidP="006D6FDF">
      <w:pPr>
        <w:spacing w:after="240"/>
      </w:pPr>
    </w:p>
    <w:p w:rsidR="006D6FDF" w:rsidRDefault="006D6FDF" w:rsidP="006D6FDF">
      <w:pPr>
        <w:pStyle w:val="Heading3"/>
        <w:spacing w:after="320"/>
      </w:pPr>
      <w:bookmarkStart w:id="836" w:name="_Toc338154390"/>
      <w:r>
        <w:t>Parameters</w:t>
      </w:r>
      <w:bookmarkEnd w:id="8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37" w:name="_Toc338154391"/>
      <w:r>
        <w:t>Dependencies</w:t>
      </w:r>
      <w:bookmarkEnd w:id="83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AUTOMATION_MANAGER_SCHEDULE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SSIS Scheduler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fn_GetApplicationConfigurationValue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Application Configuration Value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838" w:name="_Toc338154392"/>
      <w:r>
        <w:lastRenderedPageBreak/>
        <w:t>SP_AUTOMATION_MANAGER_SCHEDULE_POPULATE</w:t>
      </w:r>
      <w:bookmarkEnd w:id="838"/>
    </w:p>
    <w:p w:rsidR="006D6FDF" w:rsidRDefault="006D6FDF" w:rsidP="006D6FDF">
      <w:pPr>
        <w:pStyle w:val="Heading2"/>
        <w:spacing w:after="240"/>
      </w:pPr>
      <w:bookmarkStart w:id="839" w:name="_Toc338154393"/>
      <w:r>
        <w:t>Functionality Overview</w:t>
      </w:r>
      <w:bookmarkEnd w:id="839"/>
    </w:p>
    <w:p w:rsidR="006D6FDF" w:rsidRDefault="006D6FDF" w:rsidP="006D6FDF">
      <w:pPr>
        <w:spacing w:after="240"/>
      </w:pPr>
      <w:r>
        <w:t>Appends to The Automation Schedule, Jobs that Are Pending Execution</w:t>
      </w:r>
    </w:p>
    <w:p w:rsidR="006D6FDF" w:rsidRDefault="006D6FDF" w:rsidP="006D6FDF">
      <w:pPr>
        <w:spacing w:after="240"/>
      </w:pPr>
    </w:p>
    <w:p w:rsidR="006D6FDF" w:rsidRDefault="006D6FDF" w:rsidP="006D6FDF">
      <w:pPr>
        <w:pStyle w:val="Heading3"/>
        <w:spacing w:after="320"/>
      </w:pPr>
      <w:bookmarkStart w:id="840" w:name="_Toc338154394"/>
      <w:r>
        <w:t>Parameters</w:t>
      </w:r>
      <w:bookmarkEnd w:id="8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41" w:name="_Toc338154395"/>
      <w:r>
        <w:t>Dependencies</w:t>
      </w:r>
      <w:bookmarkEnd w:id="84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AUTOMATION_MANAGER_SCHEDULE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SSIS Scheduler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fn_GetApplicationConfigurationValue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Application Configuration Value</w:t>
            </w:r>
          </w:p>
        </w:tc>
      </w:tr>
    </w:tbl>
    <w:p w:rsidR="006D6FDF" w:rsidRDefault="006D6FDF" w:rsidP="006D6FDF">
      <w:pPr>
        <w:pStyle w:val="Heading1"/>
      </w:pPr>
      <w:bookmarkStart w:id="842" w:name="_Toc338154396"/>
      <w:r>
        <w:t>SP_AUTOMATION_MANAGER_SCHEDULE_QUALIFY</w:t>
      </w:r>
      <w:bookmarkEnd w:id="842"/>
    </w:p>
    <w:p w:rsidR="006D6FDF" w:rsidRDefault="006D6FDF" w:rsidP="006D6FDF">
      <w:pPr>
        <w:pStyle w:val="Heading2"/>
        <w:spacing w:after="240"/>
      </w:pPr>
      <w:bookmarkStart w:id="843" w:name="_Toc338154397"/>
      <w:r>
        <w:t>Functionality Overview</w:t>
      </w:r>
      <w:bookmarkEnd w:id="843"/>
    </w:p>
    <w:p w:rsidR="006D6FDF" w:rsidRDefault="006D6FDF" w:rsidP="006D6FDF">
      <w:pPr>
        <w:spacing w:after="240"/>
      </w:pPr>
      <w:r>
        <w:t>Qualifies The Automation Schedule Job, IF There is Problem with the Item, Process Exists With Error Code</w:t>
      </w:r>
    </w:p>
    <w:p w:rsidR="006D6FDF" w:rsidRDefault="006D6FDF" w:rsidP="006D6FDF">
      <w:pPr>
        <w:spacing w:after="240"/>
      </w:pPr>
    </w:p>
    <w:p w:rsidR="006D6FDF" w:rsidRDefault="006D6FDF" w:rsidP="006D6FDF">
      <w:pPr>
        <w:pStyle w:val="Heading3"/>
        <w:spacing w:after="320"/>
      </w:pPr>
      <w:bookmarkStart w:id="844" w:name="_Toc338154398"/>
      <w:r>
        <w:lastRenderedPageBreak/>
        <w:t>Parameters</w:t>
      </w:r>
      <w:bookmarkEnd w:id="8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@ROW_ID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@OUT_IS_PROCESSED_TRISTATE_FLAG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@OUT_RETURN_CODE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@OUT_INFORMATIVE_MESSAGE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45" w:name="_Toc338154399"/>
      <w:r>
        <w:t>Dependencies</w:t>
      </w:r>
      <w:bookmarkEnd w:id="84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AUTOMATION_MANAGER_SCHEDULE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SSIS Scheduler Data</w:t>
            </w:r>
          </w:p>
        </w:tc>
      </w:tr>
    </w:tbl>
    <w:p w:rsidR="006D6FDF" w:rsidRDefault="006D6FDF" w:rsidP="006D6FDF">
      <w:pPr>
        <w:pStyle w:val="Heading1"/>
      </w:pPr>
      <w:bookmarkStart w:id="846" w:name="_Toc338154400"/>
      <w:r>
        <w:t>SP_AUTOMATION_MANAGER_SCHEDULE_UPDATE</w:t>
      </w:r>
      <w:bookmarkEnd w:id="846"/>
    </w:p>
    <w:p w:rsidR="006D6FDF" w:rsidRDefault="006D6FDF" w:rsidP="006D6FDF">
      <w:pPr>
        <w:pStyle w:val="Heading2"/>
        <w:spacing w:after="240"/>
      </w:pPr>
      <w:bookmarkStart w:id="847" w:name="_Toc338154401"/>
      <w:r>
        <w:t>Functionality Overview</w:t>
      </w:r>
      <w:bookmarkEnd w:id="847"/>
    </w:p>
    <w:p w:rsidR="006D6FDF" w:rsidRDefault="006D6FDF" w:rsidP="006D6FDF">
      <w:pPr>
        <w:spacing w:after="240"/>
      </w:pPr>
      <w:r>
        <w:t>Updates The Automation Schedule Job With Run Status</w:t>
      </w:r>
    </w:p>
    <w:p w:rsidR="006D6FDF" w:rsidRDefault="006D6FDF" w:rsidP="006D6FDF">
      <w:pPr>
        <w:spacing w:after="240"/>
      </w:pPr>
    </w:p>
    <w:p w:rsidR="006D6FDF" w:rsidRDefault="006D6FDF" w:rsidP="006D6FDF">
      <w:pPr>
        <w:pStyle w:val="Heading3"/>
        <w:spacing w:after="320"/>
      </w:pPr>
      <w:bookmarkStart w:id="848" w:name="_Toc338154402"/>
      <w:r>
        <w:t>Parameters</w:t>
      </w:r>
      <w:bookmarkEnd w:id="8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@ROW_ID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@IS_PROCESSED_TRISTATE_FLAG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@IN_RETURN_CODE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@IN_INFORMATIVE_MESSAGE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49" w:name="_Toc338154403"/>
      <w:r>
        <w:t>Dependencies</w:t>
      </w:r>
      <w:bookmarkEnd w:id="84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AUTOMATION_MANAGER_SCHEDULE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SSIS Scheduler Data</w:t>
            </w:r>
          </w:p>
        </w:tc>
      </w:tr>
    </w:tbl>
    <w:p w:rsidR="006D6FDF" w:rsidRDefault="006D6FDF" w:rsidP="006D6FDF">
      <w:pPr>
        <w:pStyle w:val="Heading1"/>
      </w:pPr>
      <w:bookmarkStart w:id="850" w:name="_Toc338154404"/>
      <w:r>
        <w:t>SP_AUTOMATION_PERFORM_PRE_ROLL_FORWARD_CHECK</w:t>
      </w:r>
      <w:bookmarkEnd w:id="850"/>
    </w:p>
    <w:p w:rsidR="006D6FDF" w:rsidRDefault="006D6FDF" w:rsidP="006D6FDF">
      <w:pPr>
        <w:pStyle w:val="Heading2"/>
        <w:spacing w:after="240"/>
      </w:pPr>
      <w:bookmarkStart w:id="851" w:name="_Toc338154405"/>
      <w:r>
        <w:t>Functionality Overview</w:t>
      </w:r>
      <w:bookmarkEnd w:id="851"/>
    </w:p>
    <w:p w:rsidR="006D6FDF" w:rsidRDefault="006D6FDF" w:rsidP="006D6FDF">
      <w:pPr>
        <w:spacing w:after="240"/>
      </w:pPr>
      <w:r>
        <w:t>Checks to See IF Pending Execution On Objective Package Is Possible. Returns Error IF Operation May Not Commence</w:t>
      </w:r>
    </w:p>
    <w:p w:rsidR="006D6FDF" w:rsidRDefault="006D6FDF" w:rsidP="006D6FDF">
      <w:pPr>
        <w:spacing w:after="240"/>
      </w:pPr>
    </w:p>
    <w:p w:rsidR="006D6FDF" w:rsidRDefault="006D6FDF" w:rsidP="006D6FDF">
      <w:pPr>
        <w:pStyle w:val="Heading3"/>
        <w:spacing w:after="320"/>
      </w:pPr>
      <w:bookmarkStart w:id="852" w:name="_Toc338154406"/>
      <w:r>
        <w:t>Parameters</w:t>
      </w:r>
      <w:bookmarkEnd w:id="8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53" w:name="_Toc338154407"/>
      <w:r>
        <w:t>Dependencies</w:t>
      </w:r>
      <w:bookmarkEnd w:id="853"/>
    </w:p>
    <w:p w:rsidR="006D6FDF" w:rsidRDefault="006D6FDF" w:rsidP="006D6FDF">
      <w:pPr>
        <w:spacing w:after="240"/>
      </w:pPr>
      <w:r>
        <w:t>SP_AUTOMATION_PERFORM_PRE_ROLL_FORWARD_CHECK Does Not Have Any Dependencies On Other Database Objects</w:t>
      </w:r>
    </w:p>
    <w:p w:rsidR="006D6FDF" w:rsidRDefault="006D6FDF" w:rsidP="006D6FDF">
      <w:pPr>
        <w:pStyle w:val="Heading1"/>
      </w:pPr>
      <w:bookmarkStart w:id="854" w:name="_Toc338154408"/>
      <w:r>
        <w:t>SP_AUTOMATION_PERFORM_PRE_ROLL_FORWARD_PROCEDURES</w:t>
      </w:r>
      <w:bookmarkEnd w:id="854"/>
    </w:p>
    <w:p w:rsidR="006D6FDF" w:rsidRDefault="006D6FDF" w:rsidP="006D6FDF">
      <w:pPr>
        <w:pStyle w:val="Heading2"/>
        <w:spacing w:after="240"/>
      </w:pPr>
      <w:bookmarkStart w:id="855" w:name="_Toc338154409"/>
      <w:r>
        <w:t>Functionality Overview</w:t>
      </w:r>
      <w:bookmarkEnd w:id="855"/>
    </w:p>
    <w:p w:rsidR="006D6FDF" w:rsidRDefault="006D6FDF" w:rsidP="006D6FDF">
      <w:pPr>
        <w:spacing w:after="240"/>
      </w:pPr>
      <w:r>
        <w:t>Checks Agency Fund Package State for Legality of the Roll Forward Process. Check to See IF Package on Record Type Already Exists</w:t>
      </w:r>
    </w:p>
    <w:p w:rsidR="006D6FDF" w:rsidRDefault="006D6FDF" w:rsidP="006D6FDF">
      <w:pPr>
        <w:spacing w:after="240"/>
      </w:pPr>
      <w:r>
        <w:t>Perform Extra Actions Such as Package Shake-up by Refreshing Trial Balances, and Account Summary Analysis</w:t>
      </w:r>
    </w:p>
    <w:p w:rsidR="006D6FDF" w:rsidRDefault="006D6FDF" w:rsidP="006D6FDF">
      <w:pPr>
        <w:spacing w:after="240"/>
      </w:pPr>
    </w:p>
    <w:p w:rsidR="006D6FDF" w:rsidRDefault="006D6FDF" w:rsidP="006D6FDF">
      <w:pPr>
        <w:pStyle w:val="Heading3"/>
        <w:spacing w:after="320"/>
      </w:pPr>
      <w:bookmarkStart w:id="856" w:name="_Toc338154410"/>
      <w:r>
        <w:t>Parameters</w:t>
      </w:r>
      <w:bookmarkEnd w:id="8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57" w:name="_Toc338154411"/>
      <w:r>
        <w:t>Dependencies</w:t>
      </w:r>
      <w:bookmarkEnd w:id="857"/>
    </w:p>
    <w:tbl>
      <w:tblPr>
        <w:tblStyle w:val="TableGrid"/>
        <w:tblW w:w="5000" w:type="pct"/>
        <w:tblLook w:val="04A0" w:firstRow="1" w:lastRow="0" w:firstColumn="1" w:lastColumn="0" w:noHBand="0" w:noVBand="1"/>
      </w:tblPr>
      <w:tblGrid>
        <w:gridCol w:w="536"/>
        <w:gridCol w:w="6021"/>
        <w:gridCol w:w="1143"/>
        <w:gridCol w:w="259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SCO531_DETAILS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SCO531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SP_AGENCY_FUND_ACCOUNT_SUMMARY_ANALYSIS_POPULATE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Account Summary Analysis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SP_AGENCY_FUND_ACCOUNT_TRIAL_BALANCE_POPULATE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Trial Balances</w:t>
            </w:r>
          </w:p>
        </w:tc>
      </w:tr>
    </w:tbl>
    <w:p w:rsidR="006D6FDF" w:rsidRDefault="006D6FDF" w:rsidP="006D6FDF">
      <w:pPr>
        <w:pStyle w:val="Heading1"/>
      </w:pPr>
      <w:bookmarkStart w:id="858" w:name="_Toc338154412"/>
      <w:r>
        <w:t>SP_AUTOMATION_PROCESS_GET_BATCH_PROGRESS</w:t>
      </w:r>
      <w:bookmarkEnd w:id="858"/>
    </w:p>
    <w:p w:rsidR="006D6FDF" w:rsidRDefault="006D6FDF" w:rsidP="006D6FDF">
      <w:pPr>
        <w:pStyle w:val="Heading2"/>
        <w:spacing w:after="240"/>
      </w:pPr>
      <w:bookmarkStart w:id="859" w:name="_Toc338154413"/>
      <w:r>
        <w:t>Functionality Overview</w:t>
      </w:r>
      <w:bookmarkEnd w:id="859"/>
    </w:p>
    <w:p w:rsidR="006D6FDF" w:rsidRDefault="006D6FDF" w:rsidP="006D6FDF">
      <w:pPr>
        <w:spacing w:after="240"/>
      </w:pPr>
      <w:r>
        <w:t>Gets ALL Progress Data as Pertaining to the Automation</w:t>
      </w:r>
    </w:p>
    <w:p w:rsidR="006D6FDF" w:rsidRDefault="006D6FDF" w:rsidP="006D6FDF">
      <w:pPr>
        <w:spacing w:after="240"/>
      </w:pPr>
      <w:r>
        <w:t>Executes Extended Stored Procedures and Functions to Get Progress Data</w:t>
      </w:r>
    </w:p>
    <w:p w:rsidR="006D6FDF" w:rsidRDefault="006D6FDF" w:rsidP="006D6FDF">
      <w:pPr>
        <w:spacing w:after="240"/>
      </w:pPr>
    </w:p>
    <w:p w:rsidR="006D6FDF" w:rsidRDefault="006D6FDF" w:rsidP="006D6FDF">
      <w:pPr>
        <w:pStyle w:val="Heading3"/>
        <w:spacing w:after="320"/>
      </w:pPr>
      <w:bookmarkStart w:id="860" w:name="_Toc338154414"/>
      <w:r>
        <w:t>Parameters</w:t>
      </w:r>
      <w:bookmarkEnd w:id="8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@PROCESS_BATCH_NAME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@PROCESS_BATCH_COUNT</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@PROCESS_BATCH_CURRENT_INDEX</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@PROCESS_BATCH_CURRENT_NAME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60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@IS_PROCESS_POSITION_AND_HOLD</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61" w:name="_Toc338154415"/>
      <w:r>
        <w:t>Dependencies</w:t>
      </w:r>
      <w:bookmarkEnd w:id="86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fn_AutomationProcessGetBatchCount</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Determine Batch Count</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fn_AutomationProcessGetCounter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Determine Current Counter Value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fn_AutomationProcessGetCurrentName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Determine Current Batch Name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fn_AutomationProcessGetPositionAndHold</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Determine Current Execution Position and Hold Execution</w:t>
            </w:r>
          </w:p>
        </w:tc>
      </w:tr>
    </w:tbl>
    <w:p w:rsidR="006D6FDF" w:rsidRDefault="006D6FDF" w:rsidP="006D6FDF">
      <w:pPr>
        <w:pStyle w:val="Heading1"/>
      </w:pPr>
      <w:bookmarkStart w:id="862" w:name="_Toc338154416"/>
      <w:r>
        <w:t>SP_AUTOMATION_ROLL_BACK_AGENCY_FUND_PACKAGE</w:t>
      </w:r>
      <w:bookmarkEnd w:id="862"/>
    </w:p>
    <w:p w:rsidR="006D6FDF" w:rsidRDefault="006D6FDF" w:rsidP="006D6FDF">
      <w:pPr>
        <w:pStyle w:val="Heading2"/>
        <w:spacing w:after="240"/>
      </w:pPr>
      <w:bookmarkStart w:id="863" w:name="_Toc338154417"/>
      <w:r>
        <w:t>Functionality Overview</w:t>
      </w:r>
      <w:bookmarkEnd w:id="863"/>
    </w:p>
    <w:p w:rsidR="006D6FDF" w:rsidRDefault="006D6FDF" w:rsidP="006D6FDF">
      <w:pPr>
        <w:spacing w:after="240"/>
      </w:pPr>
      <w:r>
        <w:t>Rolls Back Agency Fund Package To Prior Record Type</w:t>
      </w:r>
    </w:p>
    <w:p w:rsidR="006D6FDF" w:rsidRDefault="006D6FDF" w:rsidP="006D6FDF">
      <w:pPr>
        <w:spacing w:after="240"/>
      </w:pPr>
      <w:r>
        <w:t>Comprehensive Handling, Deals with All Aspects of Roll Back</w:t>
      </w:r>
    </w:p>
    <w:p w:rsidR="006D6FDF" w:rsidRDefault="006D6FDF" w:rsidP="006D6FDF">
      <w:pPr>
        <w:spacing w:after="240"/>
      </w:pPr>
      <w:r>
        <w:t>Caller Needs to Provide ALL Data</w:t>
      </w:r>
    </w:p>
    <w:p w:rsidR="006D6FDF" w:rsidRDefault="006D6FDF" w:rsidP="006D6FDF">
      <w:pPr>
        <w:spacing w:after="240"/>
      </w:pPr>
      <w:r>
        <w:t>Perform Basic Checking Before Running Operations</w:t>
      </w:r>
    </w:p>
    <w:p w:rsidR="006D6FDF" w:rsidRDefault="006D6FDF" w:rsidP="006D6FDF">
      <w:pPr>
        <w:spacing w:after="240"/>
      </w:pPr>
      <w:r>
        <w:t>Delete ALL Data in the FROM</w:t>
      </w:r>
    </w:p>
    <w:p w:rsidR="006D6FDF" w:rsidRDefault="006D6FDF" w:rsidP="006D6FDF">
      <w:pPr>
        <w:spacing w:after="240"/>
      </w:pPr>
      <w:r>
        <w:t>Resets Package Lifecycle</w:t>
      </w:r>
    </w:p>
    <w:p w:rsidR="006D6FDF" w:rsidRDefault="006D6FDF" w:rsidP="006D6FDF">
      <w:pPr>
        <w:spacing w:after="240"/>
      </w:pPr>
      <w:r>
        <w:t>Sweep Back To the Submitted Lifecycle State Which Gives The Ability to the Processor(Person) to Re-Open Package For Revisions</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864" w:name="_Toc338154418"/>
      <w:r>
        <w:t>Parameters</w:t>
      </w:r>
      <w:bookmarkEnd w:id="8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@RECORD_TYPE_ROLL_BACK_FROM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@RECORD_TYPE_ROLL_BACK_TO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65" w:name="_Toc338154419"/>
      <w:r>
        <w:t>Dependencies</w:t>
      </w:r>
      <w:bookmarkEnd w:id="865"/>
    </w:p>
    <w:tbl>
      <w:tblPr>
        <w:tblStyle w:val="TableGrid"/>
        <w:tblW w:w="5000" w:type="pct"/>
        <w:tblLook w:val="04A0" w:firstRow="1" w:lastRow="0" w:firstColumn="1" w:lastColumn="0" w:noHBand="0" w:noVBand="1"/>
      </w:tblPr>
      <w:tblGrid>
        <w:gridCol w:w="536"/>
        <w:gridCol w:w="5503"/>
        <w:gridCol w:w="1143"/>
        <w:gridCol w:w="3114"/>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AGENCY_FUND_ACCOUNT_TRIAL_BALANCE_STAGE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Work Data For Compiling Trial Balances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AGENCY_FUND_PACKAGE_FORM_LIFECYCLE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 By Record Type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Core Fiscal Year Agency 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SCO510_DETAILS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SCO510 Form Related Data</w:t>
            </w:r>
          </w:p>
        </w:tc>
      </w:tr>
      <w:tr w:rsidR="006D6FDF" w:rsidTr="006D6FDF">
        <w:tc>
          <w:tcPr>
            <w:tcW w:w="217" w:type="pct"/>
          </w:tcPr>
          <w:p w:rsidR="006D6FDF" w:rsidRDefault="006D6FDF" w:rsidP="006D6FDF">
            <w:pPr>
              <w:spacing w:after="240"/>
            </w:pPr>
            <w:r>
              <w:lastRenderedPageBreak/>
              <w:t>8</w:t>
            </w:r>
          </w:p>
        </w:tc>
        <w:tc>
          <w:tcPr>
            <w:tcW w:w="2174" w:type="pct"/>
          </w:tcPr>
          <w:p w:rsidR="006D6FDF" w:rsidRDefault="006D6FDF" w:rsidP="006D6FDF">
            <w:pPr>
              <w:spacing w:after="240"/>
            </w:pPr>
            <w:r>
              <w:t>SCO529_DETAILS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Related Data</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SCO530_DETAILS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SCO530 Form Related Data</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SCO531_DETAILS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SCO531 Form Related Data</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SCO534_DETAILS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Related Data</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SCO534_DETAILS_AUXILIARY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Agency Records Data</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SCO545_DETAILS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SCO545 Form Related Data</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16</w:t>
            </w:r>
          </w:p>
        </w:tc>
        <w:tc>
          <w:tcPr>
            <w:tcW w:w="2174" w:type="pct"/>
          </w:tcPr>
          <w:p w:rsidR="006D6FDF" w:rsidRDefault="006D6FDF" w:rsidP="006D6FDF">
            <w:pPr>
              <w:spacing w:after="240"/>
            </w:pPr>
            <w:r>
              <w:t>SCO547_FUND_PACKAGE_FORM_MAPPING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Mapped Forms</w:t>
            </w:r>
          </w:p>
        </w:tc>
      </w:tr>
      <w:tr w:rsidR="006D6FDF" w:rsidTr="006D6FDF">
        <w:tc>
          <w:tcPr>
            <w:tcW w:w="217" w:type="pct"/>
          </w:tcPr>
          <w:p w:rsidR="006D6FDF" w:rsidRDefault="006D6FDF" w:rsidP="006D6FDF">
            <w:pPr>
              <w:spacing w:after="240"/>
            </w:pPr>
            <w:r>
              <w:t>17</w:t>
            </w:r>
          </w:p>
        </w:tc>
        <w:tc>
          <w:tcPr>
            <w:tcW w:w="2174" w:type="pct"/>
          </w:tcPr>
          <w:p w:rsidR="006D6FDF" w:rsidRDefault="006D6FDF" w:rsidP="006D6FDF">
            <w:pPr>
              <w:spacing w:after="240"/>
            </w:pPr>
            <w:r>
              <w:t>SCO547_MASTER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Worksheet Data</w:t>
            </w:r>
          </w:p>
        </w:tc>
      </w:tr>
      <w:tr w:rsidR="006D6FDF" w:rsidTr="006D6FDF">
        <w:tc>
          <w:tcPr>
            <w:tcW w:w="217" w:type="pct"/>
          </w:tcPr>
          <w:p w:rsidR="006D6FDF" w:rsidRDefault="006D6FDF" w:rsidP="006D6FDF">
            <w:pPr>
              <w:spacing w:after="240"/>
            </w:pPr>
            <w:r>
              <w:t>18</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19</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w:t>
            </w:r>
            <w:r>
              <w:lastRenderedPageBreak/>
              <w:t>SCO548 Form Related Data</w:t>
            </w:r>
          </w:p>
        </w:tc>
      </w:tr>
      <w:tr w:rsidR="006D6FDF" w:rsidTr="006D6FDF">
        <w:tc>
          <w:tcPr>
            <w:tcW w:w="217" w:type="pct"/>
          </w:tcPr>
          <w:p w:rsidR="006D6FDF" w:rsidRDefault="006D6FDF" w:rsidP="006D6FDF">
            <w:pPr>
              <w:spacing w:after="240"/>
            </w:pPr>
            <w:r>
              <w:lastRenderedPageBreak/>
              <w:t>20</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21</w:t>
            </w:r>
          </w:p>
        </w:tc>
        <w:tc>
          <w:tcPr>
            <w:tcW w:w="2174" w:type="pct"/>
          </w:tcPr>
          <w:p w:rsidR="006D6FDF" w:rsidRDefault="006D6FDF" w:rsidP="006D6FDF">
            <w:pPr>
              <w:spacing w:after="240"/>
            </w:pPr>
            <w:r>
              <w:t>SCO548_FUND_PACKAGE_FORM_MAPPING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Mapped Forms</w:t>
            </w:r>
          </w:p>
        </w:tc>
      </w:tr>
      <w:tr w:rsidR="006D6FDF" w:rsidTr="006D6FDF">
        <w:tc>
          <w:tcPr>
            <w:tcW w:w="217" w:type="pct"/>
          </w:tcPr>
          <w:p w:rsidR="006D6FDF" w:rsidRDefault="006D6FDF" w:rsidP="006D6FDF">
            <w:pPr>
              <w:spacing w:after="240"/>
            </w:pPr>
            <w:r>
              <w:t>22</w:t>
            </w:r>
          </w:p>
        </w:tc>
        <w:tc>
          <w:tcPr>
            <w:tcW w:w="2174" w:type="pct"/>
          </w:tcPr>
          <w:p w:rsidR="006D6FDF" w:rsidRDefault="006D6FDF" w:rsidP="006D6FDF">
            <w:pPr>
              <w:spacing w:after="240"/>
            </w:pPr>
            <w:r>
              <w:t>SCO548_MASTER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Worksheet Data</w:t>
            </w:r>
          </w:p>
        </w:tc>
      </w:tr>
      <w:tr w:rsidR="006D6FDF" w:rsidTr="006D6FDF">
        <w:tc>
          <w:tcPr>
            <w:tcW w:w="217" w:type="pct"/>
          </w:tcPr>
          <w:p w:rsidR="006D6FDF" w:rsidRDefault="006D6FDF" w:rsidP="006D6FDF">
            <w:pPr>
              <w:spacing w:after="240"/>
            </w:pPr>
            <w:r>
              <w:t>23</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24</w:t>
            </w:r>
          </w:p>
        </w:tc>
        <w:tc>
          <w:tcPr>
            <w:tcW w:w="2174" w:type="pct"/>
          </w:tcPr>
          <w:p w:rsidR="006D6FDF" w:rsidRDefault="006D6FDF" w:rsidP="006D6FDF">
            <w:pPr>
              <w:spacing w:after="240"/>
            </w:pPr>
            <w:r>
              <w:t>SCO549_DETAILS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Form Related Data</w:t>
            </w:r>
          </w:p>
        </w:tc>
      </w:tr>
      <w:tr w:rsidR="006D6FDF" w:rsidTr="006D6FDF">
        <w:tc>
          <w:tcPr>
            <w:tcW w:w="217" w:type="pct"/>
          </w:tcPr>
          <w:p w:rsidR="006D6FDF" w:rsidRDefault="006D6FDF" w:rsidP="006D6FDF">
            <w:pPr>
              <w:spacing w:after="240"/>
            </w:pPr>
            <w:r>
              <w:t>25</w:t>
            </w:r>
          </w:p>
        </w:tc>
        <w:tc>
          <w:tcPr>
            <w:tcW w:w="2174" w:type="pct"/>
          </w:tcPr>
          <w:p w:rsidR="006D6FDF" w:rsidRDefault="006D6FDF" w:rsidP="006D6FDF">
            <w:pPr>
              <w:spacing w:after="240"/>
            </w:pPr>
            <w:r>
              <w:t>SCO549_MASTER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Encumbrances and Master Data</w:t>
            </w:r>
          </w:p>
        </w:tc>
      </w:tr>
      <w:tr w:rsidR="006D6FDF" w:rsidTr="006D6FDF">
        <w:tc>
          <w:tcPr>
            <w:tcW w:w="217" w:type="pct"/>
          </w:tcPr>
          <w:p w:rsidR="006D6FDF" w:rsidRDefault="006D6FDF" w:rsidP="006D6FDF">
            <w:pPr>
              <w:spacing w:after="240"/>
            </w:pPr>
            <w:r>
              <w:t>26</w:t>
            </w:r>
          </w:p>
        </w:tc>
        <w:tc>
          <w:tcPr>
            <w:tcW w:w="2174" w:type="pct"/>
          </w:tcPr>
          <w:p w:rsidR="006D6FDF" w:rsidRDefault="006D6FDF" w:rsidP="006D6FDF">
            <w:pPr>
              <w:spacing w:after="240"/>
            </w:pPr>
            <w:r>
              <w:t>SCO565_DETAILS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Data</w:t>
            </w:r>
          </w:p>
        </w:tc>
      </w:tr>
      <w:tr w:rsidR="006D6FDF" w:rsidTr="006D6FDF">
        <w:tc>
          <w:tcPr>
            <w:tcW w:w="217" w:type="pct"/>
          </w:tcPr>
          <w:p w:rsidR="006D6FDF" w:rsidRDefault="006D6FDF" w:rsidP="006D6FDF">
            <w:pPr>
              <w:spacing w:after="240"/>
            </w:pPr>
            <w:r>
              <w:t>27</w:t>
            </w:r>
          </w:p>
        </w:tc>
        <w:tc>
          <w:tcPr>
            <w:tcW w:w="2174" w:type="pct"/>
          </w:tcPr>
          <w:p w:rsidR="006D6FDF" w:rsidRDefault="006D6FDF" w:rsidP="006D6FDF">
            <w:pPr>
              <w:spacing w:after="240"/>
            </w:pPr>
            <w:r>
              <w:t>SCO565_DETAILS_AUXILIARY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Master Form Related Data</w:t>
            </w:r>
          </w:p>
        </w:tc>
      </w:tr>
      <w:tr w:rsidR="006D6FDF" w:rsidTr="006D6FDF">
        <w:tc>
          <w:tcPr>
            <w:tcW w:w="217" w:type="pct"/>
          </w:tcPr>
          <w:p w:rsidR="006D6FDF" w:rsidRDefault="006D6FDF" w:rsidP="006D6FDF">
            <w:pPr>
              <w:spacing w:after="240"/>
            </w:pPr>
            <w:r>
              <w:t>28</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29</w:t>
            </w:r>
          </w:p>
        </w:tc>
        <w:tc>
          <w:tcPr>
            <w:tcW w:w="2174" w:type="pct"/>
          </w:tcPr>
          <w:p w:rsidR="006D6FDF" w:rsidRDefault="006D6FDF" w:rsidP="006D6FDF">
            <w:pPr>
              <w:spacing w:after="240"/>
            </w:pPr>
            <w:r>
              <w:t>SCO567_DETAILS_AUDIT_TRAIL</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Audit Trail Form Related Data</w:t>
            </w:r>
          </w:p>
        </w:tc>
      </w:tr>
      <w:tr w:rsidR="006D6FDF" w:rsidTr="006D6FDF">
        <w:tc>
          <w:tcPr>
            <w:tcW w:w="217" w:type="pct"/>
          </w:tcPr>
          <w:p w:rsidR="006D6FDF" w:rsidRDefault="006D6FDF" w:rsidP="006D6FDF">
            <w:pPr>
              <w:spacing w:after="240"/>
            </w:pPr>
            <w:r>
              <w:t>30</w:t>
            </w:r>
          </w:p>
        </w:tc>
        <w:tc>
          <w:tcPr>
            <w:tcW w:w="2174" w:type="pct"/>
          </w:tcPr>
          <w:p w:rsidR="006D6FDF" w:rsidRDefault="006D6FDF" w:rsidP="006D6FDF">
            <w:pPr>
              <w:spacing w:after="240"/>
            </w:pPr>
            <w:r>
              <w:t>SCO567_DETAILS_WORKTABLE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w:t>
            </w:r>
            <w:r>
              <w:lastRenderedPageBreak/>
              <w:t>SCO567 Temporary Work Table</w:t>
            </w:r>
          </w:p>
        </w:tc>
      </w:tr>
      <w:tr w:rsidR="006D6FDF" w:rsidTr="006D6FDF">
        <w:tc>
          <w:tcPr>
            <w:tcW w:w="217" w:type="pct"/>
          </w:tcPr>
          <w:p w:rsidR="006D6FDF" w:rsidRDefault="006D6FDF" w:rsidP="006D6FDF">
            <w:pPr>
              <w:spacing w:after="240"/>
            </w:pPr>
            <w:r>
              <w:lastRenderedPageBreak/>
              <w:t>31</w:t>
            </w:r>
          </w:p>
        </w:tc>
        <w:tc>
          <w:tcPr>
            <w:tcW w:w="2174" w:type="pct"/>
          </w:tcPr>
          <w:p w:rsidR="006D6FDF" w:rsidRDefault="006D6FDF" w:rsidP="006D6FDF">
            <w:pPr>
              <w:spacing w:after="240"/>
            </w:pPr>
            <w:r>
              <w:t>SCO568_DETAILS_WORKTABLE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SCO568 Work Table</w:t>
            </w:r>
          </w:p>
        </w:tc>
      </w:tr>
      <w:tr w:rsidR="006D6FDF" w:rsidTr="006D6FDF">
        <w:tc>
          <w:tcPr>
            <w:tcW w:w="217" w:type="pct"/>
          </w:tcPr>
          <w:p w:rsidR="006D6FDF" w:rsidRDefault="006D6FDF" w:rsidP="006D6FDF">
            <w:pPr>
              <w:spacing w:after="240"/>
            </w:pPr>
            <w:r>
              <w:t>32</w:t>
            </w:r>
          </w:p>
        </w:tc>
        <w:tc>
          <w:tcPr>
            <w:tcW w:w="2174" w:type="pct"/>
          </w:tcPr>
          <w:p w:rsidR="006D6FDF" w:rsidRDefault="006D6FDF" w:rsidP="006D6FDF">
            <w:pPr>
              <w:spacing w:after="240"/>
            </w:pPr>
            <w:r>
              <w:t>SCO577_DETAILS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SCO577 Form Related Data</w:t>
            </w:r>
          </w:p>
        </w:tc>
      </w:tr>
      <w:tr w:rsidR="006D6FDF" w:rsidTr="006D6FDF">
        <w:tc>
          <w:tcPr>
            <w:tcW w:w="217" w:type="pct"/>
          </w:tcPr>
          <w:p w:rsidR="006D6FDF" w:rsidRDefault="006D6FDF" w:rsidP="006D6FDF">
            <w:pPr>
              <w:spacing w:after="240"/>
            </w:pPr>
            <w:r>
              <w:t>33</w:t>
            </w:r>
          </w:p>
        </w:tc>
        <w:tc>
          <w:tcPr>
            <w:tcW w:w="2174" w:type="pct"/>
          </w:tcPr>
          <w:p w:rsidR="006D6FDF" w:rsidRDefault="006D6FDF" w:rsidP="006D6FDF">
            <w:pPr>
              <w:spacing w:after="240"/>
            </w:pPr>
            <w:r>
              <w:t>SCO578_DETAILS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Data</w:t>
            </w:r>
          </w:p>
        </w:tc>
      </w:tr>
      <w:tr w:rsidR="006D6FDF" w:rsidTr="006D6FDF">
        <w:tc>
          <w:tcPr>
            <w:tcW w:w="217" w:type="pct"/>
          </w:tcPr>
          <w:p w:rsidR="006D6FDF" w:rsidRDefault="006D6FDF" w:rsidP="006D6FDF">
            <w:pPr>
              <w:spacing w:after="240"/>
            </w:pPr>
            <w:r>
              <w:t>34</w:t>
            </w:r>
          </w:p>
        </w:tc>
        <w:tc>
          <w:tcPr>
            <w:tcW w:w="2174" w:type="pct"/>
          </w:tcPr>
          <w:p w:rsidR="006D6FDF" w:rsidRDefault="006D6FDF" w:rsidP="006D6FDF">
            <w:pPr>
              <w:spacing w:after="240"/>
            </w:pPr>
            <w:r>
              <w:t>SCO578_MASTER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Master Data</w:t>
            </w:r>
          </w:p>
        </w:tc>
      </w:tr>
      <w:tr w:rsidR="006D6FDF" w:rsidTr="006D6FDF">
        <w:tc>
          <w:tcPr>
            <w:tcW w:w="217" w:type="pct"/>
          </w:tcPr>
          <w:p w:rsidR="006D6FDF" w:rsidRDefault="006D6FDF" w:rsidP="006D6FDF">
            <w:pPr>
              <w:spacing w:after="240"/>
            </w:pPr>
            <w:r>
              <w:t>35</w:t>
            </w:r>
          </w:p>
        </w:tc>
        <w:tc>
          <w:tcPr>
            <w:tcW w:w="2174" w:type="pct"/>
          </w:tcPr>
          <w:p w:rsidR="006D6FDF" w:rsidRDefault="006D6FDF" w:rsidP="006D6FDF">
            <w:pPr>
              <w:spacing w:after="240"/>
            </w:pPr>
            <w:r>
              <w:t>fn_GetApplicationConfigurationValue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Application Configuration Value</w:t>
            </w:r>
          </w:p>
        </w:tc>
      </w:tr>
      <w:tr w:rsidR="006D6FDF" w:rsidTr="006D6FDF">
        <w:tc>
          <w:tcPr>
            <w:tcW w:w="217" w:type="pct"/>
          </w:tcPr>
          <w:p w:rsidR="006D6FDF" w:rsidRDefault="006D6FDF" w:rsidP="006D6FDF">
            <w:pPr>
              <w:spacing w:after="240"/>
            </w:pPr>
            <w:r>
              <w:t>36</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37</w:t>
            </w:r>
          </w:p>
        </w:tc>
        <w:tc>
          <w:tcPr>
            <w:tcW w:w="2174" w:type="pct"/>
          </w:tcPr>
          <w:p w:rsidR="006D6FDF" w:rsidRDefault="006D6FDF" w:rsidP="006D6FDF">
            <w:pPr>
              <w:spacing w:after="240"/>
            </w:pPr>
            <w:r>
              <w:t>SP_AGENCY_FUND_PACKAGE_UPDATE_ONE_COLUMN</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Update one Particular Column in an Agency Fund Package Form</w:t>
            </w:r>
          </w:p>
        </w:tc>
      </w:tr>
    </w:tbl>
    <w:p w:rsidR="006D6FDF" w:rsidRDefault="006D6FDF" w:rsidP="006D6FDF">
      <w:pPr>
        <w:pStyle w:val="Heading1"/>
      </w:pPr>
      <w:bookmarkStart w:id="866" w:name="_Toc338154420"/>
      <w:r>
        <w:t>SP_AUTOMATION_ROLL_BACK_PACKAGE_PREPARE</w:t>
      </w:r>
      <w:bookmarkEnd w:id="866"/>
    </w:p>
    <w:p w:rsidR="006D6FDF" w:rsidRDefault="006D6FDF" w:rsidP="006D6FDF">
      <w:pPr>
        <w:pStyle w:val="Heading2"/>
        <w:spacing w:after="240"/>
      </w:pPr>
      <w:bookmarkStart w:id="867" w:name="_Toc338154421"/>
      <w:r>
        <w:t>Functionality Overview</w:t>
      </w:r>
      <w:bookmarkEnd w:id="867"/>
    </w:p>
    <w:p w:rsidR="006D6FDF" w:rsidRDefault="006D6FDF" w:rsidP="006D6FDF">
      <w:pPr>
        <w:spacing w:after="240"/>
      </w:pPr>
      <w:r>
        <w:t>Determines Operational Parameters For Rollback</w:t>
      </w:r>
    </w:p>
    <w:p w:rsidR="006D6FDF" w:rsidRDefault="006D6FDF" w:rsidP="006D6FDF">
      <w:pPr>
        <w:spacing w:after="240"/>
      </w:pPr>
      <w:r>
        <w:t>Outputs Record Type From and Record Type To Back to Caller</w:t>
      </w:r>
    </w:p>
    <w:p w:rsidR="006D6FDF" w:rsidRDefault="006D6FDF" w:rsidP="006D6FDF">
      <w:pPr>
        <w:spacing w:after="240"/>
      </w:pPr>
      <w:r>
        <w:t>It is imperative to have operational parameters as Inferable and not Determinable By The Caller. This sis to Ensure Safety of Operations</w:t>
      </w:r>
    </w:p>
    <w:p w:rsidR="006D6FDF" w:rsidRDefault="006D6FDF" w:rsidP="006D6FDF">
      <w:pPr>
        <w:spacing w:after="240"/>
      </w:pPr>
    </w:p>
    <w:p w:rsidR="006D6FDF" w:rsidRDefault="006D6FDF" w:rsidP="006D6FDF">
      <w:pPr>
        <w:pStyle w:val="Heading3"/>
        <w:spacing w:after="320"/>
      </w:pPr>
      <w:bookmarkStart w:id="868" w:name="_Toc338154422"/>
      <w:r>
        <w:lastRenderedPageBreak/>
        <w:t>Parameters</w:t>
      </w:r>
      <w:bookmarkEnd w:id="8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@RECORD_TYPE_FROM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69" w:name="_Toc338154423"/>
      <w:r>
        <w:t>Dependencies</w:t>
      </w:r>
      <w:bookmarkEnd w:id="86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fn_GetApplicationConfigurationValue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Application Configuration Value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870" w:name="_Toc338154424"/>
      <w:r>
        <w:lastRenderedPageBreak/>
        <w:t>SP_AUTOMATION_ROLL_FORWARD_ACCOUNT_SUMMARY_ANALYSIS_FORM</w:t>
      </w:r>
      <w:bookmarkEnd w:id="870"/>
    </w:p>
    <w:p w:rsidR="006D6FDF" w:rsidRDefault="006D6FDF" w:rsidP="006D6FDF">
      <w:pPr>
        <w:pStyle w:val="Heading2"/>
        <w:spacing w:after="240"/>
      </w:pPr>
      <w:bookmarkStart w:id="871" w:name="_Toc338154425"/>
      <w:r>
        <w:t>Functionality Overview</w:t>
      </w:r>
      <w:bookmarkEnd w:id="871"/>
    </w:p>
    <w:p w:rsidR="006D6FDF" w:rsidRDefault="006D6FDF" w:rsidP="006D6FDF">
      <w:pPr>
        <w:spacing w:after="240"/>
      </w:pPr>
      <w:r>
        <w:t>Rolls Forward Account Summary Analysis</w:t>
      </w:r>
    </w:p>
    <w:p w:rsidR="006D6FDF" w:rsidRDefault="006D6FDF" w:rsidP="006D6FDF">
      <w:pPr>
        <w:spacing w:after="240"/>
      </w:pPr>
      <w:r>
        <w:t>Rolls Forward SCO530 (Account Summary Analysis)</w:t>
      </w:r>
    </w:p>
    <w:p w:rsidR="006D6FDF" w:rsidRDefault="006D6FDF" w:rsidP="006D6FDF">
      <w:pPr>
        <w:spacing w:after="240"/>
      </w:pPr>
    </w:p>
    <w:p w:rsidR="006D6FDF" w:rsidRDefault="006D6FDF" w:rsidP="006D6FDF">
      <w:pPr>
        <w:pStyle w:val="Heading3"/>
        <w:spacing w:after="320"/>
      </w:pPr>
      <w:bookmarkStart w:id="872" w:name="_Toc338154426"/>
      <w:r>
        <w:t>Parameters</w:t>
      </w:r>
      <w:bookmarkEnd w:id="8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73" w:name="_Toc338154427"/>
      <w:r>
        <w:t>Dependencies</w:t>
      </w:r>
      <w:bookmarkEnd w:id="873"/>
    </w:p>
    <w:tbl>
      <w:tblPr>
        <w:tblStyle w:val="TableGrid"/>
        <w:tblW w:w="5000" w:type="pct"/>
        <w:tblLook w:val="04A0" w:firstRow="1" w:lastRow="0" w:firstColumn="1" w:lastColumn="0" w:noHBand="0" w:noVBand="1"/>
      </w:tblPr>
      <w:tblGrid>
        <w:gridCol w:w="536"/>
        <w:gridCol w:w="6021"/>
        <w:gridCol w:w="1143"/>
        <w:gridCol w:w="259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SP_AGENCY_FUND_ACCOUNT_SUMMARY_ANALYSIS_POPULATE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Account Summary Analysis</w:t>
            </w:r>
          </w:p>
        </w:tc>
      </w:tr>
    </w:tbl>
    <w:p w:rsidR="006D6FDF" w:rsidRDefault="006D6FDF" w:rsidP="006D6FDF">
      <w:pPr>
        <w:pStyle w:val="Heading1"/>
      </w:pPr>
      <w:bookmarkStart w:id="874" w:name="_Toc338154428"/>
      <w:r>
        <w:lastRenderedPageBreak/>
        <w:t>SP_AUTOMATION_ROLL_FORWARD_AGENCY_FUND_PACKAGE</w:t>
      </w:r>
      <w:bookmarkEnd w:id="874"/>
    </w:p>
    <w:p w:rsidR="006D6FDF" w:rsidRDefault="006D6FDF" w:rsidP="006D6FDF">
      <w:pPr>
        <w:pStyle w:val="Heading2"/>
        <w:spacing w:after="240"/>
      </w:pPr>
      <w:bookmarkStart w:id="875" w:name="_Toc338154429"/>
      <w:r>
        <w:t>Functionality Overview</w:t>
      </w:r>
      <w:bookmarkEnd w:id="875"/>
    </w:p>
    <w:p w:rsidR="006D6FDF" w:rsidRDefault="006D6FDF" w:rsidP="006D6FDF">
      <w:pPr>
        <w:spacing w:after="240"/>
      </w:pPr>
      <w:r>
        <w:t>Rolls Forward and Entire Agency Fund Package</w:t>
      </w:r>
    </w:p>
    <w:p w:rsidR="006D6FDF" w:rsidRDefault="006D6FDF" w:rsidP="006D6FDF">
      <w:pPr>
        <w:spacing w:after="240"/>
      </w:pPr>
      <w:r>
        <w:t>Procedure is Consistent and Applies to ANY Agency Fund Package</w:t>
      </w:r>
    </w:p>
    <w:p w:rsidR="006D6FDF" w:rsidRDefault="006D6FDF" w:rsidP="006D6FDF">
      <w:pPr>
        <w:spacing w:after="240"/>
      </w:pPr>
      <w:r>
        <w:t>IF a Form Exists in a Package, The Procedure Rolls It Forward</w:t>
      </w:r>
    </w:p>
    <w:p w:rsidR="006D6FDF" w:rsidRDefault="006D6FDF" w:rsidP="006D6FDF">
      <w:pPr>
        <w:spacing w:after="240"/>
      </w:pPr>
      <w:r>
        <w:t>Upon Completion of Entire Roll-Forward, the Procedure Creates a Lifecycle Object and Updates the State of the Package</w:t>
      </w:r>
    </w:p>
    <w:p w:rsidR="006D6FDF" w:rsidRDefault="006D6FDF" w:rsidP="006D6FDF">
      <w:pPr>
        <w:spacing w:after="240"/>
      </w:pPr>
    </w:p>
    <w:p w:rsidR="006D6FDF" w:rsidRDefault="006D6FDF" w:rsidP="006D6FDF">
      <w:pPr>
        <w:pStyle w:val="Heading3"/>
        <w:spacing w:after="320"/>
      </w:pPr>
      <w:bookmarkStart w:id="876" w:name="_Toc338154430"/>
      <w:r>
        <w:t>Parameters</w:t>
      </w:r>
      <w:bookmarkEnd w:id="8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@RECORD_TYPE_FROM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77" w:name="_Toc338154431"/>
      <w:r>
        <w:t>Dependencies</w:t>
      </w:r>
      <w:bookmarkEnd w:id="877"/>
    </w:p>
    <w:tbl>
      <w:tblPr>
        <w:tblStyle w:val="TableGrid"/>
        <w:tblW w:w="5000" w:type="pct"/>
        <w:tblLook w:val="04A0" w:firstRow="1" w:lastRow="0" w:firstColumn="1" w:lastColumn="0" w:noHBand="0" w:noVBand="1"/>
      </w:tblPr>
      <w:tblGrid>
        <w:gridCol w:w="522"/>
        <w:gridCol w:w="7210"/>
        <w:gridCol w:w="1100"/>
        <w:gridCol w:w="1464"/>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Relationship </w:t>
            </w:r>
            <w:r>
              <w:lastRenderedPageBreak/>
              <w:t>Between Agency and Fund To A Package Form</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AUTOMATION_MANAGER_DETAIL_LOG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Automation Manager and BI Integration Functionalities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TRIAL_BALANCE_FORM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Form Related To Trial Balance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fn_GetApplicationConfigurationValue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Application Configuration Value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SP_AUTOMATION_MANAGER_DETAIL_LOG_ADD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Add To Automation  Logs</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SP_AUTOMATION_ROLL_FORWARD_ACCOUNT_SUMMARY_ANALYSIS_FORM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 Forward Account Summary Analysis</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SP_AUTOMATION_ROLL_FORWARD_AGENCY_FUND_PACKAGE_FORM_LIFECYCLE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 xml:space="preserve">Roll Forward Agency Fund Package </w:t>
            </w:r>
            <w:r>
              <w:lastRenderedPageBreak/>
              <w:t>Form Lifecycle</w:t>
            </w:r>
          </w:p>
        </w:tc>
      </w:tr>
      <w:tr w:rsidR="006D6FDF" w:rsidTr="006D6FDF">
        <w:tc>
          <w:tcPr>
            <w:tcW w:w="217" w:type="pct"/>
          </w:tcPr>
          <w:p w:rsidR="006D6FDF" w:rsidRDefault="006D6FDF" w:rsidP="006D6FDF">
            <w:pPr>
              <w:spacing w:after="240"/>
            </w:pPr>
            <w:r>
              <w:lastRenderedPageBreak/>
              <w:t>10</w:t>
            </w:r>
          </w:p>
        </w:tc>
        <w:tc>
          <w:tcPr>
            <w:tcW w:w="2174" w:type="pct"/>
          </w:tcPr>
          <w:p w:rsidR="006D6FDF" w:rsidRDefault="006D6FDF" w:rsidP="006D6FDF">
            <w:pPr>
              <w:spacing w:after="240"/>
            </w:pPr>
            <w:r>
              <w:t>SP_AUTOMATION_ROLL_FORWARD_AGENCY_FUND_PACKAGE_LIFECYCLE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 Forward Agency Fund Package Lifecycle</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SP_AUTOMATION_ROLL_FORWARD_PACKAGE_PREPARE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Prepare Package For Roll-Forward Operations. IF There Is A Problem With The Package, Exists With Error Code.</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SP_AUTOMATION_ROLL_FORWARD_SCO510_FORM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SP_AUTOMATION_ROLL_FORWARD_SCO529_FORM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SP_AUTOMATION_ROLL_FORWARD_SCO531_FORM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SP_AUTOMATION_ROLL_FORWARD_SCO534_FORM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16</w:t>
            </w:r>
          </w:p>
        </w:tc>
        <w:tc>
          <w:tcPr>
            <w:tcW w:w="2174" w:type="pct"/>
          </w:tcPr>
          <w:p w:rsidR="006D6FDF" w:rsidRDefault="006D6FDF" w:rsidP="006D6FDF">
            <w:pPr>
              <w:spacing w:after="240"/>
            </w:pPr>
            <w:r>
              <w:t>SP_AUTOMATION_ROLL_FORWARD_SCO545_FORM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17</w:t>
            </w:r>
          </w:p>
        </w:tc>
        <w:tc>
          <w:tcPr>
            <w:tcW w:w="2174" w:type="pct"/>
          </w:tcPr>
          <w:p w:rsidR="006D6FDF" w:rsidRDefault="006D6FDF" w:rsidP="006D6FDF">
            <w:pPr>
              <w:spacing w:after="240"/>
            </w:pPr>
            <w:r>
              <w:t>SP_AUTOMATION_ROLL_FORWARD_SCO547_FORM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lastRenderedPageBreak/>
              <w:t>18</w:t>
            </w:r>
          </w:p>
        </w:tc>
        <w:tc>
          <w:tcPr>
            <w:tcW w:w="2174" w:type="pct"/>
          </w:tcPr>
          <w:p w:rsidR="006D6FDF" w:rsidRDefault="006D6FDF" w:rsidP="006D6FDF">
            <w:pPr>
              <w:spacing w:after="240"/>
            </w:pPr>
            <w:r>
              <w:t>SP_AUTOMATION_ROLL_FORWARD_SCO548_FORM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19</w:t>
            </w:r>
          </w:p>
        </w:tc>
        <w:tc>
          <w:tcPr>
            <w:tcW w:w="2174" w:type="pct"/>
          </w:tcPr>
          <w:p w:rsidR="006D6FDF" w:rsidRDefault="006D6FDF" w:rsidP="006D6FDF">
            <w:pPr>
              <w:spacing w:after="240"/>
            </w:pPr>
            <w:r>
              <w:t>SP_AUTOMATION_ROLL_FORWARD_SCO549_FORM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20</w:t>
            </w:r>
          </w:p>
        </w:tc>
        <w:tc>
          <w:tcPr>
            <w:tcW w:w="2174" w:type="pct"/>
          </w:tcPr>
          <w:p w:rsidR="006D6FDF" w:rsidRDefault="006D6FDF" w:rsidP="006D6FDF">
            <w:pPr>
              <w:spacing w:after="240"/>
            </w:pPr>
            <w:r>
              <w:t>SP_AUTOMATION_ROLL_FORWARD_SCO565_FORM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21</w:t>
            </w:r>
          </w:p>
        </w:tc>
        <w:tc>
          <w:tcPr>
            <w:tcW w:w="2174" w:type="pct"/>
          </w:tcPr>
          <w:p w:rsidR="006D6FDF" w:rsidRDefault="006D6FDF" w:rsidP="006D6FDF">
            <w:pPr>
              <w:spacing w:after="240"/>
            </w:pPr>
            <w:r>
              <w:t>SP_AUTOMATION_ROLL_FORWARD_SCO567_FORM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22</w:t>
            </w:r>
          </w:p>
        </w:tc>
        <w:tc>
          <w:tcPr>
            <w:tcW w:w="2174" w:type="pct"/>
          </w:tcPr>
          <w:p w:rsidR="006D6FDF" w:rsidRDefault="006D6FDF" w:rsidP="006D6FDF">
            <w:pPr>
              <w:spacing w:after="240"/>
            </w:pPr>
            <w:r>
              <w:t>SP_AUTOMATION_ROLL_FORWARD_SCO568_FORM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23</w:t>
            </w:r>
          </w:p>
        </w:tc>
        <w:tc>
          <w:tcPr>
            <w:tcW w:w="2174" w:type="pct"/>
          </w:tcPr>
          <w:p w:rsidR="006D6FDF" w:rsidRDefault="006D6FDF" w:rsidP="006D6FDF">
            <w:pPr>
              <w:spacing w:after="240"/>
            </w:pPr>
            <w:r>
              <w:t>SP_AUTOMATION_ROLL_FORWARD_SCO577_FORM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24</w:t>
            </w:r>
          </w:p>
        </w:tc>
        <w:tc>
          <w:tcPr>
            <w:tcW w:w="2174" w:type="pct"/>
          </w:tcPr>
          <w:p w:rsidR="006D6FDF" w:rsidRDefault="006D6FDF" w:rsidP="006D6FDF">
            <w:pPr>
              <w:spacing w:after="240"/>
            </w:pPr>
            <w:r>
              <w:t>SP_AUTOMATION_ROLL_FORWARD_SCO578_FORM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r w:rsidR="006D6FDF" w:rsidTr="006D6FDF">
        <w:tc>
          <w:tcPr>
            <w:tcW w:w="217" w:type="pct"/>
          </w:tcPr>
          <w:p w:rsidR="006D6FDF" w:rsidRDefault="006D6FDF" w:rsidP="006D6FDF">
            <w:pPr>
              <w:spacing w:after="240"/>
            </w:pPr>
            <w:r>
              <w:t>25</w:t>
            </w:r>
          </w:p>
        </w:tc>
        <w:tc>
          <w:tcPr>
            <w:tcW w:w="2174" w:type="pct"/>
          </w:tcPr>
          <w:p w:rsidR="006D6FDF" w:rsidRDefault="006D6FDF" w:rsidP="006D6FDF">
            <w:pPr>
              <w:spacing w:after="240"/>
            </w:pPr>
            <w:r>
              <w:t>SP_AUTOMATION_ROLL_FORWARD_TRIAL_BALANCES_FORM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Rolls Forward Agency Fund Package Form Data.</w:t>
            </w:r>
          </w:p>
        </w:tc>
      </w:tr>
    </w:tbl>
    <w:p w:rsidR="006D6FDF" w:rsidRDefault="006D6FDF" w:rsidP="006D6FDF">
      <w:pPr>
        <w:pStyle w:val="Heading1"/>
      </w:pPr>
      <w:bookmarkStart w:id="878" w:name="_Toc338154432"/>
      <w:r>
        <w:t>SP_AUTOMATION_ROLL_FORWARD_AGENCY_FUND_PACKAGE_FORM_LIFECYCLE</w:t>
      </w:r>
      <w:bookmarkEnd w:id="878"/>
    </w:p>
    <w:p w:rsidR="006D6FDF" w:rsidRDefault="006D6FDF" w:rsidP="006D6FDF">
      <w:pPr>
        <w:pStyle w:val="Heading2"/>
        <w:spacing w:after="240"/>
      </w:pPr>
      <w:bookmarkStart w:id="879" w:name="_Toc338154433"/>
      <w:r>
        <w:t>Functionality Overview</w:t>
      </w:r>
      <w:bookmarkEnd w:id="879"/>
    </w:p>
    <w:p w:rsidR="006D6FDF" w:rsidRDefault="006D6FDF" w:rsidP="006D6FDF">
      <w:pPr>
        <w:spacing w:after="240"/>
      </w:pPr>
      <w:r>
        <w:t>Rolls Forward Agency Fund Package Form Lifecycle</w:t>
      </w:r>
    </w:p>
    <w:p w:rsidR="006D6FDF" w:rsidRDefault="006D6FDF" w:rsidP="006D6FDF">
      <w:pPr>
        <w:spacing w:after="240"/>
      </w:pPr>
      <w:r>
        <w:lastRenderedPageBreak/>
        <w:t>Updates Global State of the Agency Fund Package Form</w:t>
      </w:r>
    </w:p>
    <w:p w:rsidR="006D6FDF" w:rsidRDefault="006D6FDF" w:rsidP="006D6FDF">
      <w:pPr>
        <w:spacing w:after="240"/>
      </w:pPr>
      <w:r>
        <w:t>Creates an Entry For The New Record Type Lifecycle</w:t>
      </w:r>
    </w:p>
    <w:p w:rsidR="006D6FDF" w:rsidRDefault="006D6FDF" w:rsidP="006D6FDF">
      <w:pPr>
        <w:spacing w:after="240"/>
      </w:pPr>
    </w:p>
    <w:p w:rsidR="006D6FDF" w:rsidRDefault="006D6FDF" w:rsidP="006D6FDF">
      <w:pPr>
        <w:pStyle w:val="Heading3"/>
        <w:spacing w:after="320"/>
      </w:pPr>
      <w:bookmarkStart w:id="880" w:name="_Toc338154434"/>
      <w:r>
        <w:t>Parameters</w:t>
      </w:r>
      <w:bookmarkEnd w:id="8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81" w:name="_Toc338154435"/>
      <w:r>
        <w:t>Dependencies</w:t>
      </w:r>
      <w:bookmarkEnd w:id="881"/>
    </w:p>
    <w:tbl>
      <w:tblPr>
        <w:tblStyle w:val="TableGrid"/>
        <w:tblW w:w="5000" w:type="pct"/>
        <w:tblLook w:val="04A0" w:firstRow="1" w:lastRow="0" w:firstColumn="1" w:lastColumn="0" w:noHBand="0" w:noVBand="1"/>
      </w:tblPr>
      <w:tblGrid>
        <w:gridCol w:w="536"/>
        <w:gridCol w:w="5812"/>
        <w:gridCol w:w="1143"/>
        <w:gridCol w:w="2805"/>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 By Record Type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SP_AGENCY_FUND_PACKAGE_FORM_UPDATE_ONE_COLUMN</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Update one Particular Column in an Agency Fund Package Form</w:t>
            </w:r>
          </w:p>
        </w:tc>
      </w:tr>
    </w:tbl>
    <w:p w:rsidR="006D6FDF" w:rsidRDefault="006D6FDF" w:rsidP="006D6FDF">
      <w:pPr>
        <w:pStyle w:val="Heading1"/>
      </w:pPr>
      <w:bookmarkStart w:id="882" w:name="_Toc338154436"/>
      <w:r>
        <w:lastRenderedPageBreak/>
        <w:t>SP_AUTOMATION_ROLL_FORWARD_AGENCY_FUND_PACKAGE_LIFECYCLE</w:t>
      </w:r>
      <w:bookmarkEnd w:id="882"/>
    </w:p>
    <w:p w:rsidR="006D6FDF" w:rsidRDefault="006D6FDF" w:rsidP="006D6FDF">
      <w:pPr>
        <w:pStyle w:val="Heading2"/>
        <w:spacing w:after="240"/>
      </w:pPr>
      <w:bookmarkStart w:id="883" w:name="_Toc338154437"/>
      <w:r>
        <w:t>Functionality Overview</w:t>
      </w:r>
      <w:bookmarkEnd w:id="883"/>
    </w:p>
    <w:p w:rsidR="006D6FDF" w:rsidRDefault="006D6FDF" w:rsidP="006D6FDF">
      <w:pPr>
        <w:spacing w:after="240"/>
      </w:pPr>
      <w:r>
        <w:t>Rolls Forward Agency Fund Package Lifecycle</w:t>
      </w:r>
    </w:p>
    <w:p w:rsidR="006D6FDF" w:rsidRDefault="006D6FDF" w:rsidP="006D6FDF">
      <w:pPr>
        <w:spacing w:after="240"/>
      </w:pPr>
      <w:r>
        <w:t>Updates Global State of the Agency Fund Package</w:t>
      </w:r>
    </w:p>
    <w:p w:rsidR="006D6FDF" w:rsidRDefault="006D6FDF" w:rsidP="006D6FDF">
      <w:pPr>
        <w:spacing w:after="240"/>
      </w:pPr>
      <w:r>
        <w:t>Creates an Entry For The New Record Type Lifecycle</w:t>
      </w:r>
    </w:p>
    <w:p w:rsidR="006D6FDF" w:rsidRDefault="006D6FDF" w:rsidP="006D6FDF">
      <w:pPr>
        <w:spacing w:after="240"/>
      </w:pPr>
    </w:p>
    <w:p w:rsidR="006D6FDF" w:rsidRDefault="006D6FDF" w:rsidP="006D6FDF">
      <w:pPr>
        <w:pStyle w:val="Heading3"/>
        <w:spacing w:after="320"/>
      </w:pPr>
      <w:bookmarkStart w:id="884" w:name="_Toc338154438"/>
      <w:r>
        <w:t>Parameters</w:t>
      </w:r>
      <w:bookmarkEnd w:id="8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85" w:name="_Toc338154439"/>
      <w:r>
        <w:t>Dependencies</w:t>
      </w:r>
      <w:bookmarkEnd w:id="885"/>
    </w:p>
    <w:tbl>
      <w:tblPr>
        <w:tblStyle w:val="TableGrid"/>
        <w:tblW w:w="5000" w:type="pct"/>
        <w:tblLook w:val="04A0" w:firstRow="1" w:lastRow="0" w:firstColumn="1" w:lastColumn="0" w:noHBand="0" w:noVBand="1"/>
      </w:tblPr>
      <w:tblGrid>
        <w:gridCol w:w="536"/>
        <w:gridCol w:w="5148"/>
        <w:gridCol w:w="1143"/>
        <w:gridCol w:w="346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SP_AGENCY_FUND_PACKAGE_LIFECYCLE_MANAGE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 xml:space="preserve">Manage Agency Fund Package Lifecycle(Bi - Direction Movement : </w:t>
            </w:r>
            <w:r>
              <w:lastRenderedPageBreak/>
              <w:t>Promote or Demote)</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SP_AGENCY_FUND_PACKAGE_UPDATE_ONE_COLUMN</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Update one Particular Column in an Agency Fund Package Form</w:t>
            </w:r>
          </w:p>
        </w:tc>
      </w:tr>
    </w:tbl>
    <w:p w:rsidR="006D6FDF" w:rsidRDefault="006D6FDF" w:rsidP="006D6FDF">
      <w:pPr>
        <w:pStyle w:val="Heading1"/>
      </w:pPr>
      <w:bookmarkStart w:id="886" w:name="_Toc338154440"/>
      <w:r>
        <w:t>SP_AUTOMATION_ROLL_FORWARD_CPS_FUND_DETAILS</w:t>
      </w:r>
      <w:bookmarkEnd w:id="886"/>
    </w:p>
    <w:p w:rsidR="006D6FDF" w:rsidRDefault="006D6FDF" w:rsidP="006D6FDF">
      <w:pPr>
        <w:pStyle w:val="Heading2"/>
        <w:spacing w:after="240"/>
      </w:pPr>
      <w:bookmarkStart w:id="887" w:name="_Toc338154441"/>
      <w:r>
        <w:t>Functionality Overview</w:t>
      </w:r>
      <w:bookmarkEnd w:id="887"/>
    </w:p>
    <w:p w:rsidR="006D6FDF" w:rsidRDefault="006D6FDF" w:rsidP="006D6FDF">
      <w:pPr>
        <w:spacing w:after="240"/>
      </w:pPr>
      <w:r>
        <w:t>Rolls Forward Shared Fund Balancing Records</w:t>
      </w:r>
    </w:p>
    <w:p w:rsidR="006D6FDF" w:rsidRDefault="006D6FDF" w:rsidP="006D6FDF">
      <w:pPr>
        <w:spacing w:after="240"/>
      </w:pPr>
    </w:p>
    <w:p w:rsidR="006D6FDF" w:rsidRDefault="006D6FDF" w:rsidP="006D6FDF">
      <w:pPr>
        <w:pStyle w:val="Heading3"/>
        <w:spacing w:after="320"/>
      </w:pPr>
      <w:bookmarkStart w:id="888" w:name="_Toc338154442"/>
      <w:r>
        <w:t>Parameters</w:t>
      </w:r>
      <w:bookmarkEnd w:id="8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89" w:name="_Toc338154443"/>
      <w:r>
        <w:t>Dependencies</w:t>
      </w:r>
      <w:bookmarkEnd w:id="889"/>
    </w:p>
    <w:tbl>
      <w:tblPr>
        <w:tblStyle w:val="TableGrid"/>
        <w:tblW w:w="5000" w:type="pct"/>
        <w:tblLook w:val="04A0" w:firstRow="1" w:lastRow="0" w:firstColumn="1" w:lastColumn="0" w:noHBand="0" w:noVBand="1"/>
      </w:tblPr>
      <w:tblGrid>
        <w:gridCol w:w="536"/>
        <w:gridCol w:w="6021"/>
        <w:gridCol w:w="1143"/>
        <w:gridCol w:w="259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FUND_BALANCE_DETAILS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Shared Fund Balancing </w:t>
            </w:r>
            <w:r>
              <w:lastRenderedPageBreak/>
              <w:t>Data</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SP_AGENCY_FUND_ACCOUNT_SUMMARY_ANALYSIS_POPULATE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Account Summary Analysis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SP_AGENCY_FUND_ACCOUNT_TRIAL_BALANCE_POPULATE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Trial Balances</w:t>
            </w:r>
          </w:p>
        </w:tc>
      </w:tr>
    </w:tbl>
    <w:p w:rsidR="006D6FDF" w:rsidRDefault="006D6FDF" w:rsidP="006D6FDF">
      <w:pPr>
        <w:pStyle w:val="Heading1"/>
      </w:pPr>
      <w:bookmarkStart w:id="890" w:name="_Toc338154444"/>
      <w:r>
        <w:t>SP_AUTOMATION_ROLL_FORWARD_PACKAGE_PREPARE</w:t>
      </w:r>
      <w:bookmarkEnd w:id="890"/>
    </w:p>
    <w:p w:rsidR="006D6FDF" w:rsidRDefault="006D6FDF" w:rsidP="006D6FDF">
      <w:pPr>
        <w:pStyle w:val="Heading2"/>
        <w:spacing w:after="240"/>
      </w:pPr>
      <w:bookmarkStart w:id="891" w:name="_Toc338154445"/>
      <w:r>
        <w:t>Functionality Overview</w:t>
      </w:r>
      <w:bookmarkEnd w:id="891"/>
    </w:p>
    <w:p w:rsidR="006D6FDF" w:rsidRDefault="006D6FDF" w:rsidP="006D6FDF">
      <w:pPr>
        <w:spacing w:after="240"/>
      </w:pPr>
      <w:r>
        <w:t>Prepares Package For Roll-Forward Operations. IF There Is A Problem With The Package, Exists With Error Code.</w:t>
      </w:r>
    </w:p>
    <w:p w:rsidR="006D6FDF" w:rsidRDefault="006D6FDF" w:rsidP="006D6FDF">
      <w:pPr>
        <w:spacing w:after="240"/>
      </w:pPr>
      <w:r>
        <w:t>IF Package is NOT In The Verified Lifecycle State, Process Exits With Error</w:t>
      </w:r>
    </w:p>
    <w:p w:rsidR="006D6FDF" w:rsidRDefault="006D6FDF" w:rsidP="006D6FDF">
      <w:pPr>
        <w:spacing w:after="240"/>
      </w:pPr>
      <w:r>
        <w:t>IF There is ANY Imbalance on the Package Exits With Error Code</w:t>
      </w:r>
    </w:p>
    <w:p w:rsidR="006D6FDF" w:rsidRDefault="006D6FDF" w:rsidP="006D6FDF">
      <w:pPr>
        <w:spacing w:after="240"/>
      </w:pPr>
      <w:r>
        <w:t>Ensure That Package Objects are Fully Synchronized. For Example, SCO548 and SCO547 Objects Do Require Publishing. This Procedure Ensures that the Package  Trial Balance Objects are Updated. This Can Happen Only IF the User Has Committed All Activities</w:t>
      </w:r>
    </w:p>
    <w:p w:rsidR="006D6FDF" w:rsidRDefault="006D6FDF" w:rsidP="006D6FDF">
      <w:pPr>
        <w:spacing w:after="240"/>
      </w:pPr>
    </w:p>
    <w:p w:rsidR="006D6FDF" w:rsidRDefault="006D6FDF" w:rsidP="006D6FDF">
      <w:pPr>
        <w:pStyle w:val="Heading3"/>
        <w:spacing w:after="320"/>
      </w:pPr>
      <w:bookmarkStart w:id="892" w:name="_Toc338154446"/>
      <w:r>
        <w:t>Parameters</w:t>
      </w:r>
      <w:bookmarkEnd w:id="8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@RECORD_TYPE_FROM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93" w:name="_Toc338154447"/>
      <w:r>
        <w:lastRenderedPageBreak/>
        <w:t>Dependencies</w:t>
      </w:r>
      <w:bookmarkEnd w:id="893"/>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SCO547_MASTER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Worksheet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SCO548_MASTER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Worksheet Data</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fn_GetApplicationConfigurationValue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Application Configuration Value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SP_SCO547_MAPPING_FORM_LOAD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Journal Entry Mappings. Load Comprehensive Fully Renderable Dataset For Consumption and Rendering</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SP_SCO548_MAPPING_FORM_LOAD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Journal Entry Mappings. Load Comprehensive Fully Renderable Dataset For Consumption and Rendering</w:t>
            </w:r>
          </w:p>
        </w:tc>
      </w:tr>
    </w:tbl>
    <w:p w:rsidR="006D6FDF" w:rsidRDefault="006D6FDF" w:rsidP="006D6FDF">
      <w:pPr>
        <w:pStyle w:val="Heading1"/>
      </w:pPr>
      <w:bookmarkStart w:id="894" w:name="_Toc338154448"/>
      <w:r>
        <w:t>SP_AUTOMATION_ROLL_FORWARD_SCO510_FORM</w:t>
      </w:r>
      <w:bookmarkEnd w:id="894"/>
    </w:p>
    <w:p w:rsidR="006D6FDF" w:rsidRDefault="006D6FDF" w:rsidP="006D6FDF">
      <w:pPr>
        <w:pStyle w:val="Heading2"/>
        <w:spacing w:after="240"/>
      </w:pPr>
      <w:bookmarkStart w:id="895" w:name="_Toc338154449"/>
      <w:r>
        <w:t>Functionality Overview</w:t>
      </w:r>
      <w:bookmarkEnd w:id="895"/>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lastRenderedPageBreak/>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896" w:name="_Toc338154450"/>
      <w:r>
        <w:t>Parameters</w:t>
      </w:r>
      <w:bookmarkEnd w:id="8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897" w:name="_Toc338154451"/>
      <w:r>
        <w:t>Dependencies</w:t>
      </w:r>
      <w:bookmarkEnd w:id="89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SCO510_DETAILS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SCO510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bl>
    <w:p w:rsidR="006D6FDF" w:rsidRDefault="006D6FDF" w:rsidP="006D6FDF">
      <w:pPr>
        <w:pStyle w:val="Heading1"/>
      </w:pPr>
      <w:bookmarkStart w:id="898" w:name="_Toc338154452"/>
      <w:r>
        <w:lastRenderedPageBreak/>
        <w:t>SP_AUTOMATION_ROLL_FORWARD_SCO529_FORM</w:t>
      </w:r>
      <w:bookmarkEnd w:id="898"/>
    </w:p>
    <w:p w:rsidR="006D6FDF" w:rsidRDefault="006D6FDF" w:rsidP="006D6FDF">
      <w:pPr>
        <w:pStyle w:val="Heading2"/>
        <w:spacing w:after="240"/>
      </w:pPr>
      <w:bookmarkStart w:id="899" w:name="_Toc338154453"/>
      <w:r>
        <w:t>Functionality Overview</w:t>
      </w:r>
      <w:bookmarkEnd w:id="899"/>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00" w:name="_Toc338154454"/>
      <w:r>
        <w:t>Parameters</w:t>
      </w:r>
      <w:bookmarkEnd w:id="9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01" w:name="_Toc338154455"/>
      <w:r>
        <w:t>Dependencies</w:t>
      </w:r>
      <w:bookmarkEnd w:id="90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SCO529_DETAILS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Related Data</w:t>
            </w:r>
          </w:p>
        </w:tc>
      </w:tr>
    </w:tbl>
    <w:p w:rsidR="006D6FDF" w:rsidRDefault="006D6FDF" w:rsidP="006D6FDF">
      <w:pPr>
        <w:pStyle w:val="Heading1"/>
      </w:pPr>
      <w:bookmarkStart w:id="902" w:name="_Toc338154456"/>
      <w:r>
        <w:lastRenderedPageBreak/>
        <w:t>SP_AUTOMATION_ROLL_FORWARD_SCO531_FORM</w:t>
      </w:r>
      <w:bookmarkEnd w:id="902"/>
    </w:p>
    <w:p w:rsidR="006D6FDF" w:rsidRDefault="006D6FDF" w:rsidP="006D6FDF">
      <w:pPr>
        <w:pStyle w:val="Heading2"/>
        <w:spacing w:after="240"/>
      </w:pPr>
      <w:bookmarkStart w:id="903" w:name="_Toc338154457"/>
      <w:r>
        <w:t>Functionality Overview</w:t>
      </w:r>
      <w:bookmarkEnd w:id="903"/>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04" w:name="_Toc338154458"/>
      <w:r>
        <w:t>Parameters</w:t>
      </w:r>
      <w:bookmarkEnd w:id="9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05" w:name="_Toc338154459"/>
      <w:r>
        <w:t>Dependencies</w:t>
      </w:r>
      <w:bookmarkEnd w:id="90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SCO531_DETAILS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SCO531 Form Related Data</w:t>
            </w:r>
          </w:p>
        </w:tc>
      </w:tr>
    </w:tbl>
    <w:p w:rsidR="006D6FDF" w:rsidRDefault="006D6FDF" w:rsidP="006D6FDF">
      <w:pPr>
        <w:pStyle w:val="Heading1"/>
      </w:pPr>
      <w:bookmarkStart w:id="906" w:name="_Toc338154460"/>
      <w:r>
        <w:lastRenderedPageBreak/>
        <w:t>SP_AUTOMATION_ROLL_FORWARD_SCO534_FORM</w:t>
      </w:r>
      <w:bookmarkEnd w:id="906"/>
    </w:p>
    <w:p w:rsidR="006D6FDF" w:rsidRDefault="006D6FDF" w:rsidP="006D6FDF">
      <w:pPr>
        <w:pStyle w:val="Heading2"/>
        <w:spacing w:after="240"/>
      </w:pPr>
      <w:bookmarkStart w:id="907" w:name="_Toc338154461"/>
      <w:r>
        <w:t>Functionality Overview</w:t>
      </w:r>
      <w:bookmarkEnd w:id="907"/>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08" w:name="_Toc338154462"/>
      <w:r>
        <w:t>Parameters</w:t>
      </w:r>
      <w:bookmarkEnd w:id="9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09" w:name="_Toc338154463"/>
      <w:r>
        <w:t>Dependencies</w:t>
      </w:r>
      <w:bookmarkEnd w:id="90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SCO534_DETAILS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Related Data</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SCO534_DETAILS_AUXILIARY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Agency Records Data</w:t>
            </w:r>
          </w:p>
        </w:tc>
      </w:tr>
    </w:tbl>
    <w:p w:rsidR="006D6FDF" w:rsidRDefault="006D6FDF" w:rsidP="006D6FDF">
      <w:pPr>
        <w:pStyle w:val="Heading1"/>
      </w:pPr>
      <w:bookmarkStart w:id="910" w:name="_Toc338154464"/>
      <w:r>
        <w:t>SP_AUTOMATION_ROLL_FORWARD_SCO545_FORM</w:t>
      </w:r>
      <w:bookmarkEnd w:id="910"/>
    </w:p>
    <w:p w:rsidR="006D6FDF" w:rsidRDefault="006D6FDF" w:rsidP="006D6FDF">
      <w:pPr>
        <w:pStyle w:val="Heading2"/>
        <w:spacing w:after="240"/>
      </w:pPr>
      <w:bookmarkStart w:id="911" w:name="_Toc338154465"/>
      <w:r>
        <w:t>Functionality Overview</w:t>
      </w:r>
      <w:bookmarkEnd w:id="911"/>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12" w:name="_Toc338154466"/>
      <w:r>
        <w:t>Parameters</w:t>
      </w:r>
      <w:bookmarkEnd w:id="91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13" w:name="_Toc338154467"/>
      <w:r>
        <w:lastRenderedPageBreak/>
        <w:t>Dependencies</w:t>
      </w:r>
      <w:bookmarkEnd w:id="91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SCO545 Form Related Data</w:t>
            </w:r>
          </w:p>
        </w:tc>
      </w:tr>
    </w:tbl>
    <w:p w:rsidR="006D6FDF" w:rsidRDefault="006D6FDF" w:rsidP="006D6FDF">
      <w:pPr>
        <w:pStyle w:val="Heading1"/>
      </w:pPr>
      <w:bookmarkStart w:id="914" w:name="_Toc338154468"/>
      <w:r>
        <w:t>SP_AUTOMATION_ROLL_FORWARD_SCO547_FORM</w:t>
      </w:r>
      <w:bookmarkEnd w:id="914"/>
    </w:p>
    <w:p w:rsidR="006D6FDF" w:rsidRDefault="006D6FDF" w:rsidP="006D6FDF">
      <w:pPr>
        <w:pStyle w:val="Heading2"/>
        <w:spacing w:after="240"/>
      </w:pPr>
      <w:bookmarkStart w:id="915" w:name="_Toc338154469"/>
      <w:r>
        <w:t>Functionality Overview</w:t>
      </w:r>
      <w:bookmarkEnd w:id="915"/>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16" w:name="_Toc338154470"/>
      <w:r>
        <w:t>Parameters</w:t>
      </w:r>
      <w:bookmarkEnd w:id="9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17" w:name="_Toc338154471"/>
      <w:r>
        <w:t>Dependencies</w:t>
      </w:r>
      <w:bookmarkEnd w:id="917"/>
    </w:p>
    <w:tbl>
      <w:tblPr>
        <w:tblStyle w:val="TableGrid"/>
        <w:tblW w:w="5000" w:type="pct"/>
        <w:tblLook w:val="04A0" w:firstRow="1" w:lastRow="0" w:firstColumn="1" w:lastColumn="0" w:noHBand="0" w:noVBand="1"/>
      </w:tblPr>
      <w:tblGrid>
        <w:gridCol w:w="536"/>
        <w:gridCol w:w="5271"/>
        <w:gridCol w:w="1143"/>
        <w:gridCol w:w="334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SCO547_FUND_PACKAGE_FORM_MAPPING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Mapped Forms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SP_SCO547_MAPPING_FORM_LOAD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Journal Entry Mappings. Load Comprehensive Fully Renderable Dataset For Consumption and Rendering</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SP_SCO547_MASTER_FORM_LOAD_WORKSHEET_LIST</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Journal Entry Worksheet List This Pertains To The Final Revision Data Set</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SP_SCO547_PUBLISH_JOURNAL_ENTRIES_DRAFT_FORM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Draft Entries Of A Journal Entry</w:t>
            </w:r>
          </w:p>
        </w:tc>
      </w:tr>
    </w:tbl>
    <w:p w:rsidR="006D6FDF" w:rsidRDefault="006D6FDF" w:rsidP="006D6FDF">
      <w:pPr>
        <w:pStyle w:val="Heading1"/>
      </w:pPr>
      <w:bookmarkStart w:id="918" w:name="_Toc338154472"/>
      <w:r>
        <w:t>SP_AUTOMATION_ROLL_FORWARD_SCO548_FORM</w:t>
      </w:r>
      <w:bookmarkEnd w:id="918"/>
    </w:p>
    <w:p w:rsidR="006D6FDF" w:rsidRDefault="006D6FDF" w:rsidP="006D6FDF">
      <w:pPr>
        <w:pStyle w:val="Heading2"/>
        <w:spacing w:after="240"/>
      </w:pPr>
      <w:bookmarkStart w:id="919" w:name="_Toc338154473"/>
      <w:r>
        <w:t>Functionality Overview</w:t>
      </w:r>
      <w:bookmarkEnd w:id="919"/>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lastRenderedPageBreak/>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20" w:name="_Toc338154474"/>
      <w:r>
        <w:t>Parameters</w:t>
      </w:r>
      <w:bookmarkEnd w:id="9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21" w:name="_Toc338154475"/>
      <w:r>
        <w:t>Dependencies</w:t>
      </w:r>
      <w:bookmarkEnd w:id="921"/>
    </w:p>
    <w:tbl>
      <w:tblPr>
        <w:tblStyle w:val="TableGrid"/>
        <w:tblW w:w="5000" w:type="pct"/>
        <w:tblLook w:val="04A0" w:firstRow="1" w:lastRow="0" w:firstColumn="1" w:lastColumn="0" w:noHBand="0" w:noVBand="1"/>
      </w:tblPr>
      <w:tblGrid>
        <w:gridCol w:w="536"/>
        <w:gridCol w:w="5271"/>
        <w:gridCol w:w="1143"/>
        <w:gridCol w:w="334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Mapped Forms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SCO548 Draft </w:t>
            </w:r>
            <w:r>
              <w:lastRenderedPageBreak/>
              <w:t>Worksheet Data</w:t>
            </w:r>
          </w:p>
        </w:tc>
      </w:tr>
      <w:tr w:rsidR="006D6FDF" w:rsidTr="006D6FDF">
        <w:tc>
          <w:tcPr>
            <w:tcW w:w="217" w:type="pct"/>
          </w:tcPr>
          <w:p w:rsidR="006D6FDF" w:rsidRDefault="006D6FDF" w:rsidP="006D6FDF">
            <w:pPr>
              <w:spacing w:after="240"/>
            </w:pPr>
            <w:r>
              <w:lastRenderedPageBreak/>
              <w:t>6</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SP_SCO548_MAPPING_FORM_LOAD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Journal Entry Mappings. Load Comprehensive Fully Renderable Dataset For Consumption and Rendering</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SP_SCO548_MASTER_FORM_LOAD_WORKSHEET_LIST</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Journal Entry Worksheet List This Pertains To The Final Revision Data Set</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SP_SCO548_PUBLISH_JOURNAL_ENTRIES_DRAFT_FORM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Draft Entries Of A Journal Entry</w:t>
            </w:r>
          </w:p>
        </w:tc>
      </w:tr>
    </w:tbl>
    <w:p w:rsidR="006D6FDF" w:rsidRDefault="006D6FDF" w:rsidP="006D6FDF">
      <w:pPr>
        <w:pStyle w:val="Heading1"/>
      </w:pPr>
      <w:bookmarkStart w:id="922" w:name="_Toc338154476"/>
      <w:r>
        <w:t>SP_AUTOMATION_ROLL_FORWARD_SCO549_FORM</w:t>
      </w:r>
      <w:bookmarkEnd w:id="922"/>
    </w:p>
    <w:p w:rsidR="006D6FDF" w:rsidRDefault="006D6FDF" w:rsidP="006D6FDF">
      <w:pPr>
        <w:pStyle w:val="Heading2"/>
        <w:spacing w:after="240"/>
      </w:pPr>
      <w:bookmarkStart w:id="923" w:name="_Toc338154477"/>
      <w:r>
        <w:t>Functionality Overview</w:t>
      </w:r>
      <w:bookmarkEnd w:id="923"/>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24" w:name="_Toc338154478"/>
      <w:r>
        <w:t>Parameters</w:t>
      </w:r>
      <w:bookmarkEnd w:id="9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25" w:name="_Toc338154479"/>
      <w:r>
        <w:t>Dependencies</w:t>
      </w:r>
      <w:bookmarkEnd w:id="92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SCO549_MASTER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Encumbrances and Master Data</w:t>
            </w:r>
          </w:p>
        </w:tc>
      </w:tr>
    </w:tbl>
    <w:p w:rsidR="006D6FDF" w:rsidRDefault="006D6FDF" w:rsidP="006D6FDF">
      <w:pPr>
        <w:pStyle w:val="Heading1"/>
      </w:pPr>
      <w:bookmarkStart w:id="926" w:name="_Toc338154480"/>
      <w:r>
        <w:t>SP_AUTOMATION_ROLL_FORWARD_SCO565_FORM</w:t>
      </w:r>
      <w:bookmarkEnd w:id="926"/>
    </w:p>
    <w:p w:rsidR="006D6FDF" w:rsidRDefault="006D6FDF" w:rsidP="006D6FDF">
      <w:pPr>
        <w:pStyle w:val="Heading2"/>
        <w:spacing w:after="240"/>
      </w:pPr>
      <w:bookmarkStart w:id="927" w:name="_Toc338154481"/>
      <w:r>
        <w:t>Functionality Overview</w:t>
      </w:r>
      <w:bookmarkEnd w:id="927"/>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28" w:name="_Toc338154482"/>
      <w:r>
        <w:t>Parameters</w:t>
      </w:r>
      <w:bookmarkEnd w:id="9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29" w:name="_Toc338154483"/>
      <w:r>
        <w:t>Dependencies</w:t>
      </w:r>
      <w:bookmarkEnd w:id="92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SCO565_DETAILS_AUXILIARY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Master Form Related Data</w:t>
            </w:r>
          </w:p>
        </w:tc>
      </w:tr>
    </w:tbl>
    <w:p w:rsidR="006D6FDF" w:rsidRDefault="006D6FDF" w:rsidP="006D6FDF">
      <w:pPr>
        <w:pStyle w:val="Heading1"/>
      </w:pPr>
      <w:bookmarkStart w:id="930" w:name="_Toc338154484"/>
      <w:r>
        <w:t>SP_AUTOMATION_ROLL_FORWARD_SCO567_FORM</w:t>
      </w:r>
      <w:bookmarkEnd w:id="930"/>
    </w:p>
    <w:p w:rsidR="006D6FDF" w:rsidRDefault="006D6FDF" w:rsidP="006D6FDF">
      <w:pPr>
        <w:pStyle w:val="Heading2"/>
        <w:spacing w:after="240"/>
      </w:pPr>
      <w:bookmarkStart w:id="931" w:name="_Toc338154485"/>
      <w:r>
        <w:t>Functionality Overview</w:t>
      </w:r>
      <w:bookmarkEnd w:id="931"/>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32" w:name="_Toc338154486"/>
      <w:r>
        <w:lastRenderedPageBreak/>
        <w:t>Parameters</w:t>
      </w:r>
      <w:bookmarkEnd w:id="9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33" w:name="_Toc338154487"/>
      <w:r>
        <w:t>Dependencies</w:t>
      </w:r>
      <w:bookmarkEnd w:id="93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SCO567_DETAILS_AUDIT_TRAIL</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Audit Trail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SCO567_DETAILS_WORKTABLE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Temporary Work Table</w:t>
            </w:r>
          </w:p>
        </w:tc>
      </w:tr>
    </w:tbl>
    <w:p w:rsidR="006D6FDF" w:rsidRDefault="006D6FDF" w:rsidP="006D6FDF">
      <w:pPr>
        <w:pStyle w:val="Heading1"/>
      </w:pPr>
      <w:bookmarkStart w:id="934" w:name="_Toc338154488"/>
      <w:r>
        <w:t>SP_AUTOMATION_ROLL_FORWARD_SCO568_FORM</w:t>
      </w:r>
      <w:bookmarkEnd w:id="934"/>
    </w:p>
    <w:p w:rsidR="006D6FDF" w:rsidRDefault="006D6FDF" w:rsidP="006D6FDF">
      <w:pPr>
        <w:pStyle w:val="Heading2"/>
        <w:spacing w:after="240"/>
      </w:pPr>
      <w:bookmarkStart w:id="935" w:name="_Toc338154489"/>
      <w:r>
        <w:t>Functionality Overview</w:t>
      </w:r>
      <w:bookmarkEnd w:id="935"/>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lastRenderedPageBreak/>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36" w:name="_Toc338154490"/>
      <w:r>
        <w:t>Parameters</w:t>
      </w:r>
      <w:bookmarkEnd w:id="9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37" w:name="_Toc338154491"/>
      <w:r>
        <w:t>Dependencies</w:t>
      </w:r>
      <w:bookmarkEnd w:id="93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SCO568_DETAILS_WORKTABLE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SCO568 Work Table</w:t>
            </w:r>
          </w:p>
        </w:tc>
      </w:tr>
    </w:tbl>
    <w:p w:rsidR="006D6FDF" w:rsidRDefault="006D6FDF" w:rsidP="006D6FDF">
      <w:pPr>
        <w:pStyle w:val="Heading1"/>
      </w:pPr>
      <w:bookmarkStart w:id="938" w:name="_Toc338154492"/>
      <w:r>
        <w:t>SP_AUTOMATION_ROLL_FORWARD_SCO577_FORM</w:t>
      </w:r>
      <w:bookmarkEnd w:id="938"/>
    </w:p>
    <w:p w:rsidR="006D6FDF" w:rsidRDefault="006D6FDF" w:rsidP="006D6FDF">
      <w:pPr>
        <w:pStyle w:val="Heading2"/>
        <w:spacing w:after="240"/>
      </w:pPr>
      <w:bookmarkStart w:id="939" w:name="_Toc338154493"/>
      <w:r>
        <w:t>Functionality Overview</w:t>
      </w:r>
      <w:bookmarkEnd w:id="939"/>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lastRenderedPageBreak/>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40" w:name="_Toc338154494"/>
      <w:r>
        <w:t>Parameters</w:t>
      </w:r>
      <w:bookmarkEnd w:id="9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41" w:name="_Toc338154495"/>
      <w:r>
        <w:t>Dependencies</w:t>
      </w:r>
      <w:bookmarkEnd w:id="94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SCO577_DETAILS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SCO577 Form Related Data</w:t>
            </w:r>
          </w:p>
        </w:tc>
      </w:tr>
    </w:tbl>
    <w:p w:rsidR="006D6FDF" w:rsidRDefault="006D6FDF" w:rsidP="006D6FDF">
      <w:pPr>
        <w:pStyle w:val="Heading1"/>
      </w:pPr>
      <w:bookmarkStart w:id="942" w:name="_Toc338154496"/>
      <w:r>
        <w:t>SP_AUTOMATION_ROLL_FORWARD_SCO578_FORM</w:t>
      </w:r>
      <w:bookmarkEnd w:id="942"/>
    </w:p>
    <w:p w:rsidR="006D6FDF" w:rsidRDefault="006D6FDF" w:rsidP="006D6FDF">
      <w:pPr>
        <w:pStyle w:val="Heading2"/>
        <w:spacing w:after="240"/>
      </w:pPr>
      <w:bookmarkStart w:id="943" w:name="_Toc338154497"/>
      <w:r>
        <w:t>Functionality Overview</w:t>
      </w:r>
      <w:bookmarkEnd w:id="943"/>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lastRenderedPageBreak/>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44" w:name="_Toc338154498"/>
      <w:r>
        <w:t>Parameters</w:t>
      </w:r>
      <w:bookmarkEnd w:id="9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45" w:name="_Toc338154499"/>
      <w:r>
        <w:t>Dependencies</w:t>
      </w:r>
      <w:bookmarkEnd w:id="94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SCO578_DETAILS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SCO578_MASTER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Master Data</w:t>
            </w:r>
          </w:p>
        </w:tc>
      </w:tr>
    </w:tbl>
    <w:p w:rsidR="006D6FDF" w:rsidRDefault="006D6FDF" w:rsidP="006D6FDF">
      <w:pPr>
        <w:pStyle w:val="Heading1"/>
      </w:pPr>
      <w:bookmarkStart w:id="946" w:name="_Toc338154500"/>
      <w:r>
        <w:lastRenderedPageBreak/>
        <w:t>SP_AUTOMATION_ROLL_FORWARD_TRIAL_BALANCES_FORM</w:t>
      </w:r>
      <w:bookmarkEnd w:id="946"/>
    </w:p>
    <w:p w:rsidR="006D6FDF" w:rsidRDefault="006D6FDF" w:rsidP="006D6FDF">
      <w:pPr>
        <w:pStyle w:val="Heading2"/>
        <w:spacing w:after="240"/>
      </w:pPr>
      <w:bookmarkStart w:id="947" w:name="_Toc338154501"/>
      <w:r>
        <w:t>Functionality Overview</w:t>
      </w:r>
      <w:bookmarkEnd w:id="947"/>
    </w:p>
    <w:p w:rsidR="006D6FDF" w:rsidRDefault="006D6FDF" w:rsidP="006D6FDF">
      <w:pPr>
        <w:spacing w:after="240"/>
      </w:pPr>
      <w:r>
        <w:t>Rolls Forward Agency Fund Package Form Data.</w:t>
      </w:r>
    </w:p>
    <w:p w:rsidR="006D6FDF" w:rsidRDefault="006D6FDF" w:rsidP="006D6FDF">
      <w:pPr>
        <w:spacing w:after="240"/>
      </w:pPr>
      <w:r>
        <w:t>Data Is Copied From PREVIOUS Record Type TO Target Record Type</w:t>
      </w:r>
    </w:p>
    <w:p w:rsidR="006D6FDF" w:rsidRDefault="006D6FDF" w:rsidP="006D6FDF">
      <w:pPr>
        <w:spacing w:after="240"/>
      </w:pPr>
      <w:r>
        <w:t>Simple Forms Have Only One Table. So Operation Will Affect The Entire Form Dependency Tables</w:t>
      </w:r>
    </w:p>
    <w:p w:rsidR="006D6FDF" w:rsidRDefault="006D6FDF" w:rsidP="006D6FDF">
      <w:pPr>
        <w:spacing w:after="240"/>
      </w:pPr>
      <w:r>
        <w:t>In Scenarios where There Is More Than One Table, Operations Copies Dependencies Forward</w:t>
      </w:r>
    </w:p>
    <w:p w:rsidR="006D6FDF" w:rsidRDefault="006D6FDF" w:rsidP="006D6FDF">
      <w:pPr>
        <w:spacing w:after="240"/>
      </w:pPr>
      <w:r>
        <w:t>Operations Always Checks For Errors</w:t>
      </w:r>
    </w:p>
    <w:p w:rsidR="006D6FDF" w:rsidRDefault="006D6FDF" w:rsidP="006D6FDF">
      <w:pPr>
        <w:spacing w:after="240"/>
      </w:pPr>
      <w:r>
        <w:t>Operations are Transactional</w:t>
      </w:r>
    </w:p>
    <w:p w:rsidR="006D6FDF" w:rsidRDefault="006D6FDF" w:rsidP="006D6FDF">
      <w:pPr>
        <w:spacing w:after="240"/>
      </w:pPr>
    </w:p>
    <w:p w:rsidR="006D6FDF" w:rsidRDefault="006D6FDF" w:rsidP="006D6FDF">
      <w:pPr>
        <w:pStyle w:val="Heading3"/>
        <w:spacing w:after="320"/>
      </w:pPr>
      <w:bookmarkStart w:id="948" w:name="_Toc338154502"/>
      <w:r>
        <w:t>Parameters</w:t>
      </w:r>
      <w:bookmarkEnd w:id="9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49" w:name="_Toc338154503"/>
      <w:r>
        <w:t>Dependencies</w:t>
      </w:r>
      <w:bookmarkEnd w:id="949"/>
    </w:p>
    <w:tbl>
      <w:tblPr>
        <w:tblStyle w:val="TableGrid"/>
        <w:tblW w:w="5000" w:type="pct"/>
        <w:tblLook w:val="04A0" w:firstRow="1" w:lastRow="0" w:firstColumn="1" w:lastColumn="0" w:noHBand="0" w:noVBand="1"/>
      </w:tblPr>
      <w:tblGrid>
        <w:gridCol w:w="536"/>
        <w:gridCol w:w="5530"/>
        <w:gridCol w:w="1143"/>
        <w:gridCol w:w="308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SP_AGENCY_FUND_ACCOUNT_TRIAL_BALANCE_POPULATE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Trial Balances</w:t>
            </w:r>
          </w:p>
        </w:tc>
      </w:tr>
    </w:tbl>
    <w:p w:rsidR="006D6FDF" w:rsidRDefault="006D6FDF" w:rsidP="006D6FDF">
      <w:pPr>
        <w:pStyle w:val="Heading1"/>
      </w:pPr>
      <w:bookmarkStart w:id="950" w:name="_Toc338154504"/>
      <w:r>
        <w:t>SP_CPS_AGENCY_FUND_PACKAGE_CREATE_PACKAGE</w:t>
      </w:r>
      <w:bookmarkEnd w:id="950"/>
    </w:p>
    <w:p w:rsidR="006D6FDF" w:rsidRDefault="006D6FDF" w:rsidP="006D6FDF">
      <w:pPr>
        <w:pStyle w:val="Heading2"/>
        <w:spacing w:after="240"/>
      </w:pPr>
      <w:bookmarkStart w:id="951" w:name="_Toc338154505"/>
      <w:r>
        <w:t>Functionality Overview</w:t>
      </w:r>
      <w:bookmarkEnd w:id="951"/>
    </w:p>
    <w:p w:rsidR="006D6FDF" w:rsidRDefault="006D6FDF" w:rsidP="006D6FDF">
      <w:pPr>
        <w:spacing w:after="240"/>
      </w:pPr>
      <w:r>
        <w:t>Creates Agency Fund Package For A Given Fiscal Year (Fiscal Year Shall Be The Active Fiscal Year)</w:t>
      </w:r>
    </w:p>
    <w:p w:rsidR="006D6FDF" w:rsidRDefault="006D6FDF" w:rsidP="006D6FDF">
      <w:pPr>
        <w:spacing w:after="240"/>
      </w:pPr>
      <w:r>
        <w:t>Checks to Ensure That A Duplicate Package Does Not Exist</w:t>
      </w:r>
    </w:p>
    <w:p w:rsidR="006D6FDF" w:rsidRDefault="006D6FDF" w:rsidP="006D6FDF">
      <w:pPr>
        <w:spacing w:after="240"/>
      </w:pPr>
      <w:r>
        <w:t>Asserts That Agency Fund Relations Do Exist. If NOT, Creates Agency Fund Relationship By Inserting a Record in Agency Fund Table</w:t>
      </w:r>
    </w:p>
    <w:p w:rsidR="006D6FDF" w:rsidRDefault="006D6FDF" w:rsidP="006D6FDF">
      <w:pPr>
        <w:spacing w:after="240"/>
      </w:pPr>
      <w:r>
        <w:t>Creates Full Package Hierarchy. From Agency/Fund/Package Combination To Creating the Forms Themselves</w:t>
      </w:r>
    </w:p>
    <w:p w:rsidR="006D6FDF" w:rsidRDefault="006D6FDF" w:rsidP="006D6FDF">
      <w:pPr>
        <w:spacing w:after="240"/>
      </w:pPr>
    </w:p>
    <w:p w:rsidR="006D6FDF" w:rsidRDefault="006D6FDF" w:rsidP="006D6FDF">
      <w:pPr>
        <w:spacing w:after="240"/>
      </w:pPr>
      <w:r>
        <w:t>Transactional and Requires that Entire Batch Is Successful</w:t>
      </w:r>
    </w:p>
    <w:p w:rsidR="006D6FDF" w:rsidRDefault="006D6FDF" w:rsidP="006D6FDF">
      <w:pPr>
        <w:spacing w:after="240"/>
      </w:pPr>
    </w:p>
    <w:p w:rsidR="006D6FDF" w:rsidRDefault="006D6FDF" w:rsidP="006D6FDF">
      <w:pPr>
        <w:pStyle w:val="Heading3"/>
        <w:spacing w:after="320"/>
      </w:pPr>
      <w:bookmarkStart w:id="952" w:name="_Toc338154506"/>
      <w:r>
        <w:t>Parameters</w:t>
      </w:r>
      <w:bookmarkEnd w:id="9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53" w:name="_Toc338154507"/>
      <w:r>
        <w:t>Dependencies</w:t>
      </w:r>
      <w:bookmarkEnd w:id="953"/>
    </w:p>
    <w:tbl>
      <w:tblPr>
        <w:tblStyle w:val="TableGrid"/>
        <w:tblW w:w="5000" w:type="pct"/>
        <w:tblLook w:val="04A0" w:firstRow="1" w:lastRow="0" w:firstColumn="1" w:lastColumn="0" w:noHBand="0" w:noVBand="1"/>
      </w:tblPr>
      <w:tblGrid>
        <w:gridCol w:w="536"/>
        <w:gridCol w:w="6626"/>
        <w:gridCol w:w="1143"/>
        <w:gridCol w:w="199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w:t>
            </w:r>
            <w:r>
              <w:lastRenderedPageBreak/>
              <w:t>Pertaining To: Information About Agency</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AGENCY_FUND_PACKAGE_FORM_LIFECYCLE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 By Record Type</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Fund </w:t>
            </w:r>
            <w:r>
              <w:lastRenderedPageBreak/>
              <w:t>Information</w:t>
            </w:r>
          </w:p>
        </w:tc>
      </w:tr>
      <w:tr w:rsidR="006D6FDF" w:rsidTr="006D6FDF">
        <w:tc>
          <w:tcPr>
            <w:tcW w:w="217" w:type="pct"/>
          </w:tcPr>
          <w:p w:rsidR="006D6FDF" w:rsidRDefault="006D6FDF" w:rsidP="006D6FDF">
            <w:pPr>
              <w:spacing w:after="240"/>
            </w:pPr>
            <w:r>
              <w:lastRenderedPageBreak/>
              <w:t>9</w:t>
            </w:r>
          </w:p>
        </w:tc>
        <w:tc>
          <w:tcPr>
            <w:tcW w:w="2174" w:type="pct"/>
          </w:tcPr>
          <w:p w:rsidR="006D6FDF" w:rsidRDefault="006D6FDF" w:rsidP="006D6FDF">
            <w:pPr>
              <w:spacing w:after="240"/>
            </w:pPr>
            <w:r>
              <w:t>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Forms</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 Package and Forms</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SCO549_MASTER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Encumbrances and Master Data</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fn_GetApplicationConfigurationValue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Application Configuration Value</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SP_CPS_AGENCY_FUND_PACKAGE_INITIALIZE_FORM_SCO531</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Initialize Agency Fund Package Particular Form (This Form)</w:t>
            </w:r>
          </w:p>
        </w:tc>
      </w:tr>
      <w:tr w:rsidR="006D6FDF" w:rsidTr="006D6FDF">
        <w:tc>
          <w:tcPr>
            <w:tcW w:w="217" w:type="pct"/>
          </w:tcPr>
          <w:p w:rsidR="006D6FDF" w:rsidRDefault="006D6FDF" w:rsidP="006D6FDF">
            <w:pPr>
              <w:spacing w:after="240"/>
            </w:pPr>
            <w:r>
              <w:t>16</w:t>
            </w:r>
          </w:p>
        </w:tc>
        <w:tc>
          <w:tcPr>
            <w:tcW w:w="2174" w:type="pct"/>
          </w:tcPr>
          <w:p w:rsidR="006D6FDF" w:rsidRDefault="006D6FDF" w:rsidP="006D6FDF">
            <w:pPr>
              <w:spacing w:after="240"/>
            </w:pPr>
            <w:r>
              <w:t>SP_CPS_AGENCY_FUND_PACKAGE_INITIALIZE_FORM_SCO534_DETAILS</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Initialize Agency Fund Package Particular Form (This Form)</w:t>
            </w:r>
          </w:p>
        </w:tc>
      </w:tr>
      <w:tr w:rsidR="006D6FDF" w:rsidTr="006D6FDF">
        <w:tc>
          <w:tcPr>
            <w:tcW w:w="217" w:type="pct"/>
          </w:tcPr>
          <w:p w:rsidR="006D6FDF" w:rsidRDefault="006D6FDF" w:rsidP="006D6FDF">
            <w:pPr>
              <w:spacing w:after="240"/>
            </w:pPr>
            <w:r>
              <w:t>17</w:t>
            </w:r>
          </w:p>
        </w:tc>
        <w:tc>
          <w:tcPr>
            <w:tcW w:w="2174" w:type="pct"/>
          </w:tcPr>
          <w:p w:rsidR="006D6FDF" w:rsidRDefault="006D6FDF" w:rsidP="006D6FDF">
            <w:pPr>
              <w:spacing w:after="240"/>
            </w:pPr>
            <w:r>
              <w:t>SP_CPS_AGENCY_FUND_PACKAGE_INITIALIZE_FORM_SCO547</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 xml:space="preserve">Initialize Agency Fund Package Particular Form </w:t>
            </w:r>
            <w:r>
              <w:lastRenderedPageBreak/>
              <w:t>(This Form)</w:t>
            </w:r>
          </w:p>
        </w:tc>
      </w:tr>
      <w:tr w:rsidR="006D6FDF" w:rsidTr="006D6FDF">
        <w:tc>
          <w:tcPr>
            <w:tcW w:w="217" w:type="pct"/>
          </w:tcPr>
          <w:p w:rsidR="006D6FDF" w:rsidRDefault="006D6FDF" w:rsidP="006D6FDF">
            <w:pPr>
              <w:spacing w:after="240"/>
            </w:pPr>
            <w:r>
              <w:lastRenderedPageBreak/>
              <w:t>18</w:t>
            </w:r>
          </w:p>
        </w:tc>
        <w:tc>
          <w:tcPr>
            <w:tcW w:w="2174" w:type="pct"/>
          </w:tcPr>
          <w:p w:rsidR="006D6FDF" w:rsidRDefault="006D6FDF" w:rsidP="006D6FDF">
            <w:pPr>
              <w:spacing w:after="240"/>
            </w:pPr>
            <w:r>
              <w:t>SP_CPS_AGENCY_FUND_PACKAGE_INITIALIZE_FORM_SCO548</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Initialize Agency Fund Package Particular Form (This Form)</w:t>
            </w:r>
          </w:p>
        </w:tc>
      </w:tr>
      <w:tr w:rsidR="006D6FDF" w:rsidTr="006D6FDF">
        <w:tc>
          <w:tcPr>
            <w:tcW w:w="217" w:type="pct"/>
          </w:tcPr>
          <w:p w:rsidR="006D6FDF" w:rsidRDefault="006D6FDF" w:rsidP="006D6FDF">
            <w:pPr>
              <w:spacing w:after="240"/>
            </w:pPr>
            <w:r>
              <w:t>19</w:t>
            </w:r>
          </w:p>
        </w:tc>
        <w:tc>
          <w:tcPr>
            <w:tcW w:w="2174" w:type="pct"/>
          </w:tcPr>
          <w:p w:rsidR="006D6FDF" w:rsidRDefault="006D6FDF" w:rsidP="006D6FDF">
            <w:pPr>
              <w:spacing w:after="240"/>
            </w:pPr>
            <w:r>
              <w:t>SP_CPS_AGENCY_FUND_PACKAGE_INITIALIZE_FORM_SCO565</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Initialize Agency Fund Package Particular Form (This Form)</w:t>
            </w:r>
          </w:p>
        </w:tc>
      </w:tr>
      <w:tr w:rsidR="006D6FDF" w:rsidTr="006D6FDF">
        <w:tc>
          <w:tcPr>
            <w:tcW w:w="217" w:type="pct"/>
          </w:tcPr>
          <w:p w:rsidR="006D6FDF" w:rsidRDefault="006D6FDF" w:rsidP="006D6FDF">
            <w:pPr>
              <w:spacing w:after="240"/>
            </w:pPr>
            <w:r>
              <w:t>20</w:t>
            </w:r>
          </w:p>
        </w:tc>
        <w:tc>
          <w:tcPr>
            <w:tcW w:w="2174" w:type="pct"/>
          </w:tcPr>
          <w:p w:rsidR="006D6FDF" w:rsidRDefault="006D6FDF" w:rsidP="006D6FDF">
            <w:pPr>
              <w:spacing w:after="240"/>
            </w:pPr>
            <w:r>
              <w:t>SP_CPS_AGENCY_FUND_PACKAGE_INITIALIZE_FORM_SCO577</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Initialize Agency Fund Package Particular Form (This Form)</w:t>
            </w:r>
          </w:p>
        </w:tc>
      </w:tr>
      <w:tr w:rsidR="006D6FDF" w:rsidTr="006D6FDF">
        <w:tc>
          <w:tcPr>
            <w:tcW w:w="217" w:type="pct"/>
          </w:tcPr>
          <w:p w:rsidR="006D6FDF" w:rsidRDefault="006D6FDF" w:rsidP="006D6FDF">
            <w:pPr>
              <w:spacing w:after="240"/>
            </w:pPr>
            <w:r>
              <w:t>21</w:t>
            </w:r>
          </w:p>
        </w:tc>
        <w:tc>
          <w:tcPr>
            <w:tcW w:w="2174" w:type="pct"/>
          </w:tcPr>
          <w:p w:rsidR="006D6FDF" w:rsidRDefault="006D6FDF" w:rsidP="006D6FDF">
            <w:pPr>
              <w:spacing w:after="240"/>
            </w:pPr>
            <w:r>
              <w:t>SP_CPS_AGENCY_FUND_PACKAGE_INITIALIZE_FORM_SCO578</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Initialize Agency Fund Package Particular Form (This Form)</w:t>
            </w:r>
          </w:p>
        </w:tc>
      </w:tr>
    </w:tbl>
    <w:p w:rsidR="006D6FDF" w:rsidRDefault="006D6FDF" w:rsidP="006D6FDF">
      <w:pPr>
        <w:pStyle w:val="Heading1"/>
      </w:pPr>
      <w:bookmarkStart w:id="954" w:name="_Toc338154508"/>
      <w:r>
        <w:t>SP_CPS_AGENCY_FUND_PACKAGE_DESTROY_PACKAGE</w:t>
      </w:r>
      <w:bookmarkEnd w:id="954"/>
    </w:p>
    <w:p w:rsidR="006D6FDF" w:rsidRDefault="006D6FDF" w:rsidP="006D6FDF">
      <w:pPr>
        <w:pStyle w:val="Heading2"/>
        <w:spacing w:after="240"/>
      </w:pPr>
      <w:bookmarkStart w:id="955" w:name="_Toc338154509"/>
      <w:r>
        <w:t>Functionality Overview</w:t>
      </w:r>
      <w:bookmarkEnd w:id="955"/>
    </w:p>
    <w:p w:rsidR="006D6FDF" w:rsidRDefault="006D6FDF" w:rsidP="006D6FDF">
      <w:pPr>
        <w:spacing w:after="240"/>
      </w:pPr>
      <w:r>
        <w:t>Destroys Agency Fund Package For A Given Fiscal Year (Fiscal Year Shall Be The Active Fiscal Year)</w:t>
      </w:r>
    </w:p>
    <w:p w:rsidR="006D6FDF" w:rsidRDefault="006D6FDF" w:rsidP="006D6FDF">
      <w:pPr>
        <w:spacing w:after="240"/>
      </w:pPr>
      <w:r>
        <w:t>Asserts that the Action is In the Active Fiscal Year</w:t>
      </w:r>
    </w:p>
    <w:p w:rsidR="006D6FDF" w:rsidRDefault="006D6FDF" w:rsidP="006D6FDF">
      <w:pPr>
        <w:spacing w:after="240"/>
      </w:pPr>
      <w:r>
        <w:t>Performs Preliminary Error Checking</w:t>
      </w:r>
    </w:p>
    <w:p w:rsidR="006D6FDF" w:rsidRDefault="006D6FDF" w:rsidP="006D6FDF">
      <w:pPr>
        <w:spacing w:after="240"/>
      </w:pPr>
      <w:r>
        <w:t>Deletes Entire Package Hierarchy</w:t>
      </w:r>
    </w:p>
    <w:p w:rsidR="006D6FDF" w:rsidRDefault="006D6FDF" w:rsidP="006D6FDF">
      <w:pPr>
        <w:spacing w:after="240"/>
      </w:pPr>
      <w:r>
        <w:t>Scope of Deletion is Entire Package and ALL Record Types (Agency, IOC, Auditor)</w:t>
      </w:r>
    </w:p>
    <w:p w:rsidR="006D6FDF" w:rsidRDefault="006D6FDF" w:rsidP="006D6FDF">
      <w:pPr>
        <w:spacing w:after="240"/>
      </w:pPr>
      <w:r>
        <w:t>Does Not Affect SCO567 As Per The Business Requirements Not To Interfere WITH SCO567 Data</w:t>
      </w:r>
    </w:p>
    <w:p w:rsidR="006D6FDF" w:rsidRDefault="006D6FDF" w:rsidP="006D6FDF">
      <w:pPr>
        <w:spacing w:after="240"/>
      </w:pPr>
      <w:r>
        <w:t>Fully Transactional</w:t>
      </w:r>
    </w:p>
    <w:p w:rsidR="006D6FDF" w:rsidRDefault="006D6FDF" w:rsidP="006D6FDF">
      <w:pPr>
        <w:spacing w:after="240"/>
      </w:pPr>
    </w:p>
    <w:p w:rsidR="006D6FDF" w:rsidRDefault="006D6FDF" w:rsidP="006D6FDF">
      <w:pPr>
        <w:pStyle w:val="Heading3"/>
        <w:spacing w:after="320"/>
      </w:pPr>
      <w:bookmarkStart w:id="956" w:name="_Toc338154510"/>
      <w:r>
        <w:lastRenderedPageBreak/>
        <w:t>Parameters</w:t>
      </w:r>
      <w:bookmarkEnd w:id="9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57" w:name="_Toc338154511"/>
      <w:r>
        <w:t>Dependencies</w:t>
      </w:r>
      <w:bookmarkEnd w:id="957"/>
    </w:p>
    <w:tbl>
      <w:tblPr>
        <w:tblStyle w:val="TableGrid"/>
        <w:tblW w:w="5000" w:type="pct"/>
        <w:tblLook w:val="04A0" w:firstRow="1" w:lastRow="0" w:firstColumn="1" w:lastColumn="0" w:noHBand="0" w:noVBand="1"/>
      </w:tblPr>
      <w:tblGrid>
        <w:gridCol w:w="536"/>
        <w:gridCol w:w="5899"/>
        <w:gridCol w:w="998"/>
        <w:gridCol w:w="2863"/>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AGENCY_FUND_ACCOUNT_STATISTICS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Annual Fund Level Statistics Grouped By Account Type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AGENCY_FUND_ACCOUNT_TRIAL_BALANCE_STAGE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Work Data For Compiling Trial Balances</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AGENCY_FUND_ACCOUNT_TRIAL_BALANCE_STAGE_MANAGER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Header For Work Data For Trial Balances.</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w:t>
            </w:r>
            <w:r>
              <w:lastRenderedPageBreak/>
              <w:t>Relationship Between Agency and Fund To A Package</w:t>
            </w:r>
          </w:p>
        </w:tc>
      </w:tr>
      <w:tr w:rsidR="006D6FDF" w:rsidTr="006D6FDF">
        <w:tc>
          <w:tcPr>
            <w:tcW w:w="217" w:type="pct"/>
          </w:tcPr>
          <w:p w:rsidR="006D6FDF" w:rsidRDefault="006D6FDF" w:rsidP="006D6FDF">
            <w:pPr>
              <w:spacing w:after="240"/>
            </w:pPr>
            <w:r>
              <w:lastRenderedPageBreak/>
              <w:t>8</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AGENCY_FUND_PACKAGE_FORM_HISTORY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Not Used</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AGENCY_FUND_PACKAGE_FORM_LIFECYCLE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 By Record Type</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AGENCY_FUND_PACKAGE_FORM_NOTE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Notes About A Package Form</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AGENCY_FUND_PACKAGE_NOTE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Notes About A Package</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AGENCY_FUND_TRIAL_BALANCE_STATE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Trial Balances Totals and The State of The Fund(Balanced or Not Balanced Comments)</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Core Fiscal Year Agency Fund Account Data As Presented In SAMS and or Provided By Agency Via Data Entry Forms </w:t>
            </w:r>
            <w:r>
              <w:lastRenderedPageBreak/>
              <w:t>(SCO534, SCO545, Offsets, Etc)</w:t>
            </w:r>
          </w:p>
        </w:tc>
      </w:tr>
      <w:tr w:rsidR="006D6FDF" w:rsidTr="006D6FDF">
        <w:tc>
          <w:tcPr>
            <w:tcW w:w="217" w:type="pct"/>
          </w:tcPr>
          <w:p w:rsidR="006D6FDF" w:rsidRDefault="006D6FDF" w:rsidP="006D6FDF">
            <w:pPr>
              <w:spacing w:after="240"/>
            </w:pPr>
            <w:r>
              <w:lastRenderedPageBreak/>
              <w:t>16</w:t>
            </w:r>
          </w:p>
        </w:tc>
        <w:tc>
          <w:tcPr>
            <w:tcW w:w="2174" w:type="pct"/>
          </w:tcPr>
          <w:p w:rsidR="006D6FDF" w:rsidRDefault="006D6FDF" w:rsidP="006D6FDF">
            <w:pPr>
              <w:spacing w:after="240"/>
            </w:pPr>
            <w:r>
              <w:t>FUND_BALANCE_DETAILS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Shared Fund Balancing Data</w:t>
            </w:r>
          </w:p>
        </w:tc>
      </w:tr>
      <w:tr w:rsidR="006D6FDF" w:rsidTr="006D6FDF">
        <w:tc>
          <w:tcPr>
            <w:tcW w:w="217" w:type="pct"/>
          </w:tcPr>
          <w:p w:rsidR="006D6FDF" w:rsidRDefault="006D6FDF" w:rsidP="006D6FDF">
            <w:pPr>
              <w:spacing w:after="240"/>
            </w:pPr>
            <w:r>
              <w:t>17</w:t>
            </w:r>
          </w:p>
        </w:tc>
        <w:tc>
          <w:tcPr>
            <w:tcW w:w="2174" w:type="pct"/>
          </w:tcPr>
          <w:p w:rsidR="006D6FDF" w:rsidRDefault="006D6FDF" w:rsidP="006D6FDF">
            <w:pPr>
              <w:spacing w:after="240"/>
            </w:pPr>
            <w:r>
              <w:t>SCO510_DETAILS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SCO510 Form Related Data</w:t>
            </w:r>
          </w:p>
        </w:tc>
      </w:tr>
      <w:tr w:rsidR="006D6FDF" w:rsidTr="006D6FDF">
        <w:tc>
          <w:tcPr>
            <w:tcW w:w="217" w:type="pct"/>
          </w:tcPr>
          <w:p w:rsidR="006D6FDF" w:rsidRDefault="006D6FDF" w:rsidP="006D6FDF">
            <w:pPr>
              <w:spacing w:after="240"/>
            </w:pPr>
            <w:r>
              <w:t>18</w:t>
            </w:r>
          </w:p>
        </w:tc>
        <w:tc>
          <w:tcPr>
            <w:tcW w:w="2174" w:type="pct"/>
          </w:tcPr>
          <w:p w:rsidR="006D6FDF" w:rsidRDefault="006D6FDF" w:rsidP="006D6FDF">
            <w:pPr>
              <w:spacing w:after="240"/>
            </w:pPr>
            <w:r>
              <w:t>SCO529_DETAILS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Related Data</w:t>
            </w:r>
          </w:p>
        </w:tc>
      </w:tr>
      <w:tr w:rsidR="006D6FDF" w:rsidTr="006D6FDF">
        <w:tc>
          <w:tcPr>
            <w:tcW w:w="217" w:type="pct"/>
          </w:tcPr>
          <w:p w:rsidR="006D6FDF" w:rsidRDefault="006D6FDF" w:rsidP="006D6FDF">
            <w:pPr>
              <w:spacing w:after="240"/>
            </w:pPr>
            <w:r>
              <w:t>19</w:t>
            </w:r>
          </w:p>
        </w:tc>
        <w:tc>
          <w:tcPr>
            <w:tcW w:w="2174" w:type="pct"/>
          </w:tcPr>
          <w:p w:rsidR="006D6FDF" w:rsidRDefault="006D6FDF" w:rsidP="006D6FDF">
            <w:pPr>
              <w:spacing w:after="240"/>
            </w:pPr>
            <w:r>
              <w:t>SCO530_DETAILS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SCO530 Form Related Data</w:t>
            </w:r>
          </w:p>
        </w:tc>
      </w:tr>
      <w:tr w:rsidR="006D6FDF" w:rsidTr="006D6FDF">
        <w:tc>
          <w:tcPr>
            <w:tcW w:w="217" w:type="pct"/>
          </w:tcPr>
          <w:p w:rsidR="006D6FDF" w:rsidRDefault="006D6FDF" w:rsidP="006D6FDF">
            <w:pPr>
              <w:spacing w:after="240"/>
            </w:pPr>
            <w:r>
              <w:t>20</w:t>
            </w:r>
          </w:p>
        </w:tc>
        <w:tc>
          <w:tcPr>
            <w:tcW w:w="2174" w:type="pct"/>
          </w:tcPr>
          <w:p w:rsidR="006D6FDF" w:rsidRDefault="006D6FDF" w:rsidP="006D6FDF">
            <w:pPr>
              <w:spacing w:after="240"/>
            </w:pPr>
            <w:r>
              <w:t>SCO531_DETAILS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SCO531 Form Related Data</w:t>
            </w:r>
          </w:p>
        </w:tc>
      </w:tr>
      <w:tr w:rsidR="006D6FDF" w:rsidTr="006D6FDF">
        <w:tc>
          <w:tcPr>
            <w:tcW w:w="217" w:type="pct"/>
          </w:tcPr>
          <w:p w:rsidR="006D6FDF" w:rsidRDefault="006D6FDF" w:rsidP="006D6FDF">
            <w:pPr>
              <w:spacing w:after="240"/>
            </w:pPr>
            <w:r>
              <w:t>21</w:t>
            </w:r>
          </w:p>
        </w:tc>
        <w:tc>
          <w:tcPr>
            <w:tcW w:w="2174" w:type="pct"/>
          </w:tcPr>
          <w:p w:rsidR="006D6FDF" w:rsidRDefault="006D6FDF" w:rsidP="006D6FDF">
            <w:pPr>
              <w:spacing w:after="240"/>
            </w:pPr>
            <w:r>
              <w:t>SCO534_DETAILS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Related Data</w:t>
            </w:r>
          </w:p>
        </w:tc>
      </w:tr>
      <w:tr w:rsidR="006D6FDF" w:rsidTr="006D6FDF">
        <w:tc>
          <w:tcPr>
            <w:tcW w:w="217" w:type="pct"/>
          </w:tcPr>
          <w:p w:rsidR="006D6FDF" w:rsidRDefault="006D6FDF" w:rsidP="006D6FDF">
            <w:pPr>
              <w:spacing w:after="240"/>
            </w:pPr>
            <w:r>
              <w:t>22</w:t>
            </w:r>
          </w:p>
        </w:tc>
        <w:tc>
          <w:tcPr>
            <w:tcW w:w="2174" w:type="pct"/>
          </w:tcPr>
          <w:p w:rsidR="006D6FDF" w:rsidRDefault="006D6FDF" w:rsidP="006D6FDF">
            <w:pPr>
              <w:spacing w:after="240"/>
            </w:pPr>
            <w:r>
              <w:t>SCO534_DETAILS_AUXILIARY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Agency Records Data</w:t>
            </w:r>
          </w:p>
        </w:tc>
      </w:tr>
      <w:tr w:rsidR="006D6FDF" w:rsidTr="006D6FDF">
        <w:tc>
          <w:tcPr>
            <w:tcW w:w="217" w:type="pct"/>
          </w:tcPr>
          <w:p w:rsidR="006D6FDF" w:rsidRDefault="006D6FDF" w:rsidP="006D6FDF">
            <w:pPr>
              <w:spacing w:after="240"/>
            </w:pPr>
            <w:r>
              <w:t>23</w:t>
            </w:r>
          </w:p>
        </w:tc>
        <w:tc>
          <w:tcPr>
            <w:tcW w:w="2174" w:type="pct"/>
          </w:tcPr>
          <w:p w:rsidR="006D6FDF" w:rsidRDefault="006D6FDF" w:rsidP="006D6FDF">
            <w:pPr>
              <w:spacing w:after="240"/>
            </w:pPr>
            <w:r>
              <w:t>SCO540_DETAILS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SCO540 Form Related Data</w:t>
            </w:r>
          </w:p>
        </w:tc>
      </w:tr>
      <w:tr w:rsidR="006D6FDF" w:rsidTr="006D6FDF">
        <w:tc>
          <w:tcPr>
            <w:tcW w:w="217" w:type="pct"/>
          </w:tcPr>
          <w:p w:rsidR="006D6FDF" w:rsidRDefault="006D6FDF" w:rsidP="006D6FDF">
            <w:pPr>
              <w:spacing w:after="240"/>
            </w:pPr>
            <w:r>
              <w:t>24</w:t>
            </w:r>
          </w:p>
        </w:tc>
        <w:tc>
          <w:tcPr>
            <w:tcW w:w="2174" w:type="pct"/>
          </w:tcPr>
          <w:p w:rsidR="006D6FDF" w:rsidRDefault="006D6FDF" w:rsidP="006D6FDF">
            <w:pPr>
              <w:spacing w:after="240"/>
            </w:pPr>
            <w:r>
              <w:t>SCO543_DETAILS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SCO543 Form Related Data</w:t>
            </w:r>
          </w:p>
        </w:tc>
      </w:tr>
      <w:tr w:rsidR="006D6FDF" w:rsidTr="006D6FDF">
        <w:tc>
          <w:tcPr>
            <w:tcW w:w="217" w:type="pct"/>
          </w:tcPr>
          <w:p w:rsidR="006D6FDF" w:rsidRDefault="006D6FDF" w:rsidP="006D6FDF">
            <w:pPr>
              <w:spacing w:after="240"/>
            </w:pPr>
            <w:r>
              <w:t>25</w:t>
            </w:r>
          </w:p>
        </w:tc>
        <w:tc>
          <w:tcPr>
            <w:tcW w:w="2174" w:type="pct"/>
          </w:tcPr>
          <w:p w:rsidR="006D6FDF" w:rsidRDefault="006D6FDF" w:rsidP="006D6FDF">
            <w:pPr>
              <w:spacing w:after="240"/>
            </w:pPr>
            <w:r>
              <w:t>SCO545_DETAILS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SCO545 Form Related Data</w:t>
            </w:r>
          </w:p>
        </w:tc>
      </w:tr>
      <w:tr w:rsidR="006D6FDF" w:rsidTr="006D6FDF">
        <w:tc>
          <w:tcPr>
            <w:tcW w:w="217" w:type="pct"/>
          </w:tcPr>
          <w:p w:rsidR="006D6FDF" w:rsidRDefault="006D6FDF" w:rsidP="006D6FDF">
            <w:pPr>
              <w:spacing w:after="240"/>
            </w:pPr>
            <w:r>
              <w:t>26</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r w:rsidR="006D6FDF" w:rsidTr="006D6FDF">
        <w:tc>
          <w:tcPr>
            <w:tcW w:w="217" w:type="pct"/>
          </w:tcPr>
          <w:p w:rsidR="006D6FDF" w:rsidRDefault="006D6FDF" w:rsidP="006D6FDF">
            <w:pPr>
              <w:spacing w:after="240"/>
            </w:pPr>
            <w:r>
              <w:lastRenderedPageBreak/>
              <w:t>27</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28</w:t>
            </w:r>
          </w:p>
        </w:tc>
        <w:tc>
          <w:tcPr>
            <w:tcW w:w="2174" w:type="pct"/>
          </w:tcPr>
          <w:p w:rsidR="006D6FDF" w:rsidRDefault="006D6FDF" w:rsidP="006D6FDF">
            <w:pPr>
              <w:spacing w:after="240"/>
            </w:pPr>
            <w:r>
              <w:t>SCO547_DETAILS_NOTE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Note Related Data</w:t>
            </w:r>
          </w:p>
        </w:tc>
      </w:tr>
      <w:tr w:rsidR="006D6FDF" w:rsidTr="006D6FDF">
        <w:tc>
          <w:tcPr>
            <w:tcW w:w="217" w:type="pct"/>
          </w:tcPr>
          <w:p w:rsidR="006D6FDF" w:rsidRDefault="006D6FDF" w:rsidP="006D6FDF">
            <w:pPr>
              <w:spacing w:after="240"/>
            </w:pPr>
            <w:r>
              <w:t>29</w:t>
            </w:r>
          </w:p>
        </w:tc>
        <w:tc>
          <w:tcPr>
            <w:tcW w:w="2174" w:type="pct"/>
          </w:tcPr>
          <w:p w:rsidR="006D6FDF" w:rsidRDefault="006D6FDF" w:rsidP="006D6FDF">
            <w:pPr>
              <w:spacing w:after="240"/>
            </w:pPr>
            <w:r>
              <w:t>SCO547_FUND_PACKAGE_FORM_MAPPING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Mapped Forms</w:t>
            </w:r>
          </w:p>
        </w:tc>
      </w:tr>
      <w:tr w:rsidR="006D6FDF" w:rsidTr="006D6FDF">
        <w:tc>
          <w:tcPr>
            <w:tcW w:w="217" w:type="pct"/>
          </w:tcPr>
          <w:p w:rsidR="006D6FDF" w:rsidRDefault="006D6FDF" w:rsidP="006D6FDF">
            <w:pPr>
              <w:spacing w:after="240"/>
            </w:pPr>
            <w:r>
              <w:t>30</w:t>
            </w:r>
          </w:p>
        </w:tc>
        <w:tc>
          <w:tcPr>
            <w:tcW w:w="2174" w:type="pct"/>
          </w:tcPr>
          <w:p w:rsidR="006D6FDF" w:rsidRDefault="006D6FDF" w:rsidP="006D6FDF">
            <w:pPr>
              <w:spacing w:after="240"/>
            </w:pPr>
            <w:r>
              <w:t>SCO547_MASTER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Worksheet Data</w:t>
            </w:r>
          </w:p>
        </w:tc>
      </w:tr>
      <w:tr w:rsidR="006D6FDF" w:rsidTr="006D6FDF">
        <w:tc>
          <w:tcPr>
            <w:tcW w:w="217" w:type="pct"/>
          </w:tcPr>
          <w:p w:rsidR="006D6FDF" w:rsidRDefault="006D6FDF" w:rsidP="006D6FDF">
            <w:pPr>
              <w:spacing w:after="240"/>
            </w:pPr>
            <w:r>
              <w:t>31</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32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r w:rsidR="006D6FDF" w:rsidTr="006D6FDF">
        <w:tc>
          <w:tcPr>
            <w:tcW w:w="217" w:type="pct"/>
          </w:tcPr>
          <w:p w:rsidR="006D6FDF" w:rsidRDefault="006D6FDF" w:rsidP="006D6FDF">
            <w:pPr>
              <w:spacing w:after="240"/>
            </w:pPr>
            <w:r>
              <w:t>33</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34</w:t>
            </w:r>
          </w:p>
        </w:tc>
        <w:tc>
          <w:tcPr>
            <w:tcW w:w="2174" w:type="pct"/>
          </w:tcPr>
          <w:p w:rsidR="006D6FDF" w:rsidRDefault="006D6FDF" w:rsidP="006D6FDF">
            <w:pPr>
              <w:spacing w:after="240"/>
            </w:pPr>
            <w:r>
              <w:t>SCO548_DETAILS_NOTE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Note Related Data</w:t>
            </w:r>
          </w:p>
        </w:tc>
      </w:tr>
      <w:tr w:rsidR="006D6FDF" w:rsidTr="006D6FDF">
        <w:tc>
          <w:tcPr>
            <w:tcW w:w="217" w:type="pct"/>
          </w:tcPr>
          <w:p w:rsidR="006D6FDF" w:rsidRDefault="006D6FDF" w:rsidP="006D6FDF">
            <w:pPr>
              <w:spacing w:after="240"/>
            </w:pPr>
            <w:r>
              <w:t>35</w:t>
            </w:r>
          </w:p>
        </w:tc>
        <w:tc>
          <w:tcPr>
            <w:tcW w:w="2174" w:type="pct"/>
          </w:tcPr>
          <w:p w:rsidR="006D6FDF" w:rsidRDefault="006D6FDF" w:rsidP="006D6FDF">
            <w:pPr>
              <w:spacing w:after="240"/>
            </w:pPr>
            <w:r>
              <w:t>SCO548_FUND_PACKAGE_FORM_MAPPING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Mapped Forms</w:t>
            </w:r>
          </w:p>
        </w:tc>
      </w:tr>
      <w:tr w:rsidR="006D6FDF" w:rsidTr="006D6FDF">
        <w:tc>
          <w:tcPr>
            <w:tcW w:w="217" w:type="pct"/>
          </w:tcPr>
          <w:p w:rsidR="006D6FDF" w:rsidRDefault="006D6FDF" w:rsidP="006D6FDF">
            <w:pPr>
              <w:spacing w:after="240"/>
            </w:pPr>
            <w:r>
              <w:t>36</w:t>
            </w:r>
          </w:p>
        </w:tc>
        <w:tc>
          <w:tcPr>
            <w:tcW w:w="2174" w:type="pct"/>
          </w:tcPr>
          <w:p w:rsidR="006D6FDF" w:rsidRDefault="006D6FDF" w:rsidP="006D6FDF">
            <w:pPr>
              <w:spacing w:after="240"/>
            </w:pPr>
            <w:r>
              <w:t>SCO548_MASTER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Worksheet Data</w:t>
            </w:r>
          </w:p>
        </w:tc>
      </w:tr>
      <w:tr w:rsidR="006D6FDF" w:rsidTr="006D6FDF">
        <w:tc>
          <w:tcPr>
            <w:tcW w:w="217" w:type="pct"/>
          </w:tcPr>
          <w:p w:rsidR="006D6FDF" w:rsidRDefault="006D6FDF" w:rsidP="006D6FDF">
            <w:pPr>
              <w:spacing w:after="240"/>
            </w:pPr>
            <w:r>
              <w:t>37</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SCO548 Draft Worksheet </w:t>
            </w:r>
            <w:r>
              <w:lastRenderedPageBreak/>
              <w:t>Data</w:t>
            </w:r>
          </w:p>
        </w:tc>
      </w:tr>
      <w:tr w:rsidR="006D6FDF" w:rsidTr="006D6FDF">
        <w:tc>
          <w:tcPr>
            <w:tcW w:w="217" w:type="pct"/>
          </w:tcPr>
          <w:p w:rsidR="006D6FDF" w:rsidRDefault="006D6FDF" w:rsidP="006D6FDF">
            <w:pPr>
              <w:spacing w:after="240"/>
            </w:pPr>
            <w:r>
              <w:lastRenderedPageBreak/>
              <w:t>38</w:t>
            </w:r>
          </w:p>
        </w:tc>
        <w:tc>
          <w:tcPr>
            <w:tcW w:w="2174" w:type="pct"/>
          </w:tcPr>
          <w:p w:rsidR="006D6FDF" w:rsidRDefault="006D6FDF" w:rsidP="006D6FDF">
            <w:pPr>
              <w:spacing w:after="240"/>
            </w:pPr>
            <w:r>
              <w:t>SCO549_DETAILS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Form Related Data</w:t>
            </w:r>
          </w:p>
        </w:tc>
      </w:tr>
      <w:tr w:rsidR="006D6FDF" w:rsidTr="006D6FDF">
        <w:tc>
          <w:tcPr>
            <w:tcW w:w="217" w:type="pct"/>
          </w:tcPr>
          <w:p w:rsidR="006D6FDF" w:rsidRDefault="006D6FDF" w:rsidP="006D6FDF">
            <w:pPr>
              <w:spacing w:after="240"/>
            </w:pPr>
            <w:r>
              <w:t>39</w:t>
            </w:r>
          </w:p>
        </w:tc>
        <w:tc>
          <w:tcPr>
            <w:tcW w:w="2174" w:type="pct"/>
          </w:tcPr>
          <w:p w:rsidR="006D6FDF" w:rsidRDefault="006D6FDF" w:rsidP="006D6FDF">
            <w:pPr>
              <w:spacing w:after="240"/>
            </w:pPr>
            <w:r>
              <w:t>SCO549_MASTER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Encumbrances and Master Data</w:t>
            </w:r>
          </w:p>
        </w:tc>
      </w:tr>
      <w:tr w:rsidR="006D6FDF" w:rsidTr="006D6FDF">
        <w:tc>
          <w:tcPr>
            <w:tcW w:w="217" w:type="pct"/>
          </w:tcPr>
          <w:p w:rsidR="006D6FDF" w:rsidRDefault="006D6FDF" w:rsidP="006D6FDF">
            <w:pPr>
              <w:spacing w:after="240"/>
            </w:pPr>
            <w:r>
              <w:t>40</w:t>
            </w:r>
          </w:p>
        </w:tc>
        <w:tc>
          <w:tcPr>
            <w:tcW w:w="2174" w:type="pct"/>
          </w:tcPr>
          <w:p w:rsidR="006D6FDF" w:rsidRDefault="006D6FDF" w:rsidP="006D6FDF">
            <w:pPr>
              <w:spacing w:after="240"/>
            </w:pPr>
            <w:r>
              <w:t>SCO565_DETAILS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Data</w:t>
            </w:r>
          </w:p>
        </w:tc>
      </w:tr>
      <w:tr w:rsidR="006D6FDF" w:rsidTr="006D6FDF">
        <w:tc>
          <w:tcPr>
            <w:tcW w:w="217" w:type="pct"/>
          </w:tcPr>
          <w:p w:rsidR="006D6FDF" w:rsidRDefault="006D6FDF" w:rsidP="006D6FDF">
            <w:pPr>
              <w:spacing w:after="240"/>
            </w:pPr>
            <w:r>
              <w:t>41</w:t>
            </w:r>
          </w:p>
        </w:tc>
        <w:tc>
          <w:tcPr>
            <w:tcW w:w="2174" w:type="pct"/>
          </w:tcPr>
          <w:p w:rsidR="006D6FDF" w:rsidRDefault="006D6FDF" w:rsidP="006D6FDF">
            <w:pPr>
              <w:spacing w:after="240"/>
            </w:pPr>
            <w:r>
              <w:t>SCO565_DETAILS_AUXILIARY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Master Form Related Data</w:t>
            </w:r>
          </w:p>
        </w:tc>
      </w:tr>
      <w:tr w:rsidR="006D6FDF" w:rsidTr="006D6FDF">
        <w:tc>
          <w:tcPr>
            <w:tcW w:w="217" w:type="pct"/>
          </w:tcPr>
          <w:p w:rsidR="006D6FDF" w:rsidRDefault="006D6FDF" w:rsidP="006D6FDF">
            <w:pPr>
              <w:spacing w:after="240"/>
            </w:pPr>
            <w:r>
              <w:t>42</w:t>
            </w:r>
          </w:p>
        </w:tc>
        <w:tc>
          <w:tcPr>
            <w:tcW w:w="2174" w:type="pct"/>
          </w:tcPr>
          <w:p w:rsidR="006D6FDF" w:rsidRDefault="006D6FDF" w:rsidP="006D6FDF">
            <w:pPr>
              <w:spacing w:after="240"/>
            </w:pPr>
            <w:r>
              <w:t>SCO565_DETAILS_STAGE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Temporary Storage</w:t>
            </w:r>
          </w:p>
        </w:tc>
      </w:tr>
      <w:tr w:rsidR="006D6FDF" w:rsidTr="006D6FDF">
        <w:tc>
          <w:tcPr>
            <w:tcW w:w="217" w:type="pct"/>
          </w:tcPr>
          <w:p w:rsidR="006D6FDF" w:rsidRDefault="006D6FDF" w:rsidP="006D6FDF">
            <w:pPr>
              <w:spacing w:after="240"/>
            </w:pPr>
            <w:r>
              <w:t>43</w:t>
            </w:r>
          </w:p>
        </w:tc>
        <w:tc>
          <w:tcPr>
            <w:tcW w:w="2174" w:type="pct"/>
          </w:tcPr>
          <w:p w:rsidR="006D6FDF" w:rsidRDefault="006D6FDF" w:rsidP="006D6FDF">
            <w:pPr>
              <w:spacing w:after="240"/>
            </w:pPr>
            <w:r>
              <w:t>SCO577_DETAILS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SCO577 Form Related Data</w:t>
            </w:r>
          </w:p>
        </w:tc>
      </w:tr>
      <w:tr w:rsidR="006D6FDF" w:rsidTr="006D6FDF">
        <w:tc>
          <w:tcPr>
            <w:tcW w:w="217" w:type="pct"/>
          </w:tcPr>
          <w:p w:rsidR="006D6FDF" w:rsidRDefault="006D6FDF" w:rsidP="006D6FDF">
            <w:pPr>
              <w:spacing w:after="240"/>
            </w:pPr>
            <w:r>
              <w:t>44</w:t>
            </w:r>
          </w:p>
        </w:tc>
        <w:tc>
          <w:tcPr>
            <w:tcW w:w="2174" w:type="pct"/>
          </w:tcPr>
          <w:p w:rsidR="006D6FDF" w:rsidRDefault="006D6FDF" w:rsidP="006D6FDF">
            <w:pPr>
              <w:spacing w:after="240"/>
            </w:pPr>
            <w:r>
              <w:t>SCO578_DETAILS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Data</w:t>
            </w:r>
          </w:p>
        </w:tc>
      </w:tr>
      <w:tr w:rsidR="006D6FDF" w:rsidTr="006D6FDF">
        <w:tc>
          <w:tcPr>
            <w:tcW w:w="217" w:type="pct"/>
          </w:tcPr>
          <w:p w:rsidR="006D6FDF" w:rsidRDefault="006D6FDF" w:rsidP="006D6FDF">
            <w:pPr>
              <w:spacing w:after="240"/>
            </w:pPr>
            <w:r>
              <w:t>45</w:t>
            </w:r>
          </w:p>
        </w:tc>
        <w:tc>
          <w:tcPr>
            <w:tcW w:w="2174" w:type="pct"/>
          </w:tcPr>
          <w:p w:rsidR="006D6FDF" w:rsidRDefault="006D6FDF" w:rsidP="006D6FDF">
            <w:pPr>
              <w:spacing w:after="240"/>
            </w:pPr>
            <w:r>
              <w:t>SCO578_MASTER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Master Data</w:t>
            </w:r>
          </w:p>
        </w:tc>
      </w:tr>
      <w:tr w:rsidR="006D6FDF" w:rsidTr="006D6FDF">
        <w:tc>
          <w:tcPr>
            <w:tcW w:w="217" w:type="pct"/>
          </w:tcPr>
          <w:p w:rsidR="006D6FDF" w:rsidRDefault="006D6FDF" w:rsidP="006D6FDF">
            <w:pPr>
              <w:spacing w:after="240"/>
            </w:pPr>
            <w:r>
              <w:t>46</w:t>
            </w:r>
          </w:p>
        </w:tc>
        <w:tc>
          <w:tcPr>
            <w:tcW w:w="2174" w:type="pct"/>
          </w:tcPr>
          <w:p w:rsidR="006D6FDF" w:rsidRDefault="006D6FDF" w:rsidP="006D6FDF">
            <w:pPr>
              <w:spacing w:after="240"/>
            </w:pPr>
            <w:r>
              <w:t>fn_GetApplicationConfigurationValue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Application Configuration Value</w:t>
            </w:r>
          </w:p>
        </w:tc>
      </w:tr>
      <w:tr w:rsidR="006D6FDF" w:rsidTr="006D6FDF">
        <w:tc>
          <w:tcPr>
            <w:tcW w:w="217" w:type="pct"/>
          </w:tcPr>
          <w:p w:rsidR="006D6FDF" w:rsidRDefault="006D6FDF" w:rsidP="006D6FDF">
            <w:pPr>
              <w:spacing w:after="240"/>
            </w:pPr>
            <w:r>
              <w:t>47</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bl>
    <w:p w:rsidR="006D6FDF" w:rsidRDefault="006D6FDF" w:rsidP="006D6FDF">
      <w:pPr>
        <w:pStyle w:val="Heading1"/>
      </w:pPr>
      <w:bookmarkStart w:id="958" w:name="_Toc338154512"/>
      <w:r>
        <w:lastRenderedPageBreak/>
        <w:t>SP_CPS_AGENCY_FUND_PACKAGE_INITIALIZE_FORM_SCO531</w:t>
      </w:r>
      <w:bookmarkEnd w:id="958"/>
    </w:p>
    <w:p w:rsidR="006D6FDF" w:rsidRDefault="006D6FDF" w:rsidP="006D6FDF">
      <w:pPr>
        <w:pStyle w:val="Heading2"/>
        <w:spacing w:after="240"/>
      </w:pPr>
      <w:bookmarkStart w:id="959" w:name="_Toc338154513"/>
      <w:r>
        <w:t>Functionality Overview</w:t>
      </w:r>
      <w:bookmarkEnd w:id="959"/>
    </w:p>
    <w:p w:rsidR="006D6FDF" w:rsidRDefault="006D6FDF" w:rsidP="006D6FDF">
      <w:pPr>
        <w:spacing w:after="240"/>
      </w:pPr>
      <w:r>
        <w:t>Initializes Agency Fund Package Particular Form (This Form)</w:t>
      </w:r>
    </w:p>
    <w:p w:rsidR="006D6FDF" w:rsidRDefault="006D6FDF" w:rsidP="006D6FDF">
      <w:pPr>
        <w:spacing w:after="240"/>
      </w:pPr>
      <w:r>
        <w:t>Perform Basic to Advanced Insertion of Data So that The Form Is Ready To Be Used In the Fiscal Year</w:t>
      </w:r>
    </w:p>
    <w:p w:rsidR="006D6FDF" w:rsidRDefault="006D6FDF" w:rsidP="006D6FDF">
      <w:pPr>
        <w:spacing w:after="240"/>
      </w:pPr>
      <w:r>
        <w:t>Forms That Require Seed Data Under Go Data Population Before They Can Be Used</w:t>
      </w:r>
    </w:p>
    <w:p w:rsidR="006D6FDF" w:rsidRDefault="006D6FDF" w:rsidP="006D6FDF">
      <w:pPr>
        <w:spacing w:after="240"/>
      </w:pPr>
      <w:r>
        <w:t>Forms Initialization Routine Is Specific to the Form Itself. Some Scenarios Require Nothing to Be Done, While Others Require Further Manipulations and Transformation Before They Can Be Used</w:t>
      </w:r>
    </w:p>
    <w:p w:rsidR="006D6FDF" w:rsidRDefault="006D6FDF" w:rsidP="006D6FDF">
      <w:pPr>
        <w:spacing w:after="240"/>
      </w:pPr>
      <w:r>
        <w:t>This Is a Simple Form. Account Numbers are Pre-Populated By Means of a Simple Insert Statement</w:t>
      </w:r>
    </w:p>
    <w:p w:rsidR="006D6FDF" w:rsidRDefault="006D6FDF" w:rsidP="006D6FDF">
      <w:pPr>
        <w:spacing w:after="240"/>
      </w:pPr>
      <w:r>
        <w:t>Accounts For This Form Are Looked Up From This Table FUND_PACKAGE_FORM_ACCOUNT</w:t>
      </w:r>
    </w:p>
    <w:p w:rsidR="006D6FDF" w:rsidRDefault="006D6FDF" w:rsidP="006D6FDF">
      <w:pPr>
        <w:spacing w:after="240"/>
      </w:pPr>
    </w:p>
    <w:p w:rsidR="006D6FDF" w:rsidRDefault="006D6FDF" w:rsidP="006D6FDF">
      <w:pPr>
        <w:pStyle w:val="Heading3"/>
        <w:spacing w:after="320"/>
      </w:pPr>
      <w:bookmarkStart w:id="960" w:name="_Toc338154514"/>
      <w:r>
        <w:t>Parameters</w:t>
      </w:r>
      <w:bookmarkEnd w:id="9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61" w:name="_Toc338154515"/>
      <w:r>
        <w:t>Dependencies</w:t>
      </w:r>
      <w:bookmarkEnd w:id="96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FUND_PACKAGE_FORM_ACCOUNT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Account Numbers Pertaining To Data Entry Forms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SCO531_DETAILS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w:t>
            </w:r>
            <w:r>
              <w:lastRenderedPageBreak/>
              <w:t>To: SCO531 Form Related Data</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962" w:name="_Toc338154516"/>
      <w:r>
        <w:t>SP_CPS_AGENCY_FUND_PACKAGE_INITIALIZE_FORM_SCO534_DETAILS</w:t>
      </w:r>
      <w:bookmarkEnd w:id="962"/>
    </w:p>
    <w:p w:rsidR="006D6FDF" w:rsidRDefault="006D6FDF" w:rsidP="006D6FDF">
      <w:pPr>
        <w:pStyle w:val="Heading2"/>
        <w:spacing w:after="240"/>
      </w:pPr>
      <w:bookmarkStart w:id="963" w:name="_Toc338154517"/>
      <w:r>
        <w:t>Functionality Overview</w:t>
      </w:r>
      <w:bookmarkEnd w:id="963"/>
    </w:p>
    <w:p w:rsidR="006D6FDF" w:rsidRDefault="006D6FDF" w:rsidP="006D6FDF">
      <w:pPr>
        <w:spacing w:after="240"/>
      </w:pPr>
      <w:r>
        <w:t>Initializes Agency Fund Package Particular Form (This Form)</w:t>
      </w:r>
    </w:p>
    <w:p w:rsidR="006D6FDF" w:rsidRDefault="006D6FDF" w:rsidP="006D6FDF">
      <w:pPr>
        <w:spacing w:after="240"/>
      </w:pPr>
      <w:r>
        <w:t>Perform Basic to Advanced Insertion of Data So that The Form Is Ready To Be Used In the Fiscal Year</w:t>
      </w:r>
    </w:p>
    <w:p w:rsidR="006D6FDF" w:rsidRDefault="006D6FDF" w:rsidP="006D6FDF">
      <w:pPr>
        <w:spacing w:after="240"/>
      </w:pPr>
      <w:r>
        <w:t>Forms That Require Seed Data Under Go Data Population Before They Can Be Used</w:t>
      </w:r>
    </w:p>
    <w:p w:rsidR="006D6FDF" w:rsidRDefault="006D6FDF" w:rsidP="006D6FDF">
      <w:pPr>
        <w:spacing w:after="240"/>
      </w:pPr>
      <w:r>
        <w:t>Forms Initialization Routine Is Specific to the Form Itself. Some Scenarios Require Nothing to Be Done, While Others Require Further Manipulations and Transformation Before They Can Be Used</w:t>
      </w:r>
    </w:p>
    <w:p w:rsidR="006D6FDF" w:rsidRDefault="006D6FDF" w:rsidP="006D6FDF">
      <w:pPr>
        <w:spacing w:after="240"/>
      </w:pPr>
      <w:r>
        <w:t>Uses the SCO534_DETAILS_CONFIG TO Associate Seed Configurations</w:t>
      </w:r>
    </w:p>
    <w:p w:rsidR="006D6FDF" w:rsidRDefault="006D6FDF" w:rsidP="006D6FDF">
      <w:pPr>
        <w:spacing w:after="240"/>
      </w:pPr>
      <w:r>
        <w:t>Each Item on the SCO534 First Tab Is Based On This Association</w:t>
      </w:r>
    </w:p>
    <w:p w:rsidR="006D6FDF" w:rsidRDefault="006D6FDF" w:rsidP="006D6FDF">
      <w:pPr>
        <w:spacing w:after="240"/>
      </w:pPr>
      <w:r>
        <w:t>The SCO534_DETAILS_CONFIG Allows Us To Have Blank Entries For Subsequent Initialization of This Form</w:t>
      </w:r>
    </w:p>
    <w:p w:rsidR="006D6FDF" w:rsidRDefault="006D6FDF" w:rsidP="006D6FDF">
      <w:pPr>
        <w:spacing w:after="240"/>
      </w:pPr>
    </w:p>
    <w:p w:rsidR="006D6FDF" w:rsidRDefault="006D6FDF" w:rsidP="006D6FDF">
      <w:pPr>
        <w:spacing w:after="240"/>
      </w:pPr>
      <w:r>
        <w:t>SCO534 Is A Form That Comprises of Two Tables: SCO534_DETAILS and The SCO534_DETAILS_AUXILIARY Tables. This Procedure Inserts and Updates Data in Both Tables</w:t>
      </w:r>
    </w:p>
    <w:p w:rsidR="006D6FDF" w:rsidRDefault="006D6FDF" w:rsidP="006D6FDF">
      <w:pPr>
        <w:spacing w:after="240"/>
      </w:pPr>
      <w:r>
        <w:t>RECEIPTS COLUMN:</w:t>
      </w:r>
    </w:p>
    <w:p w:rsidR="006D6FDF" w:rsidRDefault="006D6FDF" w:rsidP="006D6FDF">
      <w:pPr>
        <w:spacing w:after="240"/>
      </w:pPr>
      <w:r>
        <w:t>Uses The VIEW_SAMS_FISCAL_YEAR_ACCOUNT_BALANCE_TRANSLATE_AGGREGATE_SUMS_ROUNDED To Determine Values For Receipts Column.</w:t>
      </w:r>
    </w:p>
    <w:p w:rsidR="006D6FDF" w:rsidRDefault="006D6FDF" w:rsidP="006D6FDF">
      <w:pPr>
        <w:spacing w:after="240"/>
      </w:pPr>
      <w:r>
        <w:t>@AMOUNT_TOTAL_RECEIPTS_ROUNDED = SUM(SUM_REVENUES) + SUM(SUM_PRIOR_YEAR_REFUNDS)</w:t>
      </w:r>
    </w:p>
    <w:p w:rsidR="006D6FDF" w:rsidRDefault="006D6FDF" w:rsidP="006D6FDF">
      <w:pPr>
        <w:spacing w:after="240"/>
      </w:pPr>
      <w:r>
        <w:t>Uses The ACCOUNT_MAPPING_RULES To Determine Data Ranges and Exclusions For This Category</w:t>
      </w:r>
    </w:p>
    <w:p w:rsidR="006D6FDF" w:rsidRDefault="006D6FDF" w:rsidP="006D6FDF">
      <w:pPr>
        <w:spacing w:after="240"/>
      </w:pPr>
      <w:r>
        <w:t>Account Type NOT IN ('Asset', 'Liability', 'Fund Equity')</w:t>
      </w:r>
    </w:p>
    <w:p w:rsidR="006D6FDF" w:rsidRDefault="006D6FDF" w:rsidP="006D6FDF">
      <w:pPr>
        <w:spacing w:after="240"/>
      </w:pPr>
      <w:r>
        <w:t>Account Sub-Type NOT IN ('Expenditure', 'Revenue Offset')</w:t>
      </w:r>
    </w:p>
    <w:p w:rsidR="006D6FDF" w:rsidRDefault="006D6FDF" w:rsidP="006D6FDF">
      <w:pPr>
        <w:spacing w:after="240"/>
      </w:pPr>
    </w:p>
    <w:p w:rsidR="006D6FDF" w:rsidRDefault="006D6FDF" w:rsidP="006D6FDF">
      <w:pPr>
        <w:spacing w:after="240"/>
      </w:pPr>
      <w:r>
        <w:lastRenderedPageBreak/>
        <w:t>DISBURSEMENTS COLUMN:</w:t>
      </w:r>
    </w:p>
    <w:p w:rsidR="006D6FDF" w:rsidRDefault="006D6FDF" w:rsidP="006D6FDF">
      <w:pPr>
        <w:spacing w:after="240"/>
      </w:pPr>
      <w:r>
        <w:t>Uses The VIEW_SAMS_FISCAL_YEAR_ACCOUNT_BALANCE_TRANSLATE_AGGREGATE_SUMS_ROUNDED To Determine Values For Receipts Column.</w:t>
      </w:r>
    </w:p>
    <w:p w:rsidR="006D6FDF" w:rsidRDefault="006D6FDF" w:rsidP="006D6FDF">
      <w:pPr>
        <w:spacing w:after="240"/>
      </w:pPr>
      <w:r>
        <w:t>@AMOUNT_TOTAL_DISBURSEMENT_ROUNDED = SUM(SUM_PREVIOUS_LAPSE_PERIOD) + SUM(SUM_EXPENDED) + SUM(SUM_PRIOR_YEAR_REFUNDS)</w:t>
      </w:r>
    </w:p>
    <w:p w:rsidR="006D6FDF" w:rsidRDefault="006D6FDF" w:rsidP="006D6FDF">
      <w:pPr>
        <w:spacing w:after="240"/>
      </w:pPr>
      <w:r>
        <w:t>Uses The ACCOUNT_MAPPING_RULES To Determine Data Ranges and Exclusions For This Category. It Excludes Account Defined In The TRANSFERS OUT Rule</w:t>
      </w:r>
    </w:p>
    <w:p w:rsidR="006D6FDF" w:rsidRDefault="006D6FDF" w:rsidP="006D6FDF">
      <w:pPr>
        <w:spacing w:after="240"/>
      </w:pPr>
    </w:p>
    <w:p w:rsidR="006D6FDF" w:rsidRDefault="006D6FDF" w:rsidP="006D6FDF">
      <w:pPr>
        <w:spacing w:after="240"/>
      </w:pPr>
      <w:r>
        <w:t>TRANSFERS IN RULE COLUMN:</w:t>
      </w:r>
    </w:p>
    <w:p w:rsidR="006D6FDF" w:rsidRDefault="006D6FDF" w:rsidP="006D6FDF">
      <w:pPr>
        <w:spacing w:after="240"/>
      </w:pPr>
      <w:r>
        <w:t>Uses The VIEW_SAMS_FISCAL_YEAR_ACCOUNT_BALANCE_TRANSLATE_AGGREGATE_SUMS_ROUNDED To Determine Values For Receipts Column.</w:t>
      </w:r>
    </w:p>
    <w:p w:rsidR="006D6FDF" w:rsidRDefault="006D6FDF" w:rsidP="006D6FDF">
      <w:pPr>
        <w:spacing w:after="240"/>
      </w:pPr>
      <w:r>
        <w:t>@AMOUNT_TOTAL_DISBURSEMENT_ROUNDED = SUM(SUM_PREVIOUS_LAPSE_PERIOD) + SUM(SUM_EXPENDED) + SUM(SUM_PRIOR_YEAR_REFUNDS)</w:t>
      </w:r>
    </w:p>
    <w:p w:rsidR="006D6FDF" w:rsidRDefault="006D6FDF" w:rsidP="006D6FDF">
      <w:pPr>
        <w:spacing w:after="240"/>
      </w:pPr>
      <w:r>
        <w:t>Uses The ACCOUNT_MAPPING_RULES To Determine Data Ranges and Exclusions For This Category. It Includes Account Defined In The TRANSFERS IN Rule</w:t>
      </w:r>
    </w:p>
    <w:p w:rsidR="006D6FDF" w:rsidRDefault="006D6FDF" w:rsidP="006D6FDF">
      <w:pPr>
        <w:spacing w:after="240"/>
      </w:pPr>
    </w:p>
    <w:p w:rsidR="006D6FDF" w:rsidRDefault="006D6FDF" w:rsidP="006D6FDF">
      <w:pPr>
        <w:spacing w:after="240"/>
      </w:pPr>
    </w:p>
    <w:p w:rsidR="006D6FDF" w:rsidRDefault="006D6FDF" w:rsidP="006D6FDF">
      <w:pPr>
        <w:spacing w:after="240"/>
      </w:pPr>
      <w:r>
        <w:t>TRANSFERS OUT COLUMN:</w:t>
      </w:r>
    </w:p>
    <w:p w:rsidR="006D6FDF" w:rsidRDefault="006D6FDF" w:rsidP="006D6FDF">
      <w:pPr>
        <w:spacing w:after="240"/>
      </w:pPr>
      <w:r>
        <w:t>Uses The VIEW_SAMS_FISCAL_YEAR_ACCOUNT_BALANCE_TRANSLATE_AGGREGATE_SUMS_ROUNDED To Determine Values For Receipts Column.</w:t>
      </w:r>
    </w:p>
    <w:p w:rsidR="006D6FDF" w:rsidRDefault="006D6FDF" w:rsidP="006D6FDF">
      <w:pPr>
        <w:spacing w:after="240"/>
      </w:pPr>
      <w:r>
        <w:t>@AMOUNT_TOTAL_CY_EXPENDITURE_AMOUNT_ROUNDED = SUM(SUM_EXPENDED) + SUM(SUM_PREVIOUS_LAPSE_PERIOD)</w:t>
      </w:r>
    </w:p>
    <w:p w:rsidR="006D6FDF" w:rsidRDefault="006D6FDF" w:rsidP="006D6FDF">
      <w:pPr>
        <w:spacing w:after="240"/>
      </w:pPr>
      <w:r>
        <w:t>Uses The ACCOUNT_MAPPING_RULES To Determine Data Ranges and Exclusions For This Category. It Includes Account Defined In The TRANSFERS OUT Rule</w:t>
      </w: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spacing w:after="240"/>
      </w:pPr>
      <w:r>
        <w:t>Other Columns and Sections in the SCO534:</w:t>
      </w:r>
    </w:p>
    <w:p w:rsidR="006D6FDF" w:rsidRDefault="006D6FDF" w:rsidP="006D6FDF">
      <w:pPr>
        <w:spacing w:after="240"/>
      </w:pPr>
    </w:p>
    <w:p w:rsidR="006D6FDF" w:rsidRDefault="006D6FDF" w:rsidP="006D6FDF">
      <w:pPr>
        <w:spacing w:after="240"/>
      </w:pPr>
      <w:r>
        <w:t>SECTION 3-4 Budgetary Refunds, Receipts and Disbursements is determined by @BUDGETARY_REFUNDS_RECIPETS = SUM(SUM_BUDGETARY_REFUNDS) FROM VIEW_SAMS_FISCAL_YEAR_ACCOUNT_BALANCE_TRANSLATE_AGGREGATE_SUMS_ROUNDED</w:t>
      </w:r>
    </w:p>
    <w:p w:rsidR="006D6FDF" w:rsidRDefault="006D6FDF" w:rsidP="006D6FDF">
      <w:pPr>
        <w:spacing w:after="240"/>
      </w:pPr>
    </w:p>
    <w:p w:rsidR="006D6FDF" w:rsidRDefault="006D6FDF" w:rsidP="006D6FDF">
      <w:pPr>
        <w:spacing w:after="240"/>
      </w:pPr>
      <w:r>
        <w:t>And:</w:t>
      </w:r>
    </w:p>
    <w:p w:rsidR="006D6FDF" w:rsidRDefault="006D6FDF" w:rsidP="006D6FDF">
      <w:pPr>
        <w:spacing w:after="240"/>
      </w:pPr>
    </w:p>
    <w:p w:rsidR="006D6FDF" w:rsidRDefault="006D6FDF" w:rsidP="006D6FDF">
      <w:pPr>
        <w:spacing w:after="240"/>
      </w:pPr>
      <w:r>
        <w:t>@BUDGETARY_REFUNDS_DISBURSMENT = SUM(SUM_BUDGETARY_REFUNDS) FROM VIEW_SAMS_FISCAL_YEAR_ACCOUNT_BALANCE_TRANSLATE_AGGREGATE_SUMS_ROUNDED</w:t>
      </w: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spacing w:after="240"/>
      </w:pPr>
      <w:r>
        <w:t>Adina Processing:</w:t>
      </w:r>
    </w:p>
    <w:p w:rsidR="006D6FDF" w:rsidRDefault="006D6FDF" w:rsidP="006D6FDF">
      <w:pPr>
        <w:spacing w:after="240"/>
      </w:pPr>
      <w:r>
        <w:t>The SCO534 Auxiliary Tab Is Processed As Follows:</w:t>
      </w:r>
    </w:p>
    <w:p w:rsidR="006D6FDF" w:rsidRDefault="006D6FDF" w:rsidP="006D6FDF">
      <w:pPr>
        <w:spacing w:after="240"/>
      </w:pPr>
      <w:r>
        <w:t>Select All Accounts In The VIEW_AGENCY_FUND_ACCOUNT_BALANCE Of Account Type Revenue To Associate It With The Second Tab On The SCO534</w:t>
      </w: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964" w:name="_Toc338154518"/>
      <w:r>
        <w:lastRenderedPageBreak/>
        <w:t>Parameters</w:t>
      </w:r>
      <w:bookmarkEnd w:id="9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965" w:name="_Toc338154519"/>
      <w:r>
        <w:t>Dependencies</w:t>
      </w:r>
      <w:bookmarkEnd w:id="965"/>
    </w:p>
    <w:tbl>
      <w:tblPr>
        <w:tblStyle w:val="TableGrid"/>
        <w:tblW w:w="5000" w:type="pct"/>
        <w:tblLook w:val="04A0" w:firstRow="1" w:lastRow="0" w:firstColumn="1" w:lastColumn="0" w:noHBand="0" w:noVBand="1"/>
      </w:tblPr>
      <w:tblGrid>
        <w:gridCol w:w="497"/>
        <w:gridCol w:w="7573"/>
        <w:gridCol w:w="903"/>
        <w:gridCol w:w="1323"/>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ACCOUNT_MAPPING_RULES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Mapping Rules. Data Pertaining To Exclusions and Inclusions Of Account Numbers</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SCO529_DETAILS_CONFIG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Configuration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SCO534_DETAILS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Related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SCO534_DETAILS_AUXILIARY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Agency Records Data</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SCO534_DETAILS_CONFIG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Configuration Data</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VIEW_AGENCY_FUND_ACCOUNT_BALANCE</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VIEW_SAMS_FISCAL_YEAR_ACCOUNT_BALANCE_TRANSLATE_AGGREGATE_SUMS_ROUNDED</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fn_GetAccountSubType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Sub Type From The Account Table</w:t>
            </w:r>
          </w:p>
        </w:tc>
      </w:tr>
      <w:tr w:rsidR="006D6FDF" w:rsidTr="006D6FDF">
        <w:tc>
          <w:tcPr>
            <w:tcW w:w="217" w:type="pct"/>
          </w:tcPr>
          <w:p w:rsidR="006D6FDF" w:rsidRDefault="006D6FDF" w:rsidP="006D6FDF">
            <w:pPr>
              <w:spacing w:after="240"/>
            </w:pPr>
            <w:r>
              <w:lastRenderedPageBreak/>
              <w:t>11</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fn_GetBalancePriorYearNonsharedFundsCashReconciliation</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Balance Prior Year Non shared Funds Cash Reconciliation</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fn_GetBalancePriorYearNonsharedFundsCashReconciliationNoRolledUp</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Balance Prior Year Non shared Funds Cash Reconciliation No Rolled Up</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fn_GetBalancePriorYearNonsharedFundsCashReconciliationRolledUp</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Balance Prior Year No shared Funds Cash Reconciliation Rolled Up</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16</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966" w:name="_Toc338154520"/>
      <w:r>
        <w:t>SP_CPS_AGENCY_FUND_PACKAGE_INITIALIZE_FORM_SCO547</w:t>
      </w:r>
      <w:bookmarkEnd w:id="966"/>
    </w:p>
    <w:p w:rsidR="006D6FDF" w:rsidRDefault="006D6FDF" w:rsidP="006D6FDF">
      <w:pPr>
        <w:pStyle w:val="Heading2"/>
        <w:spacing w:after="240"/>
      </w:pPr>
      <w:bookmarkStart w:id="967" w:name="_Toc338154521"/>
      <w:r>
        <w:t>Functionality Overview</w:t>
      </w:r>
      <w:bookmarkEnd w:id="967"/>
    </w:p>
    <w:p w:rsidR="006D6FDF" w:rsidRDefault="006D6FDF" w:rsidP="006D6FDF">
      <w:pPr>
        <w:spacing w:after="240"/>
      </w:pPr>
      <w:r>
        <w:t>Initializes Agency Fund Package Particular Form (This Form)</w:t>
      </w:r>
    </w:p>
    <w:p w:rsidR="006D6FDF" w:rsidRDefault="006D6FDF" w:rsidP="006D6FDF">
      <w:pPr>
        <w:spacing w:after="240"/>
      </w:pPr>
      <w:r>
        <w:t>Perform Basic to Advanced Insertion of Data So that The Form Is Ready To Be Used In the Fiscal Year</w:t>
      </w:r>
    </w:p>
    <w:p w:rsidR="006D6FDF" w:rsidRDefault="006D6FDF" w:rsidP="006D6FDF">
      <w:pPr>
        <w:spacing w:after="240"/>
      </w:pPr>
      <w:r>
        <w:t>Forms That Require Seed Data Under Go Data Population Before They Can Be Used</w:t>
      </w:r>
    </w:p>
    <w:p w:rsidR="006D6FDF" w:rsidRDefault="006D6FDF" w:rsidP="006D6FDF">
      <w:pPr>
        <w:spacing w:after="240"/>
      </w:pPr>
      <w:r>
        <w:lastRenderedPageBreak/>
        <w:t>Forms Initialization Routine Is Specific to the Form Itself. Some Scenarios Require Nothing to Be Done, While Others Require Further Manipulations and Transformation Before They Can Be Used</w:t>
      </w:r>
    </w:p>
    <w:p w:rsidR="006D6FDF" w:rsidRDefault="006D6FDF" w:rsidP="006D6FDF">
      <w:pPr>
        <w:spacing w:after="240"/>
      </w:pPr>
      <w:r>
        <w:t>Associate the Journal Entry Form Structures with Form Numbers and Inserts The Association Into The SCO547_FUND_PACKAGE_FORM_MAPPING.</w:t>
      </w:r>
    </w:p>
    <w:p w:rsidR="006D6FDF" w:rsidRDefault="006D6FDF" w:rsidP="006D6FDF">
      <w:pPr>
        <w:spacing w:after="240"/>
      </w:pPr>
      <w:r>
        <w:t>Particularly Forms That Create Reclassifying Entries Get Tabs On The SCO547 Form.</w:t>
      </w:r>
    </w:p>
    <w:p w:rsidR="006D6FDF" w:rsidRDefault="006D6FDF" w:rsidP="006D6FDF">
      <w:pPr>
        <w:spacing w:after="240"/>
      </w:pPr>
    </w:p>
    <w:p w:rsidR="006D6FDF" w:rsidRDefault="006D6FDF" w:rsidP="006D6FDF">
      <w:pPr>
        <w:pStyle w:val="Heading3"/>
        <w:spacing w:after="320"/>
      </w:pPr>
      <w:bookmarkStart w:id="968" w:name="_Toc338154522"/>
      <w:r>
        <w:t>Parameters</w:t>
      </w:r>
      <w:bookmarkEnd w:id="9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69" w:name="_Toc338154523"/>
      <w:r>
        <w:t>Dependencies</w:t>
      </w:r>
      <w:bookmarkEnd w:id="96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Forms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SCO547_FUND_PACKAGE_FORM_MAPPING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Mapped Forms</w:t>
            </w:r>
          </w:p>
        </w:tc>
      </w:tr>
    </w:tbl>
    <w:p w:rsidR="006D6FDF" w:rsidRDefault="006D6FDF" w:rsidP="006D6FDF">
      <w:pPr>
        <w:pStyle w:val="Heading1"/>
      </w:pPr>
      <w:bookmarkStart w:id="970" w:name="_Toc338154524"/>
      <w:r>
        <w:lastRenderedPageBreak/>
        <w:t>SP_CPS_AGENCY_FUND_PACKAGE_INITIALIZE_FORM_SCO547_ALL</w:t>
      </w:r>
      <w:bookmarkEnd w:id="970"/>
    </w:p>
    <w:p w:rsidR="006D6FDF" w:rsidRDefault="006D6FDF" w:rsidP="006D6FDF">
      <w:pPr>
        <w:pStyle w:val="Heading2"/>
        <w:spacing w:after="240"/>
      </w:pPr>
      <w:bookmarkStart w:id="971" w:name="_Toc338154525"/>
      <w:r>
        <w:t>Functionality Overview</w:t>
      </w:r>
      <w:bookmarkEnd w:id="971"/>
    </w:p>
    <w:p w:rsidR="006D6FDF" w:rsidRDefault="006D6FDF" w:rsidP="006D6FDF">
      <w:pPr>
        <w:spacing w:after="240"/>
      </w:pPr>
      <w:r>
        <w:t>Initializes Agency Fund Package Particular Form (This Form)</w:t>
      </w:r>
    </w:p>
    <w:p w:rsidR="006D6FDF" w:rsidRDefault="006D6FDF" w:rsidP="006D6FDF">
      <w:pPr>
        <w:spacing w:after="240"/>
      </w:pPr>
      <w:r>
        <w:t>Perform Basic to Advanced Insertion of Data So that The Form Is Ready To Be Used In the Fiscal Year</w:t>
      </w:r>
    </w:p>
    <w:p w:rsidR="006D6FDF" w:rsidRDefault="006D6FDF" w:rsidP="006D6FDF">
      <w:pPr>
        <w:spacing w:after="240"/>
      </w:pPr>
      <w:r>
        <w:t>Forms That Require Seed Data Under Go Data Population Before They Can Be Used</w:t>
      </w:r>
    </w:p>
    <w:p w:rsidR="006D6FDF" w:rsidRDefault="006D6FDF" w:rsidP="006D6FDF">
      <w:pPr>
        <w:spacing w:after="240"/>
      </w:pPr>
      <w:r>
        <w:t>Forms Initialization Routine Is Specific to the Form Itself. Some Scenarios Require Nothing to Be Done, While Others Require Further Manipulations and Transformation Before They Can Be Used</w:t>
      </w:r>
    </w:p>
    <w:p w:rsidR="006D6FDF" w:rsidRDefault="006D6FDF" w:rsidP="006D6FDF">
      <w:pPr>
        <w:spacing w:after="240"/>
      </w:pPr>
      <w:r>
        <w:t>Associate the Journal Entry Form Structures with Form Numbers and Inserts The Association Into The SCO547_FUND_PACKAGE_FORM_MAPPING.</w:t>
      </w:r>
    </w:p>
    <w:p w:rsidR="006D6FDF" w:rsidRDefault="006D6FDF" w:rsidP="006D6FDF">
      <w:pPr>
        <w:spacing w:after="240"/>
      </w:pPr>
      <w:r>
        <w:t>Particularly Forms That Create Reclassifying Entries Get Tabs On The SCO547 Form.</w:t>
      </w:r>
    </w:p>
    <w:p w:rsidR="006D6FDF" w:rsidRDefault="006D6FDF" w:rsidP="006D6FDF">
      <w:pPr>
        <w:spacing w:after="240"/>
      </w:pPr>
    </w:p>
    <w:p w:rsidR="006D6FDF" w:rsidRDefault="006D6FDF" w:rsidP="006D6FDF">
      <w:pPr>
        <w:pStyle w:val="Heading3"/>
        <w:spacing w:after="320"/>
      </w:pPr>
      <w:bookmarkStart w:id="972" w:name="_Toc338154526"/>
      <w:r>
        <w:t>Parameters</w:t>
      </w:r>
      <w:bookmarkEnd w:id="9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73" w:name="_Toc338154527"/>
      <w:r>
        <w:t>Dependencies</w:t>
      </w:r>
      <w:bookmarkEnd w:id="97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Forms</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SCO547_FUND_PACKAGE_FORM_MAPPING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Mapped Forms</w:t>
            </w:r>
          </w:p>
        </w:tc>
      </w:tr>
    </w:tbl>
    <w:p w:rsidR="006D6FDF" w:rsidRDefault="006D6FDF" w:rsidP="006D6FDF">
      <w:pPr>
        <w:pStyle w:val="Heading1"/>
      </w:pPr>
      <w:bookmarkStart w:id="974" w:name="_Toc338154528"/>
      <w:r>
        <w:t>SP_CPS_AGENCY_FUND_PACKAGE_INITIALIZE_FORM_SCO548</w:t>
      </w:r>
      <w:bookmarkEnd w:id="974"/>
    </w:p>
    <w:p w:rsidR="006D6FDF" w:rsidRDefault="006D6FDF" w:rsidP="006D6FDF">
      <w:pPr>
        <w:pStyle w:val="Heading2"/>
        <w:spacing w:after="240"/>
      </w:pPr>
      <w:bookmarkStart w:id="975" w:name="_Toc338154529"/>
      <w:r>
        <w:t>Functionality Overview</w:t>
      </w:r>
      <w:bookmarkEnd w:id="975"/>
    </w:p>
    <w:p w:rsidR="006D6FDF" w:rsidRDefault="006D6FDF" w:rsidP="006D6FDF">
      <w:pPr>
        <w:spacing w:after="240"/>
      </w:pPr>
      <w:r>
        <w:t>Initializes Agency Fund Package Particular Form (This Form)</w:t>
      </w:r>
    </w:p>
    <w:p w:rsidR="006D6FDF" w:rsidRDefault="006D6FDF" w:rsidP="006D6FDF">
      <w:pPr>
        <w:spacing w:after="240"/>
      </w:pPr>
      <w:r>
        <w:t>Perform Basic to Advanced Insertion of Data So that The Form Is Ready To Be Used In the Fiscal Year</w:t>
      </w:r>
    </w:p>
    <w:p w:rsidR="006D6FDF" w:rsidRDefault="006D6FDF" w:rsidP="006D6FDF">
      <w:pPr>
        <w:spacing w:after="240"/>
      </w:pPr>
      <w:r>
        <w:t>Forms That Require Seed Data Under Go Data Population Before They Can Be Used</w:t>
      </w:r>
    </w:p>
    <w:p w:rsidR="006D6FDF" w:rsidRDefault="006D6FDF" w:rsidP="006D6FDF">
      <w:pPr>
        <w:spacing w:after="240"/>
      </w:pPr>
      <w:r>
        <w:t>Forms Initialization Routine Is Specific to the Form Itself. Some Scenarios Require Nothing to Be Done, While Others Require Further Manipulations and Transformation Before They Can Be Used</w:t>
      </w:r>
    </w:p>
    <w:p w:rsidR="006D6FDF" w:rsidRDefault="006D6FDF" w:rsidP="006D6FDF">
      <w:pPr>
        <w:spacing w:after="240"/>
      </w:pPr>
      <w:r>
        <w:t>Associate the Journal Entry Form Structures with Form Numbers and Inserts The Association Into The SCO548_FUND_PACKAGE_FORM_MAPPING.</w:t>
      </w:r>
    </w:p>
    <w:p w:rsidR="006D6FDF" w:rsidRDefault="006D6FDF" w:rsidP="006D6FDF">
      <w:pPr>
        <w:spacing w:after="240"/>
      </w:pPr>
      <w:r>
        <w:t>Particularly Forms That Create Adjusting Entries Get Tabs On The SCO548 Form.</w:t>
      </w:r>
    </w:p>
    <w:p w:rsidR="006D6FDF" w:rsidRDefault="006D6FDF" w:rsidP="006D6FDF">
      <w:pPr>
        <w:spacing w:after="240"/>
      </w:pPr>
    </w:p>
    <w:p w:rsidR="006D6FDF" w:rsidRDefault="006D6FDF" w:rsidP="006D6FDF">
      <w:pPr>
        <w:pStyle w:val="Heading3"/>
        <w:spacing w:after="320"/>
      </w:pPr>
      <w:bookmarkStart w:id="976" w:name="_Toc338154530"/>
      <w:r>
        <w:t>Parameters</w:t>
      </w:r>
      <w:bookmarkEnd w:id="9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77" w:name="_Toc338154531"/>
      <w:r>
        <w:t>Dependencies</w:t>
      </w:r>
      <w:bookmarkEnd w:id="97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Forms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Mapped Forms</w:t>
            </w:r>
          </w:p>
        </w:tc>
      </w:tr>
    </w:tbl>
    <w:p w:rsidR="006D6FDF" w:rsidRDefault="006D6FDF" w:rsidP="006D6FDF">
      <w:pPr>
        <w:pStyle w:val="Heading1"/>
      </w:pPr>
      <w:bookmarkStart w:id="978" w:name="_Toc338154532"/>
      <w:r>
        <w:t>SP_CPS_AGENCY_FUND_PACKAGE_INITIALIZE_FORM_SCO548_ALL</w:t>
      </w:r>
      <w:bookmarkEnd w:id="978"/>
    </w:p>
    <w:p w:rsidR="006D6FDF" w:rsidRDefault="006D6FDF" w:rsidP="006D6FDF">
      <w:pPr>
        <w:pStyle w:val="Heading2"/>
        <w:spacing w:after="240"/>
      </w:pPr>
      <w:bookmarkStart w:id="979" w:name="_Toc338154533"/>
      <w:r>
        <w:t>Functionality Overview</w:t>
      </w:r>
      <w:bookmarkEnd w:id="979"/>
    </w:p>
    <w:p w:rsidR="006D6FDF" w:rsidRDefault="006D6FDF" w:rsidP="006D6FDF">
      <w:pPr>
        <w:spacing w:after="240"/>
      </w:pPr>
      <w:r>
        <w:t>Initializes Agency Fund Package Particular Form (This Form)</w:t>
      </w:r>
    </w:p>
    <w:p w:rsidR="006D6FDF" w:rsidRDefault="006D6FDF" w:rsidP="006D6FDF">
      <w:pPr>
        <w:spacing w:after="240"/>
      </w:pPr>
      <w:r>
        <w:t>Perform Basic to Advanced Insertion of Data So that The Form Is Ready To Be Used In the Fiscal Year</w:t>
      </w:r>
    </w:p>
    <w:p w:rsidR="006D6FDF" w:rsidRDefault="006D6FDF" w:rsidP="006D6FDF">
      <w:pPr>
        <w:spacing w:after="240"/>
      </w:pPr>
      <w:r>
        <w:t>Forms That Require Seed Data Under Go Data Population Before They Can Be Used</w:t>
      </w:r>
    </w:p>
    <w:p w:rsidR="006D6FDF" w:rsidRDefault="006D6FDF" w:rsidP="006D6FDF">
      <w:pPr>
        <w:spacing w:after="240"/>
      </w:pPr>
      <w:r>
        <w:t>Forms Initialization Routine Is Specific to the Form Itself. Some Scenarios Require Nothing to Be Done, While Others Require Further Manipulations and Transformation Before They Can Be Used</w:t>
      </w:r>
    </w:p>
    <w:p w:rsidR="006D6FDF" w:rsidRDefault="006D6FDF" w:rsidP="006D6FDF">
      <w:pPr>
        <w:spacing w:after="240"/>
      </w:pPr>
      <w:r>
        <w:t>Associate the Journal Entry Form Structures with Form Numbers and Inserts The Association Into The SCO548_FUND_PACKAGE_FORM_MAPPING.</w:t>
      </w:r>
    </w:p>
    <w:p w:rsidR="006D6FDF" w:rsidRDefault="006D6FDF" w:rsidP="006D6FDF">
      <w:pPr>
        <w:spacing w:after="240"/>
      </w:pPr>
      <w:r>
        <w:t>Particularly Forms That Create Adjusting Entries Get Tabs On The SCO548 Form.</w:t>
      </w:r>
    </w:p>
    <w:p w:rsidR="006D6FDF" w:rsidRDefault="006D6FDF" w:rsidP="006D6FDF">
      <w:pPr>
        <w:spacing w:after="240"/>
      </w:pPr>
    </w:p>
    <w:p w:rsidR="006D6FDF" w:rsidRDefault="006D6FDF" w:rsidP="006D6FDF">
      <w:pPr>
        <w:pStyle w:val="Heading3"/>
        <w:spacing w:after="320"/>
      </w:pPr>
      <w:bookmarkStart w:id="980" w:name="_Toc338154534"/>
      <w:r>
        <w:t>Parameters</w:t>
      </w:r>
      <w:bookmarkEnd w:id="9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81" w:name="_Toc338154535"/>
      <w:r>
        <w:lastRenderedPageBreak/>
        <w:t>Dependencies</w:t>
      </w:r>
      <w:bookmarkEnd w:id="98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Forms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Mapped Forms</w:t>
            </w:r>
          </w:p>
        </w:tc>
      </w:tr>
    </w:tbl>
    <w:p w:rsidR="006D6FDF" w:rsidRDefault="006D6FDF" w:rsidP="006D6FDF">
      <w:pPr>
        <w:pStyle w:val="Heading1"/>
      </w:pPr>
      <w:bookmarkStart w:id="982" w:name="_Toc338154536"/>
      <w:r>
        <w:t>SP_CPS_AGENCY_FUND_PACKAGE_INITIALIZE_FORM_SCO565</w:t>
      </w:r>
      <w:bookmarkEnd w:id="982"/>
    </w:p>
    <w:p w:rsidR="006D6FDF" w:rsidRDefault="006D6FDF" w:rsidP="006D6FDF">
      <w:pPr>
        <w:pStyle w:val="Heading2"/>
        <w:spacing w:after="240"/>
      </w:pPr>
      <w:bookmarkStart w:id="983" w:name="_Toc338154537"/>
      <w:r>
        <w:t>Functionality Overview</w:t>
      </w:r>
      <w:bookmarkEnd w:id="983"/>
    </w:p>
    <w:p w:rsidR="006D6FDF" w:rsidRDefault="006D6FDF" w:rsidP="006D6FDF">
      <w:pPr>
        <w:spacing w:after="240"/>
      </w:pPr>
      <w:r>
        <w:t>Initializes Agency Fund Package Particular Form (This Form)</w:t>
      </w:r>
    </w:p>
    <w:p w:rsidR="006D6FDF" w:rsidRDefault="006D6FDF" w:rsidP="006D6FDF">
      <w:pPr>
        <w:spacing w:after="240"/>
      </w:pPr>
      <w:r>
        <w:t>Perform Basic to Advanced Insertion of Data So that The Form Is Ready To Be Used In the Fiscal Year</w:t>
      </w:r>
    </w:p>
    <w:p w:rsidR="006D6FDF" w:rsidRDefault="006D6FDF" w:rsidP="006D6FDF">
      <w:pPr>
        <w:spacing w:after="240"/>
      </w:pPr>
      <w:r>
        <w:t>Forms That Require Seed Data Under Go Data Population Before They Can Be Used</w:t>
      </w:r>
    </w:p>
    <w:p w:rsidR="006D6FDF" w:rsidRDefault="006D6FDF" w:rsidP="006D6FDF">
      <w:pPr>
        <w:spacing w:after="240"/>
      </w:pPr>
      <w:r>
        <w:t>Forms Initialization Routine Is Specific to the Form Itself. Some Scenarios Require Nothing to Be Done, While Others Require Further Manipulations and Transformation Before They Can Be Used</w:t>
      </w:r>
    </w:p>
    <w:p w:rsidR="006D6FDF" w:rsidRDefault="006D6FDF" w:rsidP="006D6FDF">
      <w:pPr>
        <w:spacing w:after="240"/>
      </w:pPr>
      <w:r>
        <w:t>SCO565_DETAILS_AUXILIARY Is The Only Table Affected In This Stored Procedure. This causes the First Tab and The SCO567, and The SCO568 To Be Functioning.</w:t>
      </w:r>
    </w:p>
    <w:p w:rsidR="006D6FDF" w:rsidRDefault="006D6FDF" w:rsidP="006D6FDF">
      <w:pPr>
        <w:spacing w:after="240"/>
      </w:pPr>
      <w:r>
        <w:t>The SCO565_TARGET_ACCOUNT Is the Table That Contains These Relationships</w:t>
      </w:r>
    </w:p>
    <w:p w:rsidR="006D6FDF" w:rsidRDefault="006D6FDF" w:rsidP="006D6FDF">
      <w:pPr>
        <w:spacing w:after="240"/>
      </w:pPr>
    </w:p>
    <w:p w:rsidR="006D6FDF" w:rsidRDefault="006D6FDF" w:rsidP="006D6FDF">
      <w:pPr>
        <w:pStyle w:val="Heading3"/>
        <w:spacing w:after="320"/>
      </w:pPr>
      <w:bookmarkStart w:id="984" w:name="_Toc338154538"/>
      <w:r>
        <w:t>Parameters</w:t>
      </w:r>
      <w:bookmarkEnd w:id="9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85" w:name="_Toc338154539"/>
      <w:r>
        <w:t>Dependencies</w:t>
      </w:r>
      <w:bookmarkEnd w:id="98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FUND_PACKAGE_FORM_ACCOUNT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Account Numbers Pertaining To Data Entry Forms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SCO565_DETAILS_AUXILIARY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Master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SCO565_TARGET_ACCOUNT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Account Number</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986" w:name="_Toc338154540"/>
      <w:r>
        <w:t>SP_CPS_AGENCY_FUND_PACKAGE_INITIALIZE_FORM_SCO577</w:t>
      </w:r>
      <w:bookmarkEnd w:id="986"/>
    </w:p>
    <w:p w:rsidR="006D6FDF" w:rsidRDefault="006D6FDF" w:rsidP="006D6FDF">
      <w:pPr>
        <w:pStyle w:val="Heading2"/>
        <w:spacing w:after="240"/>
      </w:pPr>
      <w:bookmarkStart w:id="987" w:name="_Toc338154541"/>
      <w:r>
        <w:t>Functionality Overview</w:t>
      </w:r>
      <w:bookmarkEnd w:id="987"/>
    </w:p>
    <w:p w:rsidR="006D6FDF" w:rsidRDefault="006D6FDF" w:rsidP="006D6FDF">
      <w:pPr>
        <w:spacing w:after="240"/>
      </w:pPr>
      <w:r>
        <w:t>Initializes Agency Fund Package Particular Form (This Form)</w:t>
      </w:r>
    </w:p>
    <w:p w:rsidR="006D6FDF" w:rsidRDefault="006D6FDF" w:rsidP="006D6FDF">
      <w:pPr>
        <w:spacing w:after="240"/>
      </w:pPr>
      <w:r>
        <w:t>Perform Basic to Advanced Insertion of Data So that The Form Is Ready To Be Used In the Fiscal Year</w:t>
      </w:r>
    </w:p>
    <w:p w:rsidR="006D6FDF" w:rsidRDefault="006D6FDF" w:rsidP="006D6FDF">
      <w:pPr>
        <w:spacing w:after="240"/>
      </w:pPr>
      <w:r>
        <w:t>Forms That Require Seed Data Under Go Data Population Before They Can Be Used</w:t>
      </w:r>
    </w:p>
    <w:p w:rsidR="006D6FDF" w:rsidRDefault="006D6FDF" w:rsidP="006D6FDF">
      <w:pPr>
        <w:spacing w:after="240"/>
      </w:pPr>
      <w:r>
        <w:t>Forms Initialization Routine Is Specific to the Form Itself. Some Scenarios Require Nothing to Be Done, While Others Require Further Manipulations and Transformation Before They Can Be Used</w:t>
      </w:r>
    </w:p>
    <w:p w:rsidR="006D6FDF" w:rsidRDefault="006D6FDF" w:rsidP="006D6FDF">
      <w:pPr>
        <w:spacing w:after="240"/>
      </w:pPr>
      <w:r>
        <w:t>Labels are associated using SIMPLE Text Entries</w:t>
      </w:r>
    </w:p>
    <w:p w:rsidR="006D6FDF" w:rsidRDefault="006D6FDF" w:rsidP="006D6FDF">
      <w:pPr>
        <w:spacing w:after="240"/>
      </w:pPr>
    </w:p>
    <w:p w:rsidR="006D6FDF" w:rsidRDefault="006D6FDF" w:rsidP="006D6FDF">
      <w:pPr>
        <w:pStyle w:val="Heading3"/>
        <w:spacing w:after="320"/>
      </w:pPr>
      <w:bookmarkStart w:id="988" w:name="_Toc338154542"/>
      <w:r>
        <w:t>Parameters</w:t>
      </w:r>
      <w:bookmarkEnd w:id="9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89" w:name="_Toc338154543"/>
      <w:r>
        <w:t>Dependencies</w:t>
      </w:r>
      <w:bookmarkEnd w:id="98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SCO577_DETAILS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SCO577 Form Related Data</w:t>
            </w:r>
          </w:p>
        </w:tc>
      </w:tr>
    </w:tbl>
    <w:p w:rsidR="006D6FDF" w:rsidRDefault="006D6FDF" w:rsidP="006D6FDF">
      <w:pPr>
        <w:pStyle w:val="Heading1"/>
      </w:pPr>
      <w:bookmarkStart w:id="990" w:name="_Toc338154544"/>
      <w:r>
        <w:t>SP_CPS_AGENCY_FUND_PACKAGE_INITIALIZE_FORM_SCO578</w:t>
      </w:r>
      <w:bookmarkEnd w:id="990"/>
    </w:p>
    <w:p w:rsidR="006D6FDF" w:rsidRDefault="006D6FDF" w:rsidP="006D6FDF">
      <w:pPr>
        <w:pStyle w:val="Heading2"/>
        <w:spacing w:after="240"/>
      </w:pPr>
      <w:bookmarkStart w:id="991" w:name="_Toc338154545"/>
      <w:r>
        <w:t>Functionality Overview</w:t>
      </w:r>
      <w:bookmarkEnd w:id="991"/>
    </w:p>
    <w:p w:rsidR="006D6FDF" w:rsidRDefault="006D6FDF" w:rsidP="006D6FDF">
      <w:pPr>
        <w:spacing w:after="240"/>
      </w:pPr>
      <w:r>
        <w:t>Initializes Agency Fund Package Particular Form (This Form)</w:t>
      </w:r>
    </w:p>
    <w:p w:rsidR="006D6FDF" w:rsidRDefault="006D6FDF" w:rsidP="006D6FDF">
      <w:pPr>
        <w:spacing w:after="240"/>
      </w:pPr>
      <w:r>
        <w:t>Perform Basic to Advanced Insertion of Data So that The Form Is Ready To Be Used In the Fiscal Year</w:t>
      </w:r>
    </w:p>
    <w:p w:rsidR="006D6FDF" w:rsidRDefault="006D6FDF" w:rsidP="006D6FDF">
      <w:pPr>
        <w:spacing w:after="240"/>
      </w:pPr>
      <w:r>
        <w:t>Forms That Require Seed Data Under Go Data Population Before They Can Be Used</w:t>
      </w:r>
    </w:p>
    <w:p w:rsidR="006D6FDF" w:rsidRDefault="006D6FDF" w:rsidP="006D6FDF">
      <w:pPr>
        <w:spacing w:after="240"/>
      </w:pPr>
      <w:r>
        <w:t>Forms Initialization Routine Is Specific to the Form Itself. Some Scenarios Require Nothing to Be Done, While Others Require Further Manipulations and Transformation Before They Can Be Used</w:t>
      </w:r>
    </w:p>
    <w:p w:rsidR="006D6FDF" w:rsidRDefault="006D6FDF" w:rsidP="006D6FDF">
      <w:pPr>
        <w:spacing w:after="240"/>
      </w:pPr>
      <w:r>
        <w:t>Labels are associated using SIMPLE Text Entries</w:t>
      </w:r>
    </w:p>
    <w:p w:rsidR="006D6FDF" w:rsidRDefault="006D6FDF" w:rsidP="006D6FDF">
      <w:pPr>
        <w:spacing w:after="240"/>
      </w:pPr>
    </w:p>
    <w:p w:rsidR="006D6FDF" w:rsidRDefault="006D6FDF" w:rsidP="006D6FDF">
      <w:pPr>
        <w:pStyle w:val="Heading3"/>
        <w:spacing w:after="320"/>
      </w:pPr>
      <w:bookmarkStart w:id="992" w:name="_Toc338154546"/>
      <w:r>
        <w:t>Parameters</w:t>
      </w:r>
      <w:bookmarkEnd w:id="9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93" w:name="_Toc338154547"/>
      <w:r>
        <w:t>Dependencies</w:t>
      </w:r>
      <w:bookmarkEnd w:id="99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SCO578_DETAILS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SCO578_MASTER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Master Data</w:t>
            </w:r>
          </w:p>
        </w:tc>
      </w:tr>
    </w:tbl>
    <w:p w:rsidR="006D6FDF" w:rsidRDefault="006D6FDF" w:rsidP="006D6FDF">
      <w:pPr>
        <w:pStyle w:val="Heading1"/>
      </w:pPr>
      <w:bookmarkStart w:id="994" w:name="_Toc338154548"/>
      <w:r>
        <w:t>SP_CPS_AUTOMATION_ROLL_BACK_FUND_BALANCE_DETAILS</w:t>
      </w:r>
      <w:bookmarkEnd w:id="994"/>
    </w:p>
    <w:p w:rsidR="006D6FDF" w:rsidRDefault="006D6FDF" w:rsidP="006D6FDF">
      <w:pPr>
        <w:pStyle w:val="Heading2"/>
        <w:spacing w:after="240"/>
      </w:pPr>
      <w:bookmarkStart w:id="995" w:name="_Toc338154549"/>
      <w:r>
        <w:t>Functionality Overview</w:t>
      </w:r>
      <w:bookmarkEnd w:id="995"/>
    </w:p>
    <w:p w:rsidR="006D6FDF" w:rsidRDefault="006D6FDF" w:rsidP="006D6FDF">
      <w:pPr>
        <w:spacing w:after="240"/>
      </w:pPr>
      <w:r>
        <w:t>Destroys Records For Shared Fund Balancing For A Particular Fund</w:t>
      </w:r>
    </w:p>
    <w:p w:rsidR="006D6FDF" w:rsidRDefault="006D6FDF" w:rsidP="006D6FDF">
      <w:pPr>
        <w:spacing w:after="240"/>
      </w:pPr>
      <w:r>
        <w:t>Manages Records For a Given Shared Fund</w:t>
      </w:r>
    </w:p>
    <w:p w:rsidR="006D6FDF" w:rsidRDefault="006D6FDF" w:rsidP="006D6FDF">
      <w:pPr>
        <w:spacing w:after="240"/>
      </w:pPr>
      <w:r>
        <w:t>Deletes Data in FUND_BALANCE_DETAILS and FISCAL_YEAR_AGENCY_FUND_ACCOUNT_BALANCE_STAGE, and AGENCY_FUND_ACCOUNT_TRIAL_BALANCE</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996" w:name="_Toc338154550"/>
      <w:r>
        <w:t>Parameters</w:t>
      </w:r>
      <w:bookmarkEnd w:id="9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@RECORD_TYPE_ROLL_BACK_FROM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@RECORD_TYPE_ROLL_BACK_TO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997" w:name="_Toc338154551"/>
      <w:r>
        <w:t>Dependencies</w:t>
      </w:r>
      <w:bookmarkEnd w:id="997"/>
    </w:p>
    <w:tbl>
      <w:tblPr>
        <w:tblStyle w:val="TableGrid"/>
        <w:tblW w:w="5000" w:type="pct"/>
        <w:tblLook w:val="04A0" w:firstRow="1" w:lastRow="0" w:firstColumn="1" w:lastColumn="0" w:noHBand="0" w:noVBand="1"/>
      </w:tblPr>
      <w:tblGrid>
        <w:gridCol w:w="536"/>
        <w:gridCol w:w="5503"/>
        <w:gridCol w:w="705"/>
        <w:gridCol w:w="3552"/>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Core Fiscal Year Agency 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FUND_BALANCE_DETAILS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Shared Fund Balancing Data</w:t>
            </w:r>
          </w:p>
        </w:tc>
      </w:tr>
    </w:tbl>
    <w:p w:rsidR="006D6FDF" w:rsidRDefault="006D6FDF" w:rsidP="006D6FDF">
      <w:pPr>
        <w:pStyle w:val="Heading1"/>
      </w:pPr>
      <w:bookmarkStart w:id="998" w:name="_Toc338154552"/>
      <w:r>
        <w:t>SP_CPS_FUND_DETAILS_COMBINE</w:t>
      </w:r>
      <w:bookmarkEnd w:id="998"/>
    </w:p>
    <w:p w:rsidR="006D6FDF" w:rsidRDefault="006D6FDF" w:rsidP="006D6FDF">
      <w:pPr>
        <w:pStyle w:val="Heading2"/>
        <w:spacing w:after="240"/>
      </w:pPr>
      <w:bookmarkStart w:id="999" w:name="_Toc338154553"/>
      <w:r>
        <w:t>Functionality Overview</w:t>
      </w:r>
      <w:bookmarkEnd w:id="999"/>
    </w:p>
    <w:p w:rsidR="006D6FDF" w:rsidRDefault="006D6FDF" w:rsidP="006D6FDF">
      <w:pPr>
        <w:spacing w:after="240"/>
      </w:pPr>
      <w:r>
        <w:t>Produce Financial Statements</w:t>
      </w:r>
    </w:p>
    <w:p w:rsidR="006D6FDF" w:rsidRDefault="006D6FDF" w:rsidP="006D6FDF">
      <w:pPr>
        <w:spacing w:after="240"/>
      </w:pPr>
      <w:r>
        <w:t>Also Referred To As Combining Statements</w:t>
      </w:r>
    </w:p>
    <w:p w:rsidR="006D6FDF" w:rsidRDefault="006D6FDF" w:rsidP="006D6FDF">
      <w:pPr>
        <w:spacing w:after="240"/>
      </w:pPr>
      <w:r>
        <w:t>Produces Financial Statements By Performing Successive Complex Data Processing Operations</w:t>
      </w:r>
    </w:p>
    <w:p w:rsidR="006D6FDF" w:rsidRDefault="006D6FDF" w:rsidP="006D6FDF">
      <w:pPr>
        <w:spacing w:after="240"/>
      </w:pPr>
      <w:r>
        <w:lastRenderedPageBreak/>
        <w:t>Performs Multiple Compressions on A Given Fund GAAP Type`</w:t>
      </w:r>
    </w:p>
    <w:p w:rsidR="006D6FDF" w:rsidRDefault="006D6FDF" w:rsidP="006D6FDF">
      <w:pPr>
        <w:spacing w:after="240"/>
      </w:pPr>
      <w:r>
        <w:t>Provides the Caller With An Array Of Result Sets Ready For Consumption and Rendering</w:t>
      </w: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000" w:name="_Toc338154554"/>
      <w:r>
        <w:t>Parameters</w:t>
      </w:r>
      <w:bookmarkEnd w:id="10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@GAAP_FUND_TYPE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@STATEMENT_TYPE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@MATERIALITY_MULTIPLIER</w:t>
            </w:r>
          </w:p>
        </w:tc>
        <w:tc>
          <w:tcPr>
            <w:tcW w:w="833" w:type="pct"/>
          </w:tcPr>
          <w:p w:rsidR="006D6FDF" w:rsidRDefault="006D6FDF" w:rsidP="006D6FDF">
            <w:pPr>
              <w:spacing w:after="240"/>
            </w:pPr>
            <w:r>
              <w:t>decimal</w:t>
            </w:r>
          </w:p>
        </w:tc>
        <w:tc>
          <w:tcPr>
            <w:tcW w:w="833" w:type="pct"/>
          </w:tcPr>
          <w:p w:rsidR="006D6FDF" w:rsidRDefault="006D6FDF" w:rsidP="006D6FDF">
            <w:pPr>
              <w:spacing w:after="240"/>
            </w:pPr>
            <w:r>
              <w:t>9</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01" w:name="_Toc338154555"/>
      <w:r>
        <w:t>Dependencies</w:t>
      </w:r>
      <w:bookmarkEnd w:id="1001"/>
    </w:p>
    <w:tbl>
      <w:tblPr>
        <w:tblStyle w:val="TableGrid"/>
        <w:tblW w:w="5000" w:type="pct"/>
        <w:tblLook w:val="04A0" w:firstRow="1" w:lastRow="0" w:firstColumn="1" w:lastColumn="0" w:noHBand="0" w:noVBand="1"/>
      </w:tblPr>
      <w:tblGrid>
        <w:gridCol w:w="536"/>
        <w:gridCol w:w="6140"/>
        <w:gridCol w:w="998"/>
        <w:gridCol w:w="2622"/>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AGENCY_GROUP</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 Group</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FISCAL_YEAR_FINANCIAL_REPORTING_BIGINING_FUND_BALANCE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Financial Reporting Beginning Balances</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FUND_TYPE_INFO</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Enumeration of Fund Types and Other Control Information</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SCO529_DETAILS_CONFIG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Configuration Data</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fn_GetAccountNormalValueMultiplier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Normal Value Multiplier From The Account Table</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fn_GetAccountStatementType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Statement Type From The Account Table</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fn_GetAccountSubType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Sub Type From The Account Table</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fn_GetAccountSummaryAccountNumber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Summary Account Number From The Account Table</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r w:rsidR="006D6FDF" w:rsidTr="006D6FDF">
        <w:tc>
          <w:tcPr>
            <w:tcW w:w="217" w:type="pct"/>
          </w:tcPr>
          <w:p w:rsidR="006D6FDF" w:rsidRDefault="006D6FDF" w:rsidP="006D6FDF">
            <w:pPr>
              <w:spacing w:after="240"/>
            </w:pPr>
            <w:r>
              <w:lastRenderedPageBreak/>
              <w:t>15</w:t>
            </w:r>
          </w:p>
        </w:tc>
        <w:tc>
          <w:tcPr>
            <w:tcW w:w="2174" w:type="pct"/>
          </w:tcPr>
          <w:p w:rsidR="006D6FDF" w:rsidRDefault="006D6FDF" w:rsidP="006D6FDF">
            <w:pPr>
              <w:spacing w:after="240"/>
            </w:pPr>
            <w:r>
              <w:t>fn_GetAgencyGroupAttribute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Group Attribute From The Agency Group Table</w:t>
            </w:r>
          </w:p>
        </w:tc>
      </w:tr>
      <w:tr w:rsidR="006D6FDF" w:rsidTr="006D6FDF">
        <w:tc>
          <w:tcPr>
            <w:tcW w:w="217" w:type="pct"/>
          </w:tcPr>
          <w:p w:rsidR="006D6FDF" w:rsidRDefault="006D6FDF" w:rsidP="006D6FDF">
            <w:pPr>
              <w:spacing w:after="240"/>
            </w:pPr>
            <w:r>
              <w:t>16</w:t>
            </w:r>
          </w:p>
        </w:tc>
        <w:tc>
          <w:tcPr>
            <w:tcW w:w="2174" w:type="pct"/>
          </w:tcPr>
          <w:p w:rsidR="006D6FDF" w:rsidRDefault="006D6FDF" w:rsidP="006D6FDF">
            <w:pPr>
              <w:spacing w:after="240"/>
            </w:pPr>
            <w:r>
              <w:t>fn_GetAgencyName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Name From The Agency Table</w:t>
            </w:r>
          </w:p>
        </w:tc>
      </w:tr>
      <w:tr w:rsidR="006D6FDF" w:rsidTr="006D6FDF">
        <w:tc>
          <w:tcPr>
            <w:tcW w:w="217" w:type="pct"/>
          </w:tcPr>
          <w:p w:rsidR="006D6FDF" w:rsidRDefault="006D6FDF" w:rsidP="006D6FDF">
            <w:pPr>
              <w:spacing w:after="240"/>
            </w:pPr>
            <w:r>
              <w:t>17</w:t>
            </w:r>
          </w:p>
        </w:tc>
        <w:tc>
          <w:tcPr>
            <w:tcW w:w="2174" w:type="pct"/>
          </w:tcPr>
          <w:p w:rsidR="006D6FDF" w:rsidRDefault="006D6FDF" w:rsidP="006D6FDF">
            <w:pPr>
              <w:spacing w:after="240"/>
            </w:pPr>
            <w:r>
              <w:t>fn_GetFundGAAPFundType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GAAP Fund Type For A Given Fund</w:t>
            </w:r>
          </w:p>
        </w:tc>
      </w:tr>
      <w:tr w:rsidR="006D6FDF" w:rsidTr="006D6FDF">
        <w:tc>
          <w:tcPr>
            <w:tcW w:w="217" w:type="pct"/>
          </w:tcPr>
          <w:p w:rsidR="006D6FDF" w:rsidRDefault="006D6FDF" w:rsidP="006D6FDF">
            <w:pPr>
              <w:spacing w:after="240"/>
            </w:pPr>
            <w:r>
              <w:t>18</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19</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20</w:t>
            </w:r>
          </w:p>
        </w:tc>
        <w:tc>
          <w:tcPr>
            <w:tcW w:w="2174" w:type="pct"/>
          </w:tcPr>
          <w:p w:rsidR="006D6FDF" w:rsidRDefault="006D6FDF" w:rsidP="006D6FDF">
            <w:pPr>
              <w:spacing w:after="240"/>
            </w:pPr>
            <w:r>
              <w:t>fn_GetFundReportingAgencyNumber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Reporting Agency Number</w:t>
            </w:r>
          </w:p>
        </w:tc>
      </w:tr>
      <w:tr w:rsidR="006D6FDF" w:rsidTr="006D6FDF">
        <w:tc>
          <w:tcPr>
            <w:tcW w:w="217" w:type="pct"/>
          </w:tcPr>
          <w:p w:rsidR="006D6FDF" w:rsidRDefault="006D6FDF" w:rsidP="006D6FDF">
            <w:pPr>
              <w:spacing w:after="240"/>
            </w:pPr>
            <w:r>
              <w:t>21</w:t>
            </w:r>
          </w:p>
        </w:tc>
        <w:tc>
          <w:tcPr>
            <w:tcW w:w="2174" w:type="pct"/>
          </w:tcPr>
          <w:p w:rsidR="006D6FDF" w:rsidRDefault="006D6FDF" w:rsidP="006D6FDF">
            <w:pPr>
              <w:spacing w:after="240"/>
            </w:pPr>
            <w:r>
              <w:t>fn_GetFundSAMSFundType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SAMS Fund Type</w:t>
            </w:r>
          </w:p>
        </w:tc>
      </w:tr>
    </w:tbl>
    <w:p w:rsidR="006D6FDF" w:rsidRDefault="006D6FDF" w:rsidP="006D6FDF">
      <w:pPr>
        <w:pStyle w:val="Heading1"/>
      </w:pPr>
      <w:bookmarkStart w:id="1002" w:name="_Toc338154556"/>
      <w:r>
        <w:t>SP_CPS_FUND_DETAILS_FORM_ADD</w:t>
      </w:r>
      <w:bookmarkEnd w:id="1002"/>
    </w:p>
    <w:p w:rsidR="006D6FDF" w:rsidRDefault="006D6FDF" w:rsidP="006D6FDF">
      <w:pPr>
        <w:pStyle w:val="Heading2"/>
        <w:spacing w:after="240"/>
      </w:pPr>
      <w:bookmarkStart w:id="1003" w:name="_Toc338154557"/>
      <w:r>
        <w:t>Functionality Overview</w:t>
      </w:r>
      <w:bookmarkEnd w:id="1003"/>
    </w:p>
    <w:p w:rsidR="006D6FDF" w:rsidRDefault="006D6FDF" w:rsidP="006D6FDF">
      <w:pPr>
        <w:spacing w:after="240"/>
      </w:pPr>
      <w:r>
        <w:t>Adds a Line Item To The Shared Fund Balancing. An Added Item is a User Defined Articulation and Can Be Deleted By The User</w:t>
      </w:r>
    </w:p>
    <w:p w:rsidR="006D6FDF" w:rsidRDefault="006D6FDF" w:rsidP="006D6FDF">
      <w:pPr>
        <w:spacing w:after="240"/>
      </w:pPr>
    </w:p>
    <w:p w:rsidR="006D6FDF" w:rsidRDefault="006D6FDF" w:rsidP="006D6FDF">
      <w:pPr>
        <w:pStyle w:val="Heading3"/>
        <w:spacing w:after="320"/>
      </w:pPr>
      <w:bookmarkStart w:id="1004" w:name="_Toc338154558"/>
      <w:r>
        <w:t>Parameters</w:t>
      </w:r>
      <w:bookmarkEnd w:id="10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05" w:name="_Toc338154559"/>
      <w:r>
        <w:t>Dependencies</w:t>
      </w:r>
      <w:bookmarkEnd w:id="100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FUND_BALANCE_DETAILS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Shared Fund Balancing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fn_GetAccountStatementType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Statement Type From The Account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fn_GetFundAttribute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Attribute For A Given Fund</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fn_GetFundBalancingAgencyNumber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Balancing Agency Number For A Given Fund</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fn_GetFundReportingAgencyNumber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Reporting Agency Number</w:t>
            </w:r>
          </w:p>
        </w:tc>
      </w:tr>
    </w:tbl>
    <w:p w:rsidR="006D6FDF" w:rsidRDefault="006D6FDF" w:rsidP="006D6FDF">
      <w:pPr>
        <w:pStyle w:val="Heading1"/>
      </w:pPr>
      <w:bookmarkStart w:id="1006" w:name="_Toc338154560"/>
      <w:r>
        <w:t>SP_CPS_FUND_DETAILS_FORM_DELETE</w:t>
      </w:r>
      <w:bookmarkEnd w:id="1006"/>
    </w:p>
    <w:p w:rsidR="006D6FDF" w:rsidRDefault="006D6FDF" w:rsidP="006D6FDF">
      <w:pPr>
        <w:pStyle w:val="Heading2"/>
        <w:spacing w:after="240"/>
      </w:pPr>
      <w:bookmarkStart w:id="1007" w:name="_Toc338154561"/>
      <w:r>
        <w:t>Functionality Overview</w:t>
      </w:r>
      <w:bookmarkEnd w:id="1007"/>
    </w:p>
    <w:p w:rsidR="006D6FDF" w:rsidRDefault="006D6FDF" w:rsidP="006D6FDF">
      <w:pPr>
        <w:spacing w:after="240"/>
      </w:pPr>
      <w:r>
        <w:t>Deletes a Line Item From The Shared Fund Balancing Data Relationships. An Added Item is a User Defined Articulation and Can Be Deleted By The User</w:t>
      </w:r>
    </w:p>
    <w:p w:rsidR="006D6FDF" w:rsidRDefault="006D6FDF" w:rsidP="006D6FDF">
      <w:pPr>
        <w:spacing w:after="240"/>
      </w:pPr>
    </w:p>
    <w:p w:rsidR="006D6FDF" w:rsidRDefault="006D6FDF" w:rsidP="006D6FDF">
      <w:pPr>
        <w:pStyle w:val="Heading3"/>
        <w:spacing w:after="320"/>
      </w:pPr>
      <w:bookmarkStart w:id="1008" w:name="_Toc338154562"/>
      <w:r>
        <w:t>Parameters</w:t>
      </w:r>
      <w:bookmarkEnd w:id="10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09" w:name="_Toc338154563"/>
      <w:r>
        <w:t>Dependencies</w:t>
      </w:r>
      <w:bookmarkEnd w:id="100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FUND_BALANCE_DETAILS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Shared Fund Balancing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fn_GetFundReportingAgencyNumber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Reporting Agency Number</w:t>
            </w:r>
          </w:p>
        </w:tc>
      </w:tr>
    </w:tbl>
    <w:p w:rsidR="006D6FDF" w:rsidRDefault="006D6FDF" w:rsidP="006D6FDF">
      <w:pPr>
        <w:pStyle w:val="Heading1"/>
      </w:pPr>
      <w:bookmarkStart w:id="1010" w:name="_Toc338154564"/>
      <w:r>
        <w:t>SP_CPS_FUND_DETAILS_FORM_LOAD</w:t>
      </w:r>
      <w:bookmarkEnd w:id="1010"/>
    </w:p>
    <w:p w:rsidR="006D6FDF" w:rsidRDefault="006D6FDF" w:rsidP="006D6FDF">
      <w:pPr>
        <w:pStyle w:val="Heading2"/>
        <w:spacing w:after="240"/>
      </w:pPr>
      <w:bookmarkStart w:id="1011" w:name="_Toc338154565"/>
      <w:r>
        <w:t>Functionality Overview</w:t>
      </w:r>
      <w:bookmarkEnd w:id="1011"/>
    </w:p>
    <w:p w:rsidR="006D6FDF" w:rsidRDefault="006D6FDF" w:rsidP="006D6FDF">
      <w:pPr>
        <w:spacing w:after="240"/>
      </w:pPr>
      <w:r>
        <w:t>Loads Shared Fund Balancing Records. Returns A Comprehensive Data Set Comprising of Everything Displayed on the Shared Fund Balancing Screens and Reports</w:t>
      </w:r>
    </w:p>
    <w:p w:rsidR="006D6FDF" w:rsidRDefault="006D6FDF" w:rsidP="006D6FDF">
      <w:pPr>
        <w:spacing w:after="240"/>
      </w:pPr>
      <w:r>
        <w:t>This is a complex stored procedure as it pre-determines ALL data that is needed either for calculation or for rendering</w:t>
      </w:r>
    </w:p>
    <w:p w:rsidR="006D6FDF" w:rsidRDefault="006D6FDF" w:rsidP="006D6FDF">
      <w:pPr>
        <w:spacing w:after="240"/>
      </w:pPr>
      <w:r>
        <w:t>Load is Based on Ranges Specified. Procedure Uses the Ranging Methodology (For Example, Account Number Not Specified Means the Caller Is Interested in All Accounts Noted In The Shared Fund)</w:t>
      </w:r>
    </w:p>
    <w:p w:rsidR="006D6FDF" w:rsidRDefault="006D6FDF" w:rsidP="006D6FDF">
      <w:pPr>
        <w:spacing w:after="240"/>
      </w:pPr>
    </w:p>
    <w:p w:rsidR="006D6FDF" w:rsidRDefault="006D6FDF" w:rsidP="006D6FDF">
      <w:pPr>
        <w:spacing w:after="240"/>
      </w:pPr>
      <w:r>
        <w:t>Procedure Uses Common Table Expressions (CTE). This is because Fund Data and Agency Relationships is Hierarchical.</w:t>
      </w:r>
    </w:p>
    <w:p w:rsidR="006D6FDF" w:rsidRDefault="006D6FDF" w:rsidP="006D6FDF">
      <w:pPr>
        <w:spacing w:after="240"/>
      </w:pPr>
    </w:p>
    <w:p w:rsidR="006D6FDF" w:rsidRDefault="006D6FDF" w:rsidP="006D6FDF">
      <w:pPr>
        <w:spacing w:after="240"/>
      </w:pPr>
      <w:r>
        <w:lastRenderedPageBreak/>
        <w:t>Common Table Expression is Therefore used to "Walk" the Agency and Fund Trees</w:t>
      </w:r>
    </w:p>
    <w:p w:rsidR="006D6FDF" w:rsidRDefault="006D6FDF" w:rsidP="006D6FDF">
      <w:pPr>
        <w:spacing w:after="240"/>
      </w:pPr>
    </w:p>
    <w:p w:rsidR="006D6FDF" w:rsidRDefault="006D6FDF" w:rsidP="006D6FDF">
      <w:pPr>
        <w:spacing w:after="240"/>
      </w:pPr>
      <w:r>
        <w:t>Shared Collapsed:</w:t>
      </w:r>
    </w:p>
    <w:p w:rsidR="006D6FDF" w:rsidRDefault="006D6FDF" w:rsidP="006D6FDF">
      <w:pPr>
        <w:spacing w:after="240"/>
      </w:pPr>
      <w:r>
        <w:t>This Common Table Expression Query, Creates a Table Dynamically and Chooses Records Having The FUND_NUMBER Equaling  PARENT_FUND_NUMBER. This Returns All Shared Funds that Are Not Parented By Other Funds</w:t>
      </w:r>
    </w:p>
    <w:p w:rsidR="006D6FDF" w:rsidRDefault="006D6FDF" w:rsidP="006D6FDF">
      <w:pPr>
        <w:spacing w:after="240"/>
      </w:pPr>
    </w:p>
    <w:p w:rsidR="006D6FDF" w:rsidRDefault="006D6FDF" w:rsidP="006D6FDF">
      <w:pPr>
        <w:spacing w:after="240"/>
      </w:pPr>
      <w:r>
        <w:t>Non Shared Collapsed:</w:t>
      </w:r>
    </w:p>
    <w:p w:rsidR="006D6FDF" w:rsidRDefault="006D6FDF" w:rsidP="006D6FDF">
      <w:pPr>
        <w:spacing w:after="240"/>
      </w:pPr>
      <w:r>
        <w:t>This Common Table Expression Query, Creates a Table Dynamically and Chooses Records Having The FUND_NUMBER Equaling  PARENT_FUND_NUMBER. This Returns All Non Shared Funds that Are Not Parented By Other Funds</w:t>
      </w:r>
    </w:p>
    <w:p w:rsidR="006D6FDF" w:rsidRDefault="006D6FDF" w:rsidP="006D6FDF">
      <w:pPr>
        <w:spacing w:after="240"/>
      </w:pPr>
    </w:p>
    <w:p w:rsidR="006D6FDF" w:rsidRDefault="006D6FDF" w:rsidP="006D6FDF">
      <w:pPr>
        <w:spacing w:after="240"/>
      </w:pPr>
      <w:r>
        <w:t>Shared Agency:</w:t>
      </w:r>
    </w:p>
    <w:p w:rsidR="006D6FDF" w:rsidRDefault="006D6FDF" w:rsidP="006D6FDF">
      <w:pPr>
        <w:spacing w:after="240"/>
      </w:pPr>
      <w:r>
        <w:t>This is a Standard  Query, Directly Inserts From the Agency Fund Table. Condition is simply "Agencies Using This Fund"</w:t>
      </w:r>
    </w:p>
    <w:p w:rsidR="006D6FDF" w:rsidRDefault="006D6FDF" w:rsidP="006D6FDF">
      <w:pPr>
        <w:spacing w:after="240"/>
      </w:pPr>
    </w:p>
    <w:p w:rsidR="006D6FDF" w:rsidRDefault="006D6FDF" w:rsidP="006D6FDF">
      <w:pPr>
        <w:spacing w:after="240"/>
      </w:pPr>
      <w:r>
        <w:t>Summations are Done Via Loop Based Recursions</w:t>
      </w:r>
    </w:p>
    <w:p w:rsidR="006D6FDF" w:rsidRDefault="006D6FDF" w:rsidP="006D6FDF">
      <w:pPr>
        <w:spacing w:after="240"/>
      </w:pPr>
    </w:p>
    <w:p w:rsidR="006D6FDF" w:rsidRDefault="006D6FDF" w:rsidP="006D6FDF">
      <w:pPr>
        <w:spacing w:after="240"/>
      </w:pPr>
    </w:p>
    <w:p w:rsidR="006D6FDF" w:rsidRDefault="006D6FDF" w:rsidP="006D6FDF">
      <w:pPr>
        <w:spacing w:after="240"/>
      </w:pPr>
      <w:r>
        <w:t>The Following Formulas Returned as Calculated Fields</w:t>
      </w:r>
    </w:p>
    <w:p w:rsidR="006D6FDF" w:rsidRDefault="006D6FDF" w:rsidP="006D6FDF">
      <w:pPr>
        <w:spacing w:after="240"/>
      </w:pPr>
    </w:p>
    <w:p w:rsidR="006D6FDF" w:rsidRDefault="006D6FDF" w:rsidP="006D6FDF">
      <w:pPr>
        <w:spacing w:after="240"/>
      </w:pPr>
      <w:r>
        <w:t>Cumulative Current Year GAAP Basis</w:t>
      </w:r>
    </w:p>
    <w:p w:rsidR="006D6FDF" w:rsidRDefault="006D6FDF" w:rsidP="006D6FDF">
      <w:pPr>
        <w:spacing w:after="240"/>
      </w:pPr>
      <w:r>
        <w:t xml:space="preserve">  AMOUNT_TOTAL_CY_GAAP_BASIS_CUMULATIVE_ADJUSTMENTS AS AMOUNT_BEGINNING_CASH + AMOUNT_PY_RESTATEMENT + AMOUNT_CLOSING_ENTRY + AMOUNT_ELIMINATION + AMOUNT_ROUNDING + AMOUNT_OTHER_ADJUSTMENTS_1 + AMOUNT_OTHER_ADJUSTMENTS_2</w:t>
      </w:r>
    </w:p>
    <w:p w:rsidR="006D6FDF" w:rsidRDefault="006D6FDF" w:rsidP="006D6FDF">
      <w:pPr>
        <w:spacing w:after="240"/>
      </w:pPr>
    </w:p>
    <w:p w:rsidR="006D6FDF" w:rsidRDefault="006D6FDF" w:rsidP="006D6FDF">
      <w:pPr>
        <w:spacing w:after="240"/>
      </w:pPr>
      <w:r>
        <w:t>GAAP Basis Combinatory</w:t>
      </w:r>
    </w:p>
    <w:p w:rsidR="006D6FDF" w:rsidRDefault="006D6FDF" w:rsidP="006D6FDF">
      <w:pPr>
        <w:spacing w:after="240"/>
      </w:pPr>
      <w:r>
        <w:lastRenderedPageBreak/>
        <w:t xml:space="preserve">  AMOUNT_TOTAL_CY_GAAP_BASIS_COMPOSITES AS AMOUNT_CY_GAAP_BASIS_AGENCY_FUND + AMOUNT_CY_GAAP_BASIS_COLLAPSED_FUND_NONSHARED + AMOUNT_CY_GAAP_BASIS_COLLAPSED_FUND_SHARED + AMOUNT_FUND_GROUP_SEGMENT_D + AMOUNT_FUND_GROUP_SEGMENT_E</w:t>
      </w:r>
    </w:p>
    <w:p w:rsidR="006D6FDF" w:rsidRDefault="006D6FDF" w:rsidP="006D6FDF">
      <w:pPr>
        <w:spacing w:after="240"/>
      </w:pPr>
    </w:p>
    <w:p w:rsidR="006D6FDF" w:rsidRDefault="006D6FDF" w:rsidP="006D6FDF">
      <w:pPr>
        <w:spacing w:after="240"/>
      </w:pPr>
      <w:r>
        <w:t>GAAP Basis Grand Total</w:t>
      </w:r>
    </w:p>
    <w:p w:rsidR="006D6FDF" w:rsidRDefault="006D6FDF" w:rsidP="006D6FDF">
      <w:pPr>
        <w:spacing w:after="240"/>
      </w:pPr>
      <w:r>
        <w:t xml:space="preserve">  AMOUNT_TOTAL_CY_GAAP_BASIS AS (AMOUNT_BEGINNING_CASH + AMOUNT_PY_RESTATEMENT + AMOUNT_CLOSING_ENTRY + AMOUNT_ELIMINATION + AMOUNT_ROUNDING + AMOUNT_OTHER_ADJUSTMENTS_1 + AMOUNT_OTHER_ADJUSTMENTS_2) + (AMOUNT_CY_GAAP_BASIS_AGENCY_FUND + AMOUNT_CY_GAAP_BASIS_COLLAPSED_FUND_NONSHARED + AMOUNT_CY_GAAP_BASIS_COLLAPSED_FUND_SHARED + AMOUNT_FUND_GROUP_SEGMENT_D + AMOUNT_FUND_GROUP_SEGMENT_E),</w:t>
      </w:r>
    </w:p>
    <w:p w:rsidR="006D6FDF" w:rsidRDefault="006D6FDF" w:rsidP="006D6FDF">
      <w:pPr>
        <w:spacing w:after="240"/>
      </w:pPr>
    </w:p>
    <w:p w:rsidR="006D6FDF" w:rsidRDefault="006D6FDF" w:rsidP="006D6FDF">
      <w:pPr>
        <w:spacing w:after="240"/>
      </w:pPr>
    </w:p>
    <w:p w:rsidR="006D6FDF" w:rsidRDefault="006D6FDF" w:rsidP="006D6FDF">
      <w:pPr>
        <w:spacing w:after="240"/>
      </w:pPr>
      <w:r>
        <w:t>All Aggregation is Done From The Trial Balances</w:t>
      </w:r>
    </w:p>
    <w:p w:rsidR="006D6FDF" w:rsidRDefault="006D6FDF" w:rsidP="006D6FDF">
      <w:pPr>
        <w:spacing w:after="240"/>
      </w:pPr>
      <w:r>
        <w:t>After Determining The Full Working Set, Recursion Allows to Perform Data Calculation on the Entire Row that will Eventually Be Returned To The Caller For Direct Consumption, Rendering, or Manipulation.</w:t>
      </w:r>
    </w:p>
    <w:p w:rsidR="006D6FDF" w:rsidRDefault="006D6FDF" w:rsidP="006D6FDF">
      <w:pPr>
        <w:spacing w:after="240"/>
      </w:pPr>
      <w:r>
        <w:t>After All Calculations Done, The Procedure Updates The Fund Balance Table with the Final Result of the Processing and Then Returns the Dataset to the Caller</w:t>
      </w:r>
    </w:p>
    <w:p w:rsidR="006D6FDF" w:rsidRDefault="006D6FDF" w:rsidP="006D6FDF">
      <w:pPr>
        <w:spacing w:after="240"/>
      </w:pPr>
    </w:p>
    <w:p w:rsidR="006D6FDF" w:rsidRDefault="006D6FDF" w:rsidP="006D6FDF">
      <w:pPr>
        <w:pStyle w:val="Heading3"/>
        <w:spacing w:after="320"/>
      </w:pPr>
      <w:bookmarkStart w:id="1012" w:name="_Toc338154566"/>
      <w:r>
        <w:t>Parameters</w:t>
      </w:r>
      <w:bookmarkEnd w:id="1012"/>
    </w:p>
    <w:tbl>
      <w:tblPr>
        <w:tblStyle w:val="TableGrid"/>
        <w:tblW w:w="5000" w:type="pct"/>
        <w:tblLook w:val="04A0" w:firstRow="1" w:lastRow="0" w:firstColumn="1" w:lastColumn="0" w:noHBand="0" w:noVBand="1"/>
      </w:tblPr>
      <w:tblGrid>
        <w:gridCol w:w="621"/>
        <w:gridCol w:w="5244"/>
        <w:gridCol w:w="1477"/>
        <w:gridCol w:w="1477"/>
        <w:gridCol w:w="1477"/>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@STATEMENT_TYPE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@PARAM_FORM_LEVEL_EDIT_MODE_READONLY_FLAG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13" w:name="_Toc338154567"/>
      <w:r>
        <w:t>Dependencies</w:t>
      </w:r>
      <w:bookmarkEnd w:id="1013"/>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ACCOUNT_TYPE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Account Types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FUND_BALANCE_DETAILS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Shared Fund Balancing Data</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SCO529_DETAILS_CONFIG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Configuration Data</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fn_GetAccountStatementType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Statement Type From The Account Table</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fn_GetAccountTypeSequence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Sequence From The Account Table</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fn_GetFundBalancingAgencyNumber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Balancing Agency Number For A Given Fund</w:t>
            </w:r>
          </w:p>
        </w:tc>
      </w:tr>
      <w:tr w:rsidR="006D6FDF" w:rsidTr="006D6FDF">
        <w:tc>
          <w:tcPr>
            <w:tcW w:w="217" w:type="pct"/>
          </w:tcPr>
          <w:p w:rsidR="006D6FDF" w:rsidRDefault="006D6FDF" w:rsidP="006D6FDF">
            <w:pPr>
              <w:spacing w:after="240"/>
            </w:pPr>
            <w:r>
              <w:lastRenderedPageBreak/>
              <w:t>13</w:t>
            </w:r>
          </w:p>
        </w:tc>
        <w:tc>
          <w:tcPr>
            <w:tcW w:w="2174" w:type="pct"/>
          </w:tcPr>
          <w:p w:rsidR="006D6FDF" w:rsidRDefault="006D6FDF" w:rsidP="006D6FDF">
            <w:pPr>
              <w:spacing w:after="240"/>
            </w:pPr>
            <w:r>
              <w:t>fn_GetFundGAAPFundType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GAAP Fund Type For A Given Fund</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16</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17</w:t>
            </w:r>
          </w:p>
        </w:tc>
        <w:tc>
          <w:tcPr>
            <w:tcW w:w="2174" w:type="pct"/>
          </w:tcPr>
          <w:p w:rsidR="006D6FDF" w:rsidRDefault="006D6FDF" w:rsidP="006D6FDF">
            <w:pPr>
              <w:spacing w:after="240"/>
            </w:pPr>
            <w:r>
              <w:t>fn_GetFundSAMSFundType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SAMS Fund Type</w:t>
            </w:r>
          </w:p>
        </w:tc>
      </w:tr>
      <w:tr w:rsidR="006D6FDF" w:rsidTr="006D6FDF">
        <w:tc>
          <w:tcPr>
            <w:tcW w:w="217" w:type="pct"/>
          </w:tcPr>
          <w:p w:rsidR="006D6FDF" w:rsidRDefault="006D6FDF" w:rsidP="006D6FDF">
            <w:pPr>
              <w:spacing w:after="240"/>
            </w:pPr>
            <w:r>
              <w:t>18</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r w:rsidR="006D6FDF" w:rsidTr="006D6FDF">
        <w:tc>
          <w:tcPr>
            <w:tcW w:w="217" w:type="pct"/>
          </w:tcPr>
          <w:p w:rsidR="006D6FDF" w:rsidRDefault="006D6FDF" w:rsidP="006D6FDF">
            <w:pPr>
              <w:spacing w:after="240"/>
            </w:pPr>
            <w:r>
              <w:t>19</w:t>
            </w:r>
          </w:p>
        </w:tc>
        <w:tc>
          <w:tcPr>
            <w:tcW w:w="2174" w:type="pct"/>
          </w:tcPr>
          <w:p w:rsidR="006D6FDF" w:rsidRDefault="006D6FDF" w:rsidP="006D6FDF">
            <w:pPr>
              <w:spacing w:after="240"/>
            </w:pPr>
            <w:r>
              <w:t>SP_CPS_FUND_DETAILS_LIFECYCLE_INFO</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Retrieve Shared Fund Balance Lifecycle Information</w:t>
            </w:r>
          </w:p>
        </w:tc>
      </w:tr>
    </w:tbl>
    <w:p w:rsidR="006D6FDF" w:rsidRDefault="006D6FDF" w:rsidP="006D6FDF">
      <w:pPr>
        <w:pStyle w:val="Heading1"/>
      </w:pPr>
      <w:bookmarkStart w:id="1014" w:name="_Toc338154568"/>
      <w:r>
        <w:t>SP_CPS_FUND_DETAILS_FORM_UPDATE</w:t>
      </w:r>
      <w:bookmarkEnd w:id="1014"/>
    </w:p>
    <w:p w:rsidR="006D6FDF" w:rsidRDefault="006D6FDF" w:rsidP="006D6FDF">
      <w:pPr>
        <w:pStyle w:val="Heading2"/>
        <w:spacing w:after="240"/>
      </w:pPr>
      <w:bookmarkStart w:id="1015" w:name="_Toc338154569"/>
      <w:r>
        <w:t>Functionality Overview</w:t>
      </w:r>
      <w:bookmarkEnd w:id="1015"/>
    </w:p>
    <w:p w:rsidR="006D6FDF" w:rsidRDefault="006D6FDF" w:rsidP="006D6FDF">
      <w:pPr>
        <w:spacing w:after="240"/>
      </w:pPr>
      <w:r>
        <w:t>Updates a Line Item From The Shared Fund Balancing Data Relationships</w:t>
      </w:r>
    </w:p>
    <w:p w:rsidR="006D6FDF" w:rsidRDefault="006D6FDF" w:rsidP="006D6FDF">
      <w:pPr>
        <w:spacing w:after="240"/>
      </w:pPr>
    </w:p>
    <w:p w:rsidR="006D6FDF" w:rsidRDefault="006D6FDF" w:rsidP="006D6FDF">
      <w:pPr>
        <w:pStyle w:val="Heading3"/>
        <w:spacing w:after="320"/>
      </w:pPr>
      <w:bookmarkStart w:id="1016" w:name="_Toc338154570"/>
      <w:r>
        <w:t>Parameters</w:t>
      </w:r>
      <w:bookmarkEnd w:id="10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@AMOUNT_BEGINNING_CASH</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@AMOUNT_PY_RESTATEMENT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@AMOUNT_CLOSING_ENTRY</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10</w:t>
            </w:r>
          </w:p>
        </w:tc>
        <w:tc>
          <w:tcPr>
            <w:tcW w:w="2083" w:type="pct"/>
          </w:tcPr>
          <w:p w:rsidR="006D6FDF" w:rsidRDefault="006D6FDF" w:rsidP="006D6FDF">
            <w:pPr>
              <w:spacing w:after="240"/>
            </w:pPr>
            <w:r>
              <w:t>@AMOUNT_ELIMINATION</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@AMOUNT_ROUNDING</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@AMOUNT_OTHER_ADJUSTMENTS_1</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@AMOUNT_OTHER_ADJUSTMENTS_2</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17" w:name="_Toc338154571"/>
      <w:r>
        <w:t>Dependencies</w:t>
      </w:r>
      <w:bookmarkEnd w:id="101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FUND_BALANCE_DETAILS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Shared Fund Balancing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fn_GetFundBalancingAgencyNumber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Balancing Agency Number For A Given Fund</w:t>
            </w:r>
          </w:p>
        </w:tc>
      </w:tr>
    </w:tbl>
    <w:p w:rsidR="006D6FDF" w:rsidRDefault="006D6FDF" w:rsidP="006D6FDF">
      <w:pPr>
        <w:pStyle w:val="Heading1"/>
      </w:pPr>
      <w:bookmarkStart w:id="1018" w:name="_Toc338154572"/>
      <w:r>
        <w:t>SP_CPS_FUND_DETAILS_ITEMIZED_REPORT</w:t>
      </w:r>
      <w:bookmarkEnd w:id="1018"/>
    </w:p>
    <w:p w:rsidR="006D6FDF" w:rsidRDefault="006D6FDF" w:rsidP="006D6FDF">
      <w:pPr>
        <w:pStyle w:val="Heading2"/>
        <w:spacing w:after="240"/>
      </w:pPr>
      <w:bookmarkStart w:id="1019" w:name="_Toc338154573"/>
      <w:r>
        <w:t>Functionality Overview</w:t>
      </w:r>
      <w:bookmarkEnd w:id="1019"/>
    </w:p>
    <w:p w:rsidR="006D6FDF" w:rsidRDefault="006D6FDF" w:rsidP="006D6FDF">
      <w:pPr>
        <w:spacing w:after="240"/>
      </w:pPr>
      <w:r>
        <w:t>Returns Full Itemized Data of ALL Trial Balances of All Agency Funds Related  To The Shared Fund</w:t>
      </w:r>
    </w:p>
    <w:p w:rsidR="006D6FDF" w:rsidRDefault="006D6FDF" w:rsidP="006D6FDF">
      <w:pPr>
        <w:spacing w:after="240"/>
      </w:pPr>
    </w:p>
    <w:p w:rsidR="006D6FDF" w:rsidRDefault="006D6FDF" w:rsidP="006D6FDF">
      <w:pPr>
        <w:pStyle w:val="Heading3"/>
        <w:spacing w:after="320"/>
      </w:pPr>
      <w:bookmarkStart w:id="1020" w:name="_Toc338154574"/>
      <w:r>
        <w:t>Parameters</w:t>
      </w:r>
      <w:bookmarkEnd w:id="10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@STATEMENT_TYPE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21" w:name="_Toc338154575"/>
      <w:r>
        <w:t>Dependencies</w:t>
      </w:r>
      <w:bookmarkEnd w:id="1021"/>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ACCOUNT_TYPE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Account Types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FUND_BALANCE_DETAILS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Shared Fund Balancing Data</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SCO529_DETAILS_CONFIG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Configuration Data</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fn_GetAccountStatementType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Statement Type From The Account Table</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fn_GetAccountTypeSequence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Sequence From The Account Table</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fn_GetAgencyName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Name From The Agency Table</w:t>
            </w:r>
          </w:p>
        </w:tc>
      </w:tr>
      <w:tr w:rsidR="006D6FDF" w:rsidTr="006D6FDF">
        <w:tc>
          <w:tcPr>
            <w:tcW w:w="217" w:type="pct"/>
          </w:tcPr>
          <w:p w:rsidR="006D6FDF" w:rsidRDefault="006D6FDF" w:rsidP="006D6FDF">
            <w:pPr>
              <w:spacing w:after="240"/>
            </w:pPr>
            <w:r>
              <w:lastRenderedPageBreak/>
              <w:t>13</w:t>
            </w:r>
          </w:p>
        </w:tc>
        <w:tc>
          <w:tcPr>
            <w:tcW w:w="2174" w:type="pct"/>
          </w:tcPr>
          <w:p w:rsidR="006D6FDF" w:rsidRDefault="006D6FDF" w:rsidP="006D6FDF">
            <w:pPr>
              <w:spacing w:after="240"/>
            </w:pPr>
            <w:r>
              <w:t>fn_GetFundBalancingAgencyNumber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Balancing Agency Number For A Given Fund</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16</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r w:rsidR="006D6FDF" w:rsidTr="006D6FDF">
        <w:tc>
          <w:tcPr>
            <w:tcW w:w="217" w:type="pct"/>
          </w:tcPr>
          <w:p w:rsidR="006D6FDF" w:rsidRDefault="006D6FDF" w:rsidP="006D6FDF">
            <w:pPr>
              <w:spacing w:after="240"/>
            </w:pPr>
            <w:r>
              <w:t>17</w:t>
            </w:r>
          </w:p>
        </w:tc>
        <w:tc>
          <w:tcPr>
            <w:tcW w:w="2174" w:type="pct"/>
          </w:tcPr>
          <w:p w:rsidR="006D6FDF" w:rsidRDefault="006D6FDF" w:rsidP="006D6FDF">
            <w:pPr>
              <w:spacing w:after="240"/>
            </w:pPr>
            <w:r>
              <w:t>SP_CPS_FUND_DETAILS_LIFECYCLE_INFO</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Retrieve Shared Fund Balance Lifecycle Information</w:t>
            </w:r>
          </w:p>
        </w:tc>
      </w:tr>
    </w:tbl>
    <w:p w:rsidR="006D6FDF" w:rsidRDefault="006D6FDF" w:rsidP="006D6FDF">
      <w:pPr>
        <w:pStyle w:val="Heading1"/>
      </w:pPr>
      <w:bookmarkStart w:id="1022" w:name="_Toc338154576"/>
      <w:r>
        <w:t>SP_CPS_FUND_DETAILS_LIFECYCLE_INFO</w:t>
      </w:r>
      <w:bookmarkEnd w:id="1022"/>
    </w:p>
    <w:p w:rsidR="006D6FDF" w:rsidRDefault="006D6FDF" w:rsidP="006D6FDF">
      <w:pPr>
        <w:pStyle w:val="Heading2"/>
        <w:spacing w:after="240"/>
      </w:pPr>
      <w:bookmarkStart w:id="1023" w:name="_Toc338154577"/>
      <w:r>
        <w:t>Functionality Overview</w:t>
      </w:r>
      <w:bookmarkEnd w:id="1023"/>
    </w:p>
    <w:p w:rsidR="006D6FDF" w:rsidRDefault="006D6FDF" w:rsidP="006D6FDF">
      <w:pPr>
        <w:spacing w:after="240"/>
      </w:pPr>
      <w:r>
        <w:t>Retrieves Shared Fund Balance Lifecycle Information</w:t>
      </w:r>
    </w:p>
    <w:p w:rsidR="006D6FDF" w:rsidRDefault="006D6FDF" w:rsidP="006D6FDF">
      <w:pPr>
        <w:spacing w:after="240"/>
      </w:pPr>
    </w:p>
    <w:p w:rsidR="006D6FDF" w:rsidRDefault="006D6FDF" w:rsidP="006D6FDF">
      <w:pPr>
        <w:pStyle w:val="Heading3"/>
        <w:spacing w:after="320"/>
      </w:pPr>
      <w:bookmarkStart w:id="1024" w:name="_Toc338154578"/>
      <w:r>
        <w:t>Parameters</w:t>
      </w:r>
      <w:bookmarkEnd w:id="10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@CURRENT_CUSTODIAN_ENTITY</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25" w:name="_Toc338154579"/>
      <w:r>
        <w:t>Dependencies</w:t>
      </w:r>
      <w:bookmarkEnd w:id="102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FUND_BALANCE_DETAILS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Shared Fund Balancing Data</w:t>
            </w:r>
          </w:p>
        </w:tc>
      </w:tr>
    </w:tbl>
    <w:p w:rsidR="006D6FDF" w:rsidRDefault="006D6FDF" w:rsidP="006D6FDF">
      <w:pPr>
        <w:pStyle w:val="Heading1"/>
      </w:pPr>
      <w:bookmarkStart w:id="1026" w:name="_Toc338154580"/>
      <w:r>
        <w:t>SP_CPS_FUND_DETAILS_PUBLISH_ACCOUNT_BALANCE</w:t>
      </w:r>
      <w:bookmarkEnd w:id="1026"/>
    </w:p>
    <w:p w:rsidR="006D6FDF" w:rsidRDefault="006D6FDF" w:rsidP="006D6FDF">
      <w:pPr>
        <w:pStyle w:val="Heading2"/>
        <w:spacing w:after="240"/>
      </w:pPr>
      <w:bookmarkStart w:id="1027" w:name="_Toc338154581"/>
      <w:r>
        <w:t>Functionality Overview</w:t>
      </w:r>
      <w:bookmarkEnd w:id="1027"/>
    </w:p>
    <w:p w:rsidR="006D6FDF" w:rsidRDefault="006D6FDF" w:rsidP="006D6FDF">
      <w:pPr>
        <w:spacing w:after="240"/>
      </w:pPr>
      <w:r>
        <w:t>Publishes Account Balance To Stage Table</w:t>
      </w:r>
    </w:p>
    <w:p w:rsidR="006D6FDF" w:rsidRDefault="006D6FDF" w:rsidP="006D6FDF">
      <w:pPr>
        <w:spacing w:after="240"/>
      </w:pPr>
      <w:r>
        <w:t>Only the  Corrective Amounts Are Pushed When This Action is Invoked</w:t>
      </w:r>
    </w:p>
    <w:p w:rsidR="006D6FDF" w:rsidRDefault="006D6FDF" w:rsidP="006D6FDF">
      <w:pPr>
        <w:spacing w:after="240"/>
      </w:pPr>
    </w:p>
    <w:p w:rsidR="006D6FDF" w:rsidRDefault="006D6FDF" w:rsidP="006D6FDF">
      <w:pPr>
        <w:pStyle w:val="Heading3"/>
        <w:spacing w:after="320"/>
      </w:pPr>
      <w:bookmarkStart w:id="1028" w:name="_Toc338154582"/>
      <w:r>
        <w:t>Parameters</w:t>
      </w:r>
      <w:bookmarkEnd w:id="10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@STATEMENT_TYPE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29" w:name="_Toc338154583"/>
      <w:r>
        <w:t>Dependencies</w:t>
      </w:r>
      <w:bookmarkEnd w:id="1029"/>
    </w:p>
    <w:tbl>
      <w:tblPr>
        <w:tblStyle w:val="TableGrid"/>
        <w:tblW w:w="5000" w:type="pct"/>
        <w:tblLook w:val="04A0" w:firstRow="1" w:lastRow="0" w:firstColumn="1" w:lastColumn="0" w:noHBand="0" w:noVBand="1"/>
      </w:tblPr>
      <w:tblGrid>
        <w:gridCol w:w="536"/>
        <w:gridCol w:w="6021"/>
        <w:gridCol w:w="1143"/>
        <w:gridCol w:w="259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Core Fiscal Year Agency </w:t>
            </w:r>
            <w:r>
              <w:lastRenderedPageBreak/>
              <w:t>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fn_GetAccountCorrectiveDeltaDifferencePriorRecordType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Determine Amount Required To Offset Values In A Particular Column In The Stage Table For All Records Prior To Context Record Type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SP_AGENCY_FUND_ACCOUNT_SUMMARY_ANALYSIS_POPULATE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Account Summary Analysis</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SP_AGENCY_FUND_ACCOUNT_TRIAL_BALANCE_POPULATE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Trial Balances</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SP_CPS_FUND_DETAILS_FORM_LOAD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Shared Fund Balancing Records. Return A Comprehensive Data Set Comprising of Everything Displayed on the Shared Fund Balancing Screens and Reports</w:t>
            </w:r>
          </w:p>
        </w:tc>
      </w:tr>
    </w:tbl>
    <w:p w:rsidR="006D6FDF" w:rsidRDefault="006D6FDF" w:rsidP="006D6FDF">
      <w:pPr>
        <w:pStyle w:val="Heading1"/>
      </w:pPr>
      <w:bookmarkStart w:id="1030" w:name="_Toc338154584"/>
      <w:r>
        <w:t>SP_CPS_FUND_FINANCIAL_STATEMENT_STORE_UPDATE</w:t>
      </w:r>
      <w:bookmarkEnd w:id="1030"/>
    </w:p>
    <w:p w:rsidR="006D6FDF" w:rsidRDefault="006D6FDF" w:rsidP="006D6FDF">
      <w:pPr>
        <w:pStyle w:val="Heading2"/>
        <w:spacing w:after="240"/>
      </w:pPr>
      <w:bookmarkStart w:id="1031" w:name="_Toc338154585"/>
      <w:r>
        <w:t>Functionality Overview</w:t>
      </w:r>
      <w:bookmarkEnd w:id="1031"/>
    </w:p>
    <w:p w:rsidR="006D6FDF" w:rsidRDefault="006D6FDF" w:rsidP="006D6FDF">
      <w:pPr>
        <w:spacing w:after="240"/>
      </w:pPr>
      <w:r>
        <w:t>Updates Content of Produced Financial Statement With Provided Data</w:t>
      </w:r>
    </w:p>
    <w:p w:rsidR="006D6FDF" w:rsidRDefault="006D6FDF" w:rsidP="006D6FDF">
      <w:pPr>
        <w:spacing w:after="240"/>
      </w:pPr>
      <w:r>
        <w:t xml:space="preserve">Financial Statements Are Stored in the W Drive. </w:t>
      </w:r>
    </w:p>
    <w:p w:rsidR="006D6FDF" w:rsidRDefault="006D6FDF" w:rsidP="006D6FDF">
      <w:pPr>
        <w:spacing w:after="240"/>
      </w:pPr>
      <w:r>
        <w:t>A Secondary Copy Is Retained As BLOB For The Content File For Simplified Storage and Retrieval From a Portal</w:t>
      </w:r>
    </w:p>
    <w:p w:rsidR="006D6FDF" w:rsidRDefault="006D6FDF" w:rsidP="006D6FDF">
      <w:pPr>
        <w:spacing w:after="240"/>
      </w:pPr>
      <w:r>
        <w:t>The Portal Can Be Extended TO Extend Financial Statement Viewing Outside The Protected  Zone (Outside The Firewall)</w:t>
      </w:r>
    </w:p>
    <w:p w:rsidR="006D6FDF" w:rsidRDefault="006D6FDF" w:rsidP="006D6FDF">
      <w:pPr>
        <w:spacing w:after="240"/>
      </w:pPr>
    </w:p>
    <w:p w:rsidR="006D6FDF" w:rsidRDefault="006D6FDF" w:rsidP="006D6FDF">
      <w:pPr>
        <w:pStyle w:val="Heading3"/>
        <w:spacing w:after="320"/>
      </w:pPr>
      <w:bookmarkStart w:id="1032" w:name="_Toc338154586"/>
      <w:r>
        <w:lastRenderedPageBreak/>
        <w:t>Parameters</w:t>
      </w:r>
      <w:bookmarkEnd w:id="10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@GAAP_FUND_TYPE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@MATERIALITY_MULTIPLIER</w:t>
            </w:r>
          </w:p>
        </w:tc>
        <w:tc>
          <w:tcPr>
            <w:tcW w:w="833" w:type="pct"/>
          </w:tcPr>
          <w:p w:rsidR="006D6FDF" w:rsidRDefault="006D6FDF" w:rsidP="006D6FDF">
            <w:pPr>
              <w:spacing w:after="240"/>
            </w:pPr>
            <w:r>
              <w:t>float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@FINANCIAL_STATEMENT_FILE_NAME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@FINANCIAL_STATEMENT_CONTENT</w:t>
            </w:r>
          </w:p>
        </w:tc>
        <w:tc>
          <w:tcPr>
            <w:tcW w:w="833" w:type="pct"/>
          </w:tcPr>
          <w:p w:rsidR="006D6FDF" w:rsidRDefault="006D6FDF" w:rsidP="006D6FDF">
            <w:pPr>
              <w:spacing w:after="240"/>
            </w:pPr>
            <w:r>
              <w:t>varbinary</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33" w:name="_Toc338154587"/>
      <w:r>
        <w:t>Dependencies</w:t>
      </w:r>
      <w:bookmarkEnd w:id="103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GAAP_FUND_FINANCIAL_STATEMENT_STORE</w:t>
            </w:r>
          </w:p>
        </w:tc>
        <w:tc>
          <w:tcPr>
            <w:tcW w:w="435" w:type="pct"/>
          </w:tcPr>
          <w:p w:rsidR="006D6FDF" w:rsidRDefault="006D6FDF" w:rsidP="006D6FDF">
            <w:pPr>
              <w:spacing w:after="240"/>
            </w:pPr>
          </w:p>
        </w:tc>
        <w:tc>
          <w:tcPr>
            <w:tcW w:w="2174" w:type="pct"/>
          </w:tcPr>
          <w:p w:rsidR="006D6FDF" w:rsidRDefault="006D6FDF" w:rsidP="006D6FDF">
            <w:pPr>
              <w:spacing w:after="240"/>
            </w:pPr>
          </w:p>
        </w:tc>
      </w:tr>
    </w:tbl>
    <w:p w:rsidR="006D6FDF" w:rsidRDefault="006D6FDF" w:rsidP="006D6FDF">
      <w:pPr>
        <w:pStyle w:val="Heading1"/>
      </w:pPr>
      <w:bookmarkStart w:id="1034" w:name="_Toc338154588"/>
      <w:r>
        <w:t>SP_CPS_FUND_HEIRARCHY_LOAD</w:t>
      </w:r>
      <w:bookmarkEnd w:id="1034"/>
    </w:p>
    <w:p w:rsidR="006D6FDF" w:rsidRDefault="006D6FDF" w:rsidP="006D6FDF">
      <w:pPr>
        <w:pStyle w:val="Heading2"/>
        <w:spacing w:after="240"/>
      </w:pPr>
      <w:bookmarkStart w:id="1035" w:name="_Toc338154589"/>
      <w:r>
        <w:t>Functionality Overview</w:t>
      </w:r>
      <w:bookmarkEnd w:id="1035"/>
    </w:p>
    <w:p w:rsidR="006D6FDF" w:rsidRDefault="006D6FDF" w:rsidP="006D6FDF">
      <w:pPr>
        <w:spacing w:after="240"/>
      </w:pPr>
      <w:r>
        <w:t>Loads the "Make Up" Of  A Shred Fund</w:t>
      </w:r>
    </w:p>
    <w:p w:rsidR="006D6FDF" w:rsidRDefault="006D6FDF" w:rsidP="006D6FDF">
      <w:pPr>
        <w:spacing w:after="240"/>
      </w:pPr>
      <w:r>
        <w:t>Uses Common Table Expression To Load Entire Fund Hierarchy</w:t>
      </w:r>
    </w:p>
    <w:p w:rsidR="006D6FDF" w:rsidRDefault="006D6FDF" w:rsidP="006D6FDF">
      <w:pPr>
        <w:spacing w:after="240"/>
      </w:pPr>
      <w:r>
        <w:t>Funds and Agencies Are Hierarchical In Nature. This Procedure is a Tree-Crawler</w:t>
      </w:r>
    </w:p>
    <w:p w:rsidR="006D6FDF" w:rsidRDefault="006D6FDF" w:rsidP="006D6FDF">
      <w:pPr>
        <w:spacing w:after="240"/>
      </w:pPr>
      <w:r>
        <w:t>The Result is Agency-Fund Tree For The Particular Fund</w:t>
      </w:r>
    </w:p>
    <w:p w:rsidR="006D6FDF" w:rsidRDefault="006D6FDF" w:rsidP="006D6FDF">
      <w:pPr>
        <w:spacing w:after="240"/>
      </w:pPr>
    </w:p>
    <w:p w:rsidR="006D6FDF" w:rsidRDefault="006D6FDF" w:rsidP="006D6FDF">
      <w:pPr>
        <w:pStyle w:val="Heading3"/>
        <w:spacing w:after="320"/>
      </w:pPr>
      <w:bookmarkStart w:id="1036" w:name="_Toc338154590"/>
      <w:r>
        <w:lastRenderedPageBreak/>
        <w:t>Parameters</w:t>
      </w:r>
      <w:bookmarkEnd w:id="10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37" w:name="_Toc338154591"/>
      <w:r>
        <w:t>Dependencies</w:t>
      </w:r>
      <w:bookmarkEnd w:id="103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fn_GetAgencyName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Name From The Agency Table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bl>
    <w:p w:rsidR="006D6FDF" w:rsidRDefault="006D6FDF" w:rsidP="006D6FDF">
      <w:pPr>
        <w:pStyle w:val="Heading1"/>
      </w:pPr>
      <w:bookmarkStart w:id="1038" w:name="_Toc338154592"/>
      <w:r>
        <w:t>SP_CPS_FUND_STATISTICS</w:t>
      </w:r>
      <w:bookmarkEnd w:id="1038"/>
    </w:p>
    <w:p w:rsidR="006D6FDF" w:rsidRDefault="006D6FDF" w:rsidP="006D6FDF">
      <w:pPr>
        <w:pStyle w:val="Heading2"/>
        <w:spacing w:after="240"/>
      </w:pPr>
      <w:bookmarkStart w:id="1039" w:name="_Toc338154593"/>
      <w:r>
        <w:t>Functionality Overview</w:t>
      </w:r>
      <w:bookmarkEnd w:id="1039"/>
    </w:p>
    <w:p w:rsidR="006D6FDF" w:rsidRDefault="006D6FDF" w:rsidP="006D6FDF">
      <w:pPr>
        <w:spacing w:after="240"/>
      </w:pPr>
      <w:r>
        <w:t>Loads Fund Statistics For Use In Fund Dashboards</w:t>
      </w:r>
    </w:p>
    <w:p w:rsidR="006D6FDF" w:rsidRDefault="006D6FDF" w:rsidP="006D6FDF">
      <w:pPr>
        <w:spacing w:after="240"/>
      </w:pPr>
      <w:r>
        <w:t>Fund Statistics Are Cumulative Representations and Counts and Whereabouts Information Pertaining to the Fund</w:t>
      </w:r>
    </w:p>
    <w:p w:rsidR="006D6FDF" w:rsidRDefault="006D6FDF" w:rsidP="006D6FDF">
      <w:pPr>
        <w:spacing w:after="240"/>
      </w:pPr>
    </w:p>
    <w:p w:rsidR="006D6FDF" w:rsidRDefault="006D6FDF" w:rsidP="006D6FDF">
      <w:pPr>
        <w:pStyle w:val="Heading3"/>
        <w:spacing w:after="320"/>
      </w:pPr>
      <w:bookmarkStart w:id="1040" w:name="_Toc338154594"/>
      <w:r>
        <w:t>Parameters</w:t>
      </w:r>
      <w:bookmarkEnd w:id="10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@GAAP_FUND_TYPE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@FUND_PACKAGE_TYPE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41" w:name="_Toc338154595"/>
      <w:r>
        <w:t>Dependencies</w:t>
      </w:r>
      <w:bookmarkEnd w:id="1041"/>
    </w:p>
    <w:tbl>
      <w:tblPr>
        <w:tblStyle w:val="TableGrid"/>
        <w:tblW w:w="5000" w:type="pct"/>
        <w:tblLook w:val="04A0" w:firstRow="1" w:lastRow="0" w:firstColumn="1" w:lastColumn="0" w:noHBand="0" w:noVBand="1"/>
      </w:tblPr>
      <w:tblGrid>
        <w:gridCol w:w="536"/>
        <w:gridCol w:w="4492"/>
        <w:gridCol w:w="1143"/>
        <w:gridCol w:w="4125"/>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FUND_PACKAGE_TYPE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Enumeration of Fund Package Types and Other Control Information</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SP_UTIL_LOAD_AGENCY_LIST_AUTHENTICATED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Get A List of Agencies Using For The Logged On User</w:t>
            </w:r>
          </w:p>
        </w:tc>
      </w:tr>
    </w:tbl>
    <w:p w:rsidR="006D6FDF" w:rsidRDefault="006D6FDF" w:rsidP="006D6FDF">
      <w:pPr>
        <w:pStyle w:val="Heading1"/>
      </w:pPr>
      <w:bookmarkStart w:id="1042" w:name="_Toc338154596"/>
      <w:r>
        <w:lastRenderedPageBreak/>
        <w:t>SP_CPS_LOAD_AGENCY_GROUP_LIFECYCLE_DETAILS</w:t>
      </w:r>
      <w:bookmarkEnd w:id="1042"/>
    </w:p>
    <w:p w:rsidR="006D6FDF" w:rsidRDefault="006D6FDF" w:rsidP="006D6FDF">
      <w:pPr>
        <w:pStyle w:val="Heading2"/>
        <w:spacing w:after="240"/>
      </w:pPr>
      <w:bookmarkStart w:id="1043" w:name="_Toc338154597"/>
      <w:r>
        <w:t>Functionality Overview</w:t>
      </w:r>
      <w:bookmarkEnd w:id="1043"/>
    </w:p>
    <w:p w:rsidR="006D6FDF" w:rsidRDefault="006D6FDF" w:rsidP="006D6FDF">
      <w:pPr>
        <w:spacing w:after="240"/>
      </w:pPr>
      <w:r>
        <w:t>Loads Agency Fund Facts Given a Particular User</w:t>
      </w:r>
    </w:p>
    <w:p w:rsidR="006D6FDF" w:rsidRDefault="006D6FDF" w:rsidP="006D6FDF">
      <w:pPr>
        <w:spacing w:after="240"/>
      </w:pPr>
      <w:r>
        <w:t>Context Sensitive. This Procedure Provides Information Pertaining To An Agency Group Such That The User Has Access To</w:t>
      </w:r>
    </w:p>
    <w:p w:rsidR="006D6FDF" w:rsidRDefault="006D6FDF" w:rsidP="006D6FDF">
      <w:pPr>
        <w:spacing w:after="240"/>
      </w:pPr>
      <w:r>
        <w:t>This Procedure Returns Data Relevant to The Logged On User</w:t>
      </w:r>
    </w:p>
    <w:p w:rsidR="006D6FDF" w:rsidRDefault="006D6FDF" w:rsidP="006D6FDF">
      <w:pPr>
        <w:spacing w:after="240"/>
      </w:pPr>
    </w:p>
    <w:p w:rsidR="006D6FDF" w:rsidRDefault="006D6FDF" w:rsidP="006D6FDF">
      <w:pPr>
        <w:spacing w:after="240"/>
      </w:pPr>
      <w:r>
        <w:t>Function Provides Data About The Agency, Fund, and Lifecycle</w:t>
      </w:r>
    </w:p>
    <w:p w:rsidR="006D6FDF" w:rsidRDefault="006D6FDF" w:rsidP="006D6FDF">
      <w:pPr>
        <w:spacing w:after="240"/>
      </w:pPr>
      <w:r>
        <w:t>Data Returned Is Based on User Capability</w:t>
      </w:r>
    </w:p>
    <w:p w:rsidR="006D6FDF" w:rsidRDefault="006D6FDF" w:rsidP="006D6FDF">
      <w:pPr>
        <w:spacing w:after="240"/>
      </w:pPr>
    </w:p>
    <w:p w:rsidR="006D6FDF" w:rsidRDefault="006D6FDF" w:rsidP="006D6FDF">
      <w:pPr>
        <w:pStyle w:val="Heading3"/>
        <w:spacing w:after="320"/>
      </w:pPr>
      <w:bookmarkStart w:id="1044" w:name="_Toc338154598"/>
      <w:r>
        <w:t>Parameters</w:t>
      </w:r>
      <w:bookmarkEnd w:id="10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@LIFECYCLE_STATE_NAME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45" w:name="_Toc338154599"/>
      <w:r>
        <w:t>Dependencies</w:t>
      </w:r>
      <w:bookmarkEnd w:id="1045"/>
    </w:p>
    <w:tbl>
      <w:tblPr>
        <w:tblStyle w:val="TableGrid"/>
        <w:tblW w:w="5000" w:type="pct"/>
        <w:tblLook w:val="04A0" w:firstRow="1" w:lastRow="0" w:firstColumn="1" w:lastColumn="0" w:noHBand="0" w:noVBand="1"/>
      </w:tblPr>
      <w:tblGrid>
        <w:gridCol w:w="536"/>
        <w:gridCol w:w="4492"/>
        <w:gridCol w:w="1143"/>
        <w:gridCol w:w="4125"/>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Relationship Between </w:t>
            </w:r>
            <w:r>
              <w:lastRenderedPageBreak/>
              <w:t>Agency and Fund To A Package By Record Type</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WEDGE_OBJECT_LIFECYLE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Lifecycle Enumeration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SP_UTIL_LOAD_AGENCY_LIST_AUTHENTICATED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Get A List of Agencies Using For The Logged On User</w:t>
            </w:r>
          </w:p>
        </w:tc>
      </w:tr>
    </w:tbl>
    <w:p w:rsidR="006D6FDF" w:rsidRDefault="006D6FDF" w:rsidP="006D6FDF">
      <w:pPr>
        <w:pStyle w:val="Heading1"/>
      </w:pPr>
      <w:bookmarkStart w:id="1046" w:name="_Toc338154600"/>
      <w:r>
        <w:t>SP_CPS_LOAD_AGENCY_GROUP_STATISTICS</w:t>
      </w:r>
      <w:bookmarkEnd w:id="1046"/>
    </w:p>
    <w:p w:rsidR="006D6FDF" w:rsidRDefault="006D6FDF" w:rsidP="006D6FDF">
      <w:pPr>
        <w:pStyle w:val="Heading2"/>
        <w:spacing w:after="240"/>
      </w:pPr>
      <w:bookmarkStart w:id="1047" w:name="_Toc338154601"/>
      <w:r>
        <w:t>Functionality Overview</w:t>
      </w:r>
      <w:bookmarkEnd w:id="1047"/>
    </w:p>
    <w:p w:rsidR="006D6FDF" w:rsidRDefault="006D6FDF" w:rsidP="006D6FDF">
      <w:pPr>
        <w:spacing w:after="240"/>
      </w:pPr>
      <w:r>
        <w:t>Loads Agency Group: Agency Fund Facts Given a Particular User</w:t>
      </w:r>
    </w:p>
    <w:p w:rsidR="006D6FDF" w:rsidRDefault="006D6FDF" w:rsidP="006D6FDF">
      <w:pPr>
        <w:spacing w:after="240"/>
      </w:pPr>
      <w:r>
        <w:t>Context Sensitive. This Procedure Provides Information Pertaining To An Agency Group Such That The User Has Access To</w:t>
      </w:r>
    </w:p>
    <w:p w:rsidR="006D6FDF" w:rsidRDefault="006D6FDF" w:rsidP="006D6FDF">
      <w:pPr>
        <w:spacing w:after="240"/>
      </w:pPr>
      <w:r>
        <w:t>This Procedure Returns Data Relevant to The Logged On User</w:t>
      </w:r>
    </w:p>
    <w:p w:rsidR="006D6FDF" w:rsidRDefault="006D6FDF" w:rsidP="006D6FDF">
      <w:pPr>
        <w:spacing w:after="240"/>
      </w:pPr>
    </w:p>
    <w:p w:rsidR="006D6FDF" w:rsidRDefault="006D6FDF" w:rsidP="006D6FDF">
      <w:pPr>
        <w:spacing w:after="240"/>
      </w:pPr>
      <w:r>
        <w:t>Function Provides Data About The Agency, Fund, and Lifecycle</w:t>
      </w:r>
    </w:p>
    <w:p w:rsidR="006D6FDF" w:rsidRDefault="006D6FDF" w:rsidP="006D6FDF">
      <w:pPr>
        <w:spacing w:after="240"/>
      </w:pPr>
      <w:r>
        <w:t>Data Returned Is Based on User Capability</w:t>
      </w:r>
    </w:p>
    <w:p w:rsidR="006D6FDF" w:rsidRDefault="006D6FDF" w:rsidP="006D6FDF">
      <w:pPr>
        <w:spacing w:after="240"/>
      </w:pPr>
      <w:r>
        <w:t>Procedure Returns a Complex Data Set</w:t>
      </w:r>
    </w:p>
    <w:p w:rsidR="006D6FDF" w:rsidRDefault="006D6FDF" w:rsidP="006D6FDF">
      <w:pPr>
        <w:spacing w:after="240"/>
      </w:pPr>
    </w:p>
    <w:p w:rsidR="006D6FDF" w:rsidRDefault="006D6FDF" w:rsidP="006D6FDF">
      <w:pPr>
        <w:pStyle w:val="Heading3"/>
        <w:spacing w:after="320"/>
      </w:pPr>
      <w:bookmarkStart w:id="1048" w:name="_Toc338154602"/>
      <w:r>
        <w:t>Parameters</w:t>
      </w:r>
      <w:bookmarkEnd w:id="10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@PARENT_AGENCY_NUMBER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@AGENCY_CLASSIFICATION_CODE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49" w:name="_Toc338154603"/>
      <w:r>
        <w:t>Dependencies</w:t>
      </w:r>
      <w:bookmarkEnd w:id="1049"/>
    </w:p>
    <w:tbl>
      <w:tblPr>
        <w:tblStyle w:val="TableGrid"/>
        <w:tblW w:w="5000" w:type="pct"/>
        <w:tblLook w:val="04A0" w:firstRow="1" w:lastRow="0" w:firstColumn="1" w:lastColumn="0" w:noHBand="0" w:noVBand="1"/>
      </w:tblPr>
      <w:tblGrid>
        <w:gridCol w:w="536"/>
        <w:gridCol w:w="4492"/>
        <w:gridCol w:w="1143"/>
        <w:gridCol w:w="4125"/>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_RECORD_TYPE</w:t>
            </w:r>
          </w:p>
        </w:tc>
        <w:tc>
          <w:tcPr>
            <w:tcW w:w="435" w:type="pct"/>
          </w:tcPr>
          <w:p w:rsidR="006D6FDF" w:rsidRDefault="006D6FDF" w:rsidP="006D6FDF">
            <w:pPr>
              <w:spacing w:after="240"/>
            </w:pPr>
            <w:r>
              <w:t>Table</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AGENCY_GROUP</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 Group</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WEDGE_OBJECT_LIFECYLE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Lifecycle Enumeration</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fn_GetAgencyName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Name From The Agency Table</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SP_UTIL_LOAD_AGENCY_LIST_AUTHENTICATED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Get A List of Agencies Using For The Logged On User</w:t>
            </w:r>
          </w:p>
        </w:tc>
      </w:tr>
    </w:tbl>
    <w:p w:rsidR="006D6FDF" w:rsidRDefault="006D6FDF" w:rsidP="006D6FDF">
      <w:pPr>
        <w:pStyle w:val="Heading1"/>
      </w:pPr>
      <w:bookmarkStart w:id="1050" w:name="_Toc338154604"/>
      <w:r>
        <w:t>SP_CPS_SYNCHRONIZE_FUND_FUND_TYPE</w:t>
      </w:r>
      <w:bookmarkEnd w:id="1050"/>
    </w:p>
    <w:p w:rsidR="006D6FDF" w:rsidRDefault="006D6FDF" w:rsidP="006D6FDF">
      <w:pPr>
        <w:pStyle w:val="Heading2"/>
        <w:spacing w:after="240"/>
      </w:pPr>
      <w:bookmarkStart w:id="1051" w:name="_Toc338154605"/>
      <w:r>
        <w:t>Functionality Overview</w:t>
      </w:r>
      <w:bookmarkEnd w:id="1051"/>
    </w:p>
    <w:p w:rsidR="006D6FDF" w:rsidRDefault="006D6FDF" w:rsidP="006D6FDF">
      <w:pPr>
        <w:spacing w:after="240"/>
      </w:pPr>
      <w:r>
        <w:t>Synchronizes Fund Balance Table. Ensures Various Externally Defined Data is In Synch</w:t>
      </w:r>
    </w:p>
    <w:p w:rsidR="006D6FDF" w:rsidRDefault="006D6FDF" w:rsidP="006D6FDF">
      <w:pPr>
        <w:spacing w:after="240"/>
      </w:pPr>
      <w:r>
        <w:lastRenderedPageBreak/>
        <w:t>To Simplify Data Viewing and For the Business User, The Fund Balance Table Maintains Data That May Otherwise Be Fully Normalized.</w:t>
      </w:r>
    </w:p>
    <w:p w:rsidR="006D6FDF" w:rsidRDefault="006D6FDF" w:rsidP="006D6FDF">
      <w:pPr>
        <w:spacing w:after="240"/>
      </w:pPr>
      <w:r>
        <w:t>We Choose Not To Fully Normalize Several Aspects of the Fund Balancing Tables Due To The Need For An Easy To Use Data Table.</w:t>
      </w:r>
    </w:p>
    <w:p w:rsidR="006D6FDF" w:rsidRDefault="006D6FDF" w:rsidP="006D6FDF">
      <w:pPr>
        <w:spacing w:after="240"/>
      </w:pPr>
      <w:r>
        <w:t>Business Users Often Go Directly To This Table To View Facts About The Fund.</w:t>
      </w:r>
    </w:p>
    <w:p w:rsidR="006D6FDF" w:rsidRDefault="006D6FDF" w:rsidP="006D6FDF">
      <w:pPr>
        <w:spacing w:after="240"/>
      </w:pPr>
    </w:p>
    <w:p w:rsidR="006D6FDF" w:rsidRDefault="006D6FDF" w:rsidP="006D6FDF">
      <w:pPr>
        <w:pStyle w:val="Heading3"/>
        <w:spacing w:after="320"/>
      </w:pPr>
      <w:bookmarkStart w:id="1052" w:name="_Toc338154606"/>
      <w:r>
        <w:t>Parameters</w:t>
      </w:r>
      <w:bookmarkEnd w:id="10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53" w:name="_Toc338154607"/>
      <w:r>
        <w:t>Dependencies</w:t>
      </w:r>
      <w:bookmarkEnd w:id="1053"/>
    </w:p>
    <w:tbl>
      <w:tblPr>
        <w:tblStyle w:val="TableGrid"/>
        <w:tblW w:w="5000" w:type="pct"/>
        <w:tblLook w:val="04A0" w:firstRow="1" w:lastRow="0" w:firstColumn="1" w:lastColumn="0" w:noHBand="0" w:noVBand="1"/>
      </w:tblPr>
      <w:tblGrid>
        <w:gridCol w:w="536"/>
        <w:gridCol w:w="6140"/>
        <w:gridCol w:w="998"/>
        <w:gridCol w:w="2622"/>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AGENCY_FUND_ACCOUNT_STATISTICS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Annual Fund Level Statistics Grouped By Account Type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AGENCY_FUND_ACCOUNT_TRIAL_BALANCE_STAGE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Work Data For Compiling Trial Balances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FISCAL_YEAR_FINANCIAL_REPORTING_BIGINING_FUND_BALANCE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w:t>
            </w:r>
            <w:r>
              <w:lastRenderedPageBreak/>
              <w:t>Fiscal Year Financial Reporting Beginning Balances</w:t>
            </w:r>
          </w:p>
        </w:tc>
      </w:tr>
      <w:tr w:rsidR="006D6FDF" w:rsidTr="006D6FDF">
        <w:tc>
          <w:tcPr>
            <w:tcW w:w="217" w:type="pct"/>
          </w:tcPr>
          <w:p w:rsidR="006D6FDF" w:rsidRDefault="006D6FDF" w:rsidP="006D6FDF">
            <w:pPr>
              <w:spacing w:after="240"/>
            </w:pPr>
            <w:r>
              <w:lastRenderedPageBreak/>
              <w:t>6</w:t>
            </w:r>
          </w:p>
        </w:tc>
        <w:tc>
          <w:tcPr>
            <w:tcW w:w="2174" w:type="pct"/>
          </w:tcPr>
          <w:p w:rsidR="006D6FDF" w:rsidRDefault="006D6FDF" w:rsidP="006D6FDF">
            <w:pPr>
              <w:spacing w:after="240"/>
            </w:pPr>
            <w:r>
              <w:t>FUND_BALANCE_DETAILS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Shared Fund Balancing Data</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fn_GetFundGAAPFundType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GAAP Fund Type For A Given Fund</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fn_GetFundSAMSFundType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SAMS Fund Type</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bl>
    <w:p w:rsidR="006D6FDF" w:rsidRDefault="006D6FDF" w:rsidP="006D6FDF">
      <w:pPr>
        <w:pStyle w:val="Heading1"/>
      </w:pPr>
      <w:bookmarkStart w:id="1054" w:name="_Toc338154608"/>
      <w:r>
        <w:t>sp_creatediagram</w:t>
      </w:r>
      <w:bookmarkEnd w:id="1054"/>
    </w:p>
    <w:p w:rsidR="006D6FDF" w:rsidRDefault="006D6FDF" w:rsidP="006D6FDF">
      <w:pPr>
        <w:pStyle w:val="Heading2"/>
        <w:spacing w:after="240"/>
      </w:pPr>
      <w:bookmarkStart w:id="1055" w:name="_Toc338154609"/>
      <w:r>
        <w:t>Functionality Overview</w:t>
      </w:r>
      <w:bookmarkEnd w:id="1055"/>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056" w:name="_Toc338154610"/>
      <w:r>
        <w:t>Parameters</w:t>
      </w:r>
      <w:bookmarkEnd w:id="10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@diagramname</w:t>
            </w:r>
          </w:p>
        </w:tc>
        <w:tc>
          <w:tcPr>
            <w:tcW w:w="833" w:type="pct"/>
          </w:tcPr>
          <w:p w:rsidR="006D6FDF" w:rsidRDefault="006D6FDF" w:rsidP="006D6FDF">
            <w:pPr>
              <w:spacing w:after="240"/>
            </w:pPr>
            <w:r>
              <w:t>sysname</w:t>
            </w:r>
          </w:p>
        </w:tc>
        <w:tc>
          <w:tcPr>
            <w:tcW w:w="833" w:type="pct"/>
          </w:tcPr>
          <w:p w:rsidR="006D6FDF" w:rsidRDefault="006D6FDF" w:rsidP="006D6FDF">
            <w:pPr>
              <w:spacing w:after="240"/>
            </w:pPr>
            <w:r>
              <w:t>256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@owner_id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@version</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@definition</w:t>
            </w:r>
          </w:p>
        </w:tc>
        <w:tc>
          <w:tcPr>
            <w:tcW w:w="833" w:type="pct"/>
          </w:tcPr>
          <w:p w:rsidR="006D6FDF" w:rsidRDefault="006D6FDF" w:rsidP="006D6FDF">
            <w:pPr>
              <w:spacing w:after="240"/>
            </w:pPr>
            <w:r>
              <w:t>varbinary</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057" w:name="_Toc338154611"/>
      <w:r>
        <w:lastRenderedPageBreak/>
        <w:t>Dependencies</w:t>
      </w:r>
      <w:bookmarkEnd w:id="105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sysdiagrams</w:t>
            </w:r>
          </w:p>
        </w:tc>
        <w:tc>
          <w:tcPr>
            <w:tcW w:w="435" w:type="pct"/>
          </w:tcPr>
          <w:p w:rsidR="006D6FDF" w:rsidRDefault="006D6FDF" w:rsidP="006D6FDF">
            <w:pPr>
              <w:spacing w:after="240"/>
            </w:pPr>
            <w:r>
              <w:t>Table</w:t>
            </w:r>
          </w:p>
        </w:tc>
        <w:tc>
          <w:tcPr>
            <w:tcW w:w="2174" w:type="pct"/>
          </w:tcPr>
          <w:p w:rsidR="006D6FDF" w:rsidRDefault="006D6FDF" w:rsidP="006D6FDF">
            <w:pPr>
              <w:spacing w:after="240"/>
            </w:pPr>
          </w:p>
        </w:tc>
      </w:tr>
    </w:tbl>
    <w:p w:rsidR="006D6FDF" w:rsidRDefault="006D6FDF" w:rsidP="006D6FDF">
      <w:pPr>
        <w:pStyle w:val="Heading1"/>
      </w:pPr>
      <w:bookmarkStart w:id="1058" w:name="_Toc338154612"/>
      <w:r>
        <w:t>sp_dropdiagram</w:t>
      </w:r>
      <w:bookmarkEnd w:id="1058"/>
    </w:p>
    <w:p w:rsidR="006D6FDF" w:rsidRDefault="006D6FDF" w:rsidP="006D6FDF">
      <w:pPr>
        <w:pStyle w:val="Heading2"/>
        <w:spacing w:after="240"/>
      </w:pPr>
      <w:bookmarkStart w:id="1059" w:name="_Toc338154613"/>
      <w:r>
        <w:t>Functionality Overview</w:t>
      </w:r>
      <w:bookmarkEnd w:id="1059"/>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060" w:name="_Toc338154614"/>
      <w:r>
        <w:t>Parameters</w:t>
      </w:r>
      <w:bookmarkEnd w:id="10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@diagramname</w:t>
            </w:r>
          </w:p>
        </w:tc>
        <w:tc>
          <w:tcPr>
            <w:tcW w:w="833" w:type="pct"/>
          </w:tcPr>
          <w:p w:rsidR="006D6FDF" w:rsidRDefault="006D6FDF" w:rsidP="006D6FDF">
            <w:pPr>
              <w:spacing w:after="240"/>
            </w:pPr>
            <w:r>
              <w:t>sysname</w:t>
            </w:r>
          </w:p>
        </w:tc>
        <w:tc>
          <w:tcPr>
            <w:tcW w:w="833" w:type="pct"/>
          </w:tcPr>
          <w:p w:rsidR="006D6FDF" w:rsidRDefault="006D6FDF" w:rsidP="006D6FDF">
            <w:pPr>
              <w:spacing w:after="240"/>
            </w:pPr>
            <w:r>
              <w:t>256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@owner_id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061" w:name="_Toc338154615"/>
      <w:r>
        <w:t>Dependencies</w:t>
      </w:r>
      <w:bookmarkEnd w:id="106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sysdiagrams</w:t>
            </w:r>
          </w:p>
        </w:tc>
        <w:tc>
          <w:tcPr>
            <w:tcW w:w="435" w:type="pct"/>
          </w:tcPr>
          <w:p w:rsidR="006D6FDF" w:rsidRDefault="006D6FDF" w:rsidP="006D6FDF">
            <w:pPr>
              <w:spacing w:after="240"/>
            </w:pPr>
            <w:r>
              <w:t>Table</w:t>
            </w:r>
          </w:p>
        </w:tc>
        <w:tc>
          <w:tcPr>
            <w:tcW w:w="2174" w:type="pct"/>
          </w:tcPr>
          <w:p w:rsidR="006D6FDF" w:rsidRDefault="006D6FDF" w:rsidP="006D6FDF">
            <w:pPr>
              <w:spacing w:after="240"/>
            </w:pPr>
          </w:p>
        </w:tc>
      </w:tr>
    </w:tbl>
    <w:p w:rsidR="006D6FDF" w:rsidRDefault="006D6FDF" w:rsidP="006D6FDF">
      <w:pPr>
        <w:pStyle w:val="Heading1"/>
      </w:pPr>
      <w:bookmarkStart w:id="1062" w:name="_Toc338154616"/>
      <w:r>
        <w:t>SP_FISCAL_YEAR_CALENDAR_LOAD</w:t>
      </w:r>
      <w:bookmarkEnd w:id="1062"/>
    </w:p>
    <w:p w:rsidR="006D6FDF" w:rsidRDefault="006D6FDF" w:rsidP="006D6FDF">
      <w:pPr>
        <w:pStyle w:val="Heading2"/>
        <w:spacing w:after="240"/>
      </w:pPr>
      <w:bookmarkStart w:id="1063" w:name="_Toc338154617"/>
      <w:r>
        <w:t>Functionality Overview</w:t>
      </w:r>
      <w:bookmarkEnd w:id="1063"/>
    </w:p>
    <w:p w:rsidR="006D6FDF" w:rsidRDefault="006D6FDF" w:rsidP="006D6FDF">
      <w:pPr>
        <w:spacing w:after="240"/>
      </w:pPr>
      <w:r>
        <w:t>Loads A Fiscal Year Calendar</w:t>
      </w:r>
    </w:p>
    <w:p w:rsidR="006D6FDF" w:rsidRDefault="006D6FDF" w:rsidP="006D6FDF">
      <w:pPr>
        <w:spacing w:after="240"/>
      </w:pPr>
      <w:r>
        <w:t>Simple Table Containing Data About A Fiscal Year</w:t>
      </w:r>
    </w:p>
    <w:p w:rsidR="006D6FDF" w:rsidRDefault="006D6FDF" w:rsidP="006D6FDF">
      <w:pPr>
        <w:spacing w:after="240"/>
      </w:pPr>
      <w:r>
        <w:t>Future Scalability of Automating Triggers and Events In A Fiscal Year</w:t>
      </w:r>
    </w:p>
    <w:p w:rsidR="006D6FDF" w:rsidRDefault="006D6FDF" w:rsidP="006D6FDF">
      <w:pPr>
        <w:spacing w:after="240"/>
      </w:pPr>
    </w:p>
    <w:p w:rsidR="006D6FDF" w:rsidRDefault="006D6FDF" w:rsidP="006D6FDF">
      <w:pPr>
        <w:pStyle w:val="Heading3"/>
        <w:spacing w:after="320"/>
      </w:pPr>
      <w:bookmarkStart w:id="1064" w:name="_Toc338154618"/>
      <w:r>
        <w:lastRenderedPageBreak/>
        <w:t>Parameters</w:t>
      </w:r>
      <w:bookmarkEnd w:id="10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65" w:name="_Toc338154619"/>
      <w:r>
        <w:t>Dependencies</w:t>
      </w:r>
      <w:bookmarkEnd w:id="1065"/>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FISCAL_YEAR_CALENDAR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 Fiscal Year Such As Dates, Statistics, And Alert Driving Metrics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SP_SCO567_DETAILS_DASHBOARD_LOAD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Financial Reporting Data Entry Form Data. Run A Query Against Forms Structures. Return Full Renderable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SP_SCO568_DETAILS_DASHBOARD_LOAD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Financial Reporting Data Entry Form Data. Run A Query Against Forms Structures. Return Full Renderable Data</w:t>
            </w:r>
          </w:p>
        </w:tc>
      </w:tr>
    </w:tbl>
    <w:p w:rsidR="006D6FDF" w:rsidRDefault="006D6FDF" w:rsidP="006D6FDF">
      <w:pPr>
        <w:pStyle w:val="Heading1"/>
      </w:pPr>
      <w:bookmarkStart w:id="1066" w:name="_Toc338154620"/>
      <w:r>
        <w:t>SP_FUND_LOAD</w:t>
      </w:r>
      <w:bookmarkEnd w:id="1066"/>
    </w:p>
    <w:p w:rsidR="006D6FDF" w:rsidRDefault="006D6FDF" w:rsidP="006D6FDF">
      <w:pPr>
        <w:pStyle w:val="Heading2"/>
        <w:spacing w:after="240"/>
      </w:pPr>
      <w:bookmarkStart w:id="1067" w:name="_Toc338154621"/>
      <w:r>
        <w:t>Functionality Overview</w:t>
      </w:r>
      <w:bookmarkEnd w:id="1067"/>
    </w:p>
    <w:p w:rsidR="006D6FDF" w:rsidRDefault="006D6FDF" w:rsidP="006D6FDF">
      <w:pPr>
        <w:spacing w:after="240"/>
      </w:pPr>
      <w:r>
        <w:t>Loads Fund Information</w:t>
      </w:r>
    </w:p>
    <w:p w:rsidR="006D6FDF" w:rsidRDefault="006D6FDF" w:rsidP="006D6FDF">
      <w:pPr>
        <w:spacing w:after="240"/>
      </w:pPr>
      <w:r>
        <w:t>There May Be A Problem With This Stored Procedure</w:t>
      </w:r>
    </w:p>
    <w:p w:rsidR="006D6FDF" w:rsidRDefault="006D6FDF" w:rsidP="006D6FDF">
      <w:pPr>
        <w:spacing w:after="240"/>
      </w:pPr>
    </w:p>
    <w:p w:rsidR="006D6FDF" w:rsidRDefault="006D6FDF" w:rsidP="006D6FDF">
      <w:pPr>
        <w:pStyle w:val="Heading3"/>
        <w:spacing w:after="320"/>
      </w:pPr>
      <w:bookmarkStart w:id="1068" w:name="_Toc338154622"/>
      <w:r>
        <w:lastRenderedPageBreak/>
        <w:t>Parameters</w:t>
      </w:r>
      <w:bookmarkEnd w:id="10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@PARENT_FUND_NUMBER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@SAMS_FUND_TYPE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@GAAP_FUND_TYPE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@FUND_GROUP_TYPE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@FUND_PACKAGE_TYPE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69" w:name="_Toc338154623"/>
      <w:r>
        <w:t>Dependencies</w:t>
      </w:r>
      <w:bookmarkEnd w:id="106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bl>
    <w:p w:rsidR="006D6FDF" w:rsidRDefault="006D6FDF" w:rsidP="006D6FDF">
      <w:pPr>
        <w:pStyle w:val="Heading1"/>
      </w:pPr>
      <w:bookmarkStart w:id="1070" w:name="_Toc338154624"/>
      <w:r>
        <w:t>SP_FUND_PACKAGE_FORM_MAPPING_LOAD</w:t>
      </w:r>
      <w:bookmarkEnd w:id="1070"/>
    </w:p>
    <w:p w:rsidR="006D6FDF" w:rsidRDefault="006D6FDF" w:rsidP="006D6FDF">
      <w:pPr>
        <w:pStyle w:val="Heading2"/>
        <w:spacing w:after="240"/>
      </w:pPr>
      <w:bookmarkStart w:id="1071" w:name="_Toc338154625"/>
      <w:r>
        <w:t>Functionality Overview</w:t>
      </w:r>
      <w:bookmarkEnd w:id="1071"/>
    </w:p>
    <w:p w:rsidR="006D6FDF" w:rsidRDefault="006D6FDF" w:rsidP="006D6FDF">
      <w:pPr>
        <w:spacing w:after="240"/>
      </w:pPr>
      <w:r>
        <w:t>Loads A List of Forms Associated With A Package Given a Fund Number</w:t>
      </w:r>
    </w:p>
    <w:p w:rsidR="006D6FDF" w:rsidRDefault="006D6FDF" w:rsidP="006D6FDF">
      <w:pPr>
        <w:spacing w:after="240"/>
      </w:pPr>
    </w:p>
    <w:p w:rsidR="006D6FDF" w:rsidRDefault="006D6FDF" w:rsidP="006D6FDF">
      <w:pPr>
        <w:pStyle w:val="Heading3"/>
        <w:spacing w:after="320"/>
      </w:pPr>
      <w:bookmarkStart w:id="1072" w:name="_Toc338154626"/>
      <w:r>
        <w:t>Parameters</w:t>
      </w:r>
      <w:bookmarkEnd w:id="10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73" w:name="_Toc338154627"/>
      <w:r>
        <w:t>Dependencies</w:t>
      </w:r>
      <w:bookmarkEnd w:id="107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 Package and Forms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1074" w:name="_Toc338154628"/>
      <w:r>
        <w:t>SP_FUND_PACKAGE_TYPE_LOAD</w:t>
      </w:r>
      <w:bookmarkEnd w:id="1074"/>
    </w:p>
    <w:p w:rsidR="006D6FDF" w:rsidRDefault="006D6FDF" w:rsidP="006D6FDF">
      <w:pPr>
        <w:pStyle w:val="Heading2"/>
        <w:spacing w:after="240"/>
      </w:pPr>
      <w:bookmarkStart w:id="1075" w:name="_Toc338154629"/>
      <w:r>
        <w:t>Functionality Overview</w:t>
      </w:r>
      <w:bookmarkEnd w:id="1075"/>
    </w:p>
    <w:p w:rsidR="006D6FDF" w:rsidRDefault="006D6FDF" w:rsidP="006D6FDF">
      <w:pPr>
        <w:spacing w:after="240"/>
      </w:pPr>
      <w:r>
        <w:t>Loads A List of Available Package Types</w:t>
      </w:r>
    </w:p>
    <w:p w:rsidR="006D6FDF" w:rsidRDefault="006D6FDF" w:rsidP="006D6FDF">
      <w:pPr>
        <w:spacing w:after="240"/>
      </w:pPr>
    </w:p>
    <w:p w:rsidR="006D6FDF" w:rsidRDefault="006D6FDF" w:rsidP="006D6FDF">
      <w:pPr>
        <w:pStyle w:val="Heading3"/>
        <w:spacing w:after="320"/>
      </w:pPr>
      <w:bookmarkStart w:id="1076" w:name="_Toc338154630"/>
      <w:r>
        <w:t>Parameters</w:t>
      </w:r>
      <w:bookmarkEnd w:id="10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77" w:name="_Toc338154631"/>
      <w:r>
        <w:lastRenderedPageBreak/>
        <w:t>Dependencies</w:t>
      </w:r>
      <w:bookmarkEnd w:id="107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FUND_PACKAGE_TYPE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Enumeration of Fund Package Types and Other Control Information</w:t>
            </w:r>
          </w:p>
        </w:tc>
      </w:tr>
    </w:tbl>
    <w:p w:rsidR="006D6FDF" w:rsidRDefault="006D6FDF" w:rsidP="006D6FDF">
      <w:pPr>
        <w:pStyle w:val="Heading1"/>
      </w:pPr>
      <w:bookmarkStart w:id="1078" w:name="_Toc338154632"/>
      <w:r>
        <w:t>SP_FUND_TYPE_LOAD</w:t>
      </w:r>
      <w:bookmarkEnd w:id="1078"/>
    </w:p>
    <w:p w:rsidR="006D6FDF" w:rsidRDefault="006D6FDF" w:rsidP="006D6FDF">
      <w:pPr>
        <w:pStyle w:val="Heading2"/>
        <w:spacing w:after="240"/>
      </w:pPr>
      <w:bookmarkStart w:id="1079" w:name="_Toc338154633"/>
      <w:r>
        <w:t>Functionality Overview</w:t>
      </w:r>
      <w:bookmarkEnd w:id="1079"/>
    </w:p>
    <w:p w:rsidR="006D6FDF" w:rsidRDefault="006D6FDF" w:rsidP="006D6FDF">
      <w:pPr>
        <w:spacing w:after="240"/>
      </w:pPr>
      <w:r>
        <w:t>Loads A List of Funds Given A Filter Criteria</w:t>
      </w:r>
    </w:p>
    <w:p w:rsidR="006D6FDF" w:rsidRDefault="006D6FDF" w:rsidP="006D6FDF">
      <w:pPr>
        <w:spacing w:after="240"/>
      </w:pPr>
      <w:r>
        <w:t>Filter Criteria is Set Via A Flexible Ranging Methodology. Ranging Tables Allow For A Flexible Mean By Which The Result Can Vary.</w:t>
      </w:r>
    </w:p>
    <w:p w:rsidR="006D6FDF" w:rsidRDefault="006D6FDF" w:rsidP="006D6FDF">
      <w:pPr>
        <w:spacing w:after="240"/>
      </w:pPr>
    </w:p>
    <w:p w:rsidR="006D6FDF" w:rsidRDefault="006D6FDF" w:rsidP="006D6FDF">
      <w:pPr>
        <w:pStyle w:val="Heading3"/>
        <w:spacing w:after="320"/>
      </w:pPr>
      <w:bookmarkStart w:id="1080" w:name="_Toc338154634"/>
      <w:r>
        <w:t>Parameters</w:t>
      </w:r>
      <w:bookmarkEnd w:id="10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@PARENT_FUND_NUMBER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@SAMS_FUND_TYPE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@GAAP_FUND_TYPE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@FUND_GROUP_TYPE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@FUND_PACKAGE_TYPE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081" w:name="_Toc338154635"/>
      <w:r>
        <w:t>Dependencies</w:t>
      </w:r>
      <w:bookmarkEnd w:id="108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bl>
    <w:p w:rsidR="006D6FDF" w:rsidRDefault="006D6FDF" w:rsidP="006D6FDF">
      <w:pPr>
        <w:pStyle w:val="Heading1"/>
      </w:pPr>
      <w:bookmarkStart w:id="1082" w:name="_Toc338154636"/>
      <w:r>
        <w:t>SP_JOURNAL_ENTRY_WORKSHEET_TITLE_LOAD</w:t>
      </w:r>
      <w:bookmarkEnd w:id="1082"/>
    </w:p>
    <w:p w:rsidR="006D6FDF" w:rsidRDefault="006D6FDF" w:rsidP="006D6FDF">
      <w:pPr>
        <w:pStyle w:val="Heading2"/>
        <w:spacing w:after="240"/>
      </w:pPr>
      <w:bookmarkStart w:id="1083" w:name="_Toc338154637"/>
      <w:r>
        <w:t>Functionality Overview</w:t>
      </w:r>
      <w:bookmarkEnd w:id="1083"/>
    </w:p>
    <w:p w:rsidR="006D6FDF" w:rsidRDefault="006D6FDF" w:rsidP="006D6FDF">
      <w:pPr>
        <w:spacing w:after="240"/>
      </w:pPr>
      <w:r>
        <w:t>Loads A List of Applicable Journal Entry Titles Given Journal Entry Specifications</w:t>
      </w:r>
    </w:p>
    <w:p w:rsidR="006D6FDF" w:rsidRDefault="006D6FDF" w:rsidP="006D6FDF">
      <w:pPr>
        <w:spacing w:after="240"/>
      </w:pPr>
    </w:p>
    <w:p w:rsidR="006D6FDF" w:rsidRDefault="006D6FDF" w:rsidP="006D6FDF">
      <w:pPr>
        <w:pStyle w:val="Heading3"/>
        <w:spacing w:after="320"/>
      </w:pPr>
      <w:bookmarkStart w:id="1084" w:name="_Toc338154638"/>
      <w:r>
        <w:t>Parameters</w:t>
      </w:r>
      <w:bookmarkEnd w:id="10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@ORIGINATION_FORM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085" w:name="_Toc338154639"/>
      <w:r>
        <w:t>Dependencies</w:t>
      </w:r>
      <w:bookmarkEnd w:id="108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JOURNAL_ENTRY_WORKSHEET_TITLE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List of Common Journal Entry Titles</w:t>
            </w:r>
          </w:p>
        </w:tc>
      </w:tr>
    </w:tbl>
    <w:p w:rsidR="006D6FDF" w:rsidRDefault="006D6FDF" w:rsidP="006D6FDF">
      <w:pPr>
        <w:pStyle w:val="Heading1"/>
      </w:pPr>
      <w:bookmarkStart w:id="1086" w:name="_Toc338154640"/>
      <w:r>
        <w:t>SP_LOAD_SIMULATION_EXECUTE</w:t>
      </w:r>
      <w:bookmarkEnd w:id="1086"/>
    </w:p>
    <w:p w:rsidR="006D6FDF" w:rsidRDefault="006D6FDF" w:rsidP="006D6FDF">
      <w:pPr>
        <w:pStyle w:val="Heading2"/>
        <w:spacing w:after="240"/>
      </w:pPr>
      <w:bookmarkStart w:id="1087" w:name="_Toc338154641"/>
      <w:r>
        <w:t>Functionality Overview</w:t>
      </w:r>
      <w:bookmarkEnd w:id="1087"/>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088" w:name="_Toc338154642"/>
      <w:r>
        <w:t>Parameters</w:t>
      </w:r>
      <w:bookmarkEnd w:id="10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@BATCH_NAME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@CURRENT_THREAD_NAME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@SIMULATION_RETURN_CODE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@SIMULATION_INFORMATIVE_MESSAGE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089" w:name="_Toc338154643"/>
      <w:r>
        <w:t>Dependencies</w:t>
      </w:r>
      <w:bookmarkEnd w:id="1089"/>
    </w:p>
    <w:tbl>
      <w:tblPr>
        <w:tblStyle w:val="TableGrid"/>
        <w:tblW w:w="5000" w:type="pct"/>
        <w:tblLook w:val="04A0" w:firstRow="1" w:lastRow="0" w:firstColumn="1" w:lastColumn="0" w:noHBand="0" w:noVBand="1"/>
      </w:tblPr>
      <w:tblGrid>
        <w:gridCol w:w="536"/>
        <w:gridCol w:w="6731"/>
        <w:gridCol w:w="1143"/>
        <w:gridCol w:w="188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_ADMIN_LOAD_SIMULATION_LOG</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_ADMIN_LOAD_SIMULATION_LOG</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AGENCY_FUND_ACCOUNT_TRIAL_BALANCE_STAGE_MANAGER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Header For Work Data For Trial Balances.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SP_POPULATE_AGENCY_FUND_ACCOUNT_TRIAL_BALANCE_ENHANCED</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SP_SCHEDULE_AGENCY_FUND_ACCOUNT_TRIAL_BALANCE_MANANAGE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Create Entry For Trial Balances Batch Processing Job</w:t>
            </w:r>
          </w:p>
        </w:tc>
      </w:tr>
    </w:tbl>
    <w:p w:rsidR="006D6FDF" w:rsidRDefault="006D6FDF" w:rsidP="006D6FDF">
      <w:pPr>
        <w:pStyle w:val="Heading1"/>
      </w:pPr>
      <w:bookmarkStart w:id="1090" w:name="_Toc338154644"/>
      <w:r>
        <w:t>sp_renamediagram</w:t>
      </w:r>
      <w:bookmarkEnd w:id="1090"/>
    </w:p>
    <w:p w:rsidR="006D6FDF" w:rsidRDefault="006D6FDF" w:rsidP="006D6FDF">
      <w:pPr>
        <w:pStyle w:val="Heading2"/>
        <w:spacing w:after="240"/>
      </w:pPr>
      <w:bookmarkStart w:id="1091" w:name="_Toc338154645"/>
      <w:r>
        <w:t>Functionality Overview</w:t>
      </w:r>
      <w:bookmarkEnd w:id="1091"/>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092" w:name="_Toc338154646"/>
      <w:r>
        <w:lastRenderedPageBreak/>
        <w:t>Parameters</w:t>
      </w:r>
      <w:bookmarkEnd w:id="10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@diagramname</w:t>
            </w:r>
          </w:p>
        </w:tc>
        <w:tc>
          <w:tcPr>
            <w:tcW w:w="833" w:type="pct"/>
          </w:tcPr>
          <w:p w:rsidR="006D6FDF" w:rsidRDefault="006D6FDF" w:rsidP="006D6FDF">
            <w:pPr>
              <w:spacing w:after="240"/>
            </w:pPr>
            <w:r>
              <w:t>sysname</w:t>
            </w:r>
          </w:p>
        </w:tc>
        <w:tc>
          <w:tcPr>
            <w:tcW w:w="833" w:type="pct"/>
          </w:tcPr>
          <w:p w:rsidR="006D6FDF" w:rsidRDefault="006D6FDF" w:rsidP="006D6FDF">
            <w:pPr>
              <w:spacing w:after="240"/>
            </w:pPr>
            <w:r>
              <w:t>256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@owner_id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@new_diagramname</w:t>
            </w:r>
          </w:p>
        </w:tc>
        <w:tc>
          <w:tcPr>
            <w:tcW w:w="833" w:type="pct"/>
          </w:tcPr>
          <w:p w:rsidR="006D6FDF" w:rsidRDefault="006D6FDF" w:rsidP="006D6FDF">
            <w:pPr>
              <w:spacing w:after="240"/>
            </w:pPr>
            <w:r>
              <w:t>sysname</w:t>
            </w:r>
          </w:p>
        </w:tc>
        <w:tc>
          <w:tcPr>
            <w:tcW w:w="833" w:type="pct"/>
          </w:tcPr>
          <w:p w:rsidR="006D6FDF" w:rsidRDefault="006D6FDF" w:rsidP="006D6FDF">
            <w:pPr>
              <w:spacing w:after="240"/>
            </w:pPr>
            <w:r>
              <w:t>256</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093" w:name="_Toc338154647"/>
      <w:r>
        <w:t>Dependencies</w:t>
      </w:r>
      <w:bookmarkEnd w:id="109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sysdiagrams</w:t>
            </w:r>
          </w:p>
        </w:tc>
        <w:tc>
          <w:tcPr>
            <w:tcW w:w="435" w:type="pct"/>
          </w:tcPr>
          <w:p w:rsidR="006D6FDF" w:rsidRDefault="006D6FDF" w:rsidP="006D6FDF">
            <w:pPr>
              <w:spacing w:after="240"/>
            </w:pPr>
            <w:r>
              <w:t>Table</w:t>
            </w:r>
          </w:p>
        </w:tc>
        <w:tc>
          <w:tcPr>
            <w:tcW w:w="2174" w:type="pct"/>
          </w:tcPr>
          <w:p w:rsidR="006D6FDF" w:rsidRDefault="006D6FDF" w:rsidP="006D6FDF">
            <w:pPr>
              <w:spacing w:after="240"/>
            </w:pPr>
          </w:p>
        </w:tc>
      </w:tr>
    </w:tbl>
    <w:p w:rsidR="006D6FDF" w:rsidRDefault="006D6FDF" w:rsidP="006D6FDF">
      <w:pPr>
        <w:pStyle w:val="Heading1"/>
      </w:pPr>
      <w:bookmarkStart w:id="1094" w:name="_Toc338154648"/>
      <w:r>
        <w:t>SP_RPT_SCO547_DETAILS_REPORT_LOAD</w:t>
      </w:r>
      <w:bookmarkEnd w:id="1094"/>
    </w:p>
    <w:p w:rsidR="006D6FDF" w:rsidRDefault="006D6FDF" w:rsidP="006D6FDF">
      <w:pPr>
        <w:pStyle w:val="Heading2"/>
        <w:spacing w:after="240"/>
      </w:pPr>
      <w:bookmarkStart w:id="1095" w:name="_Toc338154649"/>
      <w:r>
        <w:t>Functionality Overview</w:t>
      </w:r>
      <w:bookmarkEnd w:id="1095"/>
    </w:p>
    <w:p w:rsidR="006D6FDF" w:rsidRDefault="006D6FDF" w:rsidP="006D6FDF">
      <w:pPr>
        <w:spacing w:after="240"/>
      </w:pPr>
      <w:r>
        <w:t>Gets Data Pertaining to Journal Entries For Rendering on the Journal Entry Report</w:t>
      </w:r>
    </w:p>
    <w:p w:rsidR="006D6FDF" w:rsidRDefault="006D6FDF" w:rsidP="006D6FDF">
      <w:pPr>
        <w:spacing w:after="240"/>
      </w:pPr>
      <w:r>
        <w:t>Formulate Full Record of Journal Entry. Includes All Sheets</w:t>
      </w:r>
    </w:p>
    <w:p w:rsidR="006D6FDF" w:rsidRDefault="006D6FDF" w:rsidP="006D6FDF">
      <w:pPr>
        <w:spacing w:after="240"/>
      </w:pPr>
      <w:r>
        <w:t>Data Returned Is Denormalized For Ease Of Consumption</w:t>
      </w:r>
    </w:p>
    <w:p w:rsidR="006D6FDF" w:rsidRDefault="006D6FDF" w:rsidP="006D6FDF">
      <w:pPr>
        <w:spacing w:after="240"/>
      </w:pPr>
    </w:p>
    <w:p w:rsidR="006D6FDF" w:rsidRDefault="006D6FDF" w:rsidP="006D6FDF">
      <w:pPr>
        <w:pStyle w:val="Heading3"/>
        <w:spacing w:after="320"/>
      </w:pPr>
      <w:bookmarkStart w:id="1096" w:name="_Toc338154650"/>
      <w:r>
        <w:t>Parameters</w:t>
      </w:r>
      <w:bookmarkEnd w:id="10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097" w:name="_Toc338154651"/>
      <w:r>
        <w:t>Dependencies</w:t>
      </w:r>
      <w:bookmarkEnd w:id="109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Worksheet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098" w:name="_Toc338154652"/>
      <w:r>
        <w:t>SP_RPT_SCO548_DETAILS_REPORT_LOAD</w:t>
      </w:r>
      <w:bookmarkEnd w:id="1098"/>
    </w:p>
    <w:p w:rsidR="006D6FDF" w:rsidRDefault="006D6FDF" w:rsidP="006D6FDF">
      <w:pPr>
        <w:pStyle w:val="Heading2"/>
        <w:spacing w:after="240"/>
      </w:pPr>
      <w:bookmarkStart w:id="1099" w:name="_Toc338154653"/>
      <w:r>
        <w:t>Functionality Overview</w:t>
      </w:r>
      <w:bookmarkEnd w:id="1099"/>
    </w:p>
    <w:p w:rsidR="006D6FDF" w:rsidRDefault="006D6FDF" w:rsidP="006D6FDF">
      <w:pPr>
        <w:spacing w:after="240"/>
      </w:pPr>
      <w:r>
        <w:t>Gets Data Pertaining to Journal Entries For Rendering on the Journal Entry Report</w:t>
      </w:r>
    </w:p>
    <w:p w:rsidR="006D6FDF" w:rsidRDefault="006D6FDF" w:rsidP="006D6FDF">
      <w:pPr>
        <w:spacing w:after="240"/>
      </w:pPr>
      <w:r>
        <w:t>Formulate Full Record of Journal Entry. Includes All Sheets</w:t>
      </w:r>
    </w:p>
    <w:p w:rsidR="006D6FDF" w:rsidRDefault="006D6FDF" w:rsidP="006D6FDF">
      <w:pPr>
        <w:spacing w:after="240"/>
      </w:pPr>
      <w:r>
        <w:t>Data Returned Is Denormalized For Ease Of Consumption</w:t>
      </w:r>
    </w:p>
    <w:p w:rsidR="006D6FDF" w:rsidRDefault="006D6FDF" w:rsidP="006D6FDF">
      <w:pPr>
        <w:spacing w:after="240"/>
      </w:pPr>
    </w:p>
    <w:p w:rsidR="006D6FDF" w:rsidRDefault="006D6FDF" w:rsidP="006D6FDF">
      <w:pPr>
        <w:pStyle w:val="Heading3"/>
        <w:spacing w:after="320"/>
      </w:pPr>
      <w:bookmarkStart w:id="1100" w:name="_Toc338154654"/>
      <w:r>
        <w:t>Parameters</w:t>
      </w:r>
      <w:bookmarkEnd w:id="11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01" w:name="_Toc338154655"/>
      <w:r>
        <w:t>Dependencies</w:t>
      </w:r>
      <w:bookmarkEnd w:id="110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Worksheet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102" w:name="_Toc338154656"/>
      <w:r>
        <w:t>SP_SCHEDULE_AGENCY_FUND_ACCOUNT_TRIAL_BALANCE_MANANAGE</w:t>
      </w:r>
      <w:bookmarkEnd w:id="1102"/>
    </w:p>
    <w:p w:rsidR="006D6FDF" w:rsidRDefault="006D6FDF" w:rsidP="006D6FDF">
      <w:pPr>
        <w:pStyle w:val="Heading2"/>
        <w:spacing w:after="240"/>
      </w:pPr>
      <w:bookmarkStart w:id="1103" w:name="_Toc338154657"/>
      <w:r>
        <w:t>Functionality Overview</w:t>
      </w:r>
      <w:bookmarkEnd w:id="1103"/>
    </w:p>
    <w:p w:rsidR="006D6FDF" w:rsidRDefault="006D6FDF" w:rsidP="006D6FDF">
      <w:pPr>
        <w:spacing w:after="240"/>
      </w:pPr>
      <w:r>
        <w:t>Creates Entry For Trial Balances Batch Processing Job</w:t>
      </w:r>
    </w:p>
    <w:p w:rsidR="006D6FDF" w:rsidRDefault="006D6FDF" w:rsidP="006D6FDF">
      <w:pPr>
        <w:spacing w:after="240"/>
      </w:pPr>
      <w:r>
        <w:t>Trial Balances Take Longer Time For Processing. This Procedure Deals with Overlapped Requests and Ensures Race Conditions Do Not Cause Issues</w:t>
      </w:r>
    </w:p>
    <w:p w:rsidR="006D6FDF" w:rsidRDefault="006D6FDF" w:rsidP="006D6FDF">
      <w:pPr>
        <w:spacing w:after="240"/>
      </w:pPr>
    </w:p>
    <w:p w:rsidR="006D6FDF" w:rsidRDefault="006D6FDF" w:rsidP="006D6FDF">
      <w:pPr>
        <w:pStyle w:val="Heading3"/>
        <w:spacing w:after="320"/>
      </w:pPr>
      <w:bookmarkStart w:id="1104" w:name="_Toc338154658"/>
      <w:r>
        <w:t>Parameters</w:t>
      </w:r>
      <w:bookmarkEnd w:id="11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@STAGE_UNIQUE_ID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105" w:name="_Toc338154659"/>
      <w:r>
        <w:t>Dependencies</w:t>
      </w:r>
      <w:bookmarkEnd w:id="1105"/>
    </w:p>
    <w:tbl>
      <w:tblPr>
        <w:tblStyle w:val="TableGrid"/>
        <w:tblW w:w="5000" w:type="pct"/>
        <w:tblLook w:val="04A0" w:firstRow="1" w:lastRow="0" w:firstColumn="1" w:lastColumn="0" w:noHBand="0" w:noVBand="1"/>
      </w:tblPr>
      <w:tblGrid>
        <w:gridCol w:w="536"/>
        <w:gridCol w:w="5899"/>
        <w:gridCol w:w="998"/>
        <w:gridCol w:w="2863"/>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AGENCY_FUND_ACCOUNT_TRIAL_BALANCE_STAGE_MANAGER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Header For Work Data For Trial Balances.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fn_GetPackageActiveRecordType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Package Active Record Type</w:t>
            </w:r>
          </w:p>
        </w:tc>
      </w:tr>
    </w:tbl>
    <w:p w:rsidR="006D6FDF" w:rsidRDefault="006D6FDF" w:rsidP="006D6FDF">
      <w:pPr>
        <w:pStyle w:val="Heading1"/>
      </w:pPr>
      <w:bookmarkStart w:id="1106" w:name="_Toc338154660"/>
      <w:r>
        <w:t>SP_SCO510_DETAILS_FORM_LOAD</w:t>
      </w:r>
      <w:bookmarkEnd w:id="1106"/>
    </w:p>
    <w:p w:rsidR="006D6FDF" w:rsidRDefault="006D6FDF" w:rsidP="006D6FDF">
      <w:pPr>
        <w:pStyle w:val="Heading2"/>
        <w:spacing w:after="240"/>
      </w:pPr>
      <w:bookmarkStart w:id="1107" w:name="_Toc338154661"/>
      <w:r>
        <w:t>Functionality Overview</w:t>
      </w:r>
      <w:bookmarkEnd w:id="1107"/>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r>
        <w:t>Qualifies A List of Accounts So End User Can Input Explanation of Account Changes</w:t>
      </w:r>
    </w:p>
    <w:p w:rsidR="006D6FDF" w:rsidRDefault="006D6FDF" w:rsidP="006D6FDF">
      <w:pPr>
        <w:spacing w:after="240"/>
      </w:pPr>
      <w:r>
        <w:t>Data Can Be Refreshed By Calling the Populate Stored Procedure</w:t>
      </w:r>
    </w:p>
    <w:p w:rsidR="006D6FDF" w:rsidRDefault="006D6FDF" w:rsidP="006D6FDF">
      <w:pPr>
        <w:spacing w:after="240"/>
      </w:pPr>
      <w:r>
        <w:t>This Stored Procedure Assumes The Populate Stored Procedure Has Been Invoked</w:t>
      </w: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108" w:name="_Toc338154662"/>
      <w:r>
        <w:t>Parameters</w:t>
      </w:r>
      <w:bookmarkEnd w:id="11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09" w:name="_Toc338154663"/>
      <w:r>
        <w:t>Dependencies</w:t>
      </w:r>
      <w:bookmarkEnd w:id="1109"/>
    </w:p>
    <w:tbl>
      <w:tblPr>
        <w:tblStyle w:val="TableGrid"/>
        <w:tblW w:w="5000" w:type="pct"/>
        <w:tblLook w:val="04A0" w:firstRow="1" w:lastRow="0" w:firstColumn="1" w:lastColumn="0" w:noHBand="0" w:noVBand="1"/>
      </w:tblPr>
      <w:tblGrid>
        <w:gridCol w:w="536"/>
        <w:gridCol w:w="5503"/>
        <w:gridCol w:w="998"/>
        <w:gridCol w:w="325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Core Fiscal Year Agency 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SCO510_DETAILS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SCO510 Form Related Data</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TRIAL_BALANCE_FORM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Form Related To Trial Balance</w:t>
            </w:r>
          </w:p>
        </w:tc>
      </w:tr>
      <w:tr w:rsidR="006D6FDF" w:rsidTr="006D6FDF">
        <w:tc>
          <w:tcPr>
            <w:tcW w:w="217" w:type="pct"/>
          </w:tcPr>
          <w:p w:rsidR="006D6FDF" w:rsidRDefault="006D6FDF" w:rsidP="006D6FDF">
            <w:pPr>
              <w:spacing w:after="240"/>
            </w:pPr>
            <w:r>
              <w:lastRenderedPageBreak/>
              <w:t>8</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fn_GetAccountNormalValueMultiplier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Normal Value Multiplier From The Account Table</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fn_GetGAAPBasis</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GAAP Basis For A Given Fund and Account Combination</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110" w:name="_Toc338154664"/>
      <w:r>
        <w:t>SP_SCO510_DETAILS_FORM_LOAD_EX</w:t>
      </w:r>
      <w:bookmarkEnd w:id="1110"/>
    </w:p>
    <w:p w:rsidR="006D6FDF" w:rsidRDefault="006D6FDF" w:rsidP="006D6FDF">
      <w:pPr>
        <w:pStyle w:val="Heading2"/>
        <w:spacing w:after="240"/>
      </w:pPr>
      <w:bookmarkStart w:id="1111" w:name="_Toc338154665"/>
      <w:r>
        <w:t>Functionality Overview</w:t>
      </w:r>
      <w:bookmarkEnd w:id="1111"/>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112" w:name="_Toc338154666"/>
      <w:r>
        <w:t>Parameters</w:t>
      </w:r>
      <w:bookmarkEnd w:id="1112"/>
    </w:p>
    <w:p w:rsidR="006D6FDF" w:rsidRDefault="006D6FDF" w:rsidP="006D6FDF">
      <w:pPr>
        <w:spacing w:after="240"/>
      </w:pPr>
      <w:r>
        <w:t>SP_SCO510_DETAILS_FORM_LOAD_EX Does Not Have Any Parameters</w:t>
      </w:r>
    </w:p>
    <w:p w:rsidR="006D6FDF" w:rsidRDefault="006D6FDF" w:rsidP="006D6FDF">
      <w:pPr>
        <w:pStyle w:val="Heading3"/>
        <w:spacing w:after="320"/>
      </w:pPr>
      <w:bookmarkStart w:id="1113" w:name="_Toc338154667"/>
      <w:r>
        <w:t>Dependencies</w:t>
      </w:r>
      <w:bookmarkEnd w:id="1113"/>
    </w:p>
    <w:p w:rsidR="006D6FDF" w:rsidRDefault="006D6FDF" w:rsidP="006D6FDF">
      <w:pPr>
        <w:spacing w:after="240"/>
      </w:pPr>
      <w:r>
        <w:t>SP_SCO510_DETAILS_FORM_LOAD_EX Does Not Have Any Dependencies On Other Database Objects</w:t>
      </w:r>
    </w:p>
    <w:p w:rsidR="006D6FDF" w:rsidRDefault="006D6FDF" w:rsidP="006D6FDF">
      <w:pPr>
        <w:pStyle w:val="Heading1"/>
      </w:pPr>
      <w:bookmarkStart w:id="1114" w:name="_Toc338154668"/>
      <w:r>
        <w:t>SP_SCO510_DETAILS_FORM_POPULATE</w:t>
      </w:r>
      <w:bookmarkEnd w:id="1114"/>
    </w:p>
    <w:p w:rsidR="006D6FDF" w:rsidRDefault="006D6FDF" w:rsidP="006D6FDF">
      <w:pPr>
        <w:pStyle w:val="Heading2"/>
        <w:spacing w:after="240"/>
      </w:pPr>
      <w:bookmarkStart w:id="1115" w:name="_Toc338154669"/>
      <w:r>
        <w:t>Functionality Overview</w:t>
      </w:r>
      <w:bookmarkEnd w:id="1115"/>
    </w:p>
    <w:p w:rsidR="006D6FDF" w:rsidRDefault="006D6FDF" w:rsidP="006D6FDF">
      <w:pPr>
        <w:spacing w:after="240"/>
      </w:pPr>
      <w:r>
        <w:t>Populates Financial Reporting Data Entry Form Data. Runs A Query Against Forms Structures. Transforms Relevant Form Related Data Into The Comprehensive Set Pertaining To This Operation</w:t>
      </w:r>
    </w:p>
    <w:p w:rsidR="006D6FDF" w:rsidRDefault="006D6FDF" w:rsidP="006D6FDF">
      <w:pPr>
        <w:spacing w:after="240"/>
      </w:pPr>
      <w:r>
        <w:t>Formula For Determining Fluctuation:</w:t>
      </w:r>
    </w:p>
    <w:p w:rsidR="006D6FDF" w:rsidRDefault="006D6FDF" w:rsidP="006D6FDF">
      <w:pPr>
        <w:spacing w:after="240"/>
      </w:pPr>
      <w:r>
        <w:lastRenderedPageBreak/>
        <w:t>((-1) * (ACT.SUM_PY_AMOUNT_GAAP_BASIS) - (-1) * (ACT.SUM_CY_AMOUNT_GAAP_BASIS)) AS FLUCTUATION_AMOUNT</w:t>
      </w:r>
    </w:p>
    <w:p w:rsidR="006D6FDF" w:rsidRDefault="006D6FDF" w:rsidP="006D6FDF">
      <w:pPr>
        <w:spacing w:after="240"/>
      </w:pPr>
    </w:p>
    <w:p w:rsidR="006D6FDF" w:rsidRDefault="006D6FDF" w:rsidP="006D6FDF">
      <w:pPr>
        <w:spacing w:after="240"/>
      </w:pPr>
      <w:r>
        <w:t>There are Various Rules as Per the SAMS Manual:</w:t>
      </w:r>
    </w:p>
    <w:p w:rsidR="006D6FDF" w:rsidRDefault="006D6FDF" w:rsidP="006D6FDF">
      <w:pPr>
        <w:spacing w:after="240"/>
      </w:pPr>
      <w:r>
        <w:t>By Agency Classification Code - To Determine Min and Max Reporting Thresholds</w:t>
      </w:r>
    </w:p>
    <w:p w:rsidR="006D6FDF" w:rsidRDefault="006D6FDF" w:rsidP="006D6FDF">
      <w:pPr>
        <w:spacing w:after="240"/>
      </w:pPr>
      <w:r>
        <w:t>By Fluctuation Type Either Decrease or Increase</w:t>
      </w:r>
    </w:p>
    <w:p w:rsidR="006D6FDF" w:rsidRDefault="006D6FDF" w:rsidP="006D6FDF">
      <w:pPr>
        <w:spacing w:after="240"/>
      </w:pPr>
      <w:r>
        <w:t>By Account Normal Sign - To Determine Increase and Decrease</w:t>
      </w: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116" w:name="_Toc338154670"/>
      <w:r>
        <w:t>Parameters</w:t>
      </w:r>
      <w:bookmarkEnd w:id="11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117" w:name="_Toc338154671"/>
      <w:r>
        <w:t>Dependencies</w:t>
      </w:r>
      <w:bookmarkEnd w:id="1117"/>
    </w:p>
    <w:tbl>
      <w:tblPr>
        <w:tblStyle w:val="TableGrid"/>
        <w:tblW w:w="5000" w:type="pct"/>
        <w:tblLook w:val="04A0" w:firstRow="1" w:lastRow="0" w:firstColumn="1" w:lastColumn="0" w:noHBand="0" w:noVBand="1"/>
      </w:tblPr>
      <w:tblGrid>
        <w:gridCol w:w="536"/>
        <w:gridCol w:w="5503"/>
        <w:gridCol w:w="998"/>
        <w:gridCol w:w="325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Core Fiscal Year Agency 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SCO510_DETAILS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SCO510 Form Related Data</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TRIAL_BALANCE_FORM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Form Related To Trial Balance</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fn_GetAccountNormalValueMultiplier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Normal Value Multiplier From The Account Table</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fn_GetGAAPBasis</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GAAP Basis For A Given Fund and Account Combination</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118" w:name="_Toc338154672"/>
      <w:r>
        <w:lastRenderedPageBreak/>
        <w:t>SP_SCO510_DETAILS_FORM_UPDATE</w:t>
      </w:r>
      <w:bookmarkEnd w:id="1118"/>
    </w:p>
    <w:p w:rsidR="006D6FDF" w:rsidRDefault="006D6FDF" w:rsidP="006D6FDF">
      <w:pPr>
        <w:pStyle w:val="Heading2"/>
        <w:spacing w:after="240"/>
      </w:pPr>
      <w:bookmarkStart w:id="1119" w:name="_Toc338154673"/>
      <w:r>
        <w:t>Functionality Overview</w:t>
      </w:r>
      <w:bookmarkEnd w:id="1119"/>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120" w:name="_Toc338154674"/>
      <w:r>
        <w:t>Parameters</w:t>
      </w:r>
      <w:bookmarkEnd w:id="11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@FLUCTUATION_RATIONALE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@FLUCTUATION_EXPLANATION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121" w:name="_Toc338154675"/>
      <w:r>
        <w:t>Dependencies</w:t>
      </w:r>
      <w:bookmarkEnd w:id="112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SCO510_DETAILS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SCO510 Form Related Data</w:t>
            </w:r>
          </w:p>
        </w:tc>
      </w:tr>
    </w:tbl>
    <w:p w:rsidR="006D6FDF" w:rsidRDefault="006D6FDF" w:rsidP="006D6FDF">
      <w:pPr>
        <w:pStyle w:val="Heading1"/>
      </w:pPr>
      <w:bookmarkStart w:id="1122" w:name="_Toc338154676"/>
      <w:r>
        <w:lastRenderedPageBreak/>
        <w:t>SP_SCO529_DETAILS_FORM_LOAD</w:t>
      </w:r>
      <w:bookmarkEnd w:id="1122"/>
    </w:p>
    <w:p w:rsidR="006D6FDF" w:rsidRDefault="006D6FDF" w:rsidP="006D6FDF">
      <w:pPr>
        <w:pStyle w:val="Heading2"/>
        <w:spacing w:after="240"/>
      </w:pPr>
      <w:bookmarkStart w:id="1123" w:name="_Toc338154677"/>
      <w:r>
        <w:t>Functionality Overview</w:t>
      </w:r>
      <w:bookmarkEnd w:id="1123"/>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124" w:name="_Toc338154678"/>
      <w:r>
        <w:t>Parameters</w:t>
      </w:r>
      <w:bookmarkEnd w:id="11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25" w:name="_Toc338154679"/>
      <w:r>
        <w:t>Dependencies</w:t>
      </w:r>
      <w:bookmarkEnd w:id="112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SCO529_DETAILS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bl>
    <w:p w:rsidR="006D6FDF" w:rsidRDefault="006D6FDF" w:rsidP="006D6FDF">
      <w:pPr>
        <w:pStyle w:val="Heading1"/>
      </w:pPr>
      <w:bookmarkStart w:id="1126" w:name="_Toc338154680"/>
      <w:r>
        <w:t>SP_SCO529_DETAILS_FORM_POPULATE</w:t>
      </w:r>
      <w:bookmarkEnd w:id="1126"/>
    </w:p>
    <w:p w:rsidR="006D6FDF" w:rsidRDefault="006D6FDF" w:rsidP="006D6FDF">
      <w:pPr>
        <w:pStyle w:val="Heading2"/>
        <w:spacing w:after="240"/>
      </w:pPr>
      <w:bookmarkStart w:id="1127" w:name="_Toc338154681"/>
      <w:r>
        <w:t>Functionality Overview</w:t>
      </w:r>
      <w:bookmarkEnd w:id="1127"/>
    </w:p>
    <w:p w:rsidR="006D6FDF" w:rsidRDefault="006D6FDF" w:rsidP="006D6FDF">
      <w:pPr>
        <w:spacing w:after="240"/>
      </w:pPr>
      <w:r>
        <w:t>Populates Financial Reporting Data Entry Form Data. Runs A Query Against Forms Structures. Transforms Relevant Form Related Data Into The Comprehensive Set Pertaining To This Operation</w:t>
      </w:r>
    </w:p>
    <w:p w:rsidR="006D6FDF" w:rsidRDefault="006D6FDF" w:rsidP="006D6FDF">
      <w:pPr>
        <w:spacing w:after="240"/>
      </w:pPr>
      <w:r>
        <w:t>The SCO529 Is A Complex Form That Relies on the Trial Balances</w:t>
      </w:r>
    </w:p>
    <w:p w:rsidR="006D6FDF" w:rsidRDefault="006D6FDF" w:rsidP="006D6FDF">
      <w:pPr>
        <w:spacing w:after="240"/>
      </w:pPr>
      <w:r>
        <w:t>First of All, Trial Balances Must Be Up To Date</w:t>
      </w:r>
    </w:p>
    <w:p w:rsidR="006D6FDF" w:rsidRDefault="006D6FDF" w:rsidP="006D6FDF">
      <w:pPr>
        <w:spacing w:after="240"/>
      </w:pPr>
      <w:r>
        <w:lastRenderedPageBreak/>
        <w:t>Second, This Procedure Ensures It Trigger Trial Balances Updates So Data Calculations are Relevant</w:t>
      </w:r>
    </w:p>
    <w:p w:rsidR="006D6FDF" w:rsidRDefault="006D6FDF" w:rsidP="006D6FDF">
      <w:pPr>
        <w:spacing w:after="240"/>
      </w:pPr>
      <w:r>
        <w:t>Third, Account Sums are Pulled Out of Trial Balances For SCO529 Rules To Apply</w:t>
      </w:r>
    </w:p>
    <w:p w:rsidR="006D6FDF" w:rsidRDefault="006D6FDF" w:rsidP="006D6FDF">
      <w:pPr>
        <w:spacing w:after="240"/>
      </w:pPr>
    </w:p>
    <w:p w:rsidR="006D6FDF" w:rsidRDefault="006D6FDF" w:rsidP="006D6FDF">
      <w:pPr>
        <w:spacing w:after="240"/>
      </w:pPr>
      <w:r>
        <w:t>The Following Parameters Are Determined By Comparing Values Between Revenues and Expenses:</w:t>
      </w:r>
    </w:p>
    <w:p w:rsidR="006D6FDF" w:rsidRDefault="006D6FDF" w:rsidP="006D6FDF">
      <w:pPr>
        <w:spacing w:after="240"/>
      </w:pPr>
      <w:r>
        <w:t>Revenues</w:t>
      </w:r>
    </w:p>
    <w:p w:rsidR="006D6FDF" w:rsidRDefault="006D6FDF" w:rsidP="006D6FDF">
      <w:pPr>
        <w:spacing w:after="240"/>
      </w:pPr>
      <w:r>
        <w:t>Expenses-Expenditure</w:t>
      </w:r>
    </w:p>
    <w:p w:rsidR="006D6FDF" w:rsidRDefault="006D6FDF" w:rsidP="006D6FDF">
      <w:pPr>
        <w:spacing w:after="240"/>
      </w:pPr>
      <w:r>
        <w:t>Beginning Balance July 1</w:t>
      </w:r>
    </w:p>
    <w:p w:rsidR="006D6FDF" w:rsidRDefault="006D6FDF" w:rsidP="006D6FDF">
      <w:pPr>
        <w:spacing w:after="240"/>
      </w:pPr>
    </w:p>
    <w:p w:rsidR="006D6FDF" w:rsidRDefault="006D6FDF" w:rsidP="006D6FDF">
      <w:pPr>
        <w:spacing w:after="240"/>
      </w:pPr>
      <w:r>
        <w:t>Once These Values Have Been Determined, Then They are Input into the SCO529 Tables For Determination Of Closing Entry</w:t>
      </w:r>
    </w:p>
    <w:p w:rsidR="006D6FDF" w:rsidRDefault="006D6FDF" w:rsidP="006D6FDF">
      <w:pPr>
        <w:spacing w:after="240"/>
      </w:pPr>
    </w:p>
    <w:p w:rsidR="006D6FDF" w:rsidRDefault="006D6FDF" w:rsidP="006D6FDF">
      <w:pPr>
        <w:spacing w:after="240"/>
      </w:pPr>
      <w:r>
        <w:t>Closing Entry Can Be Reclass or Adjusting Journal Entry. This Procedure Determines The Type of Entry That Will Be Created and Then A Draft Entry is Created In The Corresponding Journal Entry Type Class</w:t>
      </w:r>
    </w:p>
    <w:p w:rsidR="006D6FDF" w:rsidRDefault="006D6FDF" w:rsidP="006D6FDF">
      <w:pPr>
        <w:spacing w:after="240"/>
      </w:pPr>
    </w:p>
    <w:p w:rsidR="006D6FDF" w:rsidRDefault="006D6FDF" w:rsidP="006D6FDF">
      <w:pPr>
        <w:spacing w:after="240"/>
      </w:pPr>
      <w:r>
        <w:t>Trial Balances Are Then Fully Refreshed</w:t>
      </w:r>
    </w:p>
    <w:p w:rsidR="006D6FDF" w:rsidRDefault="006D6FDF" w:rsidP="006D6FDF">
      <w:pPr>
        <w:spacing w:after="240"/>
      </w:pPr>
      <w:r>
        <w:t>Account Mapping Rules:</w:t>
      </w:r>
    </w:p>
    <w:p w:rsidR="006D6FDF" w:rsidRDefault="006D6FDF" w:rsidP="006D6FDF">
      <w:pPr>
        <w:spacing w:after="240"/>
      </w:pPr>
    </w:p>
    <w:p w:rsidR="006D6FDF" w:rsidRDefault="006D6FDF" w:rsidP="006D6FDF">
      <w:pPr>
        <w:spacing w:after="240"/>
      </w:pPr>
      <w:r>
        <w:t>ACCOUNT_SUMS:EXCLUSION Account 360 Sigma Exclusion: Accounts</w:t>
      </w:r>
    </w:p>
    <w:p w:rsidR="006D6FDF" w:rsidRDefault="006D6FDF" w:rsidP="006D6FDF">
      <w:pPr>
        <w:spacing w:after="240"/>
      </w:pPr>
      <w:r>
        <w:t>ACCOUNT_SUMS:EXCLUSION Account 584 Sigma Exclusion: Accounts</w:t>
      </w:r>
    </w:p>
    <w:p w:rsidR="006D6FDF" w:rsidRDefault="006D6FDF" w:rsidP="006D6FDF">
      <w:pPr>
        <w:spacing w:after="240"/>
      </w:pPr>
      <w:r>
        <w:t>ACCOUNT_SUMS:EXCLUSION Account 587 Sigma Exclusion: Accounts</w:t>
      </w:r>
    </w:p>
    <w:p w:rsidR="006D6FDF" w:rsidRDefault="006D6FDF" w:rsidP="006D6FDF">
      <w:pPr>
        <w:spacing w:after="240"/>
      </w:pPr>
      <w:r>
        <w:t>ACCOUNT_SUMS:EXCLUSION Account 687 Sigma Exclusion: Accounts</w:t>
      </w:r>
    </w:p>
    <w:p w:rsidR="006D6FDF" w:rsidRDefault="006D6FDF" w:rsidP="006D6FDF">
      <w:pPr>
        <w:spacing w:after="240"/>
      </w:pPr>
      <w:r>
        <w:t>ACCOUNT_SUMS:EXCLUSION Account 688 Sigma Exclusion: Accounts</w:t>
      </w:r>
    </w:p>
    <w:p w:rsidR="006D6FDF" w:rsidRDefault="006D6FDF" w:rsidP="006D6FDF">
      <w:pPr>
        <w:spacing w:after="240"/>
      </w:pPr>
      <w:r>
        <w:t>BEGINING_FUND_BALANCE:INCLUSION Account 309 Account Whereby Prior GAAP Basis Determined</w:t>
      </w:r>
    </w:p>
    <w:p w:rsidR="006D6FDF" w:rsidRDefault="006D6FDF" w:rsidP="006D6FDF">
      <w:pPr>
        <w:spacing w:after="240"/>
      </w:pPr>
      <w:r>
        <w:t>BEGINING_FUND_BALANCE:INCLUSION Account 310 Account Whereby Prior GAAP Basis Determined</w:t>
      </w:r>
    </w:p>
    <w:p w:rsidR="006D6FDF" w:rsidRDefault="006D6FDF" w:rsidP="006D6FDF">
      <w:pPr>
        <w:spacing w:after="240"/>
      </w:pPr>
      <w:r>
        <w:lastRenderedPageBreak/>
        <w:t>BEGINING_FUND_BALANCE:INCLUSION Account 313 Account Whereby Prior GAAP Basis Determined</w:t>
      </w:r>
    </w:p>
    <w:p w:rsidR="006D6FDF" w:rsidRDefault="006D6FDF" w:rsidP="006D6FDF">
      <w:pPr>
        <w:spacing w:after="240"/>
      </w:pPr>
      <w:r>
        <w:t>BEGINING_FUND_BALANCE:INCLUSION Account 314 Account Whereby Prior GAAP Basis Determined</w:t>
      </w:r>
    </w:p>
    <w:p w:rsidR="006D6FDF" w:rsidRDefault="006D6FDF" w:rsidP="006D6FDF">
      <w:pPr>
        <w:spacing w:after="240"/>
      </w:pPr>
      <w:r>
        <w:t>BEGINING_FUND_BALANCE:INCLUSION Account 315 Account Whereby Prior GAAP Basis Determined</w:t>
      </w:r>
    </w:p>
    <w:p w:rsidR="006D6FDF" w:rsidRDefault="006D6FDF" w:rsidP="006D6FDF">
      <w:pPr>
        <w:spacing w:after="240"/>
      </w:pPr>
      <w:r>
        <w:t>BEGINING_FUND_BALANCE:INCLUSION Account 317 Account Whereby Prior GAAP Basis Determined</w:t>
      </w:r>
    </w:p>
    <w:p w:rsidR="006D6FDF" w:rsidRDefault="006D6FDF" w:rsidP="006D6FDF">
      <w:pPr>
        <w:spacing w:after="240"/>
      </w:pPr>
      <w:r>
        <w:t>BEGINING_FUND_BALANCE:INCLUSION Account 318 Account Whereby Prior GAAP Basis Determined</w:t>
      </w:r>
    </w:p>
    <w:p w:rsidR="006D6FDF" w:rsidRDefault="006D6FDF" w:rsidP="006D6FDF">
      <w:pPr>
        <w:spacing w:after="240"/>
      </w:pPr>
      <w:r>
        <w:t>BEGINING_FUND_BALANCE:INCLUSION Account 321 Account Whereby Prior GAAP Basis Determined</w:t>
      </w:r>
    </w:p>
    <w:p w:rsidR="006D6FDF" w:rsidRDefault="006D6FDF" w:rsidP="006D6FDF">
      <w:pPr>
        <w:spacing w:after="240"/>
      </w:pPr>
      <w:r>
        <w:t>BEGINING_FUND_BALANCE:INCLUSION Account 322 Account Whereby Prior GAAP Basis Determined</w:t>
      </w:r>
    </w:p>
    <w:p w:rsidR="006D6FDF" w:rsidRDefault="006D6FDF" w:rsidP="006D6FDF">
      <w:pPr>
        <w:spacing w:after="240"/>
      </w:pPr>
      <w:r>
        <w:t>BEGINING_FUND_BALANCE:INCLUSION Account 323 Account Whereby Prior GAAP Basis Determined</w:t>
      </w:r>
    </w:p>
    <w:p w:rsidR="006D6FDF" w:rsidRDefault="006D6FDF" w:rsidP="006D6FDF">
      <w:pPr>
        <w:spacing w:after="240"/>
      </w:pPr>
      <w:r>
        <w:t>BEGINING_FUND_BALANCE:INCLUSION Account 325 Account Whereby Prior GAAP Basis Determined</w:t>
      </w:r>
    </w:p>
    <w:p w:rsidR="006D6FDF" w:rsidRDefault="006D6FDF" w:rsidP="006D6FDF">
      <w:pPr>
        <w:spacing w:after="240"/>
      </w:pPr>
      <w:r>
        <w:t>BEGINING_FUND_BALANCE:INCLUSION Account 330 Account Whereby Prior GAAP Basis Determined</w:t>
      </w:r>
    </w:p>
    <w:p w:rsidR="006D6FDF" w:rsidRDefault="006D6FDF" w:rsidP="006D6FDF">
      <w:pPr>
        <w:spacing w:after="240"/>
      </w:pPr>
      <w:r>
        <w:t>BEGINING_FUND_BALANCE:INCLUSION Account 332 Account Whereby Prior GAAP Basis Determined</w:t>
      </w:r>
    </w:p>
    <w:p w:rsidR="006D6FDF" w:rsidRDefault="006D6FDF" w:rsidP="006D6FDF">
      <w:pPr>
        <w:spacing w:after="240"/>
      </w:pPr>
      <w:r>
        <w:t>BEGINING_FUND_BALANCE:INCLUSION Account 333 Account Whereby Prior GAAP Basis Determined</w:t>
      </w:r>
    </w:p>
    <w:p w:rsidR="006D6FDF" w:rsidRDefault="006D6FDF" w:rsidP="006D6FDF">
      <w:pPr>
        <w:spacing w:after="240"/>
      </w:pPr>
      <w:r>
        <w:t>BEGINING_FUND_BALANCE:INCLUSION Account 334 Account Whereby Prior GAAP Basis Determined</w:t>
      </w:r>
    </w:p>
    <w:p w:rsidR="006D6FDF" w:rsidRDefault="006D6FDF" w:rsidP="006D6FDF">
      <w:pPr>
        <w:spacing w:after="240"/>
      </w:pPr>
      <w:r>
        <w:t>BEGINING_FUND_BALANCE:INCLUSION Account 335 Account Whereby Prior GAAP Basis Determined</w:t>
      </w:r>
    </w:p>
    <w:p w:rsidR="006D6FDF" w:rsidRDefault="006D6FDF" w:rsidP="006D6FDF">
      <w:pPr>
        <w:spacing w:after="240"/>
      </w:pPr>
      <w:r>
        <w:t>BEGINING_FUND_BALANCE:INCLUSION Account 336 Account Whereby Prior GAAP Basis Determined</w:t>
      </w:r>
    </w:p>
    <w:p w:rsidR="006D6FDF" w:rsidRDefault="006D6FDF" w:rsidP="006D6FDF">
      <w:pPr>
        <w:spacing w:after="240"/>
      </w:pPr>
      <w:r>
        <w:t>BEGINING_FUND_BALANCE:INCLUSION Account 337 Account Whereby Prior GAAP Basis Determined</w:t>
      </w:r>
    </w:p>
    <w:p w:rsidR="006D6FDF" w:rsidRDefault="006D6FDF" w:rsidP="006D6FDF">
      <w:pPr>
        <w:spacing w:after="240"/>
      </w:pPr>
      <w:r>
        <w:t>BEGINING_FUND_BALANCE:INCLUSION Account 338 Account Whereby Prior GAAP Basis Determined</w:t>
      </w:r>
    </w:p>
    <w:p w:rsidR="006D6FDF" w:rsidRDefault="006D6FDF" w:rsidP="006D6FDF">
      <w:pPr>
        <w:spacing w:after="240"/>
      </w:pPr>
      <w:r>
        <w:t>BEGINING_FUND_BALANCE:INCLUSION Account 340 Account Whereby Prior GAAP Basis Determined</w:t>
      </w:r>
    </w:p>
    <w:p w:rsidR="006D6FDF" w:rsidRDefault="006D6FDF" w:rsidP="006D6FDF">
      <w:pPr>
        <w:spacing w:after="240"/>
      </w:pPr>
      <w:r>
        <w:t>BEGINING_FUND_BALANCE:INCLUSION Account 341 Account Whereby Prior GAAP Basis Determined</w:t>
      </w:r>
    </w:p>
    <w:p w:rsidR="006D6FDF" w:rsidRDefault="006D6FDF" w:rsidP="006D6FDF">
      <w:pPr>
        <w:spacing w:after="240"/>
      </w:pPr>
      <w:r>
        <w:t>BEGINING_FUND_BALANCE:INCLUSION Account 344 Account Whereby Prior GAAP Basis Determined</w:t>
      </w:r>
    </w:p>
    <w:p w:rsidR="006D6FDF" w:rsidRDefault="006D6FDF" w:rsidP="006D6FDF">
      <w:pPr>
        <w:spacing w:after="240"/>
      </w:pPr>
      <w:r>
        <w:t>BEGINING_FUND_BALANCE:INCLUSION Account 347 Account Whereby Prior GAAP Basis Determined</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128" w:name="_Toc338154682"/>
      <w:r>
        <w:lastRenderedPageBreak/>
        <w:t>Parameters</w:t>
      </w:r>
      <w:bookmarkEnd w:id="11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129" w:name="_Toc338154683"/>
      <w:r>
        <w:t>Dependencies</w:t>
      </w:r>
      <w:bookmarkEnd w:id="1129"/>
    </w:p>
    <w:tbl>
      <w:tblPr>
        <w:tblStyle w:val="TableGrid"/>
        <w:tblW w:w="5000" w:type="pct"/>
        <w:tblLook w:val="04A0" w:firstRow="1" w:lastRow="0" w:firstColumn="1" w:lastColumn="0" w:noHBand="0" w:noVBand="1"/>
      </w:tblPr>
      <w:tblGrid>
        <w:gridCol w:w="536"/>
        <w:gridCol w:w="6021"/>
        <w:gridCol w:w="1143"/>
        <w:gridCol w:w="259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ACCOUNT_MAPPING_RULES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Mapping Rules. Data Pertaining To Exclusions and Inclusions Of Account Numbers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Core Fiscal Year Agency Fund Account Data As </w:t>
            </w:r>
            <w:r>
              <w:lastRenderedPageBreak/>
              <w:t>Presented In SAMS and or Provided By Agency Via Data Entry Forms (SCO534, SCO545, Offsets, Etc)</w:t>
            </w:r>
          </w:p>
        </w:tc>
      </w:tr>
      <w:tr w:rsidR="006D6FDF" w:rsidTr="006D6FDF">
        <w:tc>
          <w:tcPr>
            <w:tcW w:w="217" w:type="pct"/>
          </w:tcPr>
          <w:p w:rsidR="006D6FDF" w:rsidRDefault="006D6FDF" w:rsidP="006D6FDF">
            <w:pPr>
              <w:spacing w:after="240"/>
            </w:pPr>
            <w:r>
              <w:lastRenderedPageBreak/>
              <w:t>7</w:t>
            </w:r>
          </w:p>
        </w:tc>
        <w:tc>
          <w:tcPr>
            <w:tcW w:w="2174" w:type="pct"/>
          </w:tcPr>
          <w:p w:rsidR="006D6FDF" w:rsidRDefault="006D6FDF" w:rsidP="006D6FDF">
            <w:pPr>
              <w:spacing w:after="240"/>
            </w:pPr>
            <w:r>
              <w:t>SCO529_DETAILS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Related Data</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SCO529_DETAILS_CONFIG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Configuration Data</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fn_IsTransactionRollbackCallLegal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IF Is Transaction Rollback Call Legal</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SP_AGENCY_FUND_ACCOUNT_SUMMARY_ANALYSIS_POPULATE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Account Summary Analysis</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SP_AGENCY_FUND_ACCOUNT_TRIAL_BALANCE_POPULATE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Trial Balances</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SP_AGENCY_FUND_TRIAL_BALANCE_STATE_POPULATE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the State of the Agency Fund. Determine if the fund is balanced or not</w:t>
            </w:r>
          </w:p>
        </w:tc>
      </w:tr>
      <w:tr w:rsidR="006D6FDF" w:rsidTr="006D6FDF">
        <w:tc>
          <w:tcPr>
            <w:tcW w:w="217" w:type="pct"/>
          </w:tcPr>
          <w:p w:rsidR="006D6FDF" w:rsidRDefault="006D6FDF" w:rsidP="006D6FDF">
            <w:pPr>
              <w:spacing w:after="240"/>
            </w:pPr>
            <w:r>
              <w:t>16</w:t>
            </w:r>
          </w:p>
        </w:tc>
        <w:tc>
          <w:tcPr>
            <w:tcW w:w="2174" w:type="pct"/>
          </w:tcPr>
          <w:p w:rsidR="006D6FDF" w:rsidRDefault="006D6FDF" w:rsidP="006D6FDF">
            <w:pPr>
              <w:spacing w:after="240"/>
            </w:pPr>
            <w:r>
              <w:t>SP_SCO547_DRAFT_PUBLISH_MANAGER</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Manage Publishing of Journal Entries</w:t>
            </w:r>
          </w:p>
        </w:tc>
      </w:tr>
      <w:tr w:rsidR="006D6FDF" w:rsidTr="006D6FDF">
        <w:tc>
          <w:tcPr>
            <w:tcW w:w="217" w:type="pct"/>
          </w:tcPr>
          <w:p w:rsidR="006D6FDF" w:rsidRDefault="006D6FDF" w:rsidP="006D6FDF">
            <w:pPr>
              <w:spacing w:after="240"/>
            </w:pPr>
            <w:r>
              <w:t>17</w:t>
            </w:r>
          </w:p>
        </w:tc>
        <w:tc>
          <w:tcPr>
            <w:tcW w:w="2174" w:type="pct"/>
          </w:tcPr>
          <w:p w:rsidR="006D6FDF" w:rsidRDefault="006D6FDF" w:rsidP="006D6FDF">
            <w:pPr>
              <w:spacing w:after="240"/>
            </w:pPr>
            <w:r>
              <w:t>SP_SCO547_PUBLISH_JOURNAL_ENTRIES_DRAFT_FORM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Draft Entries Of A Journal Entry</w:t>
            </w:r>
          </w:p>
        </w:tc>
      </w:tr>
      <w:tr w:rsidR="006D6FDF" w:rsidTr="006D6FDF">
        <w:tc>
          <w:tcPr>
            <w:tcW w:w="217" w:type="pct"/>
          </w:tcPr>
          <w:p w:rsidR="006D6FDF" w:rsidRDefault="006D6FDF" w:rsidP="006D6FDF">
            <w:pPr>
              <w:spacing w:after="240"/>
            </w:pPr>
            <w:r>
              <w:t>18</w:t>
            </w:r>
          </w:p>
        </w:tc>
        <w:tc>
          <w:tcPr>
            <w:tcW w:w="2174" w:type="pct"/>
          </w:tcPr>
          <w:p w:rsidR="006D6FDF" w:rsidRDefault="006D6FDF" w:rsidP="006D6FDF">
            <w:pPr>
              <w:spacing w:after="240"/>
            </w:pPr>
            <w:r>
              <w:t>SP_SCO548_DRAFT_PUBLISH_MANAGER</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Manage Publishing of Journal Entries</w:t>
            </w:r>
          </w:p>
        </w:tc>
      </w:tr>
      <w:tr w:rsidR="006D6FDF" w:rsidTr="006D6FDF">
        <w:tc>
          <w:tcPr>
            <w:tcW w:w="217" w:type="pct"/>
          </w:tcPr>
          <w:p w:rsidR="006D6FDF" w:rsidRDefault="006D6FDF" w:rsidP="006D6FDF">
            <w:pPr>
              <w:spacing w:after="240"/>
            </w:pPr>
            <w:r>
              <w:t>19</w:t>
            </w:r>
          </w:p>
        </w:tc>
        <w:tc>
          <w:tcPr>
            <w:tcW w:w="2174" w:type="pct"/>
          </w:tcPr>
          <w:p w:rsidR="006D6FDF" w:rsidRDefault="006D6FDF" w:rsidP="006D6FDF">
            <w:pPr>
              <w:spacing w:after="240"/>
            </w:pPr>
            <w:r>
              <w:t>SP_SCO548_PUBLISH_JOURNAL_ENTRIES_DRAFT_FORM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 xml:space="preserve">Publish Draft Entries Of A </w:t>
            </w:r>
            <w:r>
              <w:lastRenderedPageBreak/>
              <w:t>Journal Entry</w:t>
            </w:r>
          </w:p>
        </w:tc>
      </w:tr>
    </w:tbl>
    <w:p w:rsidR="006D6FDF" w:rsidRDefault="006D6FDF" w:rsidP="006D6FDF">
      <w:pPr>
        <w:pStyle w:val="Heading1"/>
      </w:pPr>
      <w:bookmarkStart w:id="1130" w:name="_Toc338154684"/>
      <w:r>
        <w:lastRenderedPageBreak/>
        <w:t>SP_SCO530_DETAILS_FORM_LOAD_ACCOUNT_NUMBER_LIST</w:t>
      </w:r>
      <w:bookmarkEnd w:id="1130"/>
    </w:p>
    <w:p w:rsidR="006D6FDF" w:rsidRDefault="006D6FDF" w:rsidP="006D6FDF">
      <w:pPr>
        <w:pStyle w:val="Heading2"/>
        <w:spacing w:after="240"/>
      </w:pPr>
      <w:bookmarkStart w:id="1131" w:name="_Toc338154685"/>
      <w:r>
        <w:t>Functionality Overview</w:t>
      </w:r>
      <w:bookmarkEnd w:id="1131"/>
    </w:p>
    <w:p w:rsidR="006D6FDF" w:rsidRDefault="006D6FDF" w:rsidP="006D6FDF">
      <w:pPr>
        <w:spacing w:after="240"/>
      </w:pPr>
      <w:r>
        <w:t>Loads Accounts Relevant to Account Summary Analysis (SCO530 Form)</w:t>
      </w:r>
    </w:p>
    <w:p w:rsidR="006D6FDF" w:rsidRDefault="006D6FDF" w:rsidP="006D6FDF">
      <w:pPr>
        <w:spacing w:after="240"/>
      </w:pPr>
    </w:p>
    <w:p w:rsidR="006D6FDF" w:rsidRDefault="006D6FDF" w:rsidP="006D6FDF">
      <w:pPr>
        <w:pStyle w:val="Heading3"/>
        <w:spacing w:after="320"/>
      </w:pPr>
      <w:bookmarkStart w:id="1132" w:name="_Toc338154686"/>
      <w:r>
        <w:t>Parameters</w:t>
      </w:r>
      <w:bookmarkEnd w:id="11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33" w:name="_Toc338154687"/>
      <w:r>
        <w:t>Dependencies</w:t>
      </w:r>
      <w:bookmarkEnd w:id="113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SCO530 Form Related Data</w:t>
            </w:r>
          </w:p>
        </w:tc>
      </w:tr>
    </w:tbl>
    <w:p w:rsidR="006D6FDF" w:rsidRDefault="006D6FDF" w:rsidP="006D6FDF">
      <w:pPr>
        <w:pStyle w:val="Heading1"/>
      </w:pPr>
      <w:bookmarkStart w:id="1134" w:name="_Toc338154688"/>
      <w:r>
        <w:t>SP_SCO530_FORM_LOAD_ACCOUNT</w:t>
      </w:r>
      <w:bookmarkEnd w:id="1134"/>
    </w:p>
    <w:p w:rsidR="006D6FDF" w:rsidRDefault="006D6FDF" w:rsidP="006D6FDF">
      <w:pPr>
        <w:pStyle w:val="Heading2"/>
        <w:spacing w:after="240"/>
      </w:pPr>
      <w:bookmarkStart w:id="1135" w:name="_Toc338154689"/>
      <w:r>
        <w:t>Functionality Overview</w:t>
      </w:r>
      <w:bookmarkEnd w:id="1135"/>
    </w:p>
    <w:p w:rsidR="006D6FDF" w:rsidRDefault="006D6FDF" w:rsidP="006D6FDF">
      <w:pPr>
        <w:spacing w:after="240"/>
      </w:pPr>
      <w:r>
        <w:t>Loads A Specific Account In The SCO530</w:t>
      </w:r>
    </w:p>
    <w:p w:rsidR="006D6FDF" w:rsidRDefault="006D6FDF" w:rsidP="006D6FDF">
      <w:pPr>
        <w:spacing w:after="240"/>
      </w:pPr>
    </w:p>
    <w:p w:rsidR="006D6FDF" w:rsidRDefault="006D6FDF" w:rsidP="006D6FDF">
      <w:pPr>
        <w:pStyle w:val="Heading3"/>
        <w:spacing w:after="320"/>
      </w:pPr>
      <w:bookmarkStart w:id="1136" w:name="_Toc338154690"/>
      <w:r>
        <w:lastRenderedPageBreak/>
        <w:t>Parameters</w:t>
      </w:r>
      <w:bookmarkEnd w:id="1136"/>
    </w:p>
    <w:tbl>
      <w:tblPr>
        <w:tblStyle w:val="TableGrid"/>
        <w:tblW w:w="5000" w:type="pct"/>
        <w:tblLook w:val="04A0" w:firstRow="1" w:lastRow="0" w:firstColumn="1" w:lastColumn="0" w:noHBand="0" w:noVBand="1"/>
      </w:tblPr>
      <w:tblGrid>
        <w:gridCol w:w="844"/>
        <w:gridCol w:w="4351"/>
        <w:gridCol w:w="1700"/>
        <w:gridCol w:w="1700"/>
        <w:gridCol w:w="1701"/>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@SHOW_ROLLED_FORWARD_TRANSACTIONS</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137" w:name="_Toc338154691"/>
      <w:r>
        <w:t>Dependencies</w:t>
      </w:r>
      <w:bookmarkEnd w:id="113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SCO530 Form Related Data</w:t>
            </w:r>
          </w:p>
        </w:tc>
      </w:tr>
    </w:tbl>
    <w:p w:rsidR="006D6FDF" w:rsidRDefault="006D6FDF" w:rsidP="006D6FDF">
      <w:pPr>
        <w:pStyle w:val="Heading1"/>
      </w:pPr>
      <w:bookmarkStart w:id="1138" w:name="_Toc338154692"/>
      <w:r>
        <w:t>SP_SCO531_DETAILS_FORM_LOAD</w:t>
      </w:r>
      <w:bookmarkEnd w:id="1138"/>
    </w:p>
    <w:p w:rsidR="006D6FDF" w:rsidRDefault="006D6FDF" w:rsidP="006D6FDF">
      <w:pPr>
        <w:pStyle w:val="Heading2"/>
        <w:spacing w:after="240"/>
      </w:pPr>
      <w:bookmarkStart w:id="1139" w:name="_Toc338154693"/>
      <w:r>
        <w:t>Functionality Overview</w:t>
      </w:r>
      <w:bookmarkEnd w:id="1139"/>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140" w:name="_Toc338154694"/>
      <w:r>
        <w:t>Parameters</w:t>
      </w:r>
      <w:bookmarkEnd w:id="11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41" w:name="_Toc338154695"/>
      <w:r>
        <w:t>Dependencies</w:t>
      </w:r>
      <w:bookmarkEnd w:id="114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SCO531_DETAILS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SCO531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fn_GetAccountNormalValueMultiplier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Normal Value Multiplier From The Account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142" w:name="_Toc338154696"/>
      <w:r>
        <w:t>SP_SCO531_FORM_PROMOTE</w:t>
      </w:r>
      <w:bookmarkEnd w:id="1142"/>
    </w:p>
    <w:p w:rsidR="006D6FDF" w:rsidRDefault="006D6FDF" w:rsidP="006D6FDF">
      <w:pPr>
        <w:pStyle w:val="Heading2"/>
        <w:spacing w:after="240"/>
      </w:pPr>
      <w:bookmarkStart w:id="1143" w:name="_Toc338154697"/>
      <w:r>
        <w:t>Functionality Overview</w:t>
      </w:r>
      <w:bookmarkEnd w:id="1143"/>
    </w:p>
    <w:p w:rsidR="006D6FDF" w:rsidRDefault="006D6FDF" w:rsidP="006D6FDF">
      <w:pPr>
        <w:spacing w:after="240"/>
      </w:pPr>
      <w:r>
        <w:t>Promotes Form. Form Data Is Rolled Over To The Next Record Type</w:t>
      </w:r>
    </w:p>
    <w:p w:rsidR="006D6FDF" w:rsidRDefault="006D6FDF" w:rsidP="006D6FDF">
      <w:pPr>
        <w:spacing w:after="240"/>
      </w:pPr>
    </w:p>
    <w:p w:rsidR="006D6FDF" w:rsidRDefault="006D6FDF" w:rsidP="006D6FDF">
      <w:pPr>
        <w:pStyle w:val="Heading3"/>
        <w:spacing w:after="320"/>
      </w:pPr>
      <w:bookmarkStart w:id="1144" w:name="_Toc338154698"/>
      <w:r>
        <w:t>Parameters</w:t>
      </w:r>
      <w:bookmarkEnd w:id="11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@RECORD_TYPE_TO</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45" w:name="_Toc338154699"/>
      <w:r>
        <w:t>Dependencies</w:t>
      </w:r>
      <w:bookmarkEnd w:id="1145"/>
    </w:p>
    <w:tbl>
      <w:tblPr>
        <w:tblStyle w:val="TableGrid"/>
        <w:tblW w:w="5000" w:type="pct"/>
        <w:tblLook w:val="04A0" w:firstRow="1" w:lastRow="0" w:firstColumn="1" w:lastColumn="0" w:noHBand="0" w:noVBand="1"/>
      </w:tblPr>
      <w:tblGrid>
        <w:gridCol w:w="536"/>
        <w:gridCol w:w="4978"/>
        <w:gridCol w:w="705"/>
        <w:gridCol w:w="407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SCO531_DETAILS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SCO531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SP_SCO548_DETAILS_DRAFT_POST_SCO531</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SP_SCO548_POST_JOURNAL_ENTRIES_DRAFT_FORM</w:t>
            </w:r>
          </w:p>
        </w:tc>
        <w:tc>
          <w:tcPr>
            <w:tcW w:w="435" w:type="pct"/>
          </w:tcPr>
          <w:p w:rsidR="006D6FDF" w:rsidRDefault="006D6FDF" w:rsidP="006D6FDF">
            <w:pPr>
              <w:spacing w:after="240"/>
            </w:pPr>
          </w:p>
        </w:tc>
        <w:tc>
          <w:tcPr>
            <w:tcW w:w="2174" w:type="pct"/>
          </w:tcPr>
          <w:p w:rsidR="006D6FDF" w:rsidRDefault="006D6FDF" w:rsidP="006D6FDF">
            <w:pPr>
              <w:spacing w:after="240"/>
            </w:pPr>
          </w:p>
        </w:tc>
      </w:tr>
    </w:tbl>
    <w:p w:rsidR="006D6FDF" w:rsidRDefault="006D6FDF" w:rsidP="006D6FDF">
      <w:pPr>
        <w:pStyle w:val="Heading1"/>
      </w:pPr>
      <w:bookmarkStart w:id="1146" w:name="_Toc338154700"/>
      <w:r>
        <w:t>SP_SCO534_DETAILS_AUXILIARY_FORM_ADD</w:t>
      </w:r>
      <w:bookmarkEnd w:id="1146"/>
    </w:p>
    <w:p w:rsidR="006D6FDF" w:rsidRDefault="006D6FDF" w:rsidP="006D6FDF">
      <w:pPr>
        <w:pStyle w:val="Heading2"/>
        <w:spacing w:after="240"/>
      </w:pPr>
      <w:bookmarkStart w:id="1147" w:name="_Toc338154701"/>
      <w:r>
        <w:t>Functionality Overview</w:t>
      </w:r>
      <w:bookmarkEnd w:id="1147"/>
    </w:p>
    <w:p w:rsidR="006D6FDF" w:rsidRDefault="006D6FDF" w:rsidP="006D6FDF">
      <w:pPr>
        <w:spacing w:after="240"/>
      </w:pPr>
      <w:r>
        <w:t>Adds a Line Item To Second Tab on the SCO534 (Agency Overrides)</w:t>
      </w:r>
    </w:p>
    <w:p w:rsidR="006D6FDF" w:rsidRDefault="006D6FDF" w:rsidP="006D6FDF">
      <w:pPr>
        <w:spacing w:after="240"/>
      </w:pPr>
    </w:p>
    <w:p w:rsidR="006D6FDF" w:rsidRDefault="006D6FDF" w:rsidP="006D6FDF">
      <w:pPr>
        <w:pStyle w:val="Heading3"/>
        <w:spacing w:after="320"/>
      </w:pPr>
      <w:bookmarkStart w:id="1148" w:name="_Toc338154702"/>
      <w:r>
        <w:t>Parameters</w:t>
      </w:r>
      <w:bookmarkEnd w:id="11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149" w:name="_Toc338154703"/>
      <w:r>
        <w:t>Dependencies</w:t>
      </w:r>
      <w:bookmarkEnd w:id="114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SCO534_DETAILS_AUXILIARY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Agency Records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SCO543_DETAILS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SCO543 Form Related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SCO545 Form Related Data</w:t>
            </w:r>
          </w:p>
        </w:tc>
      </w:tr>
    </w:tbl>
    <w:p w:rsidR="006D6FDF" w:rsidRDefault="006D6FDF" w:rsidP="006D6FDF">
      <w:pPr>
        <w:pStyle w:val="Heading1"/>
      </w:pPr>
      <w:bookmarkStart w:id="1150" w:name="_Toc338154704"/>
      <w:r>
        <w:t>SP_SCO534_DETAILS_AUXILIARY_FORM_DELETE</w:t>
      </w:r>
      <w:bookmarkEnd w:id="1150"/>
    </w:p>
    <w:p w:rsidR="006D6FDF" w:rsidRDefault="006D6FDF" w:rsidP="006D6FDF">
      <w:pPr>
        <w:pStyle w:val="Heading2"/>
        <w:spacing w:after="240"/>
      </w:pPr>
      <w:bookmarkStart w:id="1151" w:name="_Toc338154705"/>
      <w:r>
        <w:t>Functionality Overview</w:t>
      </w:r>
      <w:bookmarkEnd w:id="1151"/>
    </w:p>
    <w:p w:rsidR="006D6FDF" w:rsidRDefault="006D6FDF" w:rsidP="006D6FDF">
      <w:pPr>
        <w:spacing w:after="240"/>
      </w:pPr>
      <w:r>
        <w:t>Deletes a Line Item To Second Tab on the SCO534 (Agency Overrides)</w:t>
      </w:r>
    </w:p>
    <w:p w:rsidR="006D6FDF" w:rsidRDefault="006D6FDF" w:rsidP="006D6FDF">
      <w:pPr>
        <w:spacing w:after="240"/>
      </w:pPr>
    </w:p>
    <w:p w:rsidR="006D6FDF" w:rsidRDefault="006D6FDF" w:rsidP="006D6FDF">
      <w:pPr>
        <w:pStyle w:val="Heading3"/>
        <w:spacing w:after="320"/>
      </w:pPr>
      <w:bookmarkStart w:id="1152" w:name="_Toc338154706"/>
      <w:r>
        <w:t>Parameters</w:t>
      </w:r>
      <w:bookmarkEnd w:id="11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153" w:name="_Toc338154707"/>
      <w:r>
        <w:t>Dependencies</w:t>
      </w:r>
      <w:bookmarkEnd w:id="115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SCO534_DETAILS_AUXILIARY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Agency Records Data</w:t>
            </w:r>
          </w:p>
        </w:tc>
      </w:tr>
    </w:tbl>
    <w:p w:rsidR="006D6FDF" w:rsidRDefault="006D6FDF" w:rsidP="006D6FDF">
      <w:pPr>
        <w:pStyle w:val="Heading1"/>
      </w:pPr>
      <w:bookmarkStart w:id="1154" w:name="_Toc338154708"/>
      <w:r>
        <w:t>SP_SCO534_DETAILS_AUXILIARY_FORM_LOAD</w:t>
      </w:r>
      <w:bookmarkEnd w:id="1154"/>
    </w:p>
    <w:p w:rsidR="006D6FDF" w:rsidRDefault="006D6FDF" w:rsidP="006D6FDF">
      <w:pPr>
        <w:pStyle w:val="Heading2"/>
        <w:spacing w:after="240"/>
      </w:pPr>
      <w:bookmarkStart w:id="1155" w:name="_Toc338154709"/>
      <w:r>
        <w:t>Functionality Overview</w:t>
      </w:r>
      <w:bookmarkEnd w:id="1155"/>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156" w:name="_Toc338154710"/>
      <w:r>
        <w:t>Parameters</w:t>
      </w:r>
      <w:bookmarkEnd w:id="11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57" w:name="_Toc338154711"/>
      <w:r>
        <w:t>Dependencies</w:t>
      </w:r>
      <w:bookmarkEnd w:id="115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SCO534_DETAILS_AUXILIARY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Agency Records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158" w:name="_Toc338154712"/>
      <w:r>
        <w:t>SP_SCO534_DETAILS_AUXILIARY_FORM_UPDATE</w:t>
      </w:r>
      <w:bookmarkEnd w:id="1158"/>
    </w:p>
    <w:p w:rsidR="006D6FDF" w:rsidRDefault="006D6FDF" w:rsidP="006D6FDF">
      <w:pPr>
        <w:pStyle w:val="Heading2"/>
        <w:spacing w:after="240"/>
      </w:pPr>
      <w:bookmarkStart w:id="1159" w:name="_Toc338154713"/>
      <w:r>
        <w:t>Functionality Overview</w:t>
      </w:r>
      <w:bookmarkEnd w:id="1159"/>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160" w:name="_Toc338154714"/>
      <w:r>
        <w:t>Parameters</w:t>
      </w:r>
      <w:bookmarkEnd w:id="11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@AMOUNT_AGENCY_RECORDS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lastRenderedPageBreak/>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161" w:name="_Toc338154715"/>
      <w:r>
        <w:t>Dependencies</w:t>
      </w:r>
      <w:bookmarkEnd w:id="116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SCO534_DETAILS_AUXILIARY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Agency Records Data</w:t>
            </w:r>
          </w:p>
        </w:tc>
      </w:tr>
    </w:tbl>
    <w:p w:rsidR="006D6FDF" w:rsidRDefault="006D6FDF" w:rsidP="006D6FDF">
      <w:pPr>
        <w:pStyle w:val="Heading1"/>
      </w:pPr>
      <w:bookmarkStart w:id="1162" w:name="_Toc338154716"/>
      <w:r>
        <w:t>SP_SCO534_DETAILS_AUXILIARY_POPULATE_JANET_MATT</w:t>
      </w:r>
      <w:bookmarkEnd w:id="1162"/>
    </w:p>
    <w:p w:rsidR="006D6FDF" w:rsidRDefault="006D6FDF" w:rsidP="006D6FDF">
      <w:pPr>
        <w:pStyle w:val="Heading2"/>
        <w:spacing w:after="240"/>
      </w:pPr>
      <w:bookmarkStart w:id="1163" w:name="_Toc338154717"/>
      <w:r>
        <w:t>Functionality Overview</w:t>
      </w:r>
      <w:bookmarkEnd w:id="1163"/>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164" w:name="_Toc338154718"/>
      <w:r>
        <w:t>Parameters</w:t>
      </w:r>
      <w:bookmarkEnd w:id="1164"/>
    </w:p>
    <w:p w:rsidR="006D6FDF" w:rsidRDefault="006D6FDF" w:rsidP="006D6FDF">
      <w:pPr>
        <w:spacing w:after="240"/>
      </w:pPr>
      <w:r>
        <w:t>SP_SCO534_DETAILS_AUXILIARY_POPULATE_JANET_MATT Does Not Have Any Parameters</w:t>
      </w:r>
    </w:p>
    <w:p w:rsidR="006D6FDF" w:rsidRDefault="006D6FDF" w:rsidP="006D6FDF">
      <w:pPr>
        <w:pStyle w:val="Heading3"/>
        <w:spacing w:after="320"/>
      </w:pPr>
      <w:bookmarkStart w:id="1165" w:name="_Toc338154719"/>
      <w:r>
        <w:t>Dependencies</w:t>
      </w:r>
      <w:bookmarkEnd w:id="1165"/>
    </w:p>
    <w:p w:rsidR="006D6FDF" w:rsidRDefault="006D6FDF" w:rsidP="006D6FDF">
      <w:pPr>
        <w:spacing w:after="240"/>
      </w:pPr>
      <w:r>
        <w:t>SP_SCO534_DETAILS_AUXILIARY_POPULATE_JANET_MATT Does Not Have Any Dependencies On Other Database Objects</w:t>
      </w:r>
    </w:p>
    <w:p w:rsidR="006D6FDF" w:rsidRDefault="006D6FDF" w:rsidP="006D6FDF">
      <w:pPr>
        <w:pStyle w:val="Heading1"/>
      </w:pPr>
      <w:bookmarkStart w:id="1166" w:name="_Toc338154720"/>
      <w:r>
        <w:t>SP_SCO534_DETAILS_FORM_LOAD</w:t>
      </w:r>
      <w:bookmarkEnd w:id="1166"/>
    </w:p>
    <w:p w:rsidR="006D6FDF" w:rsidRDefault="006D6FDF" w:rsidP="006D6FDF">
      <w:pPr>
        <w:pStyle w:val="Heading2"/>
        <w:spacing w:after="240"/>
      </w:pPr>
      <w:bookmarkStart w:id="1167" w:name="_Toc338154721"/>
      <w:r>
        <w:t>Functionality Overview</w:t>
      </w:r>
      <w:bookmarkEnd w:id="1167"/>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168" w:name="_Toc338154722"/>
      <w:r>
        <w:t>Parameters</w:t>
      </w:r>
      <w:bookmarkEnd w:id="11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@SUB_CATEGORY_NUMBER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@ITEM_NUMBER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69" w:name="_Toc338154723"/>
      <w:r>
        <w:t>Dependencies</w:t>
      </w:r>
      <w:bookmarkEnd w:id="116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SCO534_DETAILS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SCO534_DETAILS_CONFIG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Configuration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170" w:name="_Toc338154724"/>
      <w:r>
        <w:t>SP_SCO534_DETAILS_FORM_LOAD_REPORT</w:t>
      </w:r>
      <w:bookmarkEnd w:id="1170"/>
    </w:p>
    <w:p w:rsidR="006D6FDF" w:rsidRDefault="006D6FDF" w:rsidP="006D6FDF">
      <w:pPr>
        <w:pStyle w:val="Heading2"/>
        <w:spacing w:after="240"/>
      </w:pPr>
      <w:bookmarkStart w:id="1171" w:name="_Toc338154725"/>
      <w:r>
        <w:t>Functionality Overview</w:t>
      </w:r>
      <w:bookmarkEnd w:id="1171"/>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172" w:name="_Toc338154726"/>
      <w:r>
        <w:t>Parameters</w:t>
      </w:r>
      <w:bookmarkEnd w:id="11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@SUB_CATEGORY_NUMBER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@ITEM_NUMBER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73" w:name="_Toc338154727"/>
      <w:r>
        <w:t>Dependencies</w:t>
      </w:r>
      <w:bookmarkEnd w:id="117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SCO534_DETAILS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SCO534_DETAILS_CONFIG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Configuration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174" w:name="_Toc338154728"/>
      <w:r>
        <w:t>SP_SCO534_DETAILS_FORM_UPDATE</w:t>
      </w:r>
      <w:bookmarkEnd w:id="1174"/>
    </w:p>
    <w:p w:rsidR="006D6FDF" w:rsidRDefault="006D6FDF" w:rsidP="006D6FDF">
      <w:pPr>
        <w:pStyle w:val="Heading2"/>
        <w:spacing w:after="240"/>
      </w:pPr>
      <w:bookmarkStart w:id="1175" w:name="_Toc338154729"/>
      <w:r>
        <w:t>Functionality Overview</w:t>
      </w:r>
      <w:bookmarkEnd w:id="1175"/>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176" w:name="_Toc338154730"/>
      <w:r>
        <w:t>Parameters</w:t>
      </w:r>
      <w:bookmarkEnd w:id="11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@SUB_CATEGORY_NUMBER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@ITEM_NUMBER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@RECEIPTS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@DISBURSEMENTS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@TRANSFERS_IN</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@TRANSFERS_OUT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177" w:name="_Toc338154731"/>
      <w:r>
        <w:t>Dependencies</w:t>
      </w:r>
      <w:bookmarkEnd w:id="117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SCO534_DETAILS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Related Data</w:t>
            </w:r>
          </w:p>
        </w:tc>
      </w:tr>
    </w:tbl>
    <w:p w:rsidR="006D6FDF" w:rsidRDefault="006D6FDF" w:rsidP="006D6FDF">
      <w:pPr>
        <w:pStyle w:val="Heading1"/>
      </w:pPr>
      <w:bookmarkStart w:id="1178" w:name="_Toc338154732"/>
      <w:r>
        <w:t>SP_SCO534_DETAILS_PUBLISH_ACCOUNT_BALANCE</w:t>
      </w:r>
      <w:bookmarkEnd w:id="1178"/>
    </w:p>
    <w:p w:rsidR="006D6FDF" w:rsidRDefault="006D6FDF" w:rsidP="006D6FDF">
      <w:pPr>
        <w:pStyle w:val="Heading2"/>
        <w:spacing w:after="240"/>
      </w:pPr>
      <w:bookmarkStart w:id="1179" w:name="_Toc338154733"/>
      <w:r>
        <w:t>Functionality Overview</w:t>
      </w:r>
      <w:bookmarkEnd w:id="1179"/>
    </w:p>
    <w:p w:rsidR="006D6FDF" w:rsidRDefault="006D6FDF" w:rsidP="006D6FDF">
      <w:pPr>
        <w:spacing w:after="240"/>
      </w:pPr>
      <w:r>
        <w:t>Publishes Form Data. Target Table For Publishing Is The Stage Table</w:t>
      </w:r>
    </w:p>
    <w:p w:rsidR="006D6FDF" w:rsidRDefault="006D6FDF" w:rsidP="006D6FDF">
      <w:pPr>
        <w:spacing w:after="240"/>
      </w:pPr>
    </w:p>
    <w:p w:rsidR="006D6FDF" w:rsidRDefault="006D6FDF" w:rsidP="006D6FDF">
      <w:pPr>
        <w:pStyle w:val="Heading3"/>
        <w:spacing w:after="320"/>
      </w:pPr>
      <w:bookmarkStart w:id="1180" w:name="_Toc338154734"/>
      <w:r>
        <w:t>Parameters</w:t>
      </w:r>
      <w:bookmarkEnd w:id="11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181" w:name="_Toc338154735"/>
      <w:r>
        <w:t>Dependencies</w:t>
      </w:r>
      <w:bookmarkEnd w:id="1181"/>
    </w:p>
    <w:tbl>
      <w:tblPr>
        <w:tblStyle w:val="TableGrid"/>
        <w:tblW w:w="5000" w:type="pct"/>
        <w:tblLook w:val="04A0" w:firstRow="1" w:lastRow="0" w:firstColumn="1" w:lastColumn="0" w:noHBand="0" w:noVBand="1"/>
      </w:tblPr>
      <w:tblGrid>
        <w:gridCol w:w="536"/>
        <w:gridCol w:w="5503"/>
        <w:gridCol w:w="998"/>
        <w:gridCol w:w="325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ACCOUNT_MAPPING_RULES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Mapping Rules. Data Pertaining To Exclusions and Inclusions Of Account Numbers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Core Fiscal Year Agency 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SCO534_DETAILS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Related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SCO534_DETAILS_AUXILIARY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Agency Records Data</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fn_GetAccountCorrectiveDeltaDifference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 xml:space="preserve">Determine Amount Required To Offset Values In A Particular </w:t>
            </w:r>
            <w:r>
              <w:lastRenderedPageBreak/>
              <w:t>Column In The Stage Table</w:t>
            </w:r>
          </w:p>
        </w:tc>
      </w:tr>
      <w:tr w:rsidR="006D6FDF" w:rsidTr="006D6FDF">
        <w:tc>
          <w:tcPr>
            <w:tcW w:w="217" w:type="pct"/>
          </w:tcPr>
          <w:p w:rsidR="006D6FDF" w:rsidRDefault="006D6FDF" w:rsidP="006D6FDF">
            <w:pPr>
              <w:spacing w:after="240"/>
            </w:pPr>
            <w:r>
              <w:lastRenderedPageBreak/>
              <w:t>8</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1182" w:name="_Toc338154736"/>
      <w:r>
        <w:t>SP_SCO537_DETAILS_FORM_LOAD</w:t>
      </w:r>
      <w:bookmarkEnd w:id="1182"/>
    </w:p>
    <w:p w:rsidR="006D6FDF" w:rsidRDefault="006D6FDF" w:rsidP="006D6FDF">
      <w:pPr>
        <w:pStyle w:val="Heading2"/>
        <w:spacing w:after="240"/>
      </w:pPr>
      <w:bookmarkStart w:id="1183" w:name="_Toc338154737"/>
      <w:r>
        <w:t>Functionality Overview</w:t>
      </w:r>
      <w:bookmarkEnd w:id="1183"/>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184" w:name="_Toc338154738"/>
      <w:r>
        <w:t>Parameters</w:t>
      </w:r>
      <w:bookmarkEnd w:id="11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@ITEM_NUMBER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85" w:name="_Toc338154739"/>
      <w:r>
        <w:t>Dependencies</w:t>
      </w:r>
      <w:bookmarkEnd w:id="118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FORM_DETAIL_ITEM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Lookup Values For Forms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SCO577_DETAILS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SCO577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186" w:name="_Toc338154740"/>
      <w:r>
        <w:lastRenderedPageBreak/>
        <w:t>SP_SCO538_CAPITAL_OUTLAYS_DETAILS</w:t>
      </w:r>
      <w:bookmarkEnd w:id="1186"/>
    </w:p>
    <w:p w:rsidR="006D6FDF" w:rsidRDefault="006D6FDF" w:rsidP="006D6FDF">
      <w:pPr>
        <w:pStyle w:val="Heading2"/>
        <w:spacing w:after="240"/>
      </w:pPr>
      <w:bookmarkStart w:id="1187" w:name="_Toc338154741"/>
      <w:r>
        <w:t>Functionality Overview</w:t>
      </w:r>
      <w:bookmarkEnd w:id="1187"/>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188" w:name="_Toc338154742"/>
      <w:r>
        <w:t>Parameters</w:t>
      </w:r>
      <w:bookmarkEnd w:id="11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89" w:name="_Toc338154743"/>
      <w:r>
        <w:t>Dependencies</w:t>
      </w:r>
      <w:bookmarkEnd w:id="118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_SCO538_CAPITAL_OUTLAYS_DETAILS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190" w:name="_Toc338154744"/>
      <w:r>
        <w:t>SP_SCO540_DETAILS_FORM_LOAD</w:t>
      </w:r>
      <w:bookmarkEnd w:id="1190"/>
    </w:p>
    <w:p w:rsidR="006D6FDF" w:rsidRDefault="006D6FDF" w:rsidP="006D6FDF">
      <w:pPr>
        <w:pStyle w:val="Heading2"/>
        <w:spacing w:after="240"/>
      </w:pPr>
      <w:bookmarkStart w:id="1191" w:name="_Toc338154745"/>
      <w:r>
        <w:t>Functionality Overview</w:t>
      </w:r>
      <w:bookmarkEnd w:id="1191"/>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192" w:name="_Toc338154746"/>
      <w:r>
        <w:lastRenderedPageBreak/>
        <w:t>Parameters</w:t>
      </w:r>
      <w:bookmarkEnd w:id="11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@DETAIL_ITEM_NUMBER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193" w:name="_Toc338154747"/>
      <w:r>
        <w:t>Dependencies</w:t>
      </w:r>
      <w:bookmarkEnd w:id="119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FORM_DETAIL_ITEM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Lookup Values For Forms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SCO540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194" w:name="_Toc338154748"/>
      <w:r>
        <w:t>SP_SCO540_DETAILS_FORM_UPDATE</w:t>
      </w:r>
      <w:bookmarkEnd w:id="1194"/>
    </w:p>
    <w:p w:rsidR="006D6FDF" w:rsidRDefault="006D6FDF" w:rsidP="006D6FDF">
      <w:pPr>
        <w:pStyle w:val="Heading2"/>
        <w:spacing w:after="240"/>
      </w:pPr>
      <w:bookmarkStart w:id="1195" w:name="_Toc338154749"/>
      <w:r>
        <w:t>Functionality Overview</w:t>
      </w:r>
      <w:bookmarkEnd w:id="1195"/>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196" w:name="_Toc338154750"/>
      <w:r>
        <w:t>Parameters</w:t>
      </w:r>
      <w:bookmarkEnd w:id="11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@DETAIL_ITEM_NUMBER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@BALANCE_PY</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@ADDITIONS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@DELETIONS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@BALANCE_CY</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@CURRENT_PORTION_DUE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197" w:name="_Toc338154751"/>
      <w:r>
        <w:t>Dependencies</w:t>
      </w:r>
      <w:bookmarkEnd w:id="119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SCO540_DETAILS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SCO540 Form Related Data</w:t>
            </w:r>
          </w:p>
        </w:tc>
      </w:tr>
    </w:tbl>
    <w:p w:rsidR="006D6FDF" w:rsidRDefault="006D6FDF" w:rsidP="006D6FDF">
      <w:pPr>
        <w:pStyle w:val="Heading1"/>
      </w:pPr>
      <w:bookmarkStart w:id="1198" w:name="_Toc338154752"/>
      <w:r>
        <w:t>SP_SCO543_DETAILS_FORM_ADD</w:t>
      </w:r>
      <w:bookmarkEnd w:id="1198"/>
    </w:p>
    <w:p w:rsidR="006D6FDF" w:rsidRDefault="006D6FDF" w:rsidP="006D6FDF">
      <w:pPr>
        <w:pStyle w:val="Heading2"/>
        <w:spacing w:after="240"/>
      </w:pPr>
      <w:bookmarkStart w:id="1199" w:name="_Toc338154753"/>
      <w:r>
        <w:t>Functionality Overview</w:t>
      </w:r>
      <w:bookmarkEnd w:id="1199"/>
    </w:p>
    <w:p w:rsidR="006D6FDF" w:rsidRDefault="006D6FDF" w:rsidP="006D6FDF">
      <w:pPr>
        <w:spacing w:after="240"/>
      </w:pPr>
      <w:r>
        <w:t>Adds a Line Item To Second Tab on the SCO534 (Agency Overrides)</w:t>
      </w:r>
    </w:p>
    <w:p w:rsidR="006D6FDF" w:rsidRDefault="006D6FDF" w:rsidP="006D6FDF">
      <w:pPr>
        <w:spacing w:after="240"/>
      </w:pPr>
    </w:p>
    <w:p w:rsidR="006D6FDF" w:rsidRDefault="006D6FDF" w:rsidP="006D6FDF">
      <w:pPr>
        <w:pStyle w:val="Heading3"/>
        <w:spacing w:after="320"/>
      </w:pPr>
      <w:bookmarkStart w:id="1200" w:name="_Toc338154754"/>
      <w:r>
        <w:lastRenderedPageBreak/>
        <w:t>Parameters</w:t>
      </w:r>
      <w:bookmarkEnd w:id="12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01" w:name="_Toc338154755"/>
      <w:r>
        <w:t>Dependencies</w:t>
      </w:r>
      <w:bookmarkEnd w:id="1201"/>
    </w:p>
    <w:tbl>
      <w:tblPr>
        <w:tblStyle w:val="TableGrid"/>
        <w:tblW w:w="5000" w:type="pct"/>
        <w:tblLook w:val="04A0" w:firstRow="1" w:lastRow="0" w:firstColumn="1" w:lastColumn="0" w:noHBand="0" w:noVBand="1"/>
      </w:tblPr>
      <w:tblGrid>
        <w:gridCol w:w="536"/>
        <w:gridCol w:w="4557"/>
        <w:gridCol w:w="998"/>
        <w:gridCol w:w="4205"/>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fn_GetAgencyFundAccountBalanceColumnValue</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SCO543_DETAILS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SCO543 Form Related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fn_GetPrioryYearGAAPBasis</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Priory Year GAAP Basis</w:t>
            </w:r>
          </w:p>
        </w:tc>
      </w:tr>
    </w:tbl>
    <w:p w:rsidR="006D6FDF" w:rsidRDefault="006D6FDF" w:rsidP="006D6FDF">
      <w:pPr>
        <w:pStyle w:val="Heading1"/>
      </w:pPr>
      <w:bookmarkStart w:id="1202" w:name="_Toc338154756"/>
      <w:r>
        <w:t>SP_SCO543_DETAILS_FORM_LOAD</w:t>
      </w:r>
      <w:bookmarkEnd w:id="1202"/>
    </w:p>
    <w:p w:rsidR="006D6FDF" w:rsidRDefault="006D6FDF" w:rsidP="006D6FDF">
      <w:pPr>
        <w:pStyle w:val="Heading2"/>
        <w:spacing w:after="240"/>
      </w:pPr>
      <w:bookmarkStart w:id="1203" w:name="_Toc338154757"/>
      <w:r>
        <w:t>Functionality Overview</w:t>
      </w:r>
      <w:bookmarkEnd w:id="1203"/>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204" w:name="_Toc338154758"/>
      <w:r>
        <w:t>Parameters</w:t>
      </w:r>
      <w:bookmarkEnd w:id="12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205" w:name="_Toc338154759"/>
      <w:r>
        <w:t>Dependencies</w:t>
      </w:r>
      <w:bookmarkEnd w:id="120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SCO543_DETAILS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SCO543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fn_GetAccountNormalValueMultiplier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Normal Value Multiplier From The Account Table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fn_GetPrioryYearGAAPBasis</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Priory Year GAAP Basis</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206" w:name="_Toc338154760"/>
      <w:r>
        <w:lastRenderedPageBreak/>
        <w:t>SP_SCO543_DETAILS_FORM_UPDATE</w:t>
      </w:r>
      <w:bookmarkEnd w:id="1206"/>
    </w:p>
    <w:p w:rsidR="006D6FDF" w:rsidRDefault="006D6FDF" w:rsidP="006D6FDF">
      <w:pPr>
        <w:pStyle w:val="Heading2"/>
        <w:spacing w:after="240"/>
      </w:pPr>
      <w:bookmarkStart w:id="1207" w:name="_Toc338154761"/>
      <w:r>
        <w:t>Functionality Overview</w:t>
      </w:r>
      <w:bookmarkEnd w:id="1207"/>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208" w:name="_Toc338154762"/>
      <w:r>
        <w:t>Parameters</w:t>
      </w:r>
      <w:bookmarkEnd w:id="12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@AMOUNT_REPORTING_AGENCY</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@AMOUNT_COMPONENT_UNIT_1</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@AMOUNT_COMPONENT_UNIT_2</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@AMOUNT_COMPONENT_UNIT_3</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@AMOUNT_COMPONENT_UNIT_4</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@AMOUNT_COMPONENT_UNIT_5</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@AMOUNT_COMPONENT_UNIT_6</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@AMOUNT_COMPONENT_UNIT_7</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15</w:t>
            </w:r>
          </w:p>
        </w:tc>
        <w:tc>
          <w:tcPr>
            <w:tcW w:w="2083" w:type="pct"/>
          </w:tcPr>
          <w:p w:rsidR="006D6FDF" w:rsidRDefault="006D6FDF" w:rsidP="006D6FDF">
            <w:pPr>
              <w:spacing w:after="240"/>
            </w:pPr>
            <w:r>
              <w:t>@AMOUNT_COMPONENT_UNIT_8</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16</w:t>
            </w:r>
          </w:p>
        </w:tc>
        <w:tc>
          <w:tcPr>
            <w:tcW w:w="2083" w:type="pct"/>
          </w:tcPr>
          <w:p w:rsidR="006D6FDF" w:rsidRDefault="006D6FDF" w:rsidP="006D6FDF">
            <w:pPr>
              <w:spacing w:after="240"/>
            </w:pPr>
            <w:r>
              <w:t>@AMOUNT_COMPONENT_UNIT_9</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17</w:t>
            </w:r>
          </w:p>
        </w:tc>
        <w:tc>
          <w:tcPr>
            <w:tcW w:w="2083" w:type="pct"/>
          </w:tcPr>
          <w:p w:rsidR="006D6FDF" w:rsidRDefault="006D6FDF" w:rsidP="006D6FDF">
            <w:pPr>
              <w:spacing w:after="240"/>
            </w:pPr>
            <w:r>
              <w:t>@AMOUNT_COMPONENT_UNIT_10</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18</w:t>
            </w:r>
          </w:p>
        </w:tc>
        <w:tc>
          <w:tcPr>
            <w:tcW w:w="2083" w:type="pct"/>
          </w:tcPr>
          <w:p w:rsidR="006D6FDF" w:rsidRDefault="006D6FDF" w:rsidP="006D6FDF">
            <w:pPr>
              <w:spacing w:after="240"/>
            </w:pPr>
            <w:r>
              <w:t>@AMOUNT_ELIMINATING_ENTRY</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19</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20</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21</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09" w:name="_Toc338154763"/>
      <w:r>
        <w:t>Dependencies</w:t>
      </w:r>
      <w:bookmarkEnd w:id="120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SCO543_DETAILS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SCO543 Form Related Data</w:t>
            </w:r>
          </w:p>
        </w:tc>
      </w:tr>
    </w:tbl>
    <w:p w:rsidR="006D6FDF" w:rsidRDefault="006D6FDF" w:rsidP="006D6FDF">
      <w:pPr>
        <w:pStyle w:val="Heading1"/>
      </w:pPr>
      <w:bookmarkStart w:id="1210" w:name="_Toc338154764"/>
      <w:r>
        <w:t>SP_SCO543_DETAILS_PUBLISH_ACCOUNT_BALANCE</w:t>
      </w:r>
      <w:bookmarkEnd w:id="1210"/>
    </w:p>
    <w:p w:rsidR="006D6FDF" w:rsidRDefault="006D6FDF" w:rsidP="006D6FDF">
      <w:pPr>
        <w:pStyle w:val="Heading2"/>
        <w:spacing w:after="240"/>
      </w:pPr>
      <w:bookmarkStart w:id="1211" w:name="_Toc338154765"/>
      <w:r>
        <w:t>Functionality Overview</w:t>
      </w:r>
      <w:bookmarkEnd w:id="1211"/>
    </w:p>
    <w:p w:rsidR="006D6FDF" w:rsidRDefault="006D6FDF" w:rsidP="006D6FDF">
      <w:pPr>
        <w:spacing w:after="240"/>
      </w:pPr>
      <w:r>
        <w:t>Publishes Form Data. Target Table For Publishing Is The Stage Table</w:t>
      </w:r>
    </w:p>
    <w:p w:rsidR="006D6FDF" w:rsidRDefault="006D6FDF" w:rsidP="006D6FDF">
      <w:pPr>
        <w:spacing w:after="240"/>
      </w:pPr>
    </w:p>
    <w:p w:rsidR="006D6FDF" w:rsidRDefault="006D6FDF" w:rsidP="006D6FDF">
      <w:pPr>
        <w:pStyle w:val="Heading3"/>
        <w:spacing w:after="320"/>
      </w:pPr>
      <w:bookmarkStart w:id="1212" w:name="_Toc338154766"/>
      <w:r>
        <w:t>Parameters</w:t>
      </w:r>
      <w:bookmarkEnd w:id="121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13" w:name="_Toc338154767"/>
      <w:r>
        <w:lastRenderedPageBreak/>
        <w:t>Dependencies</w:t>
      </w:r>
      <w:bookmarkEnd w:id="1213"/>
    </w:p>
    <w:tbl>
      <w:tblPr>
        <w:tblStyle w:val="TableGrid"/>
        <w:tblW w:w="5000" w:type="pct"/>
        <w:tblLook w:val="04A0" w:firstRow="1" w:lastRow="0" w:firstColumn="1" w:lastColumn="0" w:noHBand="0" w:noVBand="1"/>
      </w:tblPr>
      <w:tblGrid>
        <w:gridCol w:w="536"/>
        <w:gridCol w:w="5503"/>
        <w:gridCol w:w="998"/>
        <w:gridCol w:w="325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Core Fiscal Year Agency 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SCO543_DETAILS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SCO543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fn_GetDeltaDifference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Delta Difference</w:t>
            </w:r>
          </w:p>
        </w:tc>
      </w:tr>
    </w:tbl>
    <w:p w:rsidR="006D6FDF" w:rsidRDefault="006D6FDF" w:rsidP="006D6FDF">
      <w:pPr>
        <w:pStyle w:val="Heading1"/>
      </w:pPr>
      <w:bookmarkStart w:id="1214" w:name="_Toc338154768"/>
      <w:r>
        <w:t>SP_SCO545_DETAILS_FORM_ADD</w:t>
      </w:r>
      <w:bookmarkEnd w:id="1214"/>
    </w:p>
    <w:p w:rsidR="006D6FDF" w:rsidRDefault="006D6FDF" w:rsidP="006D6FDF">
      <w:pPr>
        <w:pStyle w:val="Heading2"/>
        <w:spacing w:after="240"/>
      </w:pPr>
      <w:bookmarkStart w:id="1215" w:name="_Toc338154769"/>
      <w:r>
        <w:t>Functionality Overview</w:t>
      </w:r>
      <w:bookmarkEnd w:id="1215"/>
    </w:p>
    <w:p w:rsidR="006D6FDF" w:rsidRDefault="006D6FDF" w:rsidP="006D6FDF">
      <w:pPr>
        <w:spacing w:after="240"/>
      </w:pPr>
      <w:r>
        <w:t>Adds a Line Item To Custom  Agency Overrides</w:t>
      </w:r>
    </w:p>
    <w:p w:rsidR="006D6FDF" w:rsidRDefault="006D6FDF" w:rsidP="006D6FDF">
      <w:pPr>
        <w:spacing w:after="240"/>
      </w:pPr>
    </w:p>
    <w:p w:rsidR="006D6FDF" w:rsidRDefault="006D6FDF" w:rsidP="006D6FDF">
      <w:pPr>
        <w:pStyle w:val="Heading3"/>
        <w:spacing w:after="320"/>
      </w:pPr>
      <w:bookmarkStart w:id="1216" w:name="_Toc338154770"/>
      <w:r>
        <w:t>Parameters</w:t>
      </w:r>
      <w:bookmarkEnd w:id="12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lastRenderedPageBreak/>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17" w:name="_Toc338154771"/>
      <w:r>
        <w:t>Dependencies</w:t>
      </w:r>
      <w:bookmarkEnd w:id="121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SCO534_DETAILS_AUXILIARY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Agency Records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SCO543_DETAILS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SCO543 Form Related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SCO545 Form Related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bl>
    <w:p w:rsidR="006D6FDF" w:rsidRDefault="006D6FDF" w:rsidP="006D6FDF">
      <w:pPr>
        <w:pStyle w:val="Heading1"/>
      </w:pPr>
      <w:bookmarkStart w:id="1218" w:name="_Toc338154772"/>
      <w:r>
        <w:t>SP_SCO545_DETAILS_FORM_DELETE</w:t>
      </w:r>
      <w:bookmarkEnd w:id="1218"/>
    </w:p>
    <w:p w:rsidR="006D6FDF" w:rsidRDefault="006D6FDF" w:rsidP="006D6FDF">
      <w:pPr>
        <w:pStyle w:val="Heading2"/>
        <w:spacing w:after="240"/>
      </w:pPr>
      <w:bookmarkStart w:id="1219" w:name="_Toc338154773"/>
      <w:r>
        <w:t>Functionality Overview</w:t>
      </w:r>
      <w:bookmarkEnd w:id="1219"/>
    </w:p>
    <w:p w:rsidR="006D6FDF" w:rsidRDefault="006D6FDF" w:rsidP="006D6FDF">
      <w:pPr>
        <w:spacing w:after="240"/>
      </w:pPr>
      <w:r>
        <w:t>Deletes a Line Item To Custom  Agency Overrides</w:t>
      </w:r>
    </w:p>
    <w:p w:rsidR="006D6FDF" w:rsidRDefault="006D6FDF" w:rsidP="006D6FDF">
      <w:pPr>
        <w:spacing w:after="240"/>
      </w:pPr>
    </w:p>
    <w:p w:rsidR="006D6FDF" w:rsidRDefault="006D6FDF" w:rsidP="006D6FDF">
      <w:pPr>
        <w:pStyle w:val="Heading3"/>
        <w:spacing w:after="320"/>
      </w:pPr>
      <w:bookmarkStart w:id="1220" w:name="_Toc338154774"/>
      <w:r>
        <w:t>Parameters</w:t>
      </w:r>
      <w:bookmarkEnd w:id="12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21" w:name="_Toc338154775"/>
      <w:r>
        <w:t>Dependencies</w:t>
      </w:r>
      <w:bookmarkEnd w:id="122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SCO545 Form Related Data</w:t>
            </w:r>
          </w:p>
        </w:tc>
      </w:tr>
    </w:tbl>
    <w:p w:rsidR="006D6FDF" w:rsidRDefault="006D6FDF" w:rsidP="006D6FDF">
      <w:pPr>
        <w:pStyle w:val="Heading1"/>
      </w:pPr>
      <w:bookmarkStart w:id="1222" w:name="_Toc338154776"/>
      <w:r>
        <w:t>SP_SCO545_DETAILS_FORM_LOAD</w:t>
      </w:r>
      <w:bookmarkEnd w:id="1222"/>
    </w:p>
    <w:p w:rsidR="006D6FDF" w:rsidRDefault="006D6FDF" w:rsidP="006D6FDF">
      <w:pPr>
        <w:pStyle w:val="Heading2"/>
        <w:spacing w:after="240"/>
      </w:pPr>
      <w:bookmarkStart w:id="1223" w:name="_Toc338154777"/>
      <w:r>
        <w:t>Functionality Overview</w:t>
      </w:r>
      <w:bookmarkEnd w:id="1223"/>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224" w:name="_Toc338154778"/>
      <w:r>
        <w:t>Parameters</w:t>
      </w:r>
      <w:bookmarkEnd w:id="12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225" w:name="_Toc338154779"/>
      <w:r>
        <w:lastRenderedPageBreak/>
        <w:t>Dependencies</w:t>
      </w:r>
      <w:bookmarkEnd w:id="122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SCO545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226" w:name="_Toc338154780"/>
      <w:r>
        <w:t>SP_SCO545_DETAILS_FORM_UPDATE</w:t>
      </w:r>
      <w:bookmarkEnd w:id="1226"/>
    </w:p>
    <w:p w:rsidR="006D6FDF" w:rsidRDefault="006D6FDF" w:rsidP="006D6FDF">
      <w:pPr>
        <w:pStyle w:val="Heading2"/>
        <w:spacing w:after="240"/>
      </w:pPr>
      <w:bookmarkStart w:id="1227" w:name="_Toc338154781"/>
      <w:r>
        <w:t>Functionality Overview</w:t>
      </w:r>
      <w:bookmarkEnd w:id="1227"/>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228" w:name="_Toc338154782"/>
      <w:r>
        <w:t>Parameters</w:t>
      </w:r>
      <w:bookmarkEnd w:id="12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@DISTRIBUTION_LABEL_TYPE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@AMOUNT_AGENCY_RECORDS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29" w:name="_Toc338154783"/>
      <w:r>
        <w:lastRenderedPageBreak/>
        <w:t>Dependencies</w:t>
      </w:r>
      <w:bookmarkEnd w:id="122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SCO545 Form Related Data</w:t>
            </w:r>
          </w:p>
        </w:tc>
      </w:tr>
    </w:tbl>
    <w:p w:rsidR="006D6FDF" w:rsidRDefault="006D6FDF" w:rsidP="006D6FDF">
      <w:pPr>
        <w:pStyle w:val="Heading1"/>
      </w:pPr>
      <w:bookmarkStart w:id="1230" w:name="_Toc338154784"/>
      <w:r>
        <w:t>SP_SCO545_DETAILS_PUBLISH_ACCOUNT_BALANCE</w:t>
      </w:r>
      <w:bookmarkEnd w:id="1230"/>
    </w:p>
    <w:p w:rsidR="006D6FDF" w:rsidRDefault="006D6FDF" w:rsidP="006D6FDF">
      <w:pPr>
        <w:pStyle w:val="Heading2"/>
        <w:spacing w:after="240"/>
      </w:pPr>
      <w:bookmarkStart w:id="1231" w:name="_Toc338154785"/>
      <w:r>
        <w:t>Functionality Overview</w:t>
      </w:r>
      <w:bookmarkEnd w:id="1231"/>
    </w:p>
    <w:p w:rsidR="006D6FDF" w:rsidRDefault="006D6FDF" w:rsidP="006D6FDF">
      <w:pPr>
        <w:spacing w:after="240"/>
      </w:pPr>
      <w:r>
        <w:t>Publishes Form Data. Target Table For Publishing Is The Stage Table</w:t>
      </w:r>
    </w:p>
    <w:p w:rsidR="006D6FDF" w:rsidRDefault="006D6FDF" w:rsidP="006D6FDF">
      <w:pPr>
        <w:spacing w:after="240"/>
      </w:pPr>
    </w:p>
    <w:p w:rsidR="006D6FDF" w:rsidRDefault="006D6FDF" w:rsidP="006D6FDF">
      <w:pPr>
        <w:pStyle w:val="Heading3"/>
        <w:spacing w:after="320"/>
      </w:pPr>
      <w:bookmarkStart w:id="1232" w:name="_Toc338154786"/>
      <w:r>
        <w:t>Parameters</w:t>
      </w:r>
      <w:bookmarkEnd w:id="12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33" w:name="_Toc338154787"/>
      <w:r>
        <w:t>Dependencies</w:t>
      </w:r>
      <w:bookmarkEnd w:id="1233"/>
    </w:p>
    <w:tbl>
      <w:tblPr>
        <w:tblStyle w:val="TableGrid"/>
        <w:tblW w:w="5000" w:type="pct"/>
        <w:tblLook w:val="04A0" w:firstRow="1" w:lastRow="0" w:firstColumn="1" w:lastColumn="0" w:noHBand="0" w:noVBand="1"/>
      </w:tblPr>
      <w:tblGrid>
        <w:gridCol w:w="536"/>
        <w:gridCol w:w="5503"/>
        <w:gridCol w:w="998"/>
        <w:gridCol w:w="325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Core Fiscal Year Agency Fund Account Data As Presented In SAMS and or Provided By Agency Via Data Entry Forms (SCO534, SCO545, </w:t>
            </w:r>
            <w:r>
              <w:lastRenderedPageBreak/>
              <w:t>Offsets, Etc)</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SCO545_DETAILS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SCO545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fn_GetAccountCorrectiveDeltaDifference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Determine Amount Required To Offset Values In A Particular Column In The Stage Table</w:t>
            </w:r>
          </w:p>
        </w:tc>
      </w:tr>
    </w:tbl>
    <w:p w:rsidR="006D6FDF" w:rsidRDefault="006D6FDF" w:rsidP="006D6FDF">
      <w:pPr>
        <w:pStyle w:val="Heading1"/>
      </w:pPr>
      <w:bookmarkStart w:id="1234" w:name="_Toc338154788"/>
      <w:r>
        <w:t>SP_SCO547_DETAILS_DRAFT_FORM_ADD</w:t>
      </w:r>
      <w:bookmarkEnd w:id="1234"/>
    </w:p>
    <w:p w:rsidR="006D6FDF" w:rsidRDefault="006D6FDF" w:rsidP="006D6FDF">
      <w:pPr>
        <w:pStyle w:val="Heading2"/>
        <w:spacing w:after="240"/>
      </w:pPr>
      <w:bookmarkStart w:id="1235" w:name="_Toc338154789"/>
      <w:r>
        <w:t>Functionality Overview</w:t>
      </w:r>
      <w:bookmarkEnd w:id="1235"/>
    </w:p>
    <w:p w:rsidR="006D6FDF" w:rsidRDefault="006D6FDF" w:rsidP="006D6FDF">
      <w:pPr>
        <w:spacing w:after="240"/>
      </w:pPr>
      <w:r>
        <w:t>Adds a Draft Line Item Entry</w:t>
      </w:r>
    </w:p>
    <w:p w:rsidR="006D6FDF" w:rsidRDefault="006D6FDF" w:rsidP="006D6FDF">
      <w:pPr>
        <w:spacing w:after="240"/>
      </w:pPr>
    </w:p>
    <w:p w:rsidR="006D6FDF" w:rsidRDefault="006D6FDF" w:rsidP="006D6FDF">
      <w:pPr>
        <w:pStyle w:val="Heading3"/>
        <w:spacing w:after="320"/>
      </w:pPr>
      <w:bookmarkStart w:id="1236" w:name="_Toc338154790"/>
      <w:r>
        <w:t>Parameters</w:t>
      </w:r>
      <w:bookmarkEnd w:id="12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@DRAFT_ROW_ID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37" w:name="_Toc338154791"/>
      <w:r>
        <w:t>Dependencies</w:t>
      </w:r>
      <w:bookmarkEnd w:id="1237"/>
    </w:p>
    <w:tbl>
      <w:tblPr>
        <w:tblStyle w:val="TableGrid"/>
        <w:tblW w:w="5000" w:type="pct"/>
        <w:tblLook w:val="04A0" w:firstRow="1" w:lastRow="0" w:firstColumn="1" w:lastColumn="0" w:noHBand="0" w:noVBand="1"/>
      </w:tblPr>
      <w:tblGrid>
        <w:gridCol w:w="536"/>
        <w:gridCol w:w="5173"/>
        <w:gridCol w:w="1143"/>
        <w:gridCol w:w="3444"/>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SP_SCO547_MASTER_DRAFT_SET_IS_PUBLISHED_FLAG</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or Unset The Is Published Flag On A Journal Entry</w:t>
            </w:r>
          </w:p>
        </w:tc>
      </w:tr>
    </w:tbl>
    <w:p w:rsidR="006D6FDF" w:rsidRDefault="006D6FDF" w:rsidP="006D6FDF">
      <w:pPr>
        <w:pStyle w:val="Heading1"/>
      </w:pPr>
      <w:bookmarkStart w:id="1238" w:name="_Toc338154792"/>
      <w:r>
        <w:t>SP_SCO547_DETAILS_DRAFT_FORM_DELETE</w:t>
      </w:r>
      <w:bookmarkEnd w:id="1238"/>
    </w:p>
    <w:p w:rsidR="006D6FDF" w:rsidRDefault="006D6FDF" w:rsidP="006D6FDF">
      <w:pPr>
        <w:pStyle w:val="Heading2"/>
        <w:spacing w:after="240"/>
      </w:pPr>
      <w:bookmarkStart w:id="1239" w:name="_Toc338154793"/>
      <w:r>
        <w:t>Functionality Overview</w:t>
      </w:r>
      <w:bookmarkEnd w:id="1239"/>
    </w:p>
    <w:p w:rsidR="006D6FDF" w:rsidRDefault="006D6FDF" w:rsidP="006D6FDF">
      <w:pPr>
        <w:spacing w:after="240"/>
      </w:pPr>
      <w:r>
        <w:t>Deletes a Draft Line Item Entry</w:t>
      </w:r>
    </w:p>
    <w:p w:rsidR="006D6FDF" w:rsidRDefault="006D6FDF" w:rsidP="006D6FDF">
      <w:pPr>
        <w:spacing w:after="240"/>
      </w:pPr>
    </w:p>
    <w:p w:rsidR="006D6FDF" w:rsidRDefault="006D6FDF" w:rsidP="006D6FDF">
      <w:pPr>
        <w:pStyle w:val="Heading3"/>
        <w:spacing w:after="320"/>
      </w:pPr>
      <w:bookmarkStart w:id="1240" w:name="_Toc338154794"/>
      <w:r>
        <w:t>Parameters</w:t>
      </w:r>
      <w:bookmarkEnd w:id="12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@DRAFT_ROW_ID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7</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41" w:name="_Toc338154795"/>
      <w:r>
        <w:t>Dependencies</w:t>
      </w:r>
      <w:bookmarkEnd w:id="1241"/>
    </w:p>
    <w:tbl>
      <w:tblPr>
        <w:tblStyle w:val="TableGrid"/>
        <w:tblW w:w="5000" w:type="pct"/>
        <w:tblLook w:val="04A0" w:firstRow="1" w:lastRow="0" w:firstColumn="1" w:lastColumn="0" w:noHBand="0" w:noVBand="1"/>
      </w:tblPr>
      <w:tblGrid>
        <w:gridCol w:w="536"/>
        <w:gridCol w:w="5173"/>
        <w:gridCol w:w="1143"/>
        <w:gridCol w:w="3444"/>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SP_SCO547_MASTER_DRAFT_SET_IS_PUBLISHED_FLAG</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Set or Unset The Is Published Flag On A Journal Entry</w:t>
            </w:r>
          </w:p>
        </w:tc>
      </w:tr>
    </w:tbl>
    <w:p w:rsidR="006D6FDF" w:rsidRDefault="006D6FDF" w:rsidP="006D6FDF">
      <w:pPr>
        <w:pStyle w:val="Heading1"/>
      </w:pPr>
      <w:bookmarkStart w:id="1242" w:name="_Toc338154796"/>
      <w:r>
        <w:t>SP_SCO547_DETAILS_DRAFT_FORM_LOAD</w:t>
      </w:r>
      <w:bookmarkEnd w:id="1242"/>
    </w:p>
    <w:p w:rsidR="006D6FDF" w:rsidRDefault="006D6FDF" w:rsidP="006D6FDF">
      <w:pPr>
        <w:pStyle w:val="Heading2"/>
        <w:spacing w:after="240"/>
      </w:pPr>
      <w:bookmarkStart w:id="1243" w:name="_Toc338154797"/>
      <w:r>
        <w:t>Functionality Overview</w:t>
      </w:r>
      <w:bookmarkEnd w:id="1243"/>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244" w:name="_Toc338154798"/>
      <w:r>
        <w:t>Parameters</w:t>
      </w:r>
      <w:bookmarkEnd w:id="12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245" w:name="_Toc338154799"/>
      <w:r>
        <w:t>Dependencies</w:t>
      </w:r>
      <w:bookmarkEnd w:id="124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246" w:name="_Toc338154800"/>
      <w:r>
        <w:t>SP_SCO547_DETAILS_DRAFT_FORM_UPDATE</w:t>
      </w:r>
      <w:bookmarkEnd w:id="1246"/>
    </w:p>
    <w:p w:rsidR="006D6FDF" w:rsidRDefault="006D6FDF" w:rsidP="006D6FDF">
      <w:pPr>
        <w:pStyle w:val="Heading2"/>
        <w:spacing w:after="240"/>
      </w:pPr>
      <w:bookmarkStart w:id="1247" w:name="_Toc338154801"/>
      <w:r>
        <w:t>Functionality Overview</w:t>
      </w:r>
      <w:bookmarkEnd w:id="1247"/>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248" w:name="_Toc338154802"/>
      <w:r>
        <w:t>Parameters</w:t>
      </w:r>
      <w:bookmarkEnd w:id="12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6</w:t>
            </w:r>
          </w:p>
        </w:tc>
        <w:tc>
          <w:tcPr>
            <w:tcW w:w="2083" w:type="pct"/>
          </w:tcPr>
          <w:p w:rsidR="006D6FDF" w:rsidRDefault="006D6FDF" w:rsidP="006D6FDF">
            <w:pPr>
              <w:spacing w:after="240"/>
            </w:pPr>
            <w:r>
              <w:t>@DRAFT_ROW_ID</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@AMOUNT</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@TRANSACTION_TYPE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49" w:name="_Toc338154803"/>
      <w:r>
        <w:t>Dependencies</w:t>
      </w:r>
      <w:bookmarkEnd w:id="124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bl>
    <w:p w:rsidR="006D6FDF" w:rsidRDefault="006D6FDF" w:rsidP="006D6FDF">
      <w:pPr>
        <w:pStyle w:val="Heading1"/>
      </w:pPr>
      <w:bookmarkStart w:id="1250" w:name="_Toc338154804"/>
      <w:r>
        <w:t>SP_SCO547_DETAILS_DRAFT_PUBLISH_SCO529</w:t>
      </w:r>
      <w:bookmarkEnd w:id="1250"/>
    </w:p>
    <w:p w:rsidR="006D6FDF" w:rsidRDefault="006D6FDF" w:rsidP="006D6FDF">
      <w:pPr>
        <w:pStyle w:val="Heading2"/>
        <w:spacing w:after="240"/>
      </w:pPr>
      <w:bookmarkStart w:id="1251" w:name="_Toc338154805"/>
      <w:r>
        <w:t>Functionality Overview</w:t>
      </w:r>
      <w:bookmarkEnd w:id="1251"/>
    </w:p>
    <w:p w:rsidR="006D6FDF" w:rsidRDefault="006D6FDF" w:rsidP="006D6FDF">
      <w:pPr>
        <w:spacing w:after="240"/>
      </w:pPr>
      <w:r>
        <w:t>Publishes Specific Journal Entry. A Specific Journal Entry Has Predetermined Values</w:t>
      </w:r>
    </w:p>
    <w:p w:rsidR="006D6FDF" w:rsidRDefault="006D6FDF" w:rsidP="006D6FDF">
      <w:pPr>
        <w:spacing w:after="240"/>
      </w:pPr>
    </w:p>
    <w:p w:rsidR="006D6FDF" w:rsidRDefault="006D6FDF" w:rsidP="006D6FDF">
      <w:pPr>
        <w:pStyle w:val="Heading3"/>
        <w:spacing w:after="320"/>
      </w:pPr>
      <w:bookmarkStart w:id="1252" w:name="_Toc338154806"/>
      <w:r>
        <w:t>Parameters</w:t>
      </w:r>
      <w:bookmarkEnd w:id="12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53" w:name="_Toc338154807"/>
      <w:r>
        <w:t>Dependencies</w:t>
      </w:r>
      <w:bookmarkEnd w:id="1253"/>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SCO529_DETAILS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SP_SCO547_DRAFT_PURGE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Purge Draft Master and Details Records</w:t>
            </w:r>
          </w:p>
        </w:tc>
      </w:tr>
    </w:tbl>
    <w:p w:rsidR="006D6FDF" w:rsidRDefault="006D6FDF" w:rsidP="006D6FDF">
      <w:pPr>
        <w:pStyle w:val="Heading1"/>
      </w:pPr>
      <w:bookmarkStart w:id="1254" w:name="_Toc338154808"/>
      <w:r>
        <w:t>SP_SCO547_DETAILS_DRAFT_PUBLISH_SCO540</w:t>
      </w:r>
      <w:bookmarkEnd w:id="1254"/>
    </w:p>
    <w:p w:rsidR="006D6FDF" w:rsidRDefault="006D6FDF" w:rsidP="006D6FDF">
      <w:pPr>
        <w:pStyle w:val="Heading2"/>
        <w:spacing w:after="240"/>
      </w:pPr>
      <w:bookmarkStart w:id="1255" w:name="_Toc338154809"/>
      <w:r>
        <w:t>Functionality Overview</w:t>
      </w:r>
      <w:bookmarkEnd w:id="1255"/>
    </w:p>
    <w:p w:rsidR="006D6FDF" w:rsidRDefault="006D6FDF" w:rsidP="006D6FDF">
      <w:pPr>
        <w:spacing w:after="240"/>
      </w:pPr>
      <w:r>
        <w:t>Publishes Specific Journal Entry. A Specific Journal Entry Has Predetermined Values</w:t>
      </w:r>
    </w:p>
    <w:p w:rsidR="006D6FDF" w:rsidRDefault="006D6FDF" w:rsidP="006D6FDF">
      <w:pPr>
        <w:spacing w:after="240"/>
      </w:pPr>
    </w:p>
    <w:p w:rsidR="006D6FDF" w:rsidRDefault="006D6FDF" w:rsidP="006D6FDF">
      <w:pPr>
        <w:pStyle w:val="Heading3"/>
        <w:spacing w:after="320"/>
      </w:pPr>
      <w:bookmarkStart w:id="1256" w:name="_Toc338154810"/>
      <w:r>
        <w:t>Parameters</w:t>
      </w:r>
      <w:bookmarkEnd w:id="12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@JOURNAL_ENTRY_WORKSHEET_TITLE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@POPULATE_DEFAULT_FUND_ACCOUNTS</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57" w:name="_Toc338154811"/>
      <w:r>
        <w:t>Dependencies</w:t>
      </w:r>
      <w:bookmarkEnd w:id="1257"/>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VIEW_AGENCY_FUND_ACCOUNT_BALANCE</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SP_SCO547_DRAFT_PURGE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Purge Draft Master and Details Records</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SP_SCO547_MASTER_DRAFT_ADD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Add a New Master Record To Journal Entry Draft Structure</w:t>
            </w:r>
          </w:p>
        </w:tc>
      </w:tr>
    </w:tbl>
    <w:p w:rsidR="006D6FDF" w:rsidRDefault="006D6FDF" w:rsidP="006D6FDF">
      <w:pPr>
        <w:pStyle w:val="Heading1"/>
      </w:pPr>
      <w:bookmarkStart w:id="1258" w:name="_Toc338154812"/>
      <w:r>
        <w:t>SP_SCO547_DETAILS_DRAFT_PUBLISH_SCO544</w:t>
      </w:r>
      <w:bookmarkEnd w:id="1258"/>
    </w:p>
    <w:p w:rsidR="006D6FDF" w:rsidRDefault="006D6FDF" w:rsidP="006D6FDF">
      <w:pPr>
        <w:pStyle w:val="Heading2"/>
        <w:spacing w:after="240"/>
      </w:pPr>
      <w:bookmarkStart w:id="1259" w:name="_Toc338154813"/>
      <w:r>
        <w:t>Functionality Overview</w:t>
      </w:r>
      <w:bookmarkEnd w:id="1259"/>
    </w:p>
    <w:p w:rsidR="006D6FDF" w:rsidRDefault="006D6FDF" w:rsidP="006D6FDF">
      <w:pPr>
        <w:spacing w:after="240"/>
      </w:pPr>
      <w:r>
        <w:t>Publishes Specific Journal Entry. A Specific Journal Entry Has Predetermined Values</w:t>
      </w:r>
    </w:p>
    <w:p w:rsidR="006D6FDF" w:rsidRDefault="006D6FDF" w:rsidP="006D6FDF">
      <w:pPr>
        <w:spacing w:after="240"/>
      </w:pPr>
    </w:p>
    <w:p w:rsidR="006D6FDF" w:rsidRDefault="006D6FDF" w:rsidP="006D6FDF">
      <w:pPr>
        <w:pStyle w:val="Heading3"/>
        <w:spacing w:after="320"/>
      </w:pPr>
      <w:bookmarkStart w:id="1260" w:name="_Toc338154814"/>
      <w:r>
        <w:lastRenderedPageBreak/>
        <w:t>Parameters</w:t>
      </w:r>
      <w:bookmarkEnd w:id="12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@JOURNAL_ENTRY_WORKSHEET_TITLE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@POPULATE_DEFAULT_FUND_ACCOUNTS</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61" w:name="_Toc338154815"/>
      <w:r>
        <w:t>Dependencies</w:t>
      </w:r>
      <w:bookmarkEnd w:id="1261"/>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VIEW_AGENCY_FUND_ACCOUNT_BALANCE</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SP_SCO547_DRAFT_PURGE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Purge Draft Master and Details Records</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SP_SCO547_MASTER_DRAFT_ADD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Add a New Master Record To Journal Entry Draft Structure</w:t>
            </w:r>
          </w:p>
        </w:tc>
      </w:tr>
    </w:tbl>
    <w:p w:rsidR="006D6FDF" w:rsidRDefault="006D6FDF" w:rsidP="006D6FDF">
      <w:pPr>
        <w:pStyle w:val="Heading1"/>
      </w:pPr>
      <w:bookmarkStart w:id="1262" w:name="_Toc338154816"/>
      <w:r>
        <w:lastRenderedPageBreak/>
        <w:t>SP_SCO547_DETAILS_FORM_LOAD</w:t>
      </w:r>
      <w:bookmarkEnd w:id="1262"/>
    </w:p>
    <w:p w:rsidR="006D6FDF" w:rsidRDefault="006D6FDF" w:rsidP="006D6FDF">
      <w:pPr>
        <w:pStyle w:val="Heading2"/>
        <w:spacing w:after="240"/>
      </w:pPr>
      <w:bookmarkStart w:id="1263" w:name="_Toc338154817"/>
      <w:r>
        <w:t>Functionality Overview</w:t>
      </w:r>
      <w:bookmarkEnd w:id="1263"/>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264" w:name="_Toc338154818"/>
      <w:r>
        <w:t>Parameters</w:t>
      </w:r>
      <w:bookmarkEnd w:id="12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265" w:name="_Toc338154819"/>
      <w:r>
        <w:t>Dependencies</w:t>
      </w:r>
      <w:bookmarkEnd w:id="126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bl>
    <w:p w:rsidR="006D6FDF" w:rsidRDefault="006D6FDF" w:rsidP="006D6FDF">
      <w:pPr>
        <w:pStyle w:val="Heading1"/>
      </w:pPr>
      <w:bookmarkStart w:id="1266" w:name="_Toc338154820"/>
      <w:r>
        <w:t>SP_SCO547_DETAILS_FORM_LOAD_TRANSACTION_GROUP</w:t>
      </w:r>
      <w:bookmarkEnd w:id="1266"/>
    </w:p>
    <w:p w:rsidR="006D6FDF" w:rsidRDefault="006D6FDF" w:rsidP="006D6FDF">
      <w:pPr>
        <w:pStyle w:val="Heading2"/>
        <w:spacing w:after="240"/>
      </w:pPr>
      <w:bookmarkStart w:id="1267" w:name="_Toc338154821"/>
      <w:r>
        <w:t>Functionality Overview</w:t>
      </w:r>
      <w:bookmarkEnd w:id="1267"/>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268" w:name="_Toc338154822"/>
      <w:r>
        <w:t>Parameters</w:t>
      </w:r>
      <w:bookmarkEnd w:id="12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269" w:name="_Toc338154823"/>
      <w:r>
        <w:t>Dependencies</w:t>
      </w:r>
      <w:bookmarkEnd w:id="126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Worksheet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270" w:name="_Toc338154824"/>
      <w:r>
        <w:t>SP_SCO547_DETAILS_NOTE_ADD</w:t>
      </w:r>
      <w:bookmarkEnd w:id="1270"/>
    </w:p>
    <w:p w:rsidR="006D6FDF" w:rsidRDefault="006D6FDF" w:rsidP="006D6FDF">
      <w:pPr>
        <w:pStyle w:val="Heading2"/>
        <w:spacing w:after="240"/>
      </w:pPr>
      <w:bookmarkStart w:id="1271" w:name="_Toc338154825"/>
      <w:r>
        <w:t>Functionality Overview</w:t>
      </w:r>
      <w:bookmarkEnd w:id="1271"/>
    </w:p>
    <w:p w:rsidR="006D6FDF" w:rsidRDefault="006D6FDF" w:rsidP="006D6FDF">
      <w:pPr>
        <w:spacing w:after="240"/>
      </w:pPr>
      <w:r>
        <w:t>Adds Note Associated With A Form</w:t>
      </w:r>
    </w:p>
    <w:p w:rsidR="006D6FDF" w:rsidRDefault="006D6FDF" w:rsidP="006D6FDF">
      <w:pPr>
        <w:spacing w:after="240"/>
      </w:pPr>
    </w:p>
    <w:p w:rsidR="006D6FDF" w:rsidRDefault="006D6FDF" w:rsidP="006D6FDF">
      <w:pPr>
        <w:pStyle w:val="Heading3"/>
        <w:spacing w:after="320"/>
      </w:pPr>
      <w:bookmarkStart w:id="1272" w:name="_Toc338154826"/>
      <w:r>
        <w:lastRenderedPageBreak/>
        <w:t>Parameters</w:t>
      </w:r>
      <w:bookmarkEnd w:id="12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@NOTE_TYPE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@NOTE_CRITICALITY</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@NOTE_REQUIRED_ACTION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@NOTE_TEXT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73" w:name="_Toc338154827"/>
      <w:r>
        <w:t>Dependencies</w:t>
      </w:r>
      <w:bookmarkEnd w:id="127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SCO547_DETAILS_NOTE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Note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bl>
    <w:p w:rsidR="006D6FDF" w:rsidRDefault="006D6FDF" w:rsidP="006D6FDF">
      <w:pPr>
        <w:pStyle w:val="Heading1"/>
      </w:pPr>
      <w:bookmarkStart w:id="1274" w:name="_Toc338154828"/>
      <w:r>
        <w:lastRenderedPageBreak/>
        <w:t>SP_SCO547_DETAILS_NOTE_LOAD</w:t>
      </w:r>
      <w:bookmarkEnd w:id="1274"/>
    </w:p>
    <w:p w:rsidR="006D6FDF" w:rsidRDefault="006D6FDF" w:rsidP="006D6FDF">
      <w:pPr>
        <w:pStyle w:val="Heading2"/>
        <w:spacing w:after="240"/>
      </w:pPr>
      <w:bookmarkStart w:id="1275" w:name="_Toc338154829"/>
      <w:r>
        <w:t>Functionality Overview</w:t>
      </w:r>
      <w:bookmarkEnd w:id="1275"/>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276" w:name="_Toc338154830"/>
      <w:r>
        <w:t>Parameters</w:t>
      </w:r>
      <w:bookmarkEnd w:id="12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277" w:name="_Toc338154831"/>
      <w:r>
        <w:t>Dependencies</w:t>
      </w:r>
      <w:bookmarkEnd w:id="127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Note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278" w:name="_Toc338154832"/>
      <w:r>
        <w:t>SP_SCO547_DRAFT_PUBLISH_MANAGER</w:t>
      </w:r>
      <w:bookmarkEnd w:id="1278"/>
    </w:p>
    <w:p w:rsidR="006D6FDF" w:rsidRDefault="006D6FDF" w:rsidP="006D6FDF">
      <w:pPr>
        <w:pStyle w:val="Heading2"/>
        <w:spacing w:after="240"/>
      </w:pPr>
      <w:bookmarkStart w:id="1279" w:name="_Toc338154833"/>
      <w:r>
        <w:t>Functionality Overview</w:t>
      </w:r>
      <w:bookmarkEnd w:id="1279"/>
    </w:p>
    <w:p w:rsidR="006D6FDF" w:rsidRDefault="006D6FDF" w:rsidP="006D6FDF">
      <w:pPr>
        <w:spacing w:after="240"/>
      </w:pPr>
      <w:r>
        <w:t>Manages Publishing of Journal Entries</w:t>
      </w:r>
    </w:p>
    <w:p w:rsidR="006D6FDF" w:rsidRDefault="006D6FDF" w:rsidP="006D6FDF">
      <w:pPr>
        <w:spacing w:after="240"/>
      </w:pPr>
      <w:r>
        <w:lastRenderedPageBreak/>
        <w:t>Form Number Is Specified, and IF There is a Handler, The Handler I s Called To Perform Specific Publishing Routines On The Form</w:t>
      </w:r>
    </w:p>
    <w:p w:rsidR="006D6FDF" w:rsidRDefault="006D6FDF" w:rsidP="006D6FDF">
      <w:pPr>
        <w:spacing w:after="240"/>
      </w:pPr>
      <w:r>
        <w:t>The Method Is Simply A Routing Mechanism. Form Specific Logic Is Often Delegated To Subsequent Functions</w:t>
      </w:r>
    </w:p>
    <w:p w:rsidR="006D6FDF" w:rsidRDefault="006D6FDF" w:rsidP="006D6FDF">
      <w:pPr>
        <w:spacing w:after="240"/>
      </w:pPr>
    </w:p>
    <w:p w:rsidR="006D6FDF" w:rsidRDefault="006D6FDF" w:rsidP="006D6FDF">
      <w:pPr>
        <w:pStyle w:val="Heading3"/>
        <w:spacing w:after="320"/>
      </w:pPr>
      <w:bookmarkStart w:id="1280" w:name="_Toc338154834"/>
      <w:r>
        <w:t>Parameters</w:t>
      </w:r>
      <w:bookmarkEnd w:id="12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@TRANSACTION_GROUP_NUMBER_SEED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81" w:name="_Toc338154835"/>
      <w:r>
        <w:t>Dependencies</w:t>
      </w:r>
      <w:bookmarkEnd w:id="1281"/>
    </w:p>
    <w:tbl>
      <w:tblPr>
        <w:tblStyle w:val="TableGrid"/>
        <w:tblW w:w="5000" w:type="pct"/>
        <w:tblLook w:val="04A0" w:firstRow="1" w:lastRow="0" w:firstColumn="1" w:lastColumn="0" w:noHBand="0" w:noVBand="1"/>
      </w:tblPr>
      <w:tblGrid>
        <w:gridCol w:w="536"/>
        <w:gridCol w:w="4453"/>
        <w:gridCol w:w="1143"/>
        <w:gridCol w:w="4164"/>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SP_SCO547_DETAILS_DRAFT_PUBLISH_SCO529</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Specific Journal Entry. A Specific Journal Entry Has Predetermined Values</w:t>
            </w:r>
          </w:p>
        </w:tc>
      </w:tr>
    </w:tbl>
    <w:p w:rsidR="006D6FDF" w:rsidRDefault="006D6FDF" w:rsidP="006D6FDF">
      <w:pPr>
        <w:pStyle w:val="Heading1"/>
      </w:pPr>
      <w:bookmarkStart w:id="1282" w:name="_Toc338154836"/>
      <w:r>
        <w:t>SP_SCO547_DRAFT_PURGE</w:t>
      </w:r>
      <w:bookmarkEnd w:id="1282"/>
    </w:p>
    <w:p w:rsidR="006D6FDF" w:rsidRDefault="006D6FDF" w:rsidP="006D6FDF">
      <w:pPr>
        <w:pStyle w:val="Heading2"/>
        <w:spacing w:after="240"/>
      </w:pPr>
      <w:bookmarkStart w:id="1283" w:name="_Toc338154837"/>
      <w:r>
        <w:t>Functionality Overview</w:t>
      </w:r>
      <w:bookmarkEnd w:id="1283"/>
    </w:p>
    <w:p w:rsidR="006D6FDF" w:rsidRDefault="006D6FDF" w:rsidP="006D6FDF">
      <w:pPr>
        <w:spacing w:after="240"/>
      </w:pPr>
      <w:r>
        <w:t>Purges Draft Master and Details Records</w:t>
      </w:r>
    </w:p>
    <w:p w:rsidR="006D6FDF" w:rsidRDefault="006D6FDF" w:rsidP="006D6FDF">
      <w:pPr>
        <w:spacing w:after="240"/>
      </w:pPr>
      <w:r>
        <w:lastRenderedPageBreak/>
        <w:t>Straight Forward Deletion of Records</w:t>
      </w:r>
    </w:p>
    <w:p w:rsidR="006D6FDF" w:rsidRDefault="006D6FDF" w:rsidP="006D6FDF">
      <w:pPr>
        <w:spacing w:after="240"/>
      </w:pPr>
    </w:p>
    <w:p w:rsidR="006D6FDF" w:rsidRDefault="006D6FDF" w:rsidP="006D6FDF">
      <w:pPr>
        <w:pStyle w:val="Heading3"/>
        <w:spacing w:after="320"/>
      </w:pPr>
      <w:bookmarkStart w:id="1284" w:name="_Toc338154838"/>
      <w:r>
        <w:t>Parameters</w:t>
      </w:r>
      <w:bookmarkEnd w:id="12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85" w:name="_Toc338154839"/>
      <w:r>
        <w:t>Dependencies</w:t>
      </w:r>
      <w:bookmarkEnd w:id="128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bl>
    <w:p w:rsidR="006D6FDF" w:rsidRDefault="006D6FDF" w:rsidP="006D6FDF">
      <w:pPr>
        <w:pStyle w:val="Heading1"/>
      </w:pPr>
      <w:bookmarkStart w:id="1286" w:name="_Toc338154840"/>
      <w:r>
        <w:t>SP_SCO547_MAPPING_FORM_LOAD</w:t>
      </w:r>
      <w:bookmarkEnd w:id="1286"/>
    </w:p>
    <w:p w:rsidR="006D6FDF" w:rsidRDefault="006D6FDF" w:rsidP="006D6FDF">
      <w:pPr>
        <w:pStyle w:val="Heading2"/>
        <w:spacing w:after="240"/>
      </w:pPr>
      <w:bookmarkStart w:id="1287" w:name="_Toc338154841"/>
      <w:r>
        <w:t>Functionality Overview</w:t>
      </w:r>
      <w:bookmarkEnd w:id="1287"/>
    </w:p>
    <w:p w:rsidR="006D6FDF" w:rsidRDefault="006D6FDF" w:rsidP="006D6FDF">
      <w:pPr>
        <w:spacing w:after="240"/>
      </w:pPr>
      <w:r>
        <w:t>Loads Journal Entry Mappings. Loads Comprehensive Fully Renderable Dataset For Consumption and Rendering</w:t>
      </w:r>
    </w:p>
    <w:p w:rsidR="006D6FDF" w:rsidRDefault="006D6FDF" w:rsidP="006D6FDF">
      <w:pPr>
        <w:spacing w:after="240"/>
      </w:pPr>
      <w:r>
        <w:t>Performs Several Operations Such As Counts and States of Each Individual Journal Entry Forms</w:t>
      </w:r>
    </w:p>
    <w:p w:rsidR="006D6FDF" w:rsidRDefault="006D6FDF" w:rsidP="006D6FDF">
      <w:pPr>
        <w:spacing w:after="240"/>
      </w:pPr>
      <w:r>
        <w:lastRenderedPageBreak/>
        <w:t>Identifies Problems With Journal Entries (Synch or not In Synch)</w:t>
      </w:r>
    </w:p>
    <w:p w:rsidR="006D6FDF" w:rsidRDefault="006D6FDF" w:rsidP="006D6FDF">
      <w:pPr>
        <w:spacing w:after="240"/>
      </w:pPr>
    </w:p>
    <w:p w:rsidR="006D6FDF" w:rsidRDefault="006D6FDF" w:rsidP="006D6FDF">
      <w:pPr>
        <w:pStyle w:val="Heading3"/>
        <w:spacing w:after="320"/>
      </w:pPr>
      <w:bookmarkStart w:id="1288" w:name="_Toc338154842"/>
      <w:r>
        <w:t>Parameters</w:t>
      </w:r>
      <w:bookmarkEnd w:id="12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@FORM_NUMBER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289" w:name="_Toc338154843"/>
      <w:r>
        <w:t>Dependencies</w:t>
      </w:r>
      <w:bookmarkEnd w:id="128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Forms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SCO547_FUND_PACKAGE_FORM_MAPPING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Mapped Forms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1290" w:name="_Toc338154844"/>
      <w:r>
        <w:t>SP_SCO547_MASTER_DRAFT_ADD</w:t>
      </w:r>
      <w:bookmarkEnd w:id="1290"/>
    </w:p>
    <w:p w:rsidR="006D6FDF" w:rsidRDefault="006D6FDF" w:rsidP="006D6FDF">
      <w:pPr>
        <w:pStyle w:val="Heading2"/>
        <w:spacing w:after="240"/>
      </w:pPr>
      <w:bookmarkStart w:id="1291" w:name="_Toc338154845"/>
      <w:r>
        <w:t>Functionality Overview</w:t>
      </w:r>
      <w:bookmarkEnd w:id="1291"/>
    </w:p>
    <w:p w:rsidR="006D6FDF" w:rsidRDefault="006D6FDF" w:rsidP="006D6FDF">
      <w:pPr>
        <w:spacing w:after="240"/>
      </w:pPr>
      <w:r>
        <w:t>Adds a New Master Record To Journal Entry Draft Structure</w:t>
      </w:r>
    </w:p>
    <w:p w:rsidR="006D6FDF" w:rsidRDefault="006D6FDF" w:rsidP="006D6FDF">
      <w:pPr>
        <w:spacing w:after="240"/>
      </w:pPr>
    </w:p>
    <w:p w:rsidR="006D6FDF" w:rsidRDefault="006D6FDF" w:rsidP="006D6FDF">
      <w:pPr>
        <w:pStyle w:val="Heading3"/>
        <w:spacing w:after="320"/>
      </w:pPr>
      <w:bookmarkStart w:id="1292" w:name="_Toc338154846"/>
      <w:r>
        <w:t>Parameters</w:t>
      </w:r>
      <w:bookmarkEnd w:id="1292"/>
    </w:p>
    <w:tbl>
      <w:tblPr>
        <w:tblStyle w:val="TableGrid"/>
        <w:tblW w:w="5000" w:type="pct"/>
        <w:tblLook w:val="04A0" w:firstRow="1" w:lastRow="0" w:firstColumn="1" w:lastColumn="0" w:noHBand="0" w:noVBand="1"/>
      </w:tblPr>
      <w:tblGrid>
        <w:gridCol w:w="737"/>
        <w:gridCol w:w="4779"/>
        <w:gridCol w:w="1658"/>
        <w:gridCol w:w="1528"/>
        <w:gridCol w:w="1594"/>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@JOURNAL_ENTRY_WORKSHEET_TITLE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@IS_SYSTEM_GENARATED_FLAG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@IS_ROLLED_OVER_ENTRY_FLAG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@IS_USER_MODIFIABLE_FLAG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@IS_ADMINISTRATOR_LOCKED_FLAG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@IS_WORKSHEET_TITLE_USER_MODIFIABLE_FLAG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293" w:name="_Toc338154847"/>
      <w:r>
        <w:t>Dependencies</w:t>
      </w:r>
      <w:bookmarkEnd w:id="129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fn_GetMaxima</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Maxima</w:t>
            </w:r>
          </w:p>
        </w:tc>
      </w:tr>
    </w:tbl>
    <w:p w:rsidR="006D6FDF" w:rsidRDefault="006D6FDF" w:rsidP="006D6FDF">
      <w:pPr>
        <w:pStyle w:val="Heading1"/>
      </w:pPr>
      <w:bookmarkStart w:id="1294" w:name="_Toc338154848"/>
      <w:r>
        <w:t>SP_SCO547_MASTER_DRAFT_FORM_LOAD_WORKSHEET_LIST</w:t>
      </w:r>
      <w:bookmarkEnd w:id="1294"/>
    </w:p>
    <w:p w:rsidR="006D6FDF" w:rsidRDefault="006D6FDF" w:rsidP="006D6FDF">
      <w:pPr>
        <w:pStyle w:val="Heading2"/>
        <w:spacing w:after="240"/>
      </w:pPr>
      <w:bookmarkStart w:id="1295" w:name="_Toc338154849"/>
      <w:r>
        <w:t>Functionality Overview</w:t>
      </w:r>
      <w:bookmarkEnd w:id="1295"/>
    </w:p>
    <w:p w:rsidR="006D6FDF" w:rsidRDefault="006D6FDF" w:rsidP="006D6FDF">
      <w:pPr>
        <w:spacing w:after="240"/>
      </w:pPr>
      <w:r>
        <w:t>Loads Journal Entry Worksheet List</w:t>
      </w:r>
    </w:p>
    <w:p w:rsidR="006D6FDF" w:rsidRDefault="006D6FDF" w:rsidP="006D6FDF">
      <w:pPr>
        <w:spacing w:after="240"/>
      </w:pPr>
      <w:r>
        <w:t>Basic Enumeration of Journal Entry Worksheets</w:t>
      </w:r>
    </w:p>
    <w:p w:rsidR="006D6FDF" w:rsidRDefault="006D6FDF" w:rsidP="006D6FDF">
      <w:pPr>
        <w:spacing w:after="240"/>
      </w:pPr>
      <w:r>
        <w:t>Padding of Journal Entry Type (Reclass or Adjustment) To Simplify Processing and Rendering</w:t>
      </w:r>
    </w:p>
    <w:p w:rsidR="006D6FDF" w:rsidRDefault="006D6FDF" w:rsidP="006D6FDF">
      <w:pPr>
        <w:spacing w:after="240"/>
      </w:pPr>
      <w:r>
        <w:t>Returned Dataset is Form Specific and Is Determined By The Passed In Value (Source Form)</w:t>
      </w:r>
    </w:p>
    <w:p w:rsidR="006D6FDF" w:rsidRDefault="006D6FDF" w:rsidP="006D6FDF">
      <w:pPr>
        <w:spacing w:after="240"/>
      </w:pPr>
    </w:p>
    <w:p w:rsidR="006D6FDF" w:rsidRDefault="006D6FDF" w:rsidP="006D6FDF">
      <w:pPr>
        <w:pStyle w:val="Heading3"/>
        <w:spacing w:after="320"/>
      </w:pPr>
      <w:bookmarkStart w:id="1296" w:name="_Toc338154850"/>
      <w:r>
        <w:t>Parameters</w:t>
      </w:r>
      <w:bookmarkEnd w:id="12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297" w:name="_Toc338154851"/>
      <w:r>
        <w:t>Dependencies</w:t>
      </w:r>
      <w:bookmarkEnd w:id="129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298" w:name="_Toc338154852"/>
      <w:r>
        <w:lastRenderedPageBreak/>
        <w:t>SP_SCO547_MASTER_DRAFT_FORM_UPDATE</w:t>
      </w:r>
      <w:bookmarkEnd w:id="1298"/>
    </w:p>
    <w:p w:rsidR="006D6FDF" w:rsidRDefault="006D6FDF" w:rsidP="006D6FDF">
      <w:pPr>
        <w:pStyle w:val="Heading2"/>
        <w:spacing w:after="240"/>
      </w:pPr>
      <w:bookmarkStart w:id="1299" w:name="_Toc338154853"/>
      <w:r>
        <w:t>Functionality Overview</w:t>
      </w:r>
      <w:bookmarkEnd w:id="1299"/>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300" w:name="_Toc338154854"/>
      <w:r>
        <w:t>Parameters</w:t>
      </w:r>
      <w:bookmarkEnd w:id="13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@JOURNAL_ENTRY_WORKSHEET_TITLE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01" w:name="_Toc338154855"/>
      <w:r>
        <w:t>Dependencies</w:t>
      </w:r>
      <w:bookmarkEnd w:id="1301"/>
    </w:p>
    <w:tbl>
      <w:tblPr>
        <w:tblStyle w:val="TableGrid"/>
        <w:tblW w:w="5000" w:type="pct"/>
        <w:tblLook w:val="04A0" w:firstRow="1" w:lastRow="0" w:firstColumn="1" w:lastColumn="0" w:noHBand="0" w:noVBand="1"/>
      </w:tblPr>
      <w:tblGrid>
        <w:gridCol w:w="536"/>
        <w:gridCol w:w="4371"/>
        <w:gridCol w:w="1143"/>
        <w:gridCol w:w="424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SP_AGENCY_FUND_PACKAGE_FORM_UPDATE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Update an Agency Fund Package Form Record</w:t>
            </w:r>
          </w:p>
        </w:tc>
      </w:tr>
    </w:tbl>
    <w:p w:rsidR="006D6FDF" w:rsidRDefault="006D6FDF" w:rsidP="006D6FDF">
      <w:pPr>
        <w:pStyle w:val="Heading1"/>
      </w:pPr>
      <w:bookmarkStart w:id="1302" w:name="_Toc338154856"/>
      <w:r>
        <w:lastRenderedPageBreak/>
        <w:t>SP_SCO547_MASTER_DRAFT_SET_IS_PUBLISHED_FLAG</w:t>
      </w:r>
      <w:bookmarkEnd w:id="1302"/>
    </w:p>
    <w:p w:rsidR="006D6FDF" w:rsidRDefault="006D6FDF" w:rsidP="006D6FDF">
      <w:pPr>
        <w:pStyle w:val="Heading2"/>
        <w:spacing w:after="240"/>
      </w:pPr>
      <w:bookmarkStart w:id="1303" w:name="_Toc338154857"/>
      <w:r>
        <w:t>Functionality Overview</w:t>
      </w:r>
      <w:bookmarkEnd w:id="1303"/>
    </w:p>
    <w:p w:rsidR="006D6FDF" w:rsidRDefault="006D6FDF" w:rsidP="006D6FDF">
      <w:pPr>
        <w:spacing w:after="240"/>
      </w:pPr>
      <w:r>
        <w:t>Sets or Unsets The Is Published Flag On A Journal Entry</w:t>
      </w:r>
    </w:p>
    <w:p w:rsidR="006D6FDF" w:rsidRDefault="006D6FDF" w:rsidP="006D6FDF">
      <w:pPr>
        <w:spacing w:after="240"/>
      </w:pPr>
      <w:r>
        <w:t>Synchronizes Information Pertaining to Journal Entries For The Specified Form</w:t>
      </w:r>
    </w:p>
    <w:p w:rsidR="006D6FDF" w:rsidRDefault="006D6FDF" w:rsidP="006D6FDF">
      <w:pPr>
        <w:spacing w:after="240"/>
      </w:pPr>
      <w:r>
        <w:t>Synchronizes Information At The Package Level. The Form Object Is Updated To Reflect State of The Data It Manages</w:t>
      </w:r>
    </w:p>
    <w:p w:rsidR="006D6FDF" w:rsidRDefault="006D6FDF" w:rsidP="006D6FDF">
      <w:pPr>
        <w:spacing w:after="240"/>
      </w:pPr>
    </w:p>
    <w:p w:rsidR="006D6FDF" w:rsidRDefault="006D6FDF" w:rsidP="006D6FDF">
      <w:pPr>
        <w:pStyle w:val="Heading3"/>
        <w:spacing w:after="320"/>
      </w:pPr>
      <w:bookmarkStart w:id="1304" w:name="_Toc338154858"/>
      <w:r>
        <w:t>Parameters</w:t>
      </w:r>
      <w:bookmarkEnd w:id="13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@IS_PUBLISHED_FLAG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05" w:name="_Toc338154859"/>
      <w:r>
        <w:t>Dependencies</w:t>
      </w:r>
      <w:bookmarkEnd w:id="1305"/>
    </w:p>
    <w:tbl>
      <w:tblPr>
        <w:tblStyle w:val="TableGrid"/>
        <w:tblW w:w="5000" w:type="pct"/>
        <w:tblLook w:val="04A0" w:firstRow="1" w:lastRow="0" w:firstColumn="1" w:lastColumn="0" w:noHBand="0" w:noVBand="1"/>
      </w:tblPr>
      <w:tblGrid>
        <w:gridCol w:w="536"/>
        <w:gridCol w:w="4371"/>
        <w:gridCol w:w="1143"/>
        <w:gridCol w:w="424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SCO547 Form Draft Journal Entry Related </w:t>
            </w:r>
            <w:r>
              <w:lastRenderedPageBreak/>
              <w:t>Data</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SP_AGENCY_FUND_PACKAGE_FORM_UPDATE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Update an Agency Fund Package Form Record</w:t>
            </w:r>
          </w:p>
        </w:tc>
      </w:tr>
    </w:tbl>
    <w:p w:rsidR="006D6FDF" w:rsidRDefault="006D6FDF" w:rsidP="006D6FDF">
      <w:pPr>
        <w:pStyle w:val="Heading1"/>
      </w:pPr>
      <w:bookmarkStart w:id="1306" w:name="_Toc338154860"/>
      <w:r>
        <w:t>SP_SCO547_MASTER_DRAFT_SET_PUBLISHED</w:t>
      </w:r>
      <w:bookmarkEnd w:id="1306"/>
    </w:p>
    <w:p w:rsidR="006D6FDF" w:rsidRDefault="006D6FDF" w:rsidP="006D6FDF">
      <w:pPr>
        <w:pStyle w:val="Heading2"/>
        <w:spacing w:after="240"/>
      </w:pPr>
      <w:bookmarkStart w:id="1307" w:name="_Toc338154861"/>
      <w:r>
        <w:t>Functionality Overview</w:t>
      </w:r>
      <w:bookmarkEnd w:id="1307"/>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308" w:name="_Toc338154862"/>
      <w:r>
        <w:t>Parameters</w:t>
      </w:r>
      <w:bookmarkEnd w:id="13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09" w:name="_Toc338154863"/>
      <w:r>
        <w:t>Dependencies</w:t>
      </w:r>
      <w:bookmarkEnd w:id="130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bl>
    <w:p w:rsidR="006D6FDF" w:rsidRDefault="006D6FDF" w:rsidP="006D6FDF">
      <w:pPr>
        <w:pStyle w:val="Heading1"/>
      </w:pPr>
      <w:bookmarkStart w:id="1310" w:name="_Toc338154864"/>
      <w:r>
        <w:t>SP_SCO547_MASTER_FORM_LOAD_WORKSHEET</w:t>
      </w:r>
      <w:bookmarkEnd w:id="1310"/>
    </w:p>
    <w:p w:rsidR="006D6FDF" w:rsidRDefault="006D6FDF" w:rsidP="006D6FDF">
      <w:pPr>
        <w:pStyle w:val="Heading2"/>
        <w:spacing w:after="240"/>
      </w:pPr>
      <w:bookmarkStart w:id="1311" w:name="_Toc338154865"/>
      <w:r>
        <w:t>Functionality Overview</w:t>
      </w:r>
      <w:bookmarkEnd w:id="1311"/>
    </w:p>
    <w:p w:rsidR="006D6FDF" w:rsidRDefault="006D6FDF" w:rsidP="006D6FDF">
      <w:pPr>
        <w:spacing w:after="240"/>
      </w:pPr>
      <w:r>
        <w:t>Load Journal Entry Worksheet Data</w:t>
      </w:r>
    </w:p>
    <w:p w:rsidR="006D6FDF" w:rsidRDefault="006D6FDF" w:rsidP="006D6FDF">
      <w:pPr>
        <w:spacing w:after="240"/>
      </w:pPr>
    </w:p>
    <w:p w:rsidR="006D6FDF" w:rsidRDefault="006D6FDF" w:rsidP="006D6FDF">
      <w:pPr>
        <w:pStyle w:val="Heading3"/>
        <w:spacing w:after="320"/>
      </w:pPr>
      <w:bookmarkStart w:id="1312" w:name="_Toc338154866"/>
      <w:r>
        <w:t>Parameters</w:t>
      </w:r>
      <w:bookmarkEnd w:id="131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313" w:name="_Toc338154867"/>
      <w:r>
        <w:t>Dependencies</w:t>
      </w:r>
      <w:bookmarkEnd w:id="131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Worksheet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314" w:name="_Toc338154868"/>
      <w:r>
        <w:lastRenderedPageBreak/>
        <w:t>SP_SCO547_MASTER_FORM_LOAD_WORKSHEET_LIST</w:t>
      </w:r>
      <w:bookmarkEnd w:id="1314"/>
    </w:p>
    <w:p w:rsidR="006D6FDF" w:rsidRDefault="006D6FDF" w:rsidP="006D6FDF">
      <w:pPr>
        <w:pStyle w:val="Heading2"/>
        <w:spacing w:after="240"/>
      </w:pPr>
      <w:bookmarkStart w:id="1315" w:name="_Toc338154869"/>
      <w:r>
        <w:t>Functionality Overview</w:t>
      </w:r>
      <w:bookmarkEnd w:id="1315"/>
    </w:p>
    <w:p w:rsidR="006D6FDF" w:rsidRDefault="006D6FDF" w:rsidP="006D6FDF">
      <w:pPr>
        <w:spacing w:after="240"/>
      </w:pPr>
      <w:r>
        <w:t>Loads Journal Entry Worksheet List This Pertains To The Final Revision Data Set</w:t>
      </w:r>
    </w:p>
    <w:p w:rsidR="006D6FDF" w:rsidRDefault="006D6FDF" w:rsidP="006D6FDF">
      <w:pPr>
        <w:spacing w:after="240"/>
      </w:pPr>
      <w:r>
        <w:t>Basic Enumeration of Journal Entry Worksheets</w:t>
      </w:r>
    </w:p>
    <w:p w:rsidR="006D6FDF" w:rsidRDefault="006D6FDF" w:rsidP="006D6FDF">
      <w:pPr>
        <w:spacing w:after="240"/>
      </w:pPr>
      <w:r>
        <w:t>Padding of Journal Entry Type (Reclass or Adjustment) To Simplify Processing and Rendering</w:t>
      </w:r>
    </w:p>
    <w:p w:rsidR="006D6FDF" w:rsidRDefault="006D6FDF" w:rsidP="006D6FDF">
      <w:pPr>
        <w:spacing w:after="240"/>
      </w:pPr>
      <w:r>
        <w:t>Returned Dataset is Form Specific and Is Determined By The Passed In Value (Source Form)</w:t>
      </w:r>
    </w:p>
    <w:p w:rsidR="006D6FDF" w:rsidRDefault="006D6FDF" w:rsidP="006D6FDF">
      <w:pPr>
        <w:spacing w:after="240"/>
      </w:pPr>
    </w:p>
    <w:p w:rsidR="006D6FDF" w:rsidRDefault="006D6FDF" w:rsidP="006D6FDF">
      <w:pPr>
        <w:pStyle w:val="Heading3"/>
        <w:spacing w:after="320"/>
      </w:pPr>
      <w:bookmarkStart w:id="1316" w:name="_Toc338154870"/>
      <w:r>
        <w:t>Parameters</w:t>
      </w:r>
      <w:bookmarkEnd w:id="13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317" w:name="_Toc338154871"/>
      <w:r>
        <w:t>Dependencies</w:t>
      </w:r>
      <w:bookmarkEnd w:id="131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Worksheet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318" w:name="_Toc338154872"/>
      <w:r>
        <w:lastRenderedPageBreak/>
        <w:t>SP_SCO547_PUBLISH_JOURNAL_ENTRIES_DRAFT_FORM</w:t>
      </w:r>
      <w:bookmarkEnd w:id="1318"/>
    </w:p>
    <w:p w:rsidR="006D6FDF" w:rsidRDefault="006D6FDF" w:rsidP="006D6FDF">
      <w:pPr>
        <w:pStyle w:val="Heading2"/>
        <w:spacing w:after="240"/>
      </w:pPr>
      <w:bookmarkStart w:id="1319" w:name="_Toc338154873"/>
      <w:r>
        <w:t>Functionality Overview</w:t>
      </w:r>
      <w:bookmarkEnd w:id="1319"/>
    </w:p>
    <w:p w:rsidR="006D6FDF" w:rsidRDefault="006D6FDF" w:rsidP="006D6FDF">
      <w:pPr>
        <w:spacing w:after="240"/>
      </w:pPr>
      <w:r>
        <w:t>Publishes Draft Entries Of A Journal Entry</w:t>
      </w:r>
    </w:p>
    <w:p w:rsidR="006D6FDF" w:rsidRDefault="006D6FDF" w:rsidP="006D6FDF">
      <w:pPr>
        <w:spacing w:after="240"/>
      </w:pPr>
      <w:r>
        <w:t>Perform Rules Assertions As Follows: Checks to See Types of Statement Types Exist On The Journal Entry. Rejects Reclass Entries IF Accounts on Varying Statement Types Exist on the Journal Entry Worksheet. Rejects Adjusting Entries IF There is Only One Statement Type On the Journal Entry Worksheet.</w:t>
      </w:r>
    </w:p>
    <w:p w:rsidR="006D6FDF" w:rsidRDefault="006D6FDF" w:rsidP="006D6FDF">
      <w:pPr>
        <w:spacing w:after="240"/>
      </w:pPr>
    </w:p>
    <w:p w:rsidR="006D6FDF" w:rsidRDefault="006D6FDF" w:rsidP="006D6FDF">
      <w:pPr>
        <w:spacing w:after="240"/>
      </w:pPr>
      <w:r>
        <w:t>Performs Cleanup Of Pre-Existing Journal Entry Amounts</w:t>
      </w:r>
    </w:p>
    <w:p w:rsidR="006D6FDF" w:rsidRDefault="006D6FDF" w:rsidP="006D6FDF">
      <w:pPr>
        <w:spacing w:after="240"/>
      </w:pPr>
      <w:r>
        <w:t xml:space="preserve">  FOR EACH ROW IN WORKING SET</w:t>
      </w:r>
    </w:p>
    <w:p w:rsidR="006D6FDF" w:rsidRDefault="006D6FDF" w:rsidP="006D6FDF">
      <w:pPr>
        <w:spacing w:after="240"/>
      </w:pPr>
      <w:r>
        <w:t xml:space="preserve">   IF JOURNAL_ENTRY_REQUIRES_REVERSAL_FLAG = TRUE</w:t>
      </w:r>
    </w:p>
    <w:p w:rsidR="006D6FDF" w:rsidRDefault="006D6FDF" w:rsidP="006D6FDF">
      <w:pPr>
        <w:spacing w:after="240"/>
      </w:pPr>
      <w:r>
        <w:t xml:space="preserve">    DO THE REVERSAL</w:t>
      </w:r>
    </w:p>
    <w:p w:rsidR="006D6FDF" w:rsidRDefault="006D6FDF" w:rsidP="006D6FDF">
      <w:pPr>
        <w:spacing w:after="240"/>
      </w:pPr>
      <w:r>
        <w:t xml:space="preserve">    CREATE NEW JOURNAL AMOUNT ENTRY</w:t>
      </w:r>
    </w:p>
    <w:p w:rsidR="006D6FDF" w:rsidRDefault="006D6FDF" w:rsidP="006D6FDF">
      <w:pPr>
        <w:spacing w:after="240"/>
      </w:pPr>
      <w:r>
        <w:t xml:space="preserve">   END IF</w:t>
      </w:r>
    </w:p>
    <w:p w:rsidR="006D6FDF" w:rsidRDefault="006D6FDF" w:rsidP="006D6FDF">
      <w:pPr>
        <w:spacing w:after="240"/>
      </w:pPr>
      <w:r>
        <w:t xml:space="preserve">  NEXT ROW</w:t>
      </w:r>
    </w:p>
    <w:p w:rsidR="006D6FDF" w:rsidRDefault="006D6FDF" w:rsidP="006D6FDF">
      <w:pPr>
        <w:spacing w:after="240"/>
      </w:pPr>
    </w:p>
    <w:p w:rsidR="006D6FDF" w:rsidRDefault="006D6FDF" w:rsidP="006D6FDF">
      <w:pPr>
        <w:spacing w:after="240"/>
      </w:pPr>
      <w:r>
        <w:t>The Algorithm Is Articulated As Follows:</w:t>
      </w:r>
    </w:p>
    <w:p w:rsidR="006D6FDF" w:rsidRDefault="006D6FDF" w:rsidP="006D6FDF">
      <w:pPr>
        <w:spacing w:after="240"/>
      </w:pPr>
      <w:r>
        <w:t xml:space="preserve">  IF JOURNAL_ENTRY_REQUIRES_REVERSAL_FLAG = TRUE</w:t>
      </w:r>
    </w:p>
    <w:p w:rsidR="006D6FDF" w:rsidRDefault="006D6FDF" w:rsidP="006D6FDF">
      <w:pPr>
        <w:spacing w:after="240"/>
      </w:pPr>
      <w:r>
        <w:t xml:space="preserve">   DO THE REVERSAL</w:t>
      </w:r>
    </w:p>
    <w:p w:rsidR="006D6FDF" w:rsidRDefault="006D6FDF" w:rsidP="006D6FDF">
      <w:pPr>
        <w:spacing w:after="240"/>
      </w:pPr>
      <w:r>
        <w:t xml:space="preserve">   CREATE NEW JOURNAL AMOUNT ENTRY</w:t>
      </w:r>
    </w:p>
    <w:p w:rsidR="006D6FDF" w:rsidRDefault="006D6FDF" w:rsidP="006D6FDF">
      <w:pPr>
        <w:spacing w:after="240"/>
      </w:pPr>
      <w:r>
        <w:t xml:space="preserve">  END IF</w:t>
      </w:r>
    </w:p>
    <w:p w:rsidR="006D6FDF" w:rsidRDefault="006D6FDF" w:rsidP="006D6FDF">
      <w:pPr>
        <w:spacing w:after="240"/>
      </w:pPr>
    </w:p>
    <w:p w:rsidR="006D6FDF" w:rsidRDefault="006D6FDF" w:rsidP="006D6FDF">
      <w:pPr>
        <w:spacing w:after="240"/>
      </w:pPr>
      <w:r>
        <w:t>Performs Data Movement From Draft To Final</w:t>
      </w:r>
    </w:p>
    <w:p w:rsidR="006D6FDF" w:rsidRDefault="006D6FDF" w:rsidP="006D6FDF">
      <w:pPr>
        <w:spacing w:after="240"/>
      </w:pPr>
      <w:r>
        <w:t xml:space="preserve"> 1. Need to be able to loop into the table</w:t>
      </w:r>
    </w:p>
    <w:p w:rsidR="006D6FDF" w:rsidRDefault="006D6FDF" w:rsidP="006D6FDF">
      <w:pPr>
        <w:spacing w:after="240"/>
      </w:pPr>
      <w:r>
        <w:t xml:space="preserve"> 2. Read the flags</w:t>
      </w:r>
    </w:p>
    <w:p w:rsidR="006D6FDF" w:rsidRDefault="006D6FDF" w:rsidP="006D6FDF">
      <w:pPr>
        <w:spacing w:after="240"/>
      </w:pPr>
      <w:r>
        <w:lastRenderedPageBreak/>
        <w:t xml:space="preserve"> 3. Use the flags according to the logic</w:t>
      </w: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320" w:name="_Toc338154874"/>
      <w:r>
        <w:t>Parameters</w:t>
      </w:r>
      <w:bookmarkEnd w:id="13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@TRANSACTION_GROUP_NUMBER_SEED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21" w:name="_Toc338154875"/>
      <w:r>
        <w:t>Dependencies</w:t>
      </w:r>
      <w:bookmarkEnd w:id="1321"/>
    </w:p>
    <w:tbl>
      <w:tblPr>
        <w:tblStyle w:val="TableGrid"/>
        <w:tblW w:w="5000" w:type="pct"/>
        <w:tblLook w:val="04A0" w:firstRow="1" w:lastRow="0" w:firstColumn="1" w:lastColumn="0" w:noHBand="0" w:noVBand="1"/>
      </w:tblPr>
      <w:tblGrid>
        <w:gridCol w:w="536"/>
        <w:gridCol w:w="5501"/>
        <w:gridCol w:w="1143"/>
        <w:gridCol w:w="311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Draft Journal Entry Related Data</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SCO547_MASTER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Worksheet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fn_GetAccountStatementType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Statement Type From The Account Table</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fn_GetJournalEntryReclassAccountEntrySum</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Journal Entry Reclass Account Entry Sum</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fn_GetJournalEntryReclassNextTransactionGroupSequence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Journal Entry Reclass Next Transaction Group Sequence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SP_SCO547_PUBLISH_JOURNAL_ENTRY_ITEM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One Journal Entry Item</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SP_SCO547_REVERSE_JOURNAL_ENTRY</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Reverse A Journal Entry Worksheet</w:t>
            </w:r>
          </w:p>
        </w:tc>
      </w:tr>
    </w:tbl>
    <w:p w:rsidR="006D6FDF" w:rsidRDefault="006D6FDF" w:rsidP="006D6FDF">
      <w:pPr>
        <w:pStyle w:val="Heading1"/>
      </w:pPr>
      <w:bookmarkStart w:id="1322" w:name="_Toc338154876"/>
      <w:r>
        <w:t>SP_SCO547_PUBLISH_JOURNAL_ENTRY_ITEM</w:t>
      </w:r>
      <w:bookmarkEnd w:id="1322"/>
    </w:p>
    <w:p w:rsidR="006D6FDF" w:rsidRDefault="006D6FDF" w:rsidP="006D6FDF">
      <w:pPr>
        <w:pStyle w:val="Heading2"/>
        <w:spacing w:after="240"/>
      </w:pPr>
      <w:bookmarkStart w:id="1323" w:name="_Toc338154877"/>
      <w:r>
        <w:t>Functionality Overview</w:t>
      </w:r>
      <w:bookmarkEnd w:id="1323"/>
    </w:p>
    <w:p w:rsidR="006D6FDF" w:rsidRDefault="006D6FDF" w:rsidP="006D6FDF">
      <w:pPr>
        <w:spacing w:after="240"/>
      </w:pPr>
      <w:r>
        <w:t>Publishes One Journal Entry Item</w:t>
      </w:r>
    </w:p>
    <w:p w:rsidR="006D6FDF" w:rsidRDefault="006D6FDF" w:rsidP="006D6FDF">
      <w:pPr>
        <w:spacing w:after="240"/>
      </w:pPr>
      <w:r>
        <w:t>This is one journal entry</w:t>
      </w:r>
    </w:p>
    <w:p w:rsidR="006D6FDF" w:rsidRDefault="006D6FDF" w:rsidP="006D6FDF">
      <w:pPr>
        <w:spacing w:after="240"/>
      </w:pPr>
      <w:r>
        <w:t>Takes EVERY Parameter needed to for a fully qualified journal entry</w:t>
      </w:r>
    </w:p>
    <w:p w:rsidR="006D6FDF" w:rsidRDefault="006D6FDF" w:rsidP="006D6FDF">
      <w:pPr>
        <w:spacing w:after="240"/>
      </w:pPr>
      <w:r>
        <w:t>Caller must specify amounts</w:t>
      </w:r>
    </w:p>
    <w:p w:rsidR="006D6FDF" w:rsidRDefault="006D6FDF" w:rsidP="006D6FDF">
      <w:pPr>
        <w:spacing w:after="240"/>
      </w:pPr>
      <w:r>
        <w:t>Caller must specify transaction context</w:t>
      </w:r>
    </w:p>
    <w:p w:rsidR="006D6FDF" w:rsidRDefault="006D6FDF" w:rsidP="006D6FDF">
      <w:pPr>
        <w:spacing w:after="240"/>
      </w:pPr>
      <w:r>
        <w:t>This routine will determine best next sequence for a transaction</w:t>
      </w:r>
    </w:p>
    <w:p w:rsidR="006D6FDF" w:rsidRDefault="006D6FDF" w:rsidP="006D6FDF">
      <w:pPr>
        <w:spacing w:after="240"/>
      </w:pPr>
      <w:r>
        <w:t>Caller must decide the sequence by which rows are inserted</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324" w:name="_Toc338154878"/>
      <w:r>
        <w:lastRenderedPageBreak/>
        <w:t>Parameters</w:t>
      </w:r>
      <w:bookmarkEnd w:id="1324"/>
    </w:p>
    <w:tbl>
      <w:tblPr>
        <w:tblStyle w:val="TableGrid"/>
        <w:tblW w:w="5000" w:type="pct"/>
        <w:tblLook w:val="04A0" w:firstRow="1" w:lastRow="0" w:firstColumn="1" w:lastColumn="0" w:noHBand="0" w:noVBand="1"/>
      </w:tblPr>
      <w:tblGrid>
        <w:gridCol w:w="706"/>
        <w:gridCol w:w="4902"/>
        <w:gridCol w:w="1562"/>
        <w:gridCol w:w="1563"/>
        <w:gridCol w:w="1563"/>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@TRANSACTION_SEQUENCE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@TRANSACTION_TYPE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@TRANSACTION_SOURCE_TYPE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@TRANSACTION_SOURCE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@TRANSACTION_REASON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@AMOUNT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15</w:t>
            </w:r>
          </w:p>
        </w:tc>
        <w:tc>
          <w:tcPr>
            <w:tcW w:w="2083" w:type="pct"/>
          </w:tcPr>
          <w:p w:rsidR="006D6FDF" w:rsidRDefault="006D6FDF" w:rsidP="006D6FDF">
            <w:pPr>
              <w:spacing w:after="240"/>
            </w:pPr>
            <w:r>
              <w:t>@IS_USER_MODIFIABLE_FLAG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16</w:t>
            </w:r>
          </w:p>
        </w:tc>
        <w:tc>
          <w:tcPr>
            <w:tcW w:w="2083" w:type="pct"/>
          </w:tcPr>
          <w:p w:rsidR="006D6FDF" w:rsidRDefault="006D6FDF" w:rsidP="006D6FDF">
            <w:pPr>
              <w:spacing w:after="240"/>
            </w:pPr>
            <w:r>
              <w:t>@IS_USER_TRANSACTION_TYPE_MODIFIABLE_FLAG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17</w:t>
            </w:r>
          </w:p>
        </w:tc>
        <w:tc>
          <w:tcPr>
            <w:tcW w:w="2083" w:type="pct"/>
          </w:tcPr>
          <w:p w:rsidR="006D6FDF" w:rsidRDefault="006D6FDF" w:rsidP="006D6FDF">
            <w:pPr>
              <w:spacing w:after="240"/>
            </w:pPr>
            <w:r>
              <w:t>@IS_USER_DELETE_PERMIT_FLAG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20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25" w:name="_Toc338154879"/>
      <w:r>
        <w:lastRenderedPageBreak/>
        <w:t>Dependencies</w:t>
      </w:r>
      <w:bookmarkEnd w:id="132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bl>
    <w:p w:rsidR="006D6FDF" w:rsidRDefault="006D6FDF" w:rsidP="006D6FDF">
      <w:pPr>
        <w:pStyle w:val="Heading1"/>
      </w:pPr>
      <w:bookmarkStart w:id="1326" w:name="_Toc338154880"/>
      <w:r>
        <w:t>SP_SCO547_REVERSE_JOURNAL_ENTRY</w:t>
      </w:r>
      <w:bookmarkEnd w:id="1326"/>
    </w:p>
    <w:p w:rsidR="006D6FDF" w:rsidRDefault="006D6FDF" w:rsidP="006D6FDF">
      <w:pPr>
        <w:pStyle w:val="Heading2"/>
        <w:spacing w:after="240"/>
      </w:pPr>
      <w:bookmarkStart w:id="1327" w:name="_Toc338154881"/>
      <w:r>
        <w:t>Functionality Overview</w:t>
      </w:r>
      <w:bookmarkEnd w:id="1327"/>
    </w:p>
    <w:p w:rsidR="006D6FDF" w:rsidRDefault="006D6FDF" w:rsidP="006D6FDF">
      <w:pPr>
        <w:spacing w:after="240"/>
      </w:pPr>
      <w:r>
        <w:t>Reverses A Journal Entry Worksheet</w:t>
      </w:r>
    </w:p>
    <w:p w:rsidR="006D6FDF" w:rsidRDefault="006D6FDF" w:rsidP="006D6FDF">
      <w:pPr>
        <w:spacing w:after="240"/>
      </w:pPr>
      <w:r>
        <w:t>Performs Blind Reversal of Journal Entry Worksheet</w:t>
      </w:r>
    </w:p>
    <w:p w:rsidR="006D6FDF" w:rsidRDefault="006D6FDF" w:rsidP="006D6FDF">
      <w:pPr>
        <w:spacing w:after="240"/>
      </w:pPr>
      <w:r>
        <w:t>Process Determines All Values On The Worksheet Having Their SUM Not Equaling ZERO</w:t>
      </w:r>
    </w:p>
    <w:p w:rsidR="006D6FDF" w:rsidRDefault="006D6FDF" w:rsidP="006D6FDF">
      <w:pPr>
        <w:spacing w:after="240"/>
      </w:pPr>
      <w:r>
        <w:t>Non Zero Amounts Are Then Inverted And Inserted Into Table To Override The SUM Amount</w:t>
      </w:r>
    </w:p>
    <w:p w:rsidR="006D6FDF" w:rsidRDefault="006D6FDF" w:rsidP="006D6FDF">
      <w:pPr>
        <w:spacing w:after="240"/>
      </w:pPr>
      <w:r>
        <w:t>SUMS Are Grouped By Account Number on the Worksheet Object</w:t>
      </w:r>
    </w:p>
    <w:p w:rsidR="006D6FDF" w:rsidRDefault="006D6FDF" w:rsidP="006D6FDF">
      <w:pPr>
        <w:spacing w:after="240"/>
      </w:pPr>
    </w:p>
    <w:p w:rsidR="006D6FDF" w:rsidRDefault="006D6FDF" w:rsidP="006D6FDF">
      <w:pPr>
        <w:pStyle w:val="Heading3"/>
        <w:spacing w:after="320"/>
      </w:pPr>
      <w:bookmarkStart w:id="1328" w:name="_Toc338154882"/>
      <w:r>
        <w:t>Parameters</w:t>
      </w:r>
      <w:bookmarkEnd w:id="13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29" w:name="_Toc338154883"/>
      <w:r>
        <w:t>Dependencies</w:t>
      </w:r>
      <w:bookmarkEnd w:id="1329"/>
    </w:p>
    <w:tbl>
      <w:tblPr>
        <w:tblStyle w:val="TableGrid"/>
        <w:tblW w:w="5000" w:type="pct"/>
        <w:tblLook w:val="04A0" w:firstRow="1" w:lastRow="0" w:firstColumn="1" w:lastColumn="0" w:noHBand="0" w:noVBand="1"/>
      </w:tblPr>
      <w:tblGrid>
        <w:gridCol w:w="536"/>
        <w:gridCol w:w="5501"/>
        <w:gridCol w:w="1143"/>
        <w:gridCol w:w="311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SCO547_MASTER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Worksheet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fn_GetJournalEntryReclassNextTransactionGroupSequence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Journal Entry Reclass Next Transaction Group Sequence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SP_SCO547_PUBLISH_JOURNAL_ENTRY_ITEM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One Journal Entry Item</w:t>
            </w:r>
          </w:p>
        </w:tc>
      </w:tr>
    </w:tbl>
    <w:p w:rsidR="006D6FDF" w:rsidRDefault="006D6FDF" w:rsidP="006D6FDF">
      <w:pPr>
        <w:pStyle w:val="Heading1"/>
      </w:pPr>
      <w:bookmarkStart w:id="1330" w:name="_Toc338154884"/>
      <w:r>
        <w:t>SP_SCO547_TOGGLE_LOCK_JOURNAL_ENTRIES_DRAFT_FORM</w:t>
      </w:r>
      <w:bookmarkEnd w:id="1330"/>
    </w:p>
    <w:p w:rsidR="006D6FDF" w:rsidRDefault="006D6FDF" w:rsidP="006D6FDF">
      <w:pPr>
        <w:pStyle w:val="Heading2"/>
        <w:spacing w:after="240"/>
      </w:pPr>
      <w:bookmarkStart w:id="1331" w:name="_Toc338154885"/>
      <w:r>
        <w:t>Functionality Overview</w:t>
      </w:r>
      <w:bookmarkEnd w:id="1331"/>
    </w:p>
    <w:p w:rsidR="006D6FDF" w:rsidRDefault="006D6FDF" w:rsidP="006D6FDF">
      <w:pPr>
        <w:spacing w:after="240"/>
      </w:pPr>
      <w:r>
        <w:t>Locks or Unlocks Journal Entry Worksheet</w:t>
      </w:r>
    </w:p>
    <w:p w:rsidR="006D6FDF" w:rsidRDefault="006D6FDF" w:rsidP="006D6FDF">
      <w:pPr>
        <w:spacing w:after="240"/>
      </w:pPr>
      <w:r>
        <w:t>Sets Flag Bits To TRUE or FALSE</w:t>
      </w:r>
    </w:p>
    <w:p w:rsidR="006D6FDF" w:rsidRDefault="006D6FDF" w:rsidP="006D6FDF">
      <w:pPr>
        <w:spacing w:after="240"/>
      </w:pPr>
      <w:r>
        <w:t>Locking Is SET At the Worksheet Level</w:t>
      </w:r>
    </w:p>
    <w:p w:rsidR="006D6FDF" w:rsidRDefault="006D6FDF" w:rsidP="006D6FDF">
      <w:pPr>
        <w:spacing w:after="240"/>
      </w:pPr>
      <w:r>
        <w:t>Locked Worksheets Can Not Be Modified By End User</w:t>
      </w:r>
    </w:p>
    <w:p w:rsidR="006D6FDF" w:rsidRDefault="006D6FDF" w:rsidP="006D6FDF">
      <w:pPr>
        <w:spacing w:after="240"/>
      </w:pPr>
    </w:p>
    <w:p w:rsidR="006D6FDF" w:rsidRDefault="006D6FDF" w:rsidP="006D6FDF">
      <w:pPr>
        <w:pStyle w:val="Heading3"/>
        <w:spacing w:after="320"/>
      </w:pPr>
      <w:bookmarkStart w:id="1332" w:name="_Toc338154886"/>
      <w:r>
        <w:t>Parameters</w:t>
      </w:r>
      <w:bookmarkEnd w:id="13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33" w:name="_Toc338154887"/>
      <w:r>
        <w:t>Dependencies</w:t>
      </w:r>
      <w:bookmarkEnd w:id="133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Draft Worksheet Data</w:t>
            </w:r>
          </w:p>
        </w:tc>
      </w:tr>
    </w:tbl>
    <w:p w:rsidR="006D6FDF" w:rsidRDefault="006D6FDF" w:rsidP="006D6FDF">
      <w:pPr>
        <w:pStyle w:val="Heading1"/>
      </w:pPr>
      <w:bookmarkStart w:id="1334" w:name="_Toc338154888"/>
      <w:r>
        <w:t>SP_SCO547_TRANSACTION_GROUP_ENUMERATE</w:t>
      </w:r>
      <w:bookmarkEnd w:id="1334"/>
    </w:p>
    <w:p w:rsidR="006D6FDF" w:rsidRDefault="006D6FDF" w:rsidP="006D6FDF">
      <w:pPr>
        <w:pStyle w:val="Heading2"/>
        <w:spacing w:after="240"/>
      </w:pPr>
      <w:bookmarkStart w:id="1335" w:name="_Toc338154889"/>
      <w:r>
        <w:t>Functionality Overview</w:t>
      </w:r>
      <w:bookmarkEnd w:id="1335"/>
    </w:p>
    <w:p w:rsidR="006D6FDF" w:rsidRDefault="006D6FDF" w:rsidP="006D6FDF">
      <w:pPr>
        <w:spacing w:after="240"/>
      </w:pPr>
      <w:r>
        <w:t>Enumerates Transaction Group on A Journal Entry</w:t>
      </w:r>
    </w:p>
    <w:p w:rsidR="006D6FDF" w:rsidRDefault="006D6FDF" w:rsidP="006D6FDF">
      <w:pPr>
        <w:spacing w:after="240"/>
      </w:pPr>
      <w:r>
        <w:t>Transaction Grouping is Used To Determine Revision Set. Typically They Start at ZERO For Rolled Over Transactions. And 1 For New Worksheets</w:t>
      </w:r>
    </w:p>
    <w:p w:rsidR="006D6FDF" w:rsidRDefault="006D6FDF" w:rsidP="006D6FDF">
      <w:pPr>
        <w:spacing w:after="240"/>
      </w:pPr>
    </w:p>
    <w:p w:rsidR="006D6FDF" w:rsidRDefault="006D6FDF" w:rsidP="006D6FDF">
      <w:pPr>
        <w:pStyle w:val="Heading3"/>
        <w:spacing w:after="320"/>
      </w:pPr>
      <w:bookmarkStart w:id="1336" w:name="_Toc338154890"/>
      <w:r>
        <w:t>Parameters</w:t>
      </w:r>
      <w:bookmarkEnd w:id="13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337" w:name="_Toc338154891"/>
      <w:r>
        <w:t>Dependencies</w:t>
      </w:r>
      <w:bookmarkEnd w:id="133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bl>
    <w:p w:rsidR="006D6FDF" w:rsidRDefault="006D6FDF" w:rsidP="006D6FDF">
      <w:pPr>
        <w:pStyle w:val="Heading1"/>
      </w:pPr>
      <w:bookmarkStart w:id="1338" w:name="_Toc338154892"/>
      <w:r>
        <w:t>SP_SCO548_DETAILS_DRAFT_FORM_ADD</w:t>
      </w:r>
      <w:bookmarkEnd w:id="1338"/>
    </w:p>
    <w:p w:rsidR="006D6FDF" w:rsidRDefault="006D6FDF" w:rsidP="006D6FDF">
      <w:pPr>
        <w:pStyle w:val="Heading2"/>
        <w:spacing w:after="240"/>
      </w:pPr>
      <w:bookmarkStart w:id="1339" w:name="_Toc338154893"/>
      <w:r>
        <w:t>Functionality Overview</w:t>
      </w:r>
      <w:bookmarkEnd w:id="1339"/>
    </w:p>
    <w:p w:rsidR="006D6FDF" w:rsidRDefault="006D6FDF" w:rsidP="006D6FDF">
      <w:pPr>
        <w:spacing w:after="240"/>
      </w:pPr>
      <w:r>
        <w:t>Adds a Draft Line Item Entry</w:t>
      </w:r>
    </w:p>
    <w:p w:rsidR="006D6FDF" w:rsidRDefault="006D6FDF" w:rsidP="006D6FDF">
      <w:pPr>
        <w:spacing w:after="240"/>
      </w:pPr>
    </w:p>
    <w:p w:rsidR="006D6FDF" w:rsidRDefault="006D6FDF" w:rsidP="006D6FDF">
      <w:pPr>
        <w:pStyle w:val="Heading3"/>
        <w:spacing w:after="320"/>
      </w:pPr>
      <w:bookmarkStart w:id="1340" w:name="_Toc338154894"/>
      <w:r>
        <w:t>Parameters</w:t>
      </w:r>
      <w:bookmarkEnd w:id="13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@DRAFT_ROW_ID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41" w:name="_Toc338154895"/>
      <w:r>
        <w:t>Dependencies</w:t>
      </w:r>
      <w:bookmarkEnd w:id="1341"/>
    </w:p>
    <w:tbl>
      <w:tblPr>
        <w:tblStyle w:val="TableGrid"/>
        <w:tblW w:w="5000" w:type="pct"/>
        <w:tblLook w:val="04A0" w:firstRow="1" w:lastRow="0" w:firstColumn="1" w:lastColumn="0" w:noHBand="0" w:noVBand="1"/>
      </w:tblPr>
      <w:tblGrid>
        <w:gridCol w:w="536"/>
        <w:gridCol w:w="5173"/>
        <w:gridCol w:w="1143"/>
        <w:gridCol w:w="3444"/>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SP_SCO548_MASTER_DRAFT_SET_IS_PUBLISHED_FLAG</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p>
        </w:tc>
      </w:tr>
    </w:tbl>
    <w:p w:rsidR="006D6FDF" w:rsidRDefault="006D6FDF" w:rsidP="006D6FDF">
      <w:pPr>
        <w:pStyle w:val="Heading1"/>
      </w:pPr>
      <w:bookmarkStart w:id="1342" w:name="_Toc338154896"/>
      <w:r>
        <w:t>SP_SCO548_DETAILS_DRAFT_FORM_DELETE</w:t>
      </w:r>
      <w:bookmarkEnd w:id="1342"/>
    </w:p>
    <w:p w:rsidR="006D6FDF" w:rsidRDefault="006D6FDF" w:rsidP="006D6FDF">
      <w:pPr>
        <w:pStyle w:val="Heading2"/>
        <w:spacing w:after="240"/>
      </w:pPr>
      <w:bookmarkStart w:id="1343" w:name="_Toc338154897"/>
      <w:r>
        <w:t>Functionality Overview</w:t>
      </w:r>
      <w:bookmarkEnd w:id="1343"/>
    </w:p>
    <w:p w:rsidR="006D6FDF" w:rsidRDefault="006D6FDF" w:rsidP="006D6FDF">
      <w:pPr>
        <w:spacing w:after="240"/>
      </w:pPr>
      <w:r>
        <w:t>Deletes a Draft Line Item Entry</w:t>
      </w:r>
    </w:p>
    <w:p w:rsidR="006D6FDF" w:rsidRDefault="006D6FDF" w:rsidP="006D6FDF">
      <w:pPr>
        <w:spacing w:after="240"/>
      </w:pPr>
    </w:p>
    <w:p w:rsidR="006D6FDF" w:rsidRDefault="006D6FDF" w:rsidP="006D6FDF">
      <w:pPr>
        <w:pStyle w:val="Heading3"/>
        <w:spacing w:after="320"/>
      </w:pPr>
      <w:bookmarkStart w:id="1344" w:name="_Toc338154898"/>
      <w:r>
        <w:t>Parameters</w:t>
      </w:r>
      <w:bookmarkEnd w:id="13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@DRAFT_ROW_ID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45" w:name="_Toc338154899"/>
      <w:r>
        <w:t>Dependencies</w:t>
      </w:r>
      <w:bookmarkEnd w:id="1345"/>
    </w:p>
    <w:tbl>
      <w:tblPr>
        <w:tblStyle w:val="TableGrid"/>
        <w:tblW w:w="5000" w:type="pct"/>
        <w:tblLook w:val="04A0" w:firstRow="1" w:lastRow="0" w:firstColumn="1" w:lastColumn="0" w:noHBand="0" w:noVBand="1"/>
      </w:tblPr>
      <w:tblGrid>
        <w:gridCol w:w="536"/>
        <w:gridCol w:w="5173"/>
        <w:gridCol w:w="1143"/>
        <w:gridCol w:w="3444"/>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SP_SCO548_MASTER_DRAFT_SET_IS_PUBLISHED_FLAG</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p>
        </w:tc>
      </w:tr>
    </w:tbl>
    <w:p w:rsidR="006D6FDF" w:rsidRDefault="006D6FDF" w:rsidP="006D6FDF">
      <w:pPr>
        <w:pStyle w:val="Heading1"/>
      </w:pPr>
      <w:bookmarkStart w:id="1346" w:name="_Toc338154900"/>
      <w:r>
        <w:t>SP_SCO548_DETAILS_DRAFT_FORM_LOAD</w:t>
      </w:r>
      <w:bookmarkEnd w:id="1346"/>
    </w:p>
    <w:p w:rsidR="006D6FDF" w:rsidRDefault="006D6FDF" w:rsidP="006D6FDF">
      <w:pPr>
        <w:pStyle w:val="Heading2"/>
        <w:spacing w:after="240"/>
      </w:pPr>
      <w:bookmarkStart w:id="1347" w:name="_Toc338154901"/>
      <w:r>
        <w:t>Functionality Overview</w:t>
      </w:r>
      <w:bookmarkEnd w:id="1347"/>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348" w:name="_Toc338154902"/>
      <w:r>
        <w:t>Parameters</w:t>
      </w:r>
      <w:bookmarkEnd w:id="13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349" w:name="_Toc338154903"/>
      <w:r>
        <w:t>Dependencies</w:t>
      </w:r>
      <w:bookmarkEnd w:id="134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350" w:name="_Toc338154904"/>
      <w:r>
        <w:t>SP_SCO548_DETAILS_DRAFT_FORM_UPDATE</w:t>
      </w:r>
      <w:bookmarkEnd w:id="1350"/>
    </w:p>
    <w:p w:rsidR="006D6FDF" w:rsidRDefault="006D6FDF" w:rsidP="006D6FDF">
      <w:pPr>
        <w:pStyle w:val="Heading2"/>
        <w:spacing w:after="240"/>
      </w:pPr>
      <w:bookmarkStart w:id="1351" w:name="_Toc338154905"/>
      <w:r>
        <w:t>Functionality Overview</w:t>
      </w:r>
      <w:bookmarkEnd w:id="1351"/>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352" w:name="_Toc338154906"/>
      <w:r>
        <w:t>Parameters</w:t>
      </w:r>
      <w:bookmarkEnd w:id="13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@DRAFT_ROW_ID</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@AMOUNT</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@TRANSACTION_TYPE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53" w:name="_Toc338154907"/>
      <w:r>
        <w:t>Dependencies</w:t>
      </w:r>
      <w:bookmarkEnd w:id="135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bl>
    <w:p w:rsidR="006D6FDF" w:rsidRDefault="006D6FDF" w:rsidP="006D6FDF">
      <w:pPr>
        <w:pStyle w:val="Heading1"/>
      </w:pPr>
      <w:bookmarkStart w:id="1354" w:name="_Toc338154908"/>
      <w:r>
        <w:t>SP_SCO548_DETAILS_DRAFT_PUBLISH_SCO529</w:t>
      </w:r>
      <w:bookmarkEnd w:id="1354"/>
    </w:p>
    <w:p w:rsidR="006D6FDF" w:rsidRDefault="006D6FDF" w:rsidP="006D6FDF">
      <w:pPr>
        <w:pStyle w:val="Heading2"/>
        <w:spacing w:after="240"/>
      </w:pPr>
      <w:bookmarkStart w:id="1355" w:name="_Toc338154909"/>
      <w:r>
        <w:t>Functionality Overview</w:t>
      </w:r>
      <w:bookmarkEnd w:id="1355"/>
    </w:p>
    <w:p w:rsidR="006D6FDF" w:rsidRDefault="006D6FDF" w:rsidP="006D6FDF">
      <w:pPr>
        <w:spacing w:after="240"/>
      </w:pPr>
      <w:r>
        <w:t>Publishes Form Specific Journal Entries</w:t>
      </w:r>
    </w:p>
    <w:p w:rsidR="006D6FDF" w:rsidRDefault="006D6FDF" w:rsidP="006D6FDF">
      <w:pPr>
        <w:spacing w:after="240"/>
      </w:pPr>
      <w:r>
        <w:t>Each Form Within The System MAY or MAY NOT Have Specialized Logic For Processing Journal Entries</w:t>
      </w:r>
    </w:p>
    <w:p w:rsidR="006D6FDF" w:rsidRDefault="006D6FDF" w:rsidP="006D6FDF">
      <w:pPr>
        <w:spacing w:after="240"/>
      </w:pPr>
      <w:r>
        <w:t>This Functionality Invokes the Form Specific Logic For Managing Journal Entries and Determining Their Values</w:t>
      </w:r>
    </w:p>
    <w:p w:rsidR="006D6FDF" w:rsidRDefault="006D6FDF" w:rsidP="006D6FDF">
      <w:pPr>
        <w:spacing w:after="240"/>
      </w:pPr>
      <w:r>
        <w:t>Values Articulated For The Specified Form and For The Specified Journal Entry Parts are Then Staged As Draft Entries</w:t>
      </w:r>
    </w:p>
    <w:p w:rsidR="006D6FDF" w:rsidRDefault="006D6FDF" w:rsidP="006D6FDF">
      <w:pPr>
        <w:spacing w:after="240"/>
      </w:pPr>
      <w:r>
        <w:t>This Procedure Also Sets Synchronization Flags on The Form and Its Journal Entries</w:t>
      </w:r>
    </w:p>
    <w:p w:rsidR="006D6FDF" w:rsidRDefault="006D6FDF" w:rsidP="006D6FDF">
      <w:pPr>
        <w:spacing w:after="240"/>
      </w:pPr>
    </w:p>
    <w:p w:rsidR="006D6FDF" w:rsidRDefault="006D6FDF" w:rsidP="006D6FDF">
      <w:pPr>
        <w:pStyle w:val="Heading3"/>
        <w:spacing w:after="320"/>
      </w:pPr>
      <w:bookmarkStart w:id="1356" w:name="_Toc338154910"/>
      <w:r>
        <w:lastRenderedPageBreak/>
        <w:t>Parameters</w:t>
      </w:r>
      <w:bookmarkEnd w:id="13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57" w:name="_Toc338154911"/>
      <w:r>
        <w:t>Dependencies</w:t>
      </w:r>
      <w:bookmarkEnd w:id="1357"/>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SCO529_DETAILS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SCO529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SP_SCO548_DRAFT_PURGE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Purge Draft Master and Details Records</w:t>
            </w:r>
          </w:p>
        </w:tc>
      </w:tr>
    </w:tbl>
    <w:p w:rsidR="006D6FDF" w:rsidRDefault="006D6FDF" w:rsidP="006D6FDF">
      <w:pPr>
        <w:pStyle w:val="Heading1"/>
      </w:pPr>
      <w:bookmarkStart w:id="1358" w:name="_Toc338154912"/>
      <w:r>
        <w:t>SP_SCO548_DETAILS_DRAFT_PUBLISH_SCO531</w:t>
      </w:r>
      <w:bookmarkEnd w:id="1358"/>
    </w:p>
    <w:p w:rsidR="006D6FDF" w:rsidRDefault="006D6FDF" w:rsidP="006D6FDF">
      <w:pPr>
        <w:pStyle w:val="Heading2"/>
        <w:spacing w:after="240"/>
      </w:pPr>
      <w:bookmarkStart w:id="1359" w:name="_Toc338154913"/>
      <w:r>
        <w:t>Functionality Overview</w:t>
      </w:r>
      <w:bookmarkEnd w:id="1359"/>
    </w:p>
    <w:p w:rsidR="006D6FDF" w:rsidRDefault="006D6FDF" w:rsidP="006D6FDF">
      <w:pPr>
        <w:spacing w:after="240"/>
      </w:pPr>
      <w:r>
        <w:t>Publishes Form Specific Journal Entries</w:t>
      </w:r>
    </w:p>
    <w:p w:rsidR="006D6FDF" w:rsidRDefault="006D6FDF" w:rsidP="006D6FDF">
      <w:pPr>
        <w:spacing w:after="240"/>
      </w:pPr>
      <w:r>
        <w:lastRenderedPageBreak/>
        <w:t>Each Form Within The System MAY or MAY NOT Have Specialized Logic For Processing Journal Entries</w:t>
      </w:r>
    </w:p>
    <w:p w:rsidR="006D6FDF" w:rsidRDefault="006D6FDF" w:rsidP="006D6FDF">
      <w:pPr>
        <w:spacing w:after="240"/>
      </w:pPr>
      <w:r>
        <w:t>This Functionality Invokes the Form Specific Logic For Managing Journal Entries and Determining Their Values</w:t>
      </w:r>
    </w:p>
    <w:p w:rsidR="006D6FDF" w:rsidRDefault="006D6FDF" w:rsidP="006D6FDF">
      <w:pPr>
        <w:spacing w:after="240"/>
      </w:pPr>
      <w:r>
        <w:t>Values Articulated For The Specified Form and For The Specified Journal Entry Parts are Then Staged As Draft Entries</w:t>
      </w:r>
    </w:p>
    <w:p w:rsidR="006D6FDF" w:rsidRDefault="006D6FDF" w:rsidP="006D6FDF">
      <w:pPr>
        <w:spacing w:after="240"/>
      </w:pPr>
      <w:r>
        <w:t>This Procedure Also Sets Synchronization Flags on The Form and Its Journal Entries</w:t>
      </w:r>
    </w:p>
    <w:p w:rsidR="006D6FDF" w:rsidRDefault="006D6FDF" w:rsidP="006D6FDF">
      <w:pPr>
        <w:spacing w:after="240"/>
      </w:pPr>
    </w:p>
    <w:p w:rsidR="006D6FDF" w:rsidRDefault="006D6FDF" w:rsidP="006D6FDF">
      <w:pPr>
        <w:pStyle w:val="Heading3"/>
        <w:spacing w:after="320"/>
      </w:pPr>
      <w:bookmarkStart w:id="1360" w:name="_Toc338154914"/>
      <w:r>
        <w:t>Parameters</w:t>
      </w:r>
      <w:bookmarkEnd w:id="13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61" w:name="_Toc338154915"/>
      <w:r>
        <w:t>Dependencies</w:t>
      </w:r>
      <w:bookmarkEnd w:id="1361"/>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SCO531_DETAILS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SCO531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SP_SCO548_DRAFT_PURGE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Purge Draft Master and Details Records</w:t>
            </w:r>
          </w:p>
        </w:tc>
      </w:tr>
    </w:tbl>
    <w:p w:rsidR="006D6FDF" w:rsidRDefault="006D6FDF" w:rsidP="006D6FDF">
      <w:pPr>
        <w:pStyle w:val="Heading1"/>
      </w:pPr>
      <w:bookmarkStart w:id="1362" w:name="_Toc338154916"/>
      <w:r>
        <w:lastRenderedPageBreak/>
        <w:t>SP_SCO548_DETAILS_DRAFT_PUBLISH_SCO540</w:t>
      </w:r>
      <w:bookmarkEnd w:id="1362"/>
    </w:p>
    <w:p w:rsidR="006D6FDF" w:rsidRDefault="006D6FDF" w:rsidP="006D6FDF">
      <w:pPr>
        <w:pStyle w:val="Heading2"/>
        <w:spacing w:after="240"/>
      </w:pPr>
      <w:bookmarkStart w:id="1363" w:name="_Toc338154917"/>
      <w:r>
        <w:t>Functionality Overview</w:t>
      </w:r>
      <w:bookmarkEnd w:id="1363"/>
    </w:p>
    <w:p w:rsidR="006D6FDF" w:rsidRDefault="006D6FDF" w:rsidP="006D6FDF">
      <w:pPr>
        <w:spacing w:after="240"/>
      </w:pPr>
      <w:r>
        <w:t>Publishes Form Specific Journal Entries</w:t>
      </w:r>
    </w:p>
    <w:p w:rsidR="006D6FDF" w:rsidRDefault="006D6FDF" w:rsidP="006D6FDF">
      <w:pPr>
        <w:spacing w:after="240"/>
      </w:pPr>
      <w:r>
        <w:t>Each Form Within The System MAY or MAY NOT Have Specialized Logic For Processing Journal Entries</w:t>
      </w:r>
    </w:p>
    <w:p w:rsidR="006D6FDF" w:rsidRDefault="006D6FDF" w:rsidP="006D6FDF">
      <w:pPr>
        <w:spacing w:after="240"/>
      </w:pPr>
      <w:r>
        <w:t>This Functionality Invokes the Form Specific Logic For Managing Journal Entries and Determining Their Values</w:t>
      </w:r>
    </w:p>
    <w:p w:rsidR="006D6FDF" w:rsidRDefault="006D6FDF" w:rsidP="006D6FDF">
      <w:pPr>
        <w:spacing w:after="240"/>
      </w:pPr>
      <w:r>
        <w:t>Values Articulated For The Specified Form and For The Specified Journal Entry Parts are Then Staged As Draft Entries</w:t>
      </w:r>
    </w:p>
    <w:p w:rsidR="006D6FDF" w:rsidRDefault="006D6FDF" w:rsidP="006D6FDF">
      <w:pPr>
        <w:spacing w:after="240"/>
      </w:pPr>
      <w:r>
        <w:t>This Procedure Also Sets Synchronization Flags on The Form and Its Journal Entries</w:t>
      </w:r>
    </w:p>
    <w:p w:rsidR="006D6FDF" w:rsidRDefault="006D6FDF" w:rsidP="006D6FDF">
      <w:pPr>
        <w:spacing w:after="240"/>
      </w:pPr>
    </w:p>
    <w:p w:rsidR="006D6FDF" w:rsidRDefault="006D6FDF" w:rsidP="006D6FDF">
      <w:pPr>
        <w:pStyle w:val="Heading3"/>
        <w:spacing w:after="320"/>
      </w:pPr>
      <w:bookmarkStart w:id="1364" w:name="_Toc338154918"/>
      <w:r>
        <w:t>Parameters</w:t>
      </w:r>
      <w:bookmarkEnd w:id="13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@JOURNAL_ENTRY_WORKSHEET_TITLE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@POPULATE_DEFAULT_FUND_ACCOUNTS</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65" w:name="_Toc338154919"/>
      <w:r>
        <w:t>Dependencies</w:t>
      </w:r>
      <w:bookmarkEnd w:id="1365"/>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VIEW_AGENCY_FUND_ACCOUNT_BALANCE</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SP_SCO548_DRAFT_PURGE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Purge Draft Master and Details Records</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SP_SCO548_MASTER_DRAFT_ADD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Add a New Master Record To Journal Entry Draft Structure</w:t>
            </w:r>
          </w:p>
        </w:tc>
      </w:tr>
    </w:tbl>
    <w:p w:rsidR="006D6FDF" w:rsidRDefault="006D6FDF" w:rsidP="006D6FDF">
      <w:pPr>
        <w:pStyle w:val="Heading1"/>
      </w:pPr>
      <w:bookmarkStart w:id="1366" w:name="_Toc338154920"/>
      <w:r>
        <w:t>SP_SCO548_DETAILS_DRAFT_PUBLISH_SCO544</w:t>
      </w:r>
      <w:bookmarkEnd w:id="1366"/>
    </w:p>
    <w:p w:rsidR="006D6FDF" w:rsidRDefault="006D6FDF" w:rsidP="006D6FDF">
      <w:pPr>
        <w:pStyle w:val="Heading2"/>
        <w:spacing w:after="240"/>
      </w:pPr>
      <w:bookmarkStart w:id="1367" w:name="_Toc338154921"/>
      <w:r>
        <w:t>Functionality Overview</w:t>
      </w:r>
      <w:bookmarkEnd w:id="1367"/>
    </w:p>
    <w:p w:rsidR="006D6FDF" w:rsidRDefault="006D6FDF" w:rsidP="006D6FDF">
      <w:pPr>
        <w:spacing w:after="240"/>
      </w:pPr>
      <w:r>
        <w:t>Publishes Form Specific Journal Entries</w:t>
      </w:r>
    </w:p>
    <w:p w:rsidR="006D6FDF" w:rsidRDefault="006D6FDF" w:rsidP="006D6FDF">
      <w:pPr>
        <w:spacing w:after="240"/>
      </w:pPr>
      <w:r>
        <w:t>Each Form Within The System MAY or MAY NOT Have Specialized Logic For Processing Journal Entries</w:t>
      </w:r>
    </w:p>
    <w:p w:rsidR="006D6FDF" w:rsidRDefault="006D6FDF" w:rsidP="006D6FDF">
      <w:pPr>
        <w:spacing w:after="240"/>
      </w:pPr>
      <w:r>
        <w:t>This Functionality Invokes the Form Specific Logic For Managing Journal Entries and Determining Their Values</w:t>
      </w:r>
    </w:p>
    <w:p w:rsidR="006D6FDF" w:rsidRDefault="006D6FDF" w:rsidP="006D6FDF">
      <w:pPr>
        <w:spacing w:after="240"/>
      </w:pPr>
      <w:r>
        <w:t>Values Articulated For The Specified Form and For The Specified Journal Entry Parts are Then Staged As Draft Entries</w:t>
      </w:r>
    </w:p>
    <w:p w:rsidR="006D6FDF" w:rsidRDefault="006D6FDF" w:rsidP="006D6FDF">
      <w:pPr>
        <w:spacing w:after="240"/>
      </w:pPr>
      <w:r>
        <w:t>This Procedure Also Sets Synchronization Flags on The Form and Its Journal Entries</w:t>
      </w:r>
    </w:p>
    <w:p w:rsidR="006D6FDF" w:rsidRDefault="006D6FDF" w:rsidP="006D6FDF">
      <w:pPr>
        <w:spacing w:after="240"/>
      </w:pPr>
    </w:p>
    <w:p w:rsidR="006D6FDF" w:rsidRDefault="006D6FDF" w:rsidP="006D6FDF">
      <w:pPr>
        <w:pStyle w:val="Heading3"/>
        <w:spacing w:after="320"/>
      </w:pPr>
      <w:bookmarkStart w:id="1368" w:name="_Toc338154922"/>
      <w:r>
        <w:t>Parameters</w:t>
      </w:r>
      <w:bookmarkEnd w:id="13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@JOURNAL_ENTRY_WORKSHEET_TITLE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@POPULATE_DEFAULT_FUND_ACCOUNTS</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69" w:name="_Toc338154923"/>
      <w:r>
        <w:t>Dependencies</w:t>
      </w:r>
      <w:bookmarkEnd w:id="1369"/>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VIEW_AGENCY_FUND_ACCOUNT_BALANCE</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SP_SCO548_DRAFT_PURGE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Purge Draft Master and Details Records</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SP_SCO548_MASTER_DRAFT_ADD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Add a New Master Record To Journal Entry Draft Structure</w:t>
            </w:r>
          </w:p>
        </w:tc>
      </w:tr>
    </w:tbl>
    <w:p w:rsidR="006D6FDF" w:rsidRDefault="006D6FDF" w:rsidP="006D6FDF">
      <w:pPr>
        <w:pStyle w:val="Heading1"/>
      </w:pPr>
      <w:bookmarkStart w:id="1370" w:name="_Toc338154924"/>
      <w:r>
        <w:t>SP_SCO548_DETAILS_DRAFT_PUBLISH_SCO549</w:t>
      </w:r>
      <w:bookmarkEnd w:id="1370"/>
    </w:p>
    <w:p w:rsidR="006D6FDF" w:rsidRDefault="006D6FDF" w:rsidP="006D6FDF">
      <w:pPr>
        <w:pStyle w:val="Heading2"/>
        <w:spacing w:after="240"/>
      </w:pPr>
      <w:bookmarkStart w:id="1371" w:name="_Toc338154925"/>
      <w:r>
        <w:t>Functionality Overview</w:t>
      </w:r>
      <w:bookmarkEnd w:id="1371"/>
    </w:p>
    <w:p w:rsidR="006D6FDF" w:rsidRDefault="006D6FDF" w:rsidP="006D6FDF">
      <w:pPr>
        <w:spacing w:after="240"/>
      </w:pPr>
      <w:r>
        <w:t>Publishes Form Specific Journal Entries</w:t>
      </w:r>
    </w:p>
    <w:p w:rsidR="006D6FDF" w:rsidRDefault="006D6FDF" w:rsidP="006D6FDF">
      <w:pPr>
        <w:spacing w:after="240"/>
      </w:pPr>
      <w:r>
        <w:t>Each Form Within The System MAY or MAY NOT Have Specialized Logic For Processing Journal Entries</w:t>
      </w:r>
    </w:p>
    <w:p w:rsidR="006D6FDF" w:rsidRDefault="006D6FDF" w:rsidP="006D6FDF">
      <w:pPr>
        <w:spacing w:after="240"/>
      </w:pPr>
      <w:r>
        <w:lastRenderedPageBreak/>
        <w:t>This Functionality Invokes the Form Specific Logic For Managing Journal Entries and Determining Their Values</w:t>
      </w:r>
    </w:p>
    <w:p w:rsidR="006D6FDF" w:rsidRDefault="006D6FDF" w:rsidP="006D6FDF">
      <w:pPr>
        <w:spacing w:after="240"/>
      </w:pPr>
      <w:r>
        <w:t>Values Articulated For The Specified Form and For The Specified Journal Entry Parts are Then Staged As Draft Entries</w:t>
      </w:r>
    </w:p>
    <w:p w:rsidR="006D6FDF" w:rsidRDefault="006D6FDF" w:rsidP="006D6FDF">
      <w:pPr>
        <w:spacing w:after="240"/>
      </w:pPr>
      <w:r>
        <w:t>This Procedure Also Sets Synchronization Flags on The Form and Its Journal Entries</w:t>
      </w:r>
    </w:p>
    <w:p w:rsidR="006D6FDF" w:rsidRDefault="006D6FDF" w:rsidP="006D6FDF">
      <w:pPr>
        <w:spacing w:after="240"/>
      </w:pPr>
    </w:p>
    <w:p w:rsidR="006D6FDF" w:rsidRDefault="006D6FDF" w:rsidP="006D6FDF">
      <w:pPr>
        <w:pStyle w:val="Heading3"/>
        <w:spacing w:after="320"/>
      </w:pPr>
      <w:bookmarkStart w:id="1372" w:name="_Toc338154926"/>
      <w:r>
        <w:t>Parameters</w:t>
      </w:r>
      <w:bookmarkEnd w:id="13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73" w:name="_Toc338154927"/>
      <w:r>
        <w:t>Dependencies</w:t>
      </w:r>
      <w:bookmarkEnd w:id="1373"/>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Form Related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SP_SCO548_DRAFT_PURGE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Purge Draft Master and Details Records</w:t>
            </w:r>
          </w:p>
        </w:tc>
      </w:tr>
    </w:tbl>
    <w:p w:rsidR="006D6FDF" w:rsidRDefault="006D6FDF" w:rsidP="006D6FDF">
      <w:pPr>
        <w:pStyle w:val="Heading1"/>
      </w:pPr>
      <w:bookmarkStart w:id="1374" w:name="_Toc338154928"/>
      <w:r>
        <w:lastRenderedPageBreak/>
        <w:t>SP_SCO548_DETAILS_DRAFT_PUBLISH_SCO565</w:t>
      </w:r>
      <w:bookmarkEnd w:id="1374"/>
    </w:p>
    <w:p w:rsidR="006D6FDF" w:rsidRDefault="006D6FDF" w:rsidP="006D6FDF">
      <w:pPr>
        <w:pStyle w:val="Heading2"/>
        <w:spacing w:after="240"/>
      </w:pPr>
      <w:bookmarkStart w:id="1375" w:name="_Toc338154929"/>
      <w:r>
        <w:t>Functionality Overview</w:t>
      </w:r>
      <w:bookmarkEnd w:id="1375"/>
    </w:p>
    <w:p w:rsidR="006D6FDF" w:rsidRDefault="006D6FDF" w:rsidP="006D6FDF">
      <w:pPr>
        <w:spacing w:after="240"/>
      </w:pPr>
      <w:r>
        <w:t>Publishes Form Specific Journal Entries</w:t>
      </w:r>
    </w:p>
    <w:p w:rsidR="006D6FDF" w:rsidRDefault="006D6FDF" w:rsidP="006D6FDF">
      <w:pPr>
        <w:spacing w:after="240"/>
      </w:pPr>
      <w:r>
        <w:t>Each Form Within The System MAY or MAY NOT Have Specialized Logic For Processing Journal Entries</w:t>
      </w:r>
    </w:p>
    <w:p w:rsidR="006D6FDF" w:rsidRDefault="006D6FDF" w:rsidP="006D6FDF">
      <w:pPr>
        <w:spacing w:after="240"/>
      </w:pPr>
      <w:r>
        <w:t>This Functionality Invokes the Form Specific Logic For Managing Journal Entries and Determining Their Values</w:t>
      </w:r>
    </w:p>
    <w:p w:rsidR="006D6FDF" w:rsidRDefault="006D6FDF" w:rsidP="006D6FDF">
      <w:pPr>
        <w:spacing w:after="240"/>
      </w:pPr>
      <w:r>
        <w:t>Values Articulated For The Specified Form and For The Specified Journal Entry Parts are Then Staged As Draft Entries</w:t>
      </w:r>
    </w:p>
    <w:p w:rsidR="006D6FDF" w:rsidRDefault="006D6FDF" w:rsidP="006D6FDF">
      <w:pPr>
        <w:spacing w:after="240"/>
      </w:pPr>
      <w:r>
        <w:t>This Procedure Also Sets Synchronization Flags on The Form and Its Journal Entries</w:t>
      </w:r>
    </w:p>
    <w:p w:rsidR="006D6FDF" w:rsidRDefault="006D6FDF" w:rsidP="006D6FDF">
      <w:pPr>
        <w:spacing w:after="240"/>
      </w:pPr>
    </w:p>
    <w:p w:rsidR="006D6FDF" w:rsidRDefault="006D6FDF" w:rsidP="006D6FDF">
      <w:pPr>
        <w:pStyle w:val="Heading3"/>
        <w:spacing w:after="320"/>
      </w:pPr>
      <w:bookmarkStart w:id="1376" w:name="_Toc338154930"/>
      <w:r>
        <w:t>Parameters</w:t>
      </w:r>
      <w:bookmarkEnd w:id="13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77" w:name="_Toc338154931"/>
      <w:r>
        <w:t>Dependencies</w:t>
      </w:r>
      <w:bookmarkEnd w:id="1377"/>
    </w:p>
    <w:tbl>
      <w:tblPr>
        <w:tblStyle w:val="TableGrid"/>
        <w:tblW w:w="5000" w:type="pct"/>
        <w:tblLook w:val="04A0" w:firstRow="1" w:lastRow="0" w:firstColumn="1" w:lastColumn="0" w:noHBand="0" w:noVBand="1"/>
      </w:tblPr>
      <w:tblGrid>
        <w:gridCol w:w="536"/>
        <w:gridCol w:w="4599"/>
        <w:gridCol w:w="1143"/>
        <w:gridCol w:w="4018"/>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SCO548 Form Draft Journal </w:t>
            </w:r>
            <w:r>
              <w:lastRenderedPageBreak/>
              <w:t>Entry Related Data</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SCO565_DETAILS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VIEW_565_SCO567_AMOUNTS</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VIEW_565_SCO568_AMOUNTS</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VIEW_AGENCY_FUND_ACCOUNT</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fn_GetDraftAdjustingEntrySumGuid</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Draft Adjusting Entry Sum Guid</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fn_GetDueAmountDirectionSpecification</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Due Amount Direction Specification</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fn_GetDueAmountTargetAccountNumber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Due Amount Target Account Number</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fn_GetJournalEntryAdjustmentAccountEntrySum</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Journal Entry Adjustment AccountEntrySum</w:t>
            </w:r>
          </w:p>
        </w:tc>
      </w:tr>
      <w:tr w:rsidR="006D6FDF" w:rsidTr="006D6FDF">
        <w:tc>
          <w:tcPr>
            <w:tcW w:w="217" w:type="pct"/>
          </w:tcPr>
          <w:p w:rsidR="006D6FDF" w:rsidRDefault="006D6FDF" w:rsidP="006D6FDF">
            <w:pPr>
              <w:spacing w:after="240"/>
            </w:pPr>
            <w:r>
              <w:t>16</w:t>
            </w:r>
          </w:p>
        </w:tc>
        <w:tc>
          <w:tcPr>
            <w:tcW w:w="2174" w:type="pct"/>
          </w:tcPr>
          <w:p w:rsidR="006D6FDF" w:rsidRDefault="006D6FDF" w:rsidP="006D6FDF">
            <w:pPr>
              <w:spacing w:after="240"/>
            </w:pPr>
            <w:r>
              <w:t>SP_SCO548_DRAFT_PURGE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Purge Draft Master and Details Records</w:t>
            </w:r>
          </w:p>
        </w:tc>
      </w:tr>
    </w:tbl>
    <w:p w:rsidR="006D6FDF" w:rsidRDefault="006D6FDF" w:rsidP="006D6FDF">
      <w:pPr>
        <w:pStyle w:val="Heading1"/>
      </w:pPr>
      <w:bookmarkStart w:id="1378" w:name="_Toc338154932"/>
      <w:r>
        <w:t>SP_SCO548_DETAILS_DRAFT_PUBLISH_SCO567</w:t>
      </w:r>
      <w:bookmarkEnd w:id="1378"/>
    </w:p>
    <w:p w:rsidR="006D6FDF" w:rsidRDefault="006D6FDF" w:rsidP="006D6FDF">
      <w:pPr>
        <w:pStyle w:val="Heading2"/>
        <w:spacing w:after="240"/>
      </w:pPr>
      <w:bookmarkStart w:id="1379" w:name="_Toc338154933"/>
      <w:r>
        <w:t>Functionality Overview</w:t>
      </w:r>
      <w:bookmarkEnd w:id="1379"/>
    </w:p>
    <w:p w:rsidR="006D6FDF" w:rsidRDefault="006D6FDF" w:rsidP="006D6FDF">
      <w:pPr>
        <w:spacing w:after="240"/>
      </w:pPr>
      <w:r>
        <w:t>Publishes Form Specific Journal Entries</w:t>
      </w:r>
    </w:p>
    <w:p w:rsidR="006D6FDF" w:rsidRDefault="006D6FDF" w:rsidP="006D6FDF">
      <w:pPr>
        <w:spacing w:after="240"/>
      </w:pPr>
      <w:r>
        <w:t>Each Form Within The System MAY or MAY NOT Have Specialized Logic For Processing Journal Entries</w:t>
      </w:r>
    </w:p>
    <w:p w:rsidR="006D6FDF" w:rsidRDefault="006D6FDF" w:rsidP="006D6FDF">
      <w:pPr>
        <w:spacing w:after="240"/>
      </w:pPr>
      <w:r>
        <w:t>This Functionality Invokes the Form Specific Logic For Managing Journal Entries and Determining Their Values</w:t>
      </w:r>
    </w:p>
    <w:p w:rsidR="006D6FDF" w:rsidRDefault="006D6FDF" w:rsidP="006D6FDF">
      <w:pPr>
        <w:spacing w:after="240"/>
      </w:pPr>
      <w:r>
        <w:lastRenderedPageBreak/>
        <w:t>Values Articulated For The Specified Form and For The Specified Journal Entry Parts are Then Staged As Draft Entries</w:t>
      </w:r>
    </w:p>
    <w:p w:rsidR="006D6FDF" w:rsidRDefault="006D6FDF" w:rsidP="006D6FDF">
      <w:pPr>
        <w:spacing w:after="240"/>
      </w:pPr>
      <w:r>
        <w:t>This Procedure Also Sets Synchronization Flags on The Form and Its Journal Entries</w:t>
      </w:r>
    </w:p>
    <w:p w:rsidR="006D6FDF" w:rsidRDefault="006D6FDF" w:rsidP="006D6FDF">
      <w:pPr>
        <w:spacing w:after="240"/>
      </w:pPr>
    </w:p>
    <w:p w:rsidR="006D6FDF" w:rsidRDefault="006D6FDF" w:rsidP="006D6FDF">
      <w:pPr>
        <w:pStyle w:val="Heading3"/>
        <w:spacing w:after="320"/>
      </w:pPr>
      <w:bookmarkStart w:id="1380" w:name="_Toc338154934"/>
      <w:r>
        <w:t>Parameters</w:t>
      </w:r>
      <w:bookmarkEnd w:id="13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81" w:name="_Toc338154935"/>
      <w:r>
        <w:t>Dependencies</w:t>
      </w:r>
      <w:bookmarkEnd w:id="1381"/>
    </w:p>
    <w:tbl>
      <w:tblPr>
        <w:tblStyle w:val="TableGrid"/>
        <w:tblW w:w="5000" w:type="pct"/>
        <w:tblLook w:val="04A0" w:firstRow="1" w:lastRow="0" w:firstColumn="1" w:lastColumn="0" w:noHBand="0" w:noVBand="1"/>
      </w:tblPr>
      <w:tblGrid>
        <w:gridCol w:w="536"/>
        <w:gridCol w:w="4599"/>
        <w:gridCol w:w="1143"/>
        <w:gridCol w:w="4018"/>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SCO548_DETAILS_STAGE</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SCO548_MASTER_STAGE</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SCO565_DETAILS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VIEW_565_SCO567_AMOUNTS</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VIEW_565_SCO568_AMOUNTS</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VIEW_AGENCY_FUND_ACCOUNT</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lastRenderedPageBreak/>
              <w:t>9</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fn_GetDueAmountDirectionSpecification</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Due Amount Direction Specification</w:t>
            </w:r>
          </w:p>
        </w:tc>
      </w:tr>
      <w:tr w:rsidR="006D6FDF" w:rsidTr="006D6FDF">
        <w:tc>
          <w:tcPr>
            <w:tcW w:w="217" w:type="pct"/>
          </w:tcPr>
          <w:p w:rsidR="006D6FDF" w:rsidRDefault="006D6FDF" w:rsidP="006D6FDF">
            <w:pPr>
              <w:spacing w:after="240"/>
            </w:pPr>
            <w:r>
              <w:t>12</w:t>
            </w:r>
          </w:p>
        </w:tc>
        <w:tc>
          <w:tcPr>
            <w:tcW w:w="2174" w:type="pct"/>
          </w:tcPr>
          <w:p w:rsidR="006D6FDF" w:rsidRDefault="006D6FDF" w:rsidP="006D6FDF">
            <w:pPr>
              <w:spacing w:after="240"/>
            </w:pPr>
            <w:r>
              <w:t>fn_GetDueAmountTargetAccountNumber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Due Amount Target Account Number</w:t>
            </w:r>
          </w:p>
        </w:tc>
      </w:tr>
      <w:tr w:rsidR="006D6FDF" w:rsidTr="006D6FDF">
        <w:tc>
          <w:tcPr>
            <w:tcW w:w="217" w:type="pct"/>
          </w:tcPr>
          <w:p w:rsidR="006D6FDF" w:rsidRDefault="006D6FDF" w:rsidP="006D6FDF">
            <w:pPr>
              <w:spacing w:after="240"/>
            </w:pPr>
            <w:r>
              <w:t>13</w:t>
            </w:r>
          </w:p>
        </w:tc>
        <w:tc>
          <w:tcPr>
            <w:tcW w:w="2174" w:type="pct"/>
          </w:tcPr>
          <w:p w:rsidR="006D6FDF" w:rsidRDefault="006D6FDF" w:rsidP="006D6FDF">
            <w:pPr>
              <w:spacing w:after="240"/>
            </w:pPr>
            <w:r>
              <w:t>fn_GetJournalEntryAdjustmentAccountEntrySum</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Journal Entry Adjustment AccountEntrySum</w:t>
            </w:r>
          </w:p>
        </w:tc>
      </w:tr>
      <w:tr w:rsidR="006D6FDF" w:rsidTr="006D6FDF">
        <w:tc>
          <w:tcPr>
            <w:tcW w:w="217" w:type="pct"/>
          </w:tcPr>
          <w:p w:rsidR="006D6FDF" w:rsidRDefault="006D6FDF" w:rsidP="006D6FDF">
            <w:pPr>
              <w:spacing w:after="240"/>
            </w:pPr>
            <w:r>
              <w:t>14</w:t>
            </w:r>
          </w:p>
        </w:tc>
        <w:tc>
          <w:tcPr>
            <w:tcW w:w="2174" w:type="pct"/>
          </w:tcPr>
          <w:p w:rsidR="006D6FDF" w:rsidRDefault="006D6FDF" w:rsidP="006D6FDF">
            <w:pPr>
              <w:spacing w:after="240"/>
            </w:pPr>
            <w:r>
              <w:t>fn_GetStagedJournalAccountEntrySum</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Staged Journal Account Entry Sum</w:t>
            </w:r>
          </w:p>
        </w:tc>
      </w:tr>
      <w:tr w:rsidR="006D6FDF" w:rsidTr="006D6FDF">
        <w:tc>
          <w:tcPr>
            <w:tcW w:w="217" w:type="pct"/>
          </w:tcPr>
          <w:p w:rsidR="006D6FDF" w:rsidRDefault="006D6FDF" w:rsidP="006D6FDF">
            <w:pPr>
              <w:spacing w:after="240"/>
            </w:pPr>
            <w:r>
              <w:t>15</w:t>
            </w:r>
          </w:p>
        </w:tc>
        <w:tc>
          <w:tcPr>
            <w:tcW w:w="2174" w:type="pct"/>
          </w:tcPr>
          <w:p w:rsidR="006D6FDF" w:rsidRDefault="006D6FDF" w:rsidP="006D6FDF">
            <w:pPr>
              <w:spacing w:after="240"/>
            </w:pPr>
            <w:r>
              <w:t>SP_SCO548_DRAFT_PURGE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Purge Draft Master and Details Records</w:t>
            </w:r>
          </w:p>
        </w:tc>
      </w:tr>
    </w:tbl>
    <w:p w:rsidR="006D6FDF" w:rsidRDefault="006D6FDF" w:rsidP="006D6FDF">
      <w:pPr>
        <w:pStyle w:val="Heading1"/>
      </w:pPr>
      <w:bookmarkStart w:id="1382" w:name="_Toc338154936"/>
      <w:r>
        <w:t>SP_SCO548_DETAILS_FORM_LOAD</w:t>
      </w:r>
      <w:bookmarkEnd w:id="1382"/>
    </w:p>
    <w:p w:rsidR="006D6FDF" w:rsidRDefault="006D6FDF" w:rsidP="006D6FDF">
      <w:pPr>
        <w:pStyle w:val="Heading2"/>
        <w:spacing w:after="240"/>
      </w:pPr>
      <w:bookmarkStart w:id="1383" w:name="_Toc338154937"/>
      <w:r>
        <w:t>Functionality Overview</w:t>
      </w:r>
      <w:bookmarkEnd w:id="1383"/>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384" w:name="_Toc338154938"/>
      <w:r>
        <w:t>Parameters</w:t>
      </w:r>
      <w:bookmarkEnd w:id="13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385" w:name="_Toc338154939"/>
      <w:r>
        <w:lastRenderedPageBreak/>
        <w:t>Dependencies</w:t>
      </w:r>
      <w:bookmarkEnd w:id="138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bl>
    <w:p w:rsidR="006D6FDF" w:rsidRDefault="006D6FDF" w:rsidP="006D6FDF">
      <w:pPr>
        <w:pStyle w:val="Heading1"/>
      </w:pPr>
      <w:bookmarkStart w:id="1386" w:name="_Toc338154940"/>
      <w:r>
        <w:t>SP_SCO548_DETAILS_FORM_LOAD_ACCOUNT_NUMBER_LIST</w:t>
      </w:r>
      <w:bookmarkEnd w:id="1386"/>
    </w:p>
    <w:p w:rsidR="006D6FDF" w:rsidRDefault="006D6FDF" w:rsidP="006D6FDF">
      <w:pPr>
        <w:pStyle w:val="Heading2"/>
        <w:spacing w:after="240"/>
      </w:pPr>
      <w:bookmarkStart w:id="1387" w:name="_Toc338154941"/>
      <w:r>
        <w:t>Functionality Overview</w:t>
      </w:r>
      <w:bookmarkEnd w:id="1387"/>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388" w:name="_Toc338154942"/>
      <w:r>
        <w:t>Parameters</w:t>
      </w:r>
      <w:bookmarkEnd w:id="13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@FORM_NAME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389" w:name="_Toc338154943"/>
      <w:r>
        <w:t>Dependencies</w:t>
      </w:r>
      <w:bookmarkEnd w:id="138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_FORM_ACCOUNT_MAPPING_2</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bl>
    <w:p w:rsidR="006D6FDF" w:rsidRDefault="006D6FDF" w:rsidP="006D6FDF">
      <w:pPr>
        <w:pStyle w:val="Heading1"/>
      </w:pPr>
      <w:bookmarkStart w:id="1390" w:name="_Toc338154944"/>
      <w:r>
        <w:lastRenderedPageBreak/>
        <w:t>SP_SCO548_DETAILS_FORM_LOAD_TRANSACTION_GROUP</w:t>
      </w:r>
      <w:bookmarkEnd w:id="1390"/>
    </w:p>
    <w:p w:rsidR="006D6FDF" w:rsidRDefault="006D6FDF" w:rsidP="006D6FDF">
      <w:pPr>
        <w:pStyle w:val="Heading2"/>
        <w:spacing w:after="240"/>
      </w:pPr>
      <w:bookmarkStart w:id="1391" w:name="_Toc338154945"/>
      <w:r>
        <w:t>Functionality Overview</w:t>
      </w:r>
      <w:bookmarkEnd w:id="1391"/>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392" w:name="_Toc338154946"/>
      <w:r>
        <w:t>Parameters</w:t>
      </w:r>
      <w:bookmarkEnd w:id="13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393" w:name="_Toc338154947"/>
      <w:r>
        <w:t>Dependencies</w:t>
      </w:r>
      <w:bookmarkEnd w:id="139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Worksheet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394" w:name="_Toc338154948"/>
      <w:r>
        <w:lastRenderedPageBreak/>
        <w:t>SP_SCO548_DETAILS_NOTE_ADD</w:t>
      </w:r>
      <w:bookmarkEnd w:id="1394"/>
    </w:p>
    <w:p w:rsidR="006D6FDF" w:rsidRDefault="006D6FDF" w:rsidP="006D6FDF">
      <w:pPr>
        <w:pStyle w:val="Heading2"/>
        <w:spacing w:after="240"/>
      </w:pPr>
      <w:bookmarkStart w:id="1395" w:name="_Toc338154949"/>
      <w:r>
        <w:t>Functionality Overview</w:t>
      </w:r>
      <w:bookmarkEnd w:id="1395"/>
    </w:p>
    <w:p w:rsidR="006D6FDF" w:rsidRDefault="006D6FDF" w:rsidP="006D6FDF">
      <w:pPr>
        <w:spacing w:after="240"/>
      </w:pPr>
      <w:r>
        <w:t>Adds Note Associated With A Form</w:t>
      </w:r>
    </w:p>
    <w:p w:rsidR="006D6FDF" w:rsidRDefault="006D6FDF" w:rsidP="006D6FDF">
      <w:pPr>
        <w:spacing w:after="240"/>
      </w:pPr>
    </w:p>
    <w:p w:rsidR="006D6FDF" w:rsidRDefault="006D6FDF" w:rsidP="006D6FDF">
      <w:pPr>
        <w:pStyle w:val="Heading3"/>
        <w:spacing w:after="320"/>
      </w:pPr>
      <w:bookmarkStart w:id="1396" w:name="_Toc338154950"/>
      <w:r>
        <w:t>Parameters</w:t>
      </w:r>
      <w:bookmarkEnd w:id="13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@NOTE_TYPE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@NOTE_CRITICALITY</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@NOTE_REQUIRED_ACTION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@NOTE_TEXT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397" w:name="_Toc338154951"/>
      <w:r>
        <w:t>Dependencies</w:t>
      </w:r>
      <w:bookmarkEnd w:id="139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SCO548_DETAILS_NOTE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Note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bl>
    <w:p w:rsidR="006D6FDF" w:rsidRDefault="006D6FDF" w:rsidP="006D6FDF">
      <w:pPr>
        <w:pStyle w:val="Heading1"/>
      </w:pPr>
      <w:bookmarkStart w:id="1398" w:name="_Toc338154952"/>
      <w:r>
        <w:t>SP_SCO548_DETAILS_NOTE_LOAD</w:t>
      </w:r>
      <w:bookmarkEnd w:id="1398"/>
    </w:p>
    <w:p w:rsidR="006D6FDF" w:rsidRDefault="006D6FDF" w:rsidP="006D6FDF">
      <w:pPr>
        <w:pStyle w:val="Heading2"/>
        <w:spacing w:after="240"/>
      </w:pPr>
      <w:bookmarkStart w:id="1399" w:name="_Toc338154953"/>
      <w:r>
        <w:t>Functionality Overview</w:t>
      </w:r>
      <w:bookmarkEnd w:id="1399"/>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400" w:name="_Toc338154954"/>
      <w:r>
        <w:t>Parameters</w:t>
      </w:r>
      <w:bookmarkEnd w:id="14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401" w:name="_Toc338154955"/>
      <w:r>
        <w:t>Dependencies</w:t>
      </w:r>
      <w:bookmarkEnd w:id="140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SCO548_DETAILS_NOTE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Note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402" w:name="_Toc338154956"/>
      <w:r>
        <w:lastRenderedPageBreak/>
        <w:t>SP_SCO548_DRAFT_PUBLISH_MANAGER</w:t>
      </w:r>
      <w:bookmarkEnd w:id="1402"/>
    </w:p>
    <w:p w:rsidR="006D6FDF" w:rsidRDefault="006D6FDF" w:rsidP="006D6FDF">
      <w:pPr>
        <w:pStyle w:val="Heading2"/>
        <w:spacing w:after="240"/>
      </w:pPr>
      <w:bookmarkStart w:id="1403" w:name="_Toc338154957"/>
      <w:r>
        <w:t>Functionality Overview</w:t>
      </w:r>
      <w:bookmarkEnd w:id="1403"/>
    </w:p>
    <w:p w:rsidR="006D6FDF" w:rsidRDefault="006D6FDF" w:rsidP="006D6FDF">
      <w:pPr>
        <w:spacing w:after="240"/>
      </w:pPr>
      <w:r>
        <w:t>Manages Publishing of Journal Entries</w:t>
      </w:r>
    </w:p>
    <w:p w:rsidR="006D6FDF" w:rsidRDefault="006D6FDF" w:rsidP="006D6FDF">
      <w:pPr>
        <w:spacing w:after="240"/>
      </w:pPr>
      <w:r>
        <w:t>Form Number Is Specified, and IF There is a Handler, The Handler I s Called To Perform Specific Publishing Routines On The Form</w:t>
      </w:r>
    </w:p>
    <w:p w:rsidR="006D6FDF" w:rsidRDefault="006D6FDF" w:rsidP="006D6FDF">
      <w:pPr>
        <w:spacing w:after="240"/>
      </w:pPr>
      <w:r>
        <w:t>The Method Is Simply A Routing Mechanism. Form Specific Logic Is Often Delegated To Subsequent Functions</w:t>
      </w:r>
    </w:p>
    <w:p w:rsidR="006D6FDF" w:rsidRDefault="006D6FDF" w:rsidP="006D6FDF">
      <w:pPr>
        <w:spacing w:after="240"/>
      </w:pPr>
    </w:p>
    <w:p w:rsidR="006D6FDF" w:rsidRDefault="006D6FDF" w:rsidP="006D6FDF">
      <w:pPr>
        <w:pStyle w:val="Heading3"/>
        <w:spacing w:after="320"/>
      </w:pPr>
      <w:bookmarkStart w:id="1404" w:name="_Toc338154958"/>
      <w:r>
        <w:t>Parameters</w:t>
      </w:r>
      <w:bookmarkEnd w:id="14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@TRANSACTION_GROUP_NUMBER_SEED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05" w:name="_Toc338154959"/>
      <w:r>
        <w:t>Dependencies</w:t>
      </w:r>
      <w:bookmarkEnd w:id="1405"/>
    </w:p>
    <w:tbl>
      <w:tblPr>
        <w:tblStyle w:val="TableGrid"/>
        <w:tblW w:w="5000" w:type="pct"/>
        <w:tblLook w:val="04A0" w:firstRow="1" w:lastRow="0" w:firstColumn="1" w:lastColumn="0" w:noHBand="0" w:noVBand="1"/>
      </w:tblPr>
      <w:tblGrid>
        <w:gridCol w:w="536"/>
        <w:gridCol w:w="4453"/>
        <w:gridCol w:w="1143"/>
        <w:gridCol w:w="4164"/>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SP_SCO548_DETAILS_DRAFT_PUBLISH_SCO543</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SP_SCO548_DETAILS_DRAFT_PUBLISH_SCO545</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SP_SCO548_DETAILS_DRAFT_PUBLISH_SCO529</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Form Specific Journal Entries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SP_SCO548_DETAILS_DRAFT_PUBLISH_SCO531</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Form Specific Journal Entries</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SP_SCO548_DETAILS_DRAFT_PUBLISH_SCO549</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Form Specific Journal Entries</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SP_SCO548_DETAILS_DRAFT_PUBLISH_SCO565</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Form Specific Journal Entries</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SP_SCO548_DETAILS_DRAFT_PUBLISH_SCO567</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Form Specific Journal Entries</w:t>
            </w:r>
          </w:p>
        </w:tc>
      </w:tr>
    </w:tbl>
    <w:p w:rsidR="006D6FDF" w:rsidRDefault="006D6FDF" w:rsidP="006D6FDF">
      <w:pPr>
        <w:pStyle w:val="Heading1"/>
      </w:pPr>
      <w:bookmarkStart w:id="1406" w:name="_Toc338154960"/>
      <w:r>
        <w:t>SP_SCO548_DRAFT_PURGE</w:t>
      </w:r>
      <w:bookmarkEnd w:id="1406"/>
    </w:p>
    <w:p w:rsidR="006D6FDF" w:rsidRDefault="006D6FDF" w:rsidP="006D6FDF">
      <w:pPr>
        <w:pStyle w:val="Heading2"/>
        <w:spacing w:after="240"/>
      </w:pPr>
      <w:bookmarkStart w:id="1407" w:name="_Toc338154961"/>
      <w:r>
        <w:t>Functionality Overview</w:t>
      </w:r>
      <w:bookmarkEnd w:id="1407"/>
    </w:p>
    <w:p w:rsidR="006D6FDF" w:rsidRDefault="006D6FDF" w:rsidP="006D6FDF">
      <w:pPr>
        <w:spacing w:after="240"/>
      </w:pPr>
      <w:r>
        <w:t>Purges Draft Master and Details Records</w:t>
      </w:r>
    </w:p>
    <w:p w:rsidR="006D6FDF" w:rsidRDefault="006D6FDF" w:rsidP="006D6FDF">
      <w:pPr>
        <w:spacing w:after="240"/>
      </w:pPr>
      <w:r>
        <w:t>Straight Forward Deletion of Records</w:t>
      </w:r>
    </w:p>
    <w:p w:rsidR="006D6FDF" w:rsidRDefault="006D6FDF" w:rsidP="006D6FDF">
      <w:pPr>
        <w:spacing w:after="240"/>
      </w:pPr>
    </w:p>
    <w:p w:rsidR="006D6FDF" w:rsidRDefault="006D6FDF" w:rsidP="006D6FDF">
      <w:pPr>
        <w:pStyle w:val="Heading3"/>
        <w:spacing w:after="320"/>
      </w:pPr>
      <w:bookmarkStart w:id="1408" w:name="_Toc338154962"/>
      <w:r>
        <w:t>Parameters</w:t>
      </w:r>
      <w:bookmarkEnd w:id="14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09" w:name="_Toc338154963"/>
      <w:r>
        <w:lastRenderedPageBreak/>
        <w:t>Dependencies</w:t>
      </w:r>
      <w:bookmarkEnd w:id="140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bl>
    <w:p w:rsidR="006D6FDF" w:rsidRDefault="006D6FDF" w:rsidP="006D6FDF">
      <w:pPr>
        <w:pStyle w:val="Heading1"/>
      </w:pPr>
      <w:bookmarkStart w:id="1410" w:name="_Toc338154964"/>
      <w:r>
        <w:t>SP_SCO548_MAPPING_FORM_LOAD</w:t>
      </w:r>
      <w:bookmarkEnd w:id="1410"/>
    </w:p>
    <w:p w:rsidR="006D6FDF" w:rsidRDefault="006D6FDF" w:rsidP="006D6FDF">
      <w:pPr>
        <w:pStyle w:val="Heading2"/>
        <w:spacing w:after="240"/>
      </w:pPr>
      <w:bookmarkStart w:id="1411" w:name="_Toc338154965"/>
      <w:r>
        <w:t>Functionality Overview</w:t>
      </w:r>
      <w:bookmarkEnd w:id="1411"/>
    </w:p>
    <w:p w:rsidR="006D6FDF" w:rsidRDefault="006D6FDF" w:rsidP="006D6FDF">
      <w:pPr>
        <w:spacing w:after="240"/>
      </w:pPr>
      <w:r>
        <w:t>Loads Journal Entry Mappings. Loads Comprehensive Fully Renderable Dataset For Consumption and Rendering</w:t>
      </w:r>
    </w:p>
    <w:p w:rsidR="006D6FDF" w:rsidRDefault="006D6FDF" w:rsidP="006D6FDF">
      <w:pPr>
        <w:spacing w:after="240"/>
      </w:pPr>
      <w:r>
        <w:t>Performs Several Operations Such As Counts and States of Each Individual Journal Entry Forms</w:t>
      </w:r>
    </w:p>
    <w:p w:rsidR="006D6FDF" w:rsidRDefault="006D6FDF" w:rsidP="006D6FDF">
      <w:pPr>
        <w:spacing w:after="240"/>
      </w:pPr>
      <w:r>
        <w:t>Identifies Problems With Journal Entries (Synch or not In Synch)</w:t>
      </w:r>
    </w:p>
    <w:p w:rsidR="006D6FDF" w:rsidRDefault="006D6FDF" w:rsidP="006D6FDF">
      <w:pPr>
        <w:spacing w:after="240"/>
      </w:pPr>
    </w:p>
    <w:p w:rsidR="006D6FDF" w:rsidRDefault="006D6FDF" w:rsidP="006D6FDF">
      <w:pPr>
        <w:pStyle w:val="Heading3"/>
        <w:spacing w:after="320"/>
      </w:pPr>
      <w:bookmarkStart w:id="1412" w:name="_Toc338154966"/>
      <w:r>
        <w:t>Parameters</w:t>
      </w:r>
      <w:bookmarkEnd w:id="141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@FORM_NUMBER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413" w:name="_Toc338154967"/>
      <w:r>
        <w:t>Dependencies</w:t>
      </w:r>
      <w:bookmarkEnd w:id="141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Forms</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SCO548_FUND_PACKAGE_FORM_MAPPING</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Mapped Forms</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fn_GetFundPackageType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Package type  For A Given Fund</w:t>
            </w:r>
          </w:p>
        </w:tc>
      </w:tr>
    </w:tbl>
    <w:p w:rsidR="006D6FDF" w:rsidRDefault="006D6FDF" w:rsidP="006D6FDF">
      <w:pPr>
        <w:pStyle w:val="Heading1"/>
      </w:pPr>
      <w:bookmarkStart w:id="1414" w:name="_Toc338154968"/>
      <w:r>
        <w:t>SP_SCO548_MASTER_DRAFT_ADD</w:t>
      </w:r>
      <w:bookmarkEnd w:id="1414"/>
    </w:p>
    <w:p w:rsidR="006D6FDF" w:rsidRDefault="006D6FDF" w:rsidP="006D6FDF">
      <w:pPr>
        <w:pStyle w:val="Heading2"/>
        <w:spacing w:after="240"/>
      </w:pPr>
      <w:bookmarkStart w:id="1415" w:name="_Toc338154969"/>
      <w:r>
        <w:t>Functionality Overview</w:t>
      </w:r>
      <w:bookmarkEnd w:id="1415"/>
    </w:p>
    <w:p w:rsidR="006D6FDF" w:rsidRDefault="006D6FDF" w:rsidP="006D6FDF">
      <w:pPr>
        <w:spacing w:after="240"/>
      </w:pPr>
      <w:r>
        <w:t>Adds a New Master Record To Journal Entry Draft Structure</w:t>
      </w:r>
    </w:p>
    <w:p w:rsidR="006D6FDF" w:rsidRDefault="006D6FDF" w:rsidP="006D6FDF">
      <w:pPr>
        <w:spacing w:after="240"/>
      </w:pPr>
    </w:p>
    <w:p w:rsidR="006D6FDF" w:rsidRDefault="006D6FDF" w:rsidP="006D6FDF">
      <w:pPr>
        <w:pStyle w:val="Heading3"/>
        <w:spacing w:after="320"/>
      </w:pPr>
      <w:bookmarkStart w:id="1416" w:name="_Toc338154970"/>
      <w:r>
        <w:t>Parameters</w:t>
      </w:r>
      <w:bookmarkEnd w:id="1416"/>
    </w:p>
    <w:tbl>
      <w:tblPr>
        <w:tblStyle w:val="TableGrid"/>
        <w:tblW w:w="5000" w:type="pct"/>
        <w:tblLook w:val="04A0" w:firstRow="1" w:lastRow="0" w:firstColumn="1" w:lastColumn="0" w:noHBand="0" w:noVBand="1"/>
      </w:tblPr>
      <w:tblGrid>
        <w:gridCol w:w="737"/>
        <w:gridCol w:w="4779"/>
        <w:gridCol w:w="1658"/>
        <w:gridCol w:w="1528"/>
        <w:gridCol w:w="1594"/>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@JOURNAL_ENTRY_WORKSHEET_TITLE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@IS_SYSTEM_GENARATED_FLAG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10</w:t>
            </w:r>
          </w:p>
        </w:tc>
        <w:tc>
          <w:tcPr>
            <w:tcW w:w="2083" w:type="pct"/>
          </w:tcPr>
          <w:p w:rsidR="006D6FDF" w:rsidRDefault="006D6FDF" w:rsidP="006D6FDF">
            <w:pPr>
              <w:spacing w:after="240"/>
            </w:pPr>
            <w:r>
              <w:t>@IS_ROLLED_OVER_ENTRY_FLAG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@IS_USER_MODIFIABLE_FLAG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@IS_ADMINISTRATOR_LOCKED_FLAG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@IS_WORKSHEET_TITLE_USER_MODIFIABLE_FLAG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15</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16</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17" w:name="_Toc338154971"/>
      <w:r>
        <w:t>Dependencies</w:t>
      </w:r>
      <w:bookmarkEnd w:id="141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fn_GetMaxima</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Maxima</w:t>
            </w:r>
          </w:p>
        </w:tc>
      </w:tr>
    </w:tbl>
    <w:p w:rsidR="006D6FDF" w:rsidRDefault="006D6FDF" w:rsidP="006D6FDF">
      <w:pPr>
        <w:pStyle w:val="Heading1"/>
      </w:pPr>
      <w:bookmarkStart w:id="1418" w:name="_Toc338154972"/>
      <w:r>
        <w:t>SP_SCO548_MASTER_DRAFT_FORM_LOAD_WORKSHEET_LIST</w:t>
      </w:r>
      <w:bookmarkEnd w:id="1418"/>
    </w:p>
    <w:p w:rsidR="006D6FDF" w:rsidRDefault="006D6FDF" w:rsidP="006D6FDF">
      <w:pPr>
        <w:pStyle w:val="Heading2"/>
        <w:spacing w:after="240"/>
      </w:pPr>
      <w:bookmarkStart w:id="1419" w:name="_Toc338154973"/>
      <w:r>
        <w:t>Functionality Overview</w:t>
      </w:r>
      <w:bookmarkEnd w:id="1419"/>
    </w:p>
    <w:p w:rsidR="006D6FDF" w:rsidRDefault="006D6FDF" w:rsidP="006D6FDF">
      <w:pPr>
        <w:spacing w:after="240"/>
      </w:pPr>
      <w:r>
        <w:t>Loads Journal Entry Worksheet List</w:t>
      </w:r>
    </w:p>
    <w:p w:rsidR="006D6FDF" w:rsidRDefault="006D6FDF" w:rsidP="006D6FDF">
      <w:pPr>
        <w:spacing w:after="240"/>
      </w:pPr>
      <w:r>
        <w:t>Basic Enumeration of Journal Entry Worksheets</w:t>
      </w:r>
    </w:p>
    <w:p w:rsidR="006D6FDF" w:rsidRDefault="006D6FDF" w:rsidP="006D6FDF">
      <w:pPr>
        <w:spacing w:after="240"/>
      </w:pPr>
      <w:r>
        <w:t>Padding of Journal Entry Type (Reclass or Adjustment) To Simplify Processing and Rendering</w:t>
      </w:r>
    </w:p>
    <w:p w:rsidR="006D6FDF" w:rsidRDefault="006D6FDF" w:rsidP="006D6FDF">
      <w:pPr>
        <w:spacing w:after="240"/>
      </w:pPr>
      <w:r>
        <w:t>Returned Dataset is Form Specific and Is Determined By The Passed In Value (Source Form)</w:t>
      </w:r>
    </w:p>
    <w:p w:rsidR="006D6FDF" w:rsidRDefault="006D6FDF" w:rsidP="006D6FDF">
      <w:pPr>
        <w:spacing w:after="240"/>
      </w:pPr>
    </w:p>
    <w:p w:rsidR="006D6FDF" w:rsidRDefault="006D6FDF" w:rsidP="006D6FDF">
      <w:pPr>
        <w:pStyle w:val="Heading3"/>
        <w:spacing w:after="320"/>
      </w:pPr>
      <w:bookmarkStart w:id="1420" w:name="_Toc338154974"/>
      <w:r>
        <w:t>Parameters</w:t>
      </w:r>
      <w:bookmarkEnd w:id="14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421" w:name="_Toc338154975"/>
      <w:r>
        <w:t>Dependencies</w:t>
      </w:r>
      <w:bookmarkEnd w:id="142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422" w:name="_Toc338154976"/>
      <w:r>
        <w:t>SP_SCO548_MASTER_DRAFT_FORM_UPDATE</w:t>
      </w:r>
      <w:bookmarkEnd w:id="1422"/>
    </w:p>
    <w:p w:rsidR="006D6FDF" w:rsidRDefault="006D6FDF" w:rsidP="006D6FDF">
      <w:pPr>
        <w:pStyle w:val="Heading2"/>
        <w:spacing w:after="240"/>
      </w:pPr>
      <w:bookmarkStart w:id="1423" w:name="_Toc338154977"/>
      <w:r>
        <w:t>Functionality Overview</w:t>
      </w:r>
      <w:bookmarkEnd w:id="1423"/>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424" w:name="_Toc338154978"/>
      <w:r>
        <w:t>Parameters</w:t>
      </w:r>
      <w:bookmarkEnd w:id="14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lastRenderedPageBreak/>
              <w:t>7</w:t>
            </w:r>
          </w:p>
        </w:tc>
        <w:tc>
          <w:tcPr>
            <w:tcW w:w="2083" w:type="pct"/>
          </w:tcPr>
          <w:p w:rsidR="006D6FDF" w:rsidRDefault="006D6FDF" w:rsidP="006D6FDF">
            <w:pPr>
              <w:spacing w:after="240"/>
            </w:pPr>
            <w:r>
              <w:t>@JOURNAL_ENTRY_WORKSHEET_TITLE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25" w:name="_Toc338154979"/>
      <w:r>
        <w:t>Dependencies</w:t>
      </w:r>
      <w:bookmarkEnd w:id="1425"/>
    </w:p>
    <w:tbl>
      <w:tblPr>
        <w:tblStyle w:val="TableGrid"/>
        <w:tblW w:w="5000" w:type="pct"/>
        <w:tblLook w:val="04A0" w:firstRow="1" w:lastRow="0" w:firstColumn="1" w:lastColumn="0" w:noHBand="0" w:noVBand="1"/>
      </w:tblPr>
      <w:tblGrid>
        <w:gridCol w:w="536"/>
        <w:gridCol w:w="4371"/>
        <w:gridCol w:w="1143"/>
        <w:gridCol w:w="424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SP_AGENCY_FUND_PACKAGE_FORM_UPDATE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Update an Agency Fund Package Form Record</w:t>
            </w:r>
          </w:p>
        </w:tc>
      </w:tr>
    </w:tbl>
    <w:p w:rsidR="006D6FDF" w:rsidRDefault="006D6FDF" w:rsidP="006D6FDF">
      <w:pPr>
        <w:pStyle w:val="Heading1"/>
      </w:pPr>
      <w:bookmarkStart w:id="1426" w:name="_Toc338154980"/>
      <w:r>
        <w:t>SP_SCO548_MASTER_DRAFT_SET_IS_PUBLISHED_FLAG</w:t>
      </w:r>
      <w:bookmarkEnd w:id="1426"/>
    </w:p>
    <w:p w:rsidR="006D6FDF" w:rsidRDefault="006D6FDF" w:rsidP="006D6FDF">
      <w:pPr>
        <w:pStyle w:val="Heading2"/>
        <w:spacing w:after="240"/>
      </w:pPr>
      <w:bookmarkStart w:id="1427" w:name="_Toc338154981"/>
      <w:r>
        <w:t>Functionality Overview</w:t>
      </w:r>
      <w:bookmarkEnd w:id="1427"/>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428" w:name="_Toc338154982"/>
      <w:r>
        <w:t>Parameters</w:t>
      </w:r>
      <w:bookmarkEnd w:id="14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8</w:t>
            </w:r>
          </w:p>
        </w:tc>
        <w:tc>
          <w:tcPr>
            <w:tcW w:w="2083" w:type="pct"/>
          </w:tcPr>
          <w:p w:rsidR="006D6FDF" w:rsidRDefault="006D6FDF" w:rsidP="006D6FDF">
            <w:pPr>
              <w:spacing w:after="240"/>
            </w:pPr>
            <w:r>
              <w:t>@IS_PUBLISHED_FLAG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29" w:name="_Toc338154983"/>
      <w:r>
        <w:t>Dependencies</w:t>
      </w:r>
      <w:bookmarkEnd w:id="1429"/>
    </w:p>
    <w:tbl>
      <w:tblPr>
        <w:tblStyle w:val="TableGrid"/>
        <w:tblW w:w="5000" w:type="pct"/>
        <w:tblLook w:val="04A0" w:firstRow="1" w:lastRow="0" w:firstColumn="1" w:lastColumn="0" w:noHBand="0" w:noVBand="1"/>
      </w:tblPr>
      <w:tblGrid>
        <w:gridCol w:w="536"/>
        <w:gridCol w:w="4371"/>
        <w:gridCol w:w="1143"/>
        <w:gridCol w:w="424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SP_AGENCY_FUND_PACKAGE_FORM_UPDATE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Update an Agency Fund Package Form Record</w:t>
            </w:r>
          </w:p>
        </w:tc>
      </w:tr>
    </w:tbl>
    <w:p w:rsidR="006D6FDF" w:rsidRDefault="006D6FDF" w:rsidP="006D6FDF">
      <w:pPr>
        <w:pStyle w:val="Heading1"/>
      </w:pPr>
      <w:bookmarkStart w:id="1430" w:name="_Toc338154984"/>
      <w:r>
        <w:t>SP_SCO548_MASTER_DRAFT_SET_PUBLISHED</w:t>
      </w:r>
      <w:bookmarkEnd w:id="1430"/>
    </w:p>
    <w:p w:rsidR="006D6FDF" w:rsidRDefault="006D6FDF" w:rsidP="006D6FDF">
      <w:pPr>
        <w:pStyle w:val="Heading2"/>
        <w:spacing w:after="240"/>
      </w:pPr>
      <w:bookmarkStart w:id="1431" w:name="_Toc338154985"/>
      <w:r>
        <w:t>Functionality Overview</w:t>
      </w:r>
      <w:bookmarkEnd w:id="1431"/>
    </w:p>
    <w:p w:rsidR="006D6FDF" w:rsidRDefault="006D6FDF" w:rsidP="006D6FDF">
      <w:pPr>
        <w:spacing w:after="240"/>
      </w:pPr>
      <w:r>
        <w:t>Sets or Unsets The Is Published Flag On A Journal Entry</w:t>
      </w:r>
    </w:p>
    <w:p w:rsidR="006D6FDF" w:rsidRDefault="006D6FDF" w:rsidP="006D6FDF">
      <w:pPr>
        <w:spacing w:after="240"/>
      </w:pPr>
      <w:r>
        <w:t>Synchronizes Information Pertaining to Journal Entries For The Specified Form</w:t>
      </w:r>
    </w:p>
    <w:p w:rsidR="006D6FDF" w:rsidRDefault="006D6FDF" w:rsidP="006D6FDF">
      <w:pPr>
        <w:spacing w:after="240"/>
      </w:pPr>
      <w:r>
        <w:t>Synchronizes Information At The Package Level. The Form Object Is Updated To Reflect State of The Data It Manages</w:t>
      </w:r>
    </w:p>
    <w:p w:rsidR="006D6FDF" w:rsidRDefault="006D6FDF" w:rsidP="006D6FDF">
      <w:pPr>
        <w:spacing w:after="240"/>
      </w:pPr>
    </w:p>
    <w:p w:rsidR="006D6FDF" w:rsidRDefault="006D6FDF" w:rsidP="006D6FDF">
      <w:pPr>
        <w:pStyle w:val="Heading3"/>
        <w:spacing w:after="320"/>
      </w:pPr>
      <w:bookmarkStart w:id="1432" w:name="_Toc338154986"/>
      <w:r>
        <w:t>Parameters</w:t>
      </w:r>
      <w:bookmarkEnd w:id="14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33" w:name="_Toc338154987"/>
      <w:r>
        <w:t>Dependencies</w:t>
      </w:r>
      <w:bookmarkEnd w:id="143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bl>
    <w:p w:rsidR="006D6FDF" w:rsidRDefault="006D6FDF" w:rsidP="006D6FDF">
      <w:pPr>
        <w:pStyle w:val="Heading1"/>
      </w:pPr>
      <w:bookmarkStart w:id="1434" w:name="_Toc338154988"/>
      <w:r>
        <w:t>SP_SCO548_MASTER_FORM_LOAD_WORKSHEET</w:t>
      </w:r>
      <w:bookmarkEnd w:id="1434"/>
    </w:p>
    <w:p w:rsidR="006D6FDF" w:rsidRDefault="006D6FDF" w:rsidP="006D6FDF">
      <w:pPr>
        <w:pStyle w:val="Heading2"/>
        <w:spacing w:after="240"/>
      </w:pPr>
      <w:bookmarkStart w:id="1435" w:name="_Toc338154989"/>
      <w:r>
        <w:t>Functionality Overview</w:t>
      </w:r>
      <w:bookmarkEnd w:id="1435"/>
    </w:p>
    <w:p w:rsidR="006D6FDF" w:rsidRDefault="006D6FDF" w:rsidP="006D6FDF">
      <w:pPr>
        <w:spacing w:after="240"/>
      </w:pPr>
      <w:r>
        <w:t>Load Journal Entry Worksheet Data</w:t>
      </w:r>
    </w:p>
    <w:p w:rsidR="006D6FDF" w:rsidRDefault="006D6FDF" w:rsidP="006D6FDF">
      <w:pPr>
        <w:spacing w:after="240"/>
      </w:pPr>
    </w:p>
    <w:p w:rsidR="006D6FDF" w:rsidRDefault="006D6FDF" w:rsidP="006D6FDF">
      <w:pPr>
        <w:pStyle w:val="Heading3"/>
        <w:spacing w:after="320"/>
      </w:pPr>
      <w:bookmarkStart w:id="1436" w:name="_Toc338154990"/>
      <w:r>
        <w:t>Parameters</w:t>
      </w:r>
      <w:bookmarkEnd w:id="14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437" w:name="_Toc338154991"/>
      <w:r>
        <w:t>Dependencies</w:t>
      </w:r>
      <w:bookmarkEnd w:id="143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Worksheet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438" w:name="_Toc338154992"/>
      <w:r>
        <w:t>SP_SCO548_MASTER_FORM_LOAD_WORKSHEET_LIST</w:t>
      </w:r>
      <w:bookmarkEnd w:id="1438"/>
    </w:p>
    <w:p w:rsidR="006D6FDF" w:rsidRDefault="006D6FDF" w:rsidP="006D6FDF">
      <w:pPr>
        <w:pStyle w:val="Heading2"/>
        <w:spacing w:after="240"/>
      </w:pPr>
      <w:bookmarkStart w:id="1439" w:name="_Toc338154993"/>
      <w:r>
        <w:t>Functionality Overview</w:t>
      </w:r>
      <w:bookmarkEnd w:id="1439"/>
    </w:p>
    <w:p w:rsidR="006D6FDF" w:rsidRDefault="006D6FDF" w:rsidP="006D6FDF">
      <w:pPr>
        <w:spacing w:after="240"/>
      </w:pPr>
      <w:r>
        <w:t>Loads Journal Entry Worksheet List This Pertains To The Final Revision Data Set</w:t>
      </w:r>
    </w:p>
    <w:p w:rsidR="006D6FDF" w:rsidRDefault="006D6FDF" w:rsidP="006D6FDF">
      <w:pPr>
        <w:spacing w:after="240"/>
      </w:pPr>
      <w:r>
        <w:t>Basic Enumeration of Journal Entry Worksheets</w:t>
      </w:r>
    </w:p>
    <w:p w:rsidR="006D6FDF" w:rsidRDefault="006D6FDF" w:rsidP="006D6FDF">
      <w:pPr>
        <w:spacing w:after="240"/>
      </w:pPr>
      <w:r>
        <w:t>Padding of Journal Entry Type (Reclass or Adjustment) To Simplify Processing and Rendering</w:t>
      </w:r>
    </w:p>
    <w:p w:rsidR="006D6FDF" w:rsidRDefault="006D6FDF" w:rsidP="006D6FDF">
      <w:pPr>
        <w:spacing w:after="240"/>
      </w:pPr>
      <w:r>
        <w:t>Returned Dataset is Form Specific and Is Determined By The Passed In Value (Source Form)</w:t>
      </w:r>
    </w:p>
    <w:p w:rsidR="006D6FDF" w:rsidRDefault="006D6FDF" w:rsidP="006D6FDF">
      <w:pPr>
        <w:spacing w:after="240"/>
      </w:pPr>
    </w:p>
    <w:p w:rsidR="006D6FDF" w:rsidRDefault="006D6FDF" w:rsidP="006D6FDF">
      <w:pPr>
        <w:pStyle w:val="Heading3"/>
        <w:spacing w:after="320"/>
      </w:pPr>
      <w:bookmarkStart w:id="1440" w:name="_Toc338154994"/>
      <w:r>
        <w:t>Parameters</w:t>
      </w:r>
      <w:bookmarkEnd w:id="14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441" w:name="_Toc338154995"/>
      <w:r>
        <w:t>Dependencies</w:t>
      </w:r>
      <w:bookmarkEnd w:id="144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Worksheet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fn_GetUserFullName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User Full Name</w:t>
            </w:r>
          </w:p>
        </w:tc>
      </w:tr>
    </w:tbl>
    <w:p w:rsidR="006D6FDF" w:rsidRDefault="006D6FDF" w:rsidP="006D6FDF">
      <w:pPr>
        <w:pStyle w:val="Heading1"/>
      </w:pPr>
      <w:bookmarkStart w:id="1442" w:name="_Toc338154996"/>
      <w:r>
        <w:t>SP_SCO548_POST_JOURNAL_ENTRY_ITEM</w:t>
      </w:r>
      <w:bookmarkEnd w:id="1442"/>
    </w:p>
    <w:p w:rsidR="006D6FDF" w:rsidRDefault="006D6FDF" w:rsidP="006D6FDF">
      <w:pPr>
        <w:pStyle w:val="Heading2"/>
        <w:spacing w:after="240"/>
      </w:pPr>
      <w:bookmarkStart w:id="1443" w:name="_Toc338154997"/>
      <w:r>
        <w:t>Functionality Overview</w:t>
      </w:r>
      <w:bookmarkEnd w:id="1443"/>
    </w:p>
    <w:p w:rsidR="006D6FDF" w:rsidRDefault="006D6FDF" w:rsidP="006D6FDF">
      <w:pPr>
        <w:spacing w:after="240"/>
      </w:pPr>
      <w:r>
        <w:t>Publish One Journal Entry Item</w:t>
      </w:r>
    </w:p>
    <w:p w:rsidR="006D6FDF" w:rsidRDefault="006D6FDF" w:rsidP="006D6FDF">
      <w:pPr>
        <w:spacing w:after="240"/>
      </w:pPr>
      <w:r>
        <w:t>This is one journal entry</w:t>
      </w:r>
    </w:p>
    <w:p w:rsidR="006D6FDF" w:rsidRDefault="006D6FDF" w:rsidP="006D6FDF">
      <w:pPr>
        <w:spacing w:after="240"/>
      </w:pPr>
      <w:r>
        <w:t>Takes EVERY Parameter needed to for a fully qualified journal entry</w:t>
      </w:r>
    </w:p>
    <w:p w:rsidR="006D6FDF" w:rsidRDefault="006D6FDF" w:rsidP="006D6FDF">
      <w:pPr>
        <w:spacing w:after="240"/>
      </w:pPr>
      <w:r>
        <w:t>Caller must specify amounts</w:t>
      </w:r>
    </w:p>
    <w:p w:rsidR="006D6FDF" w:rsidRDefault="006D6FDF" w:rsidP="006D6FDF">
      <w:pPr>
        <w:spacing w:after="240"/>
      </w:pPr>
      <w:r>
        <w:t>Caller must specify transaction context</w:t>
      </w:r>
    </w:p>
    <w:p w:rsidR="006D6FDF" w:rsidRDefault="006D6FDF" w:rsidP="006D6FDF">
      <w:pPr>
        <w:spacing w:after="240"/>
      </w:pPr>
      <w:r>
        <w:t>This routine will determine best next sequence for a transaction</w:t>
      </w:r>
    </w:p>
    <w:p w:rsidR="006D6FDF" w:rsidRDefault="006D6FDF" w:rsidP="006D6FDF">
      <w:pPr>
        <w:spacing w:after="240"/>
      </w:pPr>
      <w:r>
        <w:t>Caller must decide the sequence by which rows are inserted</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444" w:name="_Toc338154998"/>
      <w:r>
        <w:t>Parameters</w:t>
      </w:r>
      <w:bookmarkEnd w:id="14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@TRANSACTION_SEQUENCE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@TRANSACTION_TYPE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@TRANSACTION_SOURCE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@TRANSACTION_REASON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@AMOUNT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445" w:name="_Toc338154999"/>
      <w:r>
        <w:t>Dependencies</w:t>
      </w:r>
      <w:bookmarkEnd w:id="144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bl>
    <w:p w:rsidR="006D6FDF" w:rsidRDefault="006D6FDF" w:rsidP="006D6FDF">
      <w:pPr>
        <w:pStyle w:val="Heading1"/>
      </w:pPr>
      <w:bookmarkStart w:id="1446" w:name="_Toc338155000"/>
      <w:r>
        <w:t>SP_SCO548_PUBLISH_JOURNAL_ENTRIES_DRAFT_FORM</w:t>
      </w:r>
      <w:bookmarkEnd w:id="1446"/>
    </w:p>
    <w:p w:rsidR="006D6FDF" w:rsidRDefault="006D6FDF" w:rsidP="006D6FDF">
      <w:pPr>
        <w:pStyle w:val="Heading2"/>
        <w:spacing w:after="240"/>
      </w:pPr>
      <w:bookmarkStart w:id="1447" w:name="_Toc338155001"/>
      <w:r>
        <w:t>Functionality Overview</w:t>
      </w:r>
      <w:bookmarkEnd w:id="1447"/>
    </w:p>
    <w:p w:rsidR="006D6FDF" w:rsidRDefault="006D6FDF" w:rsidP="006D6FDF">
      <w:pPr>
        <w:spacing w:after="240"/>
      </w:pPr>
      <w:r>
        <w:t>Publishes Draft Entries Of A Journal Entry</w:t>
      </w:r>
    </w:p>
    <w:p w:rsidR="006D6FDF" w:rsidRDefault="006D6FDF" w:rsidP="006D6FDF">
      <w:pPr>
        <w:spacing w:after="240"/>
      </w:pPr>
      <w:r>
        <w:t>Perform Rules Assertions As Follows: Checks to See Types of Statement Types Exist On The Journal Entry. Rejects Reclass Entries IF Accounts on Varying Statement Types Exist on the Journal Entry Worksheet. Rejects Adjusting Entries IF There is Only One Statement Type On the Journal Entry Worksheet.</w:t>
      </w:r>
    </w:p>
    <w:p w:rsidR="006D6FDF" w:rsidRDefault="006D6FDF" w:rsidP="006D6FDF">
      <w:pPr>
        <w:spacing w:after="240"/>
      </w:pPr>
    </w:p>
    <w:p w:rsidR="006D6FDF" w:rsidRDefault="006D6FDF" w:rsidP="006D6FDF">
      <w:pPr>
        <w:spacing w:after="240"/>
      </w:pPr>
      <w:r>
        <w:lastRenderedPageBreak/>
        <w:t>Performs Cleanup Of Pre-Existing Journal Entry Amounts</w:t>
      </w:r>
    </w:p>
    <w:p w:rsidR="006D6FDF" w:rsidRDefault="006D6FDF" w:rsidP="006D6FDF">
      <w:pPr>
        <w:spacing w:after="240"/>
      </w:pPr>
      <w:r>
        <w:t xml:space="preserve">  FOR EACH ROW IN WORKING SET</w:t>
      </w:r>
    </w:p>
    <w:p w:rsidR="006D6FDF" w:rsidRDefault="006D6FDF" w:rsidP="006D6FDF">
      <w:pPr>
        <w:spacing w:after="240"/>
      </w:pPr>
      <w:r>
        <w:t xml:space="preserve">   IF JOURNAL_ENTRY_REQUIRES_REVERSAL_FLAG = TRUE</w:t>
      </w:r>
    </w:p>
    <w:p w:rsidR="006D6FDF" w:rsidRDefault="006D6FDF" w:rsidP="006D6FDF">
      <w:pPr>
        <w:spacing w:after="240"/>
      </w:pPr>
      <w:r>
        <w:t xml:space="preserve">    DO THE REVERSAL</w:t>
      </w:r>
    </w:p>
    <w:p w:rsidR="006D6FDF" w:rsidRDefault="006D6FDF" w:rsidP="006D6FDF">
      <w:pPr>
        <w:spacing w:after="240"/>
      </w:pPr>
      <w:r>
        <w:t xml:space="preserve">    CREATE NEW JOURNAL AMOUNT ENTRY</w:t>
      </w:r>
    </w:p>
    <w:p w:rsidR="006D6FDF" w:rsidRDefault="006D6FDF" w:rsidP="006D6FDF">
      <w:pPr>
        <w:spacing w:after="240"/>
      </w:pPr>
      <w:r>
        <w:t xml:space="preserve">   END IF</w:t>
      </w:r>
    </w:p>
    <w:p w:rsidR="006D6FDF" w:rsidRDefault="006D6FDF" w:rsidP="006D6FDF">
      <w:pPr>
        <w:spacing w:after="240"/>
      </w:pPr>
      <w:r>
        <w:t xml:space="preserve">  NEXT ROW</w:t>
      </w:r>
    </w:p>
    <w:p w:rsidR="006D6FDF" w:rsidRDefault="006D6FDF" w:rsidP="006D6FDF">
      <w:pPr>
        <w:spacing w:after="240"/>
      </w:pPr>
    </w:p>
    <w:p w:rsidR="006D6FDF" w:rsidRDefault="006D6FDF" w:rsidP="006D6FDF">
      <w:pPr>
        <w:spacing w:after="240"/>
      </w:pPr>
      <w:r>
        <w:t>The Algorithm Is Articulated As Follows:</w:t>
      </w:r>
    </w:p>
    <w:p w:rsidR="006D6FDF" w:rsidRDefault="006D6FDF" w:rsidP="006D6FDF">
      <w:pPr>
        <w:spacing w:after="240"/>
      </w:pPr>
      <w:r>
        <w:t xml:space="preserve">  IF JOURNAL_ENTRY_REQUIRES_REVERSAL_FLAG = TRUE</w:t>
      </w:r>
    </w:p>
    <w:p w:rsidR="006D6FDF" w:rsidRDefault="006D6FDF" w:rsidP="006D6FDF">
      <w:pPr>
        <w:spacing w:after="240"/>
      </w:pPr>
      <w:r>
        <w:t xml:space="preserve">   DO THE REVERSAL</w:t>
      </w:r>
    </w:p>
    <w:p w:rsidR="006D6FDF" w:rsidRDefault="006D6FDF" w:rsidP="006D6FDF">
      <w:pPr>
        <w:spacing w:after="240"/>
      </w:pPr>
      <w:r>
        <w:t xml:space="preserve">   CREATE NEW JOURNAL AMOUNT ENTRY</w:t>
      </w:r>
    </w:p>
    <w:p w:rsidR="006D6FDF" w:rsidRDefault="006D6FDF" w:rsidP="006D6FDF">
      <w:pPr>
        <w:spacing w:after="240"/>
      </w:pPr>
      <w:r>
        <w:t xml:space="preserve">  END IF</w:t>
      </w:r>
    </w:p>
    <w:p w:rsidR="006D6FDF" w:rsidRDefault="006D6FDF" w:rsidP="006D6FDF">
      <w:pPr>
        <w:spacing w:after="240"/>
      </w:pPr>
    </w:p>
    <w:p w:rsidR="006D6FDF" w:rsidRDefault="006D6FDF" w:rsidP="006D6FDF">
      <w:pPr>
        <w:spacing w:after="240"/>
      </w:pPr>
      <w:r>
        <w:t>Performs Data Movement From Draft To Final</w:t>
      </w:r>
    </w:p>
    <w:p w:rsidR="006D6FDF" w:rsidRDefault="006D6FDF" w:rsidP="006D6FDF">
      <w:pPr>
        <w:spacing w:after="240"/>
      </w:pPr>
      <w:r>
        <w:t xml:space="preserve"> 1. Need to be able to loop into the table</w:t>
      </w:r>
    </w:p>
    <w:p w:rsidR="006D6FDF" w:rsidRDefault="006D6FDF" w:rsidP="006D6FDF">
      <w:pPr>
        <w:spacing w:after="240"/>
      </w:pPr>
      <w:r>
        <w:t xml:space="preserve"> 2. Read the flags</w:t>
      </w:r>
    </w:p>
    <w:p w:rsidR="006D6FDF" w:rsidRDefault="006D6FDF" w:rsidP="006D6FDF">
      <w:pPr>
        <w:spacing w:after="240"/>
      </w:pPr>
      <w:r>
        <w:t xml:space="preserve"> 3. Use the flags according to the logic</w:t>
      </w: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448" w:name="_Toc338155002"/>
      <w:r>
        <w:t>Parameters</w:t>
      </w:r>
      <w:bookmarkEnd w:id="14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@TRANSACTION_GROUP_NUMBER_SEED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49" w:name="_Toc338155003"/>
      <w:r>
        <w:t>Dependencies</w:t>
      </w:r>
      <w:bookmarkEnd w:id="1449"/>
    </w:p>
    <w:tbl>
      <w:tblPr>
        <w:tblStyle w:val="TableGrid"/>
        <w:tblW w:w="5000" w:type="pct"/>
        <w:tblLook w:val="04A0" w:firstRow="1" w:lastRow="0" w:firstColumn="1" w:lastColumn="0" w:noHBand="0" w:noVBand="1"/>
      </w:tblPr>
      <w:tblGrid>
        <w:gridCol w:w="523"/>
        <w:gridCol w:w="5669"/>
        <w:gridCol w:w="1106"/>
        <w:gridCol w:w="2998"/>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SCO548_MASTER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Worksheet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fn_GetAccountStatementType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Statement Type From The Account Table</w:t>
            </w:r>
          </w:p>
        </w:tc>
      </w:tr>
      <w:tr w:rsidR="006D6FDF" w:rsidTr="006D6FDF">
        <w:tc>
          <w:tcPr>
            <w:tcW w:w="217" w:type="pct"/>
          </w:tcPr>
          <w:p w:rsidR="006D6FDF" w:rsidRDefault="006D6FDF" w:rsidP="006D6FDF">
            <w:pPr>
              <w:spacing w:after="240"/>
            </w:pPr>
            <w:r>
              <w:lastRenderedPageBreak/>
              <w:t>7</w:t>
            </w:r>
          </w:p>
        </w:tc>
        <w:tc>
          <w:tcPr>
            <w:tcW w:w="2174" w:type="pct"/>
          </w:tcPr>
          <w:p w:rsidR="006D6FDF" w:rsidRDefault="006D6FDF" w:rsidP="006D6FDF">
            <w:pPr>
              <w:spacing w:after="240"/>
            </w:pPr>
            <w:r>
              <w:t>fn_GetJournalEntryAdjustmentAccountEntrySum</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Journal Entry Adjustment AccountEntrySum</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fn_GetJournalEntryAdjustmentNextTransactionGroupSequence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Journal Entry Adjustment NextTransactionGroupSequence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SP_SCO548_PUBLISH_JOURNAL_ENTRY_ITEM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One Journal Entry Item</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SP_SCO548_REVERSE_JOURNAL_ENTRY</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Reverse A Journal Entry Worksheet</w:t>
            </w:r>
          </w:p>
        </w:tc>
      </w:tr>
    </w:tbl>
    <w:p w:rsidR="006D6FDF" w:rsidRDefault="006D6FDF" w:rsidP="006D6FDF">
      <w:pPr>
        <w:pStyle w:val="Heading1"/>
      </w:pPr>
      <w:bookmarkStart w:id="1450" w:name="_Toc338155004"/>
      <w:r>
        <w:t>SP_SCO548_PUBLISH_JOURNAL_ENTRIES_SCO531_FORM</w:t>
      </w:r>
      <w:bookmarkEnd w:id="1450"/>
    </w:p>
    <w:p w:rsidR="006D6FDF" w:rsidRDefault="006D6FDF" w:rsidP="006D6FDF">
      <w:pPr>
        <w:pStyle w:val="Heading2"/>
        <w:spacing w:after="240"/>
      </w:pPr>
      <w:bookmarkStart w:id="1451" w:name="_Toc338155005"/>
      <w:r>
        <w:t>Functionality Overview</w:t>
      </w:r>
      <w:bookmarkEnd w:id="1451"/>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452" w:name="_Toc338155006"/>
      <w:r>
        <w:t>Parameters</w:t>
      </w:r>
      <w:bookmarkEnd w:id="14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@TRANSACTION_GROUP_NUMBER_SEED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53" w:name="_Toc338155007"/>
      <w:r>
        <w:lastRenderedPageBreak/>
        <w:t>Dependencies</w:t>
      </w:r>
      <w:bookmarkEnd w:id="1453"/>
    </w:p>
    <w:tbl>
      <w:tblPr>
        <w:tblStyle w:val="TableGrid"/>
        <w:tblW w:w="5000" w:type="pct"/>
        <w:tblLook w:val="04A0" w:firstRow="1" w:lastRow="0" w:firstColumn="1" w:lastColumn="0" w:noHBand="0" w:noVBand="1"/>
      </w:tblPr>
      <w:tblGrid>
        <w:gridCol w:w="523"/>
        <w:gridCol w:w="5669"/>
        <w:gridCol w:w="1106"/>
        <w:gridCol w:w="2998"/>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_SCO531_DETAILS</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fn_GetJournalEntryAdjustmentAccountEntrySum</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Journal Entry Adjustment AccountEntrySum</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fn_GetJournalEntryAdjustmentNextTransactionGroupSequence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Journal Entry Adjustment NextTransactionGroupSequence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SP_SCO548_POST_JOURNAL_ENTRY_ITEM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One Journal Entry Item</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SP_SCO548_REVERSE_JOURNAL_ENTRY</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Reverse A Journal Entry Worksheet</w:t>
            </w:r>
          </w:p>
        </w:tc>
      </w:tr>
    </w:tbl>
    <w:p w:rsidR="006D6FDF" w:rsidRDefault="006D6FDF" w:rsidP="006D6FDF">
      <w:pPr>
        <w:pStyle w:val="Heading1"/>
      </w:pPr>
      <w:bookmarkStart w:id="1454" w:name="_Toc338155008"/>
      <w:r>
        <w:t>SP_SCO548_PUBLISH_JOURNAL_ENTRY_ITEM</w:t>
      </w:r>
      <w:bookmarkEnd w:id="1454"/>
    </w:p>
    <w:p w:rsidR="006D6FDF" w:rsidRDefault="006D6FDF" w:rsidP="006D6FDF">
      <w:pPr>
        <w:pStyle w:val="Heading2"/>
        <w:spacing w:after="240"/>
      </w:pPr>
      <w:bookmarkStart w:id="1455" w:name="_Toc338155009"/>
      <w:r>
        <w:t>Functionality Overview</w:t>
      </w:r>
      <w:bookmarkEnd w:id="1455"/>
    </w:p>
    <w:p w:rsidR="006D6FDF" w:rsidRDefault="006D6FDF" w:rsidP="006D6FDF">
      <w:pPr>
        <w:spacing w:after="240"/>
      </w:pPr>
      <w:r>
        <w:t>Publishes One Journal Entry Item</w:t>
      </w:r>
    </w:p>
    <w:p w:rsidR="006D6FDF" w:rsidRDefault="006D6FDF" w:rsidP="006D6FDF">
      <w:pPr>
        <w:spacing w:after="240"/>
      </w:pPr>
      <w:r>
        <w:t>This is one journal entry</w:t>
      </w:r>
    </w:p>
    <w:p w:rsidR="006D6FDF" w:rsidRDefault="006D6FDF" w:rsidP="006D6FDF">
      <w:pPr>
        <w:spacing w:after="240"/>
      </w:pPr>
      <w:r>
        <w:t>Takes EVERY Parameter needed to for a fully qualified journal entry</w:t>
      </w:r>
    </w:p>
    <w:p w:rsidR="006D6FDF" w:rsidRDefault="006D6FDF" w:rsidP="006D6FDF">
      <w:pPr>
        <w:spacing w:after="240"/>
      </w:pPr>
      <w:r>
        <w:t>Caller must specify amounts</w:t>
      </w:r>
    </w:p>
    <w:p w:rsidR="006D6FDF" w:rsidRDefault="006D6FDF" w:rsidP="006D6FDF">
      <w:pPr>
        <w:spacing w:after="240"/>
      </w:pPr>
      <w:r>
        <w:t>Caller must specify transaction context</w:t>
      </w:r>
    </w:p>
    <w:p w:rsidR="006D6FDF" w:rsidRDefault="006D6FDF" w:rsidP="006D6FDF">
      <w:pPr>
        <w:spacing w:after="240"/>
      </w:pPr>
      <w:r>
        <w:t>This routine will determine best next sequence for a transaction</w:t>
      </w:r>
    </w:p>
    <w:p w:rsidR="006D6FDF" w:rsidRDefault="006D6FDF" w:rsidP="006D6FDF">
      <w:pPr>
        <w:spacing w:after="240"/>
      </w:pPr>
      <w:r>
        <w:t>Caller must decide the sequence by which rows are inserted</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456" w:name="_Toc338155010"/>
      <w:r>
        <w:lastRenderedPageBreak/>
        <w:t>Parameters</w:t>
      </w:r>
      <w:bookmarkEnd w:id="1456"/>
    </w:p>
    <w:tbl>
      <w:tblPr>
        <w:tblStyle w:val="TableGrid"/>
        <w:tblW w:w="5000" w:type="pct"/>
        <w:tblLook w:val="04A0" w:firstRow="1" w:lastRow="0" w:firstColumn="1" w:lastColumn="0" w:noHBand="0" w:noVBand="1"/>
      </w:tblPr>
      <w:tblGrid>
        <w:gridCol w:w="706"/>
        <w:gridCol w:w="4902"/>
        <w:gridCol w:w="1562"/>
        <w:gridCol w:w="1563"/>
        <w:gridCol w:w="1563"/>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@TRANSACTION_SEQUENCE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@TRANSACTION_TYPE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@TRANSACTION_SOURCE_TYPE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@TRANSACTION_SOURCE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@TRANSACTION_REASON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@AMOUNT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15</w:t>
            </w:r>
          </w:p>
        </w:tc>
        <w:tc>
          <w:tcPr>
            <w:tcW w:w="2083" w:type="pct"/>
          </w:tcPr>
          <w:p w:rsidR="006D6FDF" w:rsidRDefault="006D6FDF" w:rsidP="006D6FDF">
            <w:pPr>
              <w:spacing w:after="240"/>
            </w:pPr>
            <w:r>
              <w:t>@IS_USER_MODIFIABLE_FLAG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16</w:t>
            </w:r>
          </w:p>
        </w:tc>
        <w:tc>
          <w:tcPr>
            <w:tcW w:w="2083" w:type="pct"/>
          </w:tcPr>
          <w:p w:rsidR="006D6FDF" w:rsidRDefault="006D6FDF" w:rsidP="006D6FDF">
            <w:pPr>
              <w:spacing w:after="240"/>
            </w:pPr>
            <w:r>
              <w:t>@IS_USER_TRANSACTION_TYPE_MODIFIABLE_FLAG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17</w:t>
            </w:r>
          </w:p>
        </w:tc>
        <w:tc>
          <w:tcPr>
            <w:tcW w:w="2083" w:type="pct"/>
          </w:tcPr>
          <w:p w:rsidR="006D6FDF" w:rsidRDefault="006D6FDF" w:rsidP="006D6FDF">
            <w:pPr>
              <w:spacing w:after="240"/>
            </w:pPr>
            <w:r>
              <w:t>@IS_USER_DELETE_PERMIT_FLAG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20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57" w:name="_Toc338155011"/>
      <w:r>
        <w:lastRenderedPageBreak/>
        <w:t>Dependencies</w:t>
      </w:r>
      <w:bookmarkEnd w:id="145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bl>
    <w:p w:rsidR="006D6FDF" w:rsidRDefault="006D6FDF" w:rsidP="006D6FDF">
      <w:pPr>
        <w:pStyle w:val="Heading1"/>
      </w:pPr>
      <w:bookmarkStart w:id="1458" w:name="_Toc338155012"/>
      <w:r>
        <w:t>SP_SCO548_REVERSE_JOURNAL_ENTRY</w:t>
      </w:r>
      <w:bookmarkEnd w:id="1458"/>
    </w:p>
    <w:p w:rsidR="006D6FDF" w:rsidRDefault="006D6FDF" w:rsidP="006D6FDF">
      <w:pPr>
        <w:pStyle w:val="Heading2"/>
        <w:spacing w:after="240"/>
      </w:pPr>
      <w:bookmarkStart w:id="1459" w:name="_Toc338155013"/>
      <w:r>
        <w:t>Functionality Overview</w:t>
      </w:r>
      <w:bookmarkEnd w:id="1459"/>
    </w:p>
    <w:p w:rsidR="006D6FDF" w:rsidRDefault="006D6FDF" w:rsidP="006D6FDF">
      <w:pPr>
        <w:spacing w:after="240"/>
      </w:pPr>
      <w:r>
        <w:t>Reverses A Journal Entry Worksheet</w:t>
      </w:r>
    </w:p>
    <w:p w:rsidR="006D6FDF" w:rsidRDefault="006D6FDF" w:rsidP="006D6FDF">
      <w:pPr>
        <w:spacing w:after="240"/>
      </w:pPr>
      <w:r>
        <w:t>Performs Blind Reversal of Journal Entry Worksheet</w:t>
      </w:r>
    </w:p>
    <w:p w:rsidR="006D6FDF" w:rsidRDefault="006D6FDF" w:rsidP="006D6FDF">
      <w:pPr>
        <w:spacing w:after="240"/>
      </w:pPr>
      <w:r>
        <w:t>Process Determines All Values On The Worksheet Having Their SUM Not Equaling ZERO</w:t>
      </w:r>
    </w:p>
    <w:p w:rsidR="006D6FDF" w:rsidRDefault="006D6FDF" w:rsidP="006D6FDF">
      <w:pPr>
        <w:spacing w:after="240"/>
      </w:pPr>
      <w:r>
        <w:t>Non Zero Amounts Are Then Inverted And Inserted Into Table To Override The SUM Amount</w:t>
      </w:r>
    </w:p>
    <w:p w:rsidR="006D6FDF" w:rsidRDefault="006D6FDF" w:rsidP="006D6FDF">
      <w:pPr>
        <w:spacing w:after="240"/>
      </w:pPr>
      <w:r>
        <w:t>SUMS Are Grouped By Account Number on the Worksheet Object</w:t>
      </w:r>
    </w:p>
    <w:p w:rsidR="006D6FDF" w:rsidRDefault="006D6FDF" w:rsidP="006D6FDF">
      <w:pPr>
        <w:spacing w:after="240"/>
      </w:pPr>
    </w:p>
    <w:p w:rsidR="006D6FDF" w:rsidRDefault="006D6FDF" w:rsidP="006D6FDF">
      <w:pPr>
        <w:pStyle w:val="Heading3"/>
        <w:spacing w:after="320"/>
      </w:pPr>
      <w:bookmarkStart w:id="1460" w:name="_Toc338155014"/>
      <w:r>
        <w:t>Parameters</w:t>
      </w:r>
      <w:bookmarkEnd w:id="14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61" w:name="_Toc338155015"/>
      <w:r>
        <w:t>Dependencies</w:t>
      </w:r>
      <w:bookmarkEnd w:id="1461"/>
    </w:p>
    <w:tbl>
      <w:tblPr>
        <w:tblStyle w:val="TableGrid"/>
        <w:tblW w:w="5000" w:type="pct"/>
        <w:tblLook w:val="04A0" w:firstRow="1" w:lastRow="0" w:firstColumn="1" w:lastColumn="0" w:noHBand="0" w:noVBand="1"/>
      </w:tblPr>
      <w:tblGrid>
        <w:gridCol w:w="523"/>
        <w:gridCol w:w="5669"/>
        <w:gridCol w:w="1106"/>
        <w:gridCol w:w="2998"/>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Worksheet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fn_GetJournalEntryAdjustmentNextTransactionGroupSequence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Journal Entry Adjustment NextTransactionGroupSequence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SP_SCO548_PUBLISH_JOURNAL_ENTRY_ITEM</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Publish One Journal Entry Item</w:t>
            </w:r>
          </w:p>
        </w:tc>
      </w:tr>
    </w:tbl>
    <w:p w:rsidR="006D6FDF" w:rsidRDefault="006D6FDF" w:rsidP="006D6FDF">
      <w:pPr>
        <w:pStyle w:val="Heading1"/>
      </w:pPr>
      <w:bookmarkStart w:id="1462" w:name="_Toc338155016"/>
      <w:r>
        <w:t>SP_SCO548_TOGGLE_LOCK_JOURNAL_ENTRIES_DRAFT_FORM</w:t>
      </w:r>
      <w:bookmarkEnd w:id="1462"/>
    </w:p>
    <w:p w:rsidR="006D6FDF" w:rsidRDefault="006D6FDF" w:rsidP="006D6FDF">
      <w:pPr>
        <w:pStyle w:val="Heading2"/>
        <w:spacing w:after="240"/>
      </w:pPr>
      <w:bookmarkStart w:id="1463" w:name="_Toc338155017"/>
      <w:r>
        <w:t>Functionality Overview</w:t>
      </w:r>
      <w:bookmarkEnd w:id="1463"/>
    </w:p>
    <w:p w:rsidR="006D6FDF" w:rsidRDefault="006D6FDF" w:rsidP="006D6FDF">
      <w:pPr>
        <w:spacing w:after="240"/>
      </w:pPr>
      <w:r>
        <w:t>Locks or Unlocks Journal Entry Worksheet</w:t>
      </w:r>
    </w:p>
    <w:p w:rsidR="006D6FDF" w:rsidRDefault="006D6FDF" w:rsidP="006D6FDF">
      <w:pPr>
        <w:spacing w:after="240"/>
      </w:pPr>
      <w:r>
        <w:t>Sets Flag Bits To TRUE or FALSE</w:t>
      </w:r>
    </w:p>
    <w:p w:rsidR="006D6FDF" w:rsidRDefault="006D6FDF" w:rsidP="006D6FDF">
      <w:pPr>
        <w:spacing w:after="240"/>
      </w:pPr>
      <w:r>
        <w:t>Locking Is SET At the Worksheet Level</w:t>
      </w:r>
    </w:p>
    <w:p w:rsidR="006D6FDF" w:rsidRDefault="006D6FDF" w:rsidP="006D6FDF">
      <w:pPr>
        <w:spacing w:after="240"/>
      </w:pPr>
      <w:r>
        <w:t>Locked Worksheets Can Not Be Modified By End User</w:t>
      </w:r>
    </w:p>
    <w:p w:rsidR="006D6FDF" w:rsidRDefault="006D6FDF" w:rsidP="006D6FDF">
      <w:pPr>
        <w:spacing w:after="240"/>
      </w:pPr>
    </w:p>
    <w:p w:rsidR="006D6FDF" w:rsidRDefault="006D6FDF" w:rsidP="006D6FDF">
      <w:pPr>
        <w:pStyle w:val="Heading3"/>
        <w:spacing w:after="320"/>
      </w:pPr>
      <w:bookmarkStart w:id="1464" w:name="_Toc338155018"/>
      <w:r>
        <w:t>Parameters</w:t>
      </w:r>
      <w:bookmarkEnd w:id="14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65" w:name="_Toc338155019"/>
      <w:r>
        <w:t>Dependencies</w:t>
      </w:r>
      <w:bookmarkEnd w:id="146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SCO548_MASTER_DRAFT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Draft Worksheet Data</w:t>
            </w:r>
          </w:p>
        </w:tc>
      </w:tr>
    </w:tbl>
    <w:p w:rsidR="006D6FDF" w:rsidRDefault="006D6FDF" w:rsidP="006D6FDF">
      <w:pPr>
        <w:pStyle w:val="Heading1"/>
      </w:pPr>
      <w:bookmarkStart w:id="1466" w:name="_Toc338155020"/>
      <w:r>
        <w:t>SP_SCO548_TRANSACTION_GROUP_ENUMERATE</w:t>
      </w:r>
      <w:bookmarkEnd w:id="1466"/>
    </w:p>
    <w:p w:rsidR="006D6FDF" w:rsidRDefault="006D6FDF" w:rsidP="006D6FDF">
      <w:pPr>
        <w:pStyle w:val="Heading2"/>
        <w:spacing w:after="240"/>
      </w:pPr>
      <w:bookmarkStart w:id="1467" w:name="_Toc338155021"/>
      <w:r>
        <w:t>Functionality Overview</w:t>
      </w:r>
      <w:bookmarkEnd w:id="1467"/>
    </w:p>
    <w:p w:rsidR="006D6FDF" w:rsidRDefault="006D6FDF" w:rsidP="006D6FDF">
      <w:pPr>
        <w:spacing w:after="240"/>
      </w:pPr>
      <w:r>
        <w:t>Enumerates Transaction Group on A Journal Entry</w:t>
      </w:r>
    </w:p>
    <w:p w:rsidR="006D6FDF" w:rsidRDefault="006D6FDF" w:rsidP="006D6FDF">
      <w:pPr>
        <w:spacing w:after="240"/>
      </w:pPr>
      <w:r>
        <w:t>Transaction Grouping is Used To Determine Revision Set. Typically They Start at ZERO For Rolled Over Transactions. And 1 For New Worksheets</w:t>
      </w:r>
    </w:p>
    <w:p w:rsidR="006D6FDF" w:rsidRDefault="006D6FDF" w:rsidP="006D6FDF">
      <w:pPr>
        <w:spacing w:after="240"/>
      </w:pPr>
    </w:p>
    <w:p w:rsidR="006D6FDF" w:rsidRDefault="006D6FDF" w:rsidP="006D6FDF">
      <w:pPr>
        <w:pStyle w:val="Heading3"/>
        <w:spacing w:after="320"/>
      </w:pPr>
      <w:bookmarkStart w:id="1468" w:name="_Toc338155022"/>
      <w:r>
        <w:t>Parameters</w:t>
      </w:r>
      <w:bookmarkEnd w:id="14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469" w:name="_Toc338155023"/>
      <w:r>
        <w:t>Dependencies</w:t>
      </w:r>
      <w:bookmarkEnd w:id="146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bl>
    <w:p w:rsidR="006D6FDF" w:rsidRDefault="006D6FDF" w:rsidP="006D6FDF">
      <w:pPr>
        <w:pStyle w:val="Heading1"/>
      </w:pPr>
      <w:bookmarkStart w:id="1470" w:name="_Toc338155024"/>
      <w:r>
        <w:t>SP_SCO549_DETAILS_ADD</w:t>
      </w:r>
      <w:bookmarkEnd w:id="1470"/>
    </w:p>
    <w:p w:rsidR="006D6FDF" w:rsidRDefault="006D6FDF" w:rsidP="006D6FDF">
      <w:pPr>
        <w:pStyle w:val="Heading2"/>
        <w:spacing w:after="240"/>
      </w:pPr>
      <w:bookmarkStart w:id="1471" w:name="_Toc338155025"/>
      <w:r>
        <w:t>Functionality Overview</w:t>
      </w:r>
      <w:bookmarkEnd w:id="1471"/>
    </w:p>
    <w:p w:rsidR="006D6FDF" w:rsidRDefault="006D6FDF" w:rsidP="006D6FDF">
      <w:pPr>
        <w:spacing w:after="240"/>
      </w:pPr>
      <w:r>
        <w:t>Adds a Line Item To Form</w:t>
      </w:r>
    </w:p>
    <w:p w:rsidR="006D6FDF" w:rsidRDefault="006D6FDF" w:rsidP="006D6FDF">
      <w:pPr>
        <w:spacing w:after="240"/>
      </w:pPr>
    </w:p>
    <w:p w:rsidR="006D6FDF" w:rsidRDefault="006D6FDF" w:rsidP="006D6FDF">
      <w:pPr>
        <w:pStyle w:val="Heading3"/>
        <w:spacing w:after="320"/>
      </w:pPr>
      <w:bookmarkStart w:id="1472" w:name="_Toc338155026"/>
      <w:r>
        <w:t>Parameters</w:t>
      </w:r>
      <w:bookmarkEnd w:id="14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@REPORT_ACCOUNT_NUMBER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73" w:name="_Toc338155027"/>
      <w:r>
        <w:t>Dependencies</w:t>
      </w:r>
      <w:bookmarkEnd w:id="147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Form Related Data</w:t>
            </w:r>
          </w:p>
        </w:tc>
      </w:tr>
    </w:tbl>
    <w:p w:rsidR="006D6FDF" w:rsidRDefault="006D6FDF" w:rsidP="006D6FDF">
      <w:pPr>
        <w:pStyle w:val="Heading1"/>
      </w:pPr>
      <w:bookmarkStart w:id="1474" w:name="_Toc338155028"/>
      <w:r>
        <w:t>SP_SCO549_DETAILS_DELETE</w:t>
      </w:r>
      <w:bookmarkEnd w:id="1474"/>
    </w:p>
    <w:p w:rsidR="006D6FDF" w:rsidRDefault="006D6FDF" w:rsidP="006D6FDF">
      <w:pPr>
        <w:pStyle w:val="Heading2"/>
        <w:spacing w:after="240"/>
      </w:pPr>
      <w:bookmarkStart w:id="1475" w:name="_Toc338155029"/>
      <w:r>
        <w:t>Functionality Overview</w:t>
      </w:r>
      <w:bookmarkEnd w:id="1475"/>
    </w:p>
    <w:p w:rsidR="006D6FDF" w:rsidRDefault="006D6FDF" w:rsidP="006D6FDF">
      <w:pPr>
        <w:spacing w:after="240"/>
      </w:pPr>
      <w:r>
        <w:t>Deletes a Line Item From Form</w:t>
      </w:r>
    </w:p>
    <w:p w:rsidR="006D6FDF" w:rsidRDefault="006D6FDF" w:rsidP="006D6FDF">
      <w:pPr>
        <w:spacing w:after="240"/>
      </w:pPr>
    </w:p>
    <w:p w:rsidR="006D6FDF" w:rsidRDefault="006D6FDF" w:rsidP="006D6FDF">
      <w:pPr>
        <w:pStyle w:val="Heading3"/>
        <w:spacing w:after="320"/>
      </w:pPr>
      <w:bookmarkStart w:id="1476" w:name="_Toc338155030"/>
      <w:r>
        <w:t>Parameters</w:t>
      </w:r>
      <w:bookmarkEnd w:id="14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@REPORT_ACCOUNT_NUMBER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77" w:name="_Toc338155031"/>
      <w:r>
        <w:t>Dependencies</w:t>
      </w:r>
      <w:bookmarkEnd w:id="147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Form Related Data</w:t>
            </w:r>
          </w:p>
        </w:tc>
      </w:tr>
    </w:tbl>
    <w:p w:rsidR="006D6FDF" w:rsidRDefault="006D6FDF" w:rsidP="006D6FDF">
      <w:pPr>
        <w:pStyle w:val="Heading1"/>
      </w:pPr>
      <w:bookmarkStart w:id="1478" w:name="_Toc338155032"/>
      <w:r>
        <w:t>SP_SCO549_DETAILS_FORM_LOAD</w:t>
      </w:r>
      <w:bookmarkEnd w:id="1478"/>
    </w:p>
    <w:p w:rsidR="006D6FDF" w:rsidRDefault="006D6FDF" w:rsidP="006D6FDF">
      <w:pPr>
        <w:pStyle w:val="Heading2"/>
        <w:spacing w:after="240"/>
      </w:pPr>
      <w:bookmarkStart w:id="1479" w:name="_Toc338155033"/>
      <w:r>
        <w:t>Functionality Overview</w:t>
      </w:r>
      <w:bookmarkEnd w:id="1479"/>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480" w:name="_Toc338155034"/>
      <w:r>
        <w:t>Parameters</w:t>
      </w:r>
      <w:bookmarkEnd w:id="14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481" w:name="_Toc338155035"/>
      <w:r>
        <w:lastRenderedPageBreak/>
        <w:t>Dependencies</w:t>
      </w:r>
      <w:bookmarkEnd w:id="148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SCO549_LIABILITY_ACCOUNT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Account Mapping</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482" w:name="_Toc338155036"/>
      <w:r>
        <w:t>SP_SCO549_DETAILS_FORM_UPDATE</w:t>
      </w:r>
      <w:bookmarkEnd w:id="1482"/>
    </w:p>
    <w:p w:rsidR="006D6FDF" w:rsidRDefault="006D6FDF" w:rsidP="006D6FDF">
      <w:pPr>
        <w:pStyle w:val="Heading2"/>
        <w:spacing w:after="240"/>
      </w:pPr>
      <w:bookmarkStart w:id="1483" w:name="_Toc338155037"/>
      <w:r>
        <w:t>Functionality Overview</w:t>
      </w:r>
      <w:bookmarkEnd w:id="1483"/>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484" w:name="_Toc338155038"/>
      <w:r>
        <w:t>Parameters</w:t>
      </w:r>
      <w:bookmarkEnd w:id="14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@REPORT_ACCOUNT_NUMBER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@AMOUNT_ACCRUED</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@AMOUNT_ESTIMATED</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@AMOUNT_FUTURE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11</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85" w:name="_Toc338155039"/>
      <w:r>
        <w:t>Dependencies</w:t>
      </w:r>
      <w:bookmarkEnd w:id="148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SCO549_DETAILS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Form Related Data</w:t>
            </w:r>
          </w:p>
        </w:tc>
      </w:tr>
    </w:tbl>
    <w:p w:rsidR="006D6FDF" w:rsidRDefault="006D6FDF" w:rsidP="006D6FDF">
      <w:pPr>
        <w:pStyle w:val="Heading1"/>
      </w:pPr>
      <w:bookmarkStart w:id="1486" w:name="_Toc338155040"/>
      <w:r>
        <w:t>SP_SCO549_ENC_DETAILS_FORM_LOAD</w:t>
      </w:r>
      <w:bookmarkEnd w:id="1486"/>
    </w:p>
    <w:p w:rsidR="006D6FDF" w:rsidRDefault="006D6FDF" w:rsidP="006D6FDF">
      <w:pPr>
        <w:pStyle w:val="Heading2"/>
        <w:spacing w:after="240"/>
      </w:pPr>
      <w:bookmarkStart w:id="1487" w:name="_Toc338155041"/>
      <w:r>
        <w:t>Functionality Overview</w:t>
      </w:r>
      <w:bookmarkEnd w:id="1487"/>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488" w:name="_Toc338155042"/>
      <w:r>
        <w:t>Parameters</w:t>
      </w:r>
      <w:bookmarkEnd w:id="14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489" w:name="_Toc338155043"/>
      <w:r>
        <w:t>Dependencies</w:t>
      </w:r>
      <w:bookmarkEnd w:id="148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SCO549_ENC_DETAILS</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490" w:name="_Toc338155044"/>
      <w:r>
        <w:t>SP_SCO549_ENC_DETAILS_FORM_UPDATE</w:t>
      </w:r>
      <w:bookmarkEnd w:id="1490"/>
    </w:p>
    <w:p w:rsidR="006D6FDF" w:rsidRDefault="006D6FDF" w:rsidP="006D6FDF">
      <w:pPr>
        <w:pStyle w:val="Heading2"/>
        <w:spacing w:after="240"/>
      </w:pPr>
      <w:bookmarkStart w:id="1491" w:name="_Toc338155045"/>
      <w:r>
        <w:t>Functionality Overview</w:t>
      </w:r>
      <w:bookmarkEnd w:id="1491"/>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492" w:name="_Toc338155046"/>
      <w:r>
        <w:t>Parameters</w:t>
      </w:r>
      <w:bookmarkEnd w:id="1492"/>
    </w:p>
    <w:tbl>
      <w:tblPr>
        <w:tblStyle w:val="TableGrid"/>
        <w:tblW w:w="5000" w:type="pct"/>
        <w:tblLook w:val="04A0" w:firstRow="1" w:lastRow="0" w:firstColumn="1" w:lastColumn="0" w:noHBand="0" w:noVBand="1"/>
      </w:tblPr>
      <w:tblGrid>
        <w:gridCol w:w="483"/>
        <w:gridCol w:w="7084"/>
        <w:gridCol w:w="778"/>
        <w:gridCol w:w="1040"/>
        <w:gridCol w:w="911"/>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@LIABILITIES_RELATED_TO_MANDATORY_TRANSFERS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@OUTSTANDING_OBLIGATIONS_FOR_REAPPROPRIATED_ACCOUNTS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@LIABILITIES_PAYABLE_FROM_FUTURE_YEARS_APPROPRIATIONS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@REAPPROPRIATED_ACCOUNTS_AND_LIABILITIES_RELATED_TO_MANDATORY_TRANSFERS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493" w:name="_Toc338155047"/>
      <w:r>
        <w:lastRenderedPageBreak/>
        <w:t>Dependencies</w:t>
      </w:r>
      <w:bookmarkEnd w:id="149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SCO549_ENC_DETAILS</w:t>
            </w:r>
          </w:p>
        </w:tc>
        <w:tc>
          <w:tcPr>
            <w:tcW w:w="435" w:type="pct"/>
          </w:tcPr>
          <w:p w:rsidR="006D6FDF" w:rsidRDefault="006D6FDF" w:rsidP="006D6FDF">
            <w:pPr>
              <w:spacing w:after="240"/>
            </w:pPr>
          </w:p>
        </w:tc>
        <w:tc>
          <w:tcPr>
            <w:tcW w:w="2174" w:type="pct"/>
          </w:tcPr>
          <w:p w:rsidR="006D6FDF" w:rsidRDefault="006D6FDF" w:rsidP="006D6FDF">
            <w:pPr>
              <w:spacing w:after="240"/>
            </w:pPr>
          </w:p>
        </w:tc>
      </w:tr>
    </w:tbl>
    <w:p w:rsidR="006D6FDF" w:rsidRDefault="006D6FDF" w:rsidP="006D6FDF">
      <w:pPr>
        <w:pStyle w:val="Heading1"/>
      </w:pPr>
      <w:bookmarkStart w:id="1494" w:name="_Toc338155048"/>
      <w:r>
        <w:t>SP_SCO549_MASTER_FORM_LOAD</w:t>
      </w:r>
      <w:bookmarkEnd w:id="1494"/>
    </w:p>
    <w:p w:rsidR="006D6FDF" w:rsidRDefault="006D6FDF" w:rsidP="006D6FDF">
      <w:pPr>
        <w:pStyle w:val="Heading2"/>
        <w:spacing w:after="240"/>
      </w:pPr>
      <w:bookmarkStart w:id="1495" w:name="_Toc338155049"/>
      <w:r>
        <w:t>Functionality Overview</w:t>
      </w:r>
      <w:bookmarkEnd w:id="1495"/>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496" w:name="_Toc338155050"/>
      <w:r>
        <w:t>Parameters</w:t>
      </w:r>
      <w:bookmarkEnd w:id="14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497" w:name="_Toc338155051"/>
      <w:r>
        <w:t>Dependencies</w:t>
      </w:r>
      <w:bookmarkEnd w:id="149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SCO549_MASTER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Encumbrances and Master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498" w:name="_Toc338155052"/>
      <w:r>
        <w:lastRenderedPageBreak/>
        <w:t>SP_SCO549_MASTER_FORM_UPDATE</w:t>
      </w:r>
      <w:bookmarkEnd w:id="1498"/>
    </w:p>
    <w:p w:rsidR="006D6FDF" w:rsidRDefault="006D6FDF" w:rsidP="006D6FDF">
      <w:pPr>
        <w:pStyle w:val="Heading2"/>
        <w:spacing w:after="240"/>
      </w:pPr>
      <w:bookmarkStart w:id="1499" w:name="_Toc338155053"/>
      <w:r>
        <w:t>Functionality Overview</w:t>
      </w:r>
      <w:bookmarkEnd w:id="1499"/>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500" w:name="_Toc338155054"/>
      <w:r>
        <w:t>Parameters</w:t>
      </w:r>
      <w:bookmarkEnd w:id="1500"/>
    </w:p>
    <w:tbl>
      <w:tblPr>
        <w:tblStyle w:val="TableGrid"/>
        <w:tblW w:w="5000" w:type="pct"/>
        <w:tblLook w:val="04A0" w:firstRow="1" w:lastRow="0" w:firstColumn="1" w:lastColumn="0" w:noHBand="0" w:noVBand="1"/>
      </w:tblPr>
      <w:tblGrid>
        <w:gridCol w:w="483"/>
        <w:gridCol w:w="7084"/>
        <w:gridCol w:w="778"/>
        <w:gridCol w:w="1040"/>
        <w:gridCol w:w="911"/>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@LIABILITIES_RELATED_TO_MANDATORY_TRANSFERS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@OUTSTANDING_OBLIGATIONS_FOR_REAPPROPRIATED_ACCOUNTS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@LIABILITIES_PAYABLE_FROM_FUTURE_YEARS_APPROPRIATIONS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@REAPPROPRIATED_ACCOUNTS_AND_LIABILITIES_RELATED_TO_MANDATORY_TRANSFERS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01" w:name="_Toc338155055"/>
      <w:r>
        <w:t>Dependencies</w:t>
      </w:r>
      <w:bookmarkEnd w:id="150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SCO549_MASTER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SCO549 Encumbrances and Master Data</w:t>
            </w:r>
          </w:p>
        </w:tc>
      </w:tr>
    </w:tbl>
    <w:p w:rsidR="006D6FDF" w:rsidRDefault="006D6FDF" w:rsidP="006D6FDF">
      <w:pPr>
        <w:pStyle w:val="Heading1"/>
      </w:pPr>
      <w:bookmarkStart w:id="1502" w:name="_Toc338155056"/>
      <w:r>
        <w:t>SP_SCO563_DETAILS_DASHBOARD_LOAD</w:t>
      </w:r>
      <w:bookmarkEnd w:id="1502"/>
    </w:p>
    <w:p w:rsidR="006D6FDF" w:rsidRDefault="006D6FDF" w:rsidP="006D6FDF">
      <w:pPr>
        <w:pStyle w:val="Heading2"/>
        <w:spacing w:after="240"/>
      </w:pPr>
      <w:bookmarkStart w:id="1503" w:name="_Toc338155057"/>
      <w:r>
        <w:t>Functionality Overview</w:t>
      </w:r>
      <w:bookmarkEnd w:id="1503"/>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504" w:name="_Toc338155058"/>
      <w:r>
        <w:t>Parameters</w:t>
      </w:r>
      <w:bookmarkEnd w:id="15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05" w:name="_Toc338155059"/>
      <w:r>
        <w:t>Dependencies</w:t>
      </w:r>
      <w:bookmarkEnd w:id="150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SCO563_DETAILS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fn_GetAgencyName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Name From The Agency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fn_GetGrantorEntityName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Grantor Entity Name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fn_GetGrantorGrantProgramTitle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Grantor GrantProgramTitle</w:t>
            </w:r>
          </w:p>
        </w:tc>
      </w:tr>
    </w:tbl>
    <w:p w:rsidR="006D6FDF" w:rsidRDefault="006D6FDF" w:rsidP="006D6FDF">
      <w:pPr>
        <w:pStyle w:val="Heading1"/>
      </w:pPr>
      <w:bookmarkStart w:id="1506" w:name="_Toc338155060"/>
      <w:r>
        <w:lastRenderedPageBreak/>
        <w:t>SP_SCO563_DETAILS_FORM_LOAD</w:t>
      </w:r>
      <w:bookmarkEnd w:id="1506"/>
    </w:p>
    <w:p w:rsidR="006D6FDF" w:rsidRDefault="006D6FDF" w:rsidP="006D6FDF">
      <w:pPr>
        <w:pStyle w:val="Heading2"/>
        <w:spacing w:after="240"/>
      </w:pPr>
      <w:bookmarkStart w:id="1507" w:name="_Toc338155061"/>
      <w:r>
        <w:t>Functionality Overview</w:t>
      </w:r>
      <w:bookmarkEnd w:id="1507"/>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508" w:name="_Toc338155062"/>
      <w:r>
        <w:t>Parameters</w:t>
      </w:r>
      <w:bookmarkEnd w:id="15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@SAMS_MANDATORY_TRANSFER_TRISTATE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09" w:name="_Toc338155063"/>
      <w:r>
        <w:t>Dependencies</w:t>
      </w:r>
      <w:bookmarkEnd w:id="150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SCO563_DETAILS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510" w:name="_Toc338155064"/>
      <w:r>
        <w:lastRenderedPageBreak/>
        <w:t>SP_SCO563_GRANT_CONTRACT_ANALYSIS_DETAILS</w:t>
      </w:r>
      <w:bookmarkEnd w:id="1510"/>
    </w:p>
    <w:p w:rsidR="006D6FDF" w:rsidRDefault="006D6FDF" w:rsidP="006D6FDF">
      <w:pPr>
        <w:pStyle w:val="Heading2"/>
        <w:spacing w:after="240"/>
      </w:pPr>
      <w:bookmarkStart w:id="1511" w:name="_Toc338155065"/>
      <w:r>
        <w:t>Functionality Overview</w:t>
      </w:r>
      <w:bookmarkEnd w:id="1511"/>
    </w:p>
    <w:p w:rsidR="006D6FDF" w:rsidRDefault="006D6FDF" w:rsidP="006D6FDF">
      <w:pPr>
        <w:spacing w:after="240"/>
      </w:pPr>
      <w:r>
        <w:t>Not Supported</w:t>
      </w:r>
    </w:p>
    <w:p w:rsidR="006D6FDF" w:rsidRDefault="006D6FDF" w:rsidP="006D6FDF">
      <w:pPr>
        <w:spacing w:after="240"/>
      </w:pPr>
    </w:p>
    <w:p w:rsidR="006D6FDF" w:rsidRDefault="006D6FDF" w:rsidP="006D6FDF">
      <w:pPr>
        <w:pStyle w:val="Heading3"/>
        <w:spacing w:after="320"/>
      </w:pPr>
      <w:bookmarkStart w:id="1512" w:name="_Toc338155066"/>
      <w:r>
        <w:t>Parameters</w:t>
      </w:r>
      <w:bookmarkEnd w:id="151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@ENTRY_NUMBER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13" w:name="_Toc338155067"/>
      <w:r>
        <w:t>Dependencies</w:t>
      </w:r>
      <w:bookmarkEnd w:id="151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_SCO563_GRANT_CONTRACT_ANALYSIS</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514" w:name="_Toc338155068"/>
      <w:r>
        <w:t>SP_SCO563_GRANT_CONTRACT_ANALYSIS_UPDATE</w:t>
      </w:r>
      <w:bookmarkEnd w:id="1514"/>
    </w:p>
    <w:p w:rsidR="006D6FDF" w:rsidRDefault="006D6FDF" w:rsidP="006D6FDF">
      <w:pPr>
        <w:pStyle w:val="Heading2"/>
        <w:spacing w:after="240"/>
      </w:pPr>
      <w:bookmarkStart w:id="1515" w:name="_Toc338155069"/>
      <w:r>
        <w:t>Functionality Overview</w:t>
      </w:r>
      <w:bookmarkEnd w:id="1515"/>
    </w:p>
    <w:p w:rsidR="006D6FDF" w:rsidRDefault="006D6FDF" w:rsidP="006D6FDF">
      <w:pPr>
        <w:spacing w:after="240"/>
      </w:pPr>
      <w:r>
        <w:t>Not Supported</w:t>
      </w:r>
    </w:p>
    <w:p w:rsidR="006D6FDF" w:rsidRDefault="006D6FDF" w:rsidP="006D6FDF">
      <w:pPr>
        <w:spacing w:after="240"/>
      </w:pPr>
    </w:p>
    <w:p w:rsidR="006D6FDF" w:rsidRDefault="006D6FDF" w:rsidP="006D6FDF">
      <w:pPr>
        <w:pStyle w:val="Heading3"/>
        <w:spacing w:after="320"/>
      </w:pPr>
      <w:bookmarkStart w:id="1516" w:name="_Toc338155070"/>
      <w:r>
        <w:lastRenderedPageBreak/>
        <w:t>Parameters</w:t>
      </w:r>
      <w:bookmarkEnd w:id="15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@ENTRY_NUMBER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@FORM_STATUS</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@GRANTOR_NAME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@PROGRAM_TITLE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@GRANT_ID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@RECEIPT_SOURCE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@CFDA_NUMBER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@PASS_THRU_ENT_NAME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@PASS_THRU_ENT_ID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@NON_CASH_AWARD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15</w:t>
            </w:r>
          </w:p>
        </w:tc>
        <w:tc>
          <w:tcPr>
            <w:tcW w:w="2083" w:type="pct"/>
          </w:tcPr>
          <w:p w:rsidR="006D6FDF" w:rsidRDefault="006D6FDF" w:rsidP="006D6FDF">
            <w:pPr>
              <w:spacing w:after="240"/>
            </w:pPr>
            <w:r>
              <w:t>@LOAN_GUARANTEE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16</w:t>
            </w:r>
          </w:p>
        </w:tc>
        <w:tc>
          <w:tcPr>
            <w:tcW w:w="2083" w:type="pct"/>
          </w:tcPr>
          <w:p w:rsidR="006D6FDF" w:rsidRDefault="006D6FDF" w:rsidP="006D6FDF">
            <w:pPr>
              <w:spacing w:after="240"/>
            </w:pPr>
            <w:r>
              <w:t>@REIMBURSABLE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17</w:t>
            </w:r>
          </w:p>
        </w:tc>
        <w:tc>
          <w:tcPr>
            <w:tcW w:w="2083" w:type="pct"/>
          </w:tcPr>
          <w:p w:rsidR="006D6FDF" w:rsidRDefault="006D6FDF" w:rsidP="006D6FDF">
            <w:pPr>
              <w:spacing w:after="240"/>
            </w:pPr>
            <w:r>
              <w:t>@GRANT_TYPE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18</w:t>
            </w:r>
          </w:p>
        </w:tc>
        <w:tc>
          <w:tcPr>
            <w:tcW w:w="2083" w:type="pct"/>
          </w:tcPr>
          <w:p w:rsidR="006D6FDF" w:rsidRDefault="006D6FDF" w:rsidP="006D6FDF">
            <w:pPr>
              <w:spacing w:after="240"/>
            </w:pPr>
            <w:r>
              <w:t>@SAMS_EXPENSES</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19</w:t>
            </w:r>
          </w:p>
        </w:tc>
        <w:tc>
          <w:tcPr>
            <w:tcW w:w="2083" w:type="pct"/>
          </w:tcPr>
          <w:p w:rsidR="006D6FDF" w:rsidRDefault="006D6FDF" w:rsidP="006D6FDF">
            <w:pPr>
              <w:spacing w:after="240"/>
            </w:pPr>
            <w:r>
              <w:t>@ACCOUNTS_PAYABLE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20</w:t>
            </w:r>
          </w:p>
        </w:tc>
        <w:tc>
          <w:tcPr>
            <w:tcW w:w="2083" w:type="pct"/>
          </w:tcPr>
          <w:p w:rsidR="006D6FDF" w:rsidRDefault="006D6FDF" w:rsidP="006D6FDF">
            <w:pPr>
              <w:spacing w:after="240"/>
            </w:pPr>
            <w:r>
              <w:t>@REFUND_TO_GRANTOR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21</w:t>
            </w:r>
          </w:p>
        </w:tc>
        <w:tc>
          <w:tcPr>
            <w:tcW w:w="2083" w:type="pct"/>
          </w:tcPr>
          <w:p w:rsidR="006D6FDF" w:rsidRDefault="006D6FDF" w:rsidP="006D6FDF">
            <w:pPr>
              <w:spacing w:after="240"/>
            </w:pPr>
            <w:r>
              <w:t>@GRANT_RECEIPTS</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22</w:t>
            </w:r>
          </w:p>
        </w:tc>
        <w:tc>
          <w:tcPr>
            <w:tcW w:w="2083" w:type="pct"/>
          </w:tcPr>
          <w:p w:rsidR="006D6FDF" w:rsidRDefault="006D6FDF" w:rsidP="006D6FDF">
            <w:pPr>
              <w:spacing w:after="240"/>
            </w:pPr>
            <w:r>
              <w:t>@DEFERRED_REVENUE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23</w:t>
            </w:r>
          </w:p>
        </w:tc>
        <w:tc>
          <w:tcPr>
            <w:tcW w:w="2083" w:type="pct"/>
          </w:tcPr>
          <w:p w:rsidR="006D6FDF" w:rsidRDefault="006D6FDF" w:rsidP="006D6FDF">
            <w:pPr>
              <w:spacing w:after="240"/>
            </w:pPr>
            <w:r>
              <w:t>@RECEIPTS_DURING_LAPSE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24</w:t>
            </w:r>
          </w:p>
        </w:tc>
        <w:tc>
          <w:tcPr>
            <w:tcW w:w="2083" w:type="pct"/>
          </w:tcPr>
          <w:p w:rsidR="006D6FDF" w:rsidRDefault="006D6FDF" w:rsidP="006D6FDF">
            <w:pPr>
              <w:spacing w:after="240"/>
            </w:pPr>
            <w:r>
              <w:t>@AMOUNT_SUB</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25</w:t>
            </w:r>
          </w:p>
        </w:tc>
        <w:tc>
          <w:tcPr>
            <w:tcW w:w="2083" w:type="pct"/>
          </w:tcPr>
          <w:p w:rsidR="006D6FDF" w:rsidRDefault="006D6FDF" w:rsidP="006D6FDF">
            <w:pPr>
              <w:spacing w:after="240"/>
            </w:pPr>
            <w:r>
              <w:t>@ADMIN_FEDERAL_AGENCY</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60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26</w:t>
            </w:r>
          </w:p>
        </w:tc>
        <w:tc>
          <w:tcPr>
            <w:tcW w:w="2083" w:type="pct"/>
          </w:tcPr>
          <w:p w:rsidR="006D6FDF" w:rsidRDefault="006D6FDF" w:rsidP="006D6FDF">
            <w:pPr>
              <w:spacing w:after="240"/>
            </w:pPr>
            <w:r>
              <w:t>@PY_RECORDS</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27</w:t>
            </w:r>
          </w:p>
        </w:tc>
        <w:tc>
          <w:tcPr>
            <w:tcW w:w="2083" w:type="pct"/>
          </w:tcPr>
          <w:p w:rsidR="006D6FDF" w:rsidRDefault="006D6FDF" w:rsidP="006D6FDF">
            <w:pPr>
              <w:spacing w:after="240"/>
            </w:pPr>
            <w:r>
              <w:t>@PY_DEFERRED_REVENUE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28</w:t>
            </w:r>
          </w:p>
        </w:tc>
        <w:tc>
          <w:tcPr>
            <w:tcW w:w="2083" w:type="pct"/>
          </w:tcPr>
          <w:p w:rsidR="006D6FDF" w:rsidRDefault="006D6FDF" w:rsidP="006D6FDF">
            <w:pPr>
              <w:spacing w:after="240"/>
            </w:pPr>
            <w:r>
              <w:t>@PY_ACCOUNTS_PAYABLE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29</w:t>
            </w:r>
          </w:p>
        </w:tc>
        <w:tc>
          <w:tcPr>
            <w:tcW w:w="2083" w:type="pct"/>
          </w:tcPr>
          <w:p w:rsidR="006D6FDF" w:rsidRDefault="006D6FDF" w:rsidP="006D6FDF">
            <w:pPr>
              <w:spacing w:after="240"/>
            </w:pPr>
            <w:r>
              <w:t>@TRC</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30</w:t>
            </w:r>
          </w:p>
        </w:tc>
        <w:tc>
          <w:tcPr>
            <w:tcW w:w="2083" w:type="pct"/>
          </w:tcPr>
          <w:p w:rsidR="006D6FDF" w:rsidRDefault="006D6FDF" w:rsidP="006D6FDF">
            <w:pPr>
              <w:spacing w:after="240"/>
            </w:pPr>
            <w:r>
              <w:t>@CY_RECORDS</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31</w:t>
            </w:r>
          </w:p>
        </w:tc>
        <w:tc>
          <w:tcPr>
            <w:tcW w:w="2083" w:type="pct"/>
          </w:tcPr>
          <w:p w:rsidR="006D6FDF" w:rsidRDefault="006D6FDF" w:rsidP="006D6FDF">
            <w:pPr>
              <w:spacing w:after="240"/>
            </w:pPr>
            <w:r>
              <w:t>@UDR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32</w:t>
            </w:r>
          </w:p>
        </w:tc>
        <w:tc>
          <w:tcPr>
            <w:tcW w:w="2083" w:type="pct"/>
          </w:tcPr>
          <w:p w:rsidR="006D6FDF" w:rsidRDefault="006D6FDF" w:rsidP="006D6FDF">
            <w:pPr>
              <w:spacing w:after="240"/>
            </w:pPr>
            <w:r>
              <w:t>@PY_UDR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33</w:t>
            </w:r>
          </w:p>
        </w:tc>
        <w:tc>
          <w:tcPr>
            <w:tcW w:w="2083" w:type="pct"/>
          </w:tcPr>
          <w:p w:rsidR="006D6FDF" w:rsidRDefault="006D6FDF" w:rsidP="006D6FDF">
            <w:pPr>
              <w:spacing w:after="240"/>
            </w:pPr>
            <w:r>
              <w:t>@CY_REVENUE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34</w:t>
            </w:r>
          </w:p>
        </w:tc>
        <w:tc>
          <w:tcPr>
            <w:tcW w:w="2083" w:type="pct"/>
          </w:tcPr>
          <w:p w:rsidR="006D6FDF" w:rsidRDefault="006D6FDF" w:rsidP="006D6FDF">
            <w:pPr>
              <w:spacing w:after="240"/>
            </w:pPr>
            <w:r>
              <w:t>@SCO568</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35</w:t>
            </w:r>
          </w:p>
        </w:tc>
        <w:tc>
          <w:tcPr>
            <w:tcW w:w="2083" w:type="pct"/>
          </w:tcPr>
          <w:p w:rsidR="006D6FDF" w:rsidRDefault="006D6FDF" w:rsidP="006D6FDF">
            <w:pPr>
              <w:spacing w:after="240"/>
            </w:pPr>
            <w:r>
              <w:t>@REFUND_CY</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17" w:name="_Toc338155071"/>
      <w:r>
        <w:t>Dependencies</w:t>
      </w:r>
      <w:bookmarkEnd w:id="151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_SCO563_GRANT_CONTRACT_ANALYSIS</w:t>
            </w:r>
          </w:p>
        </w:tc>
        <w:tc>
          <w:tcPr>
            <w:tcW w:w="435" w:type="pct"/>
          </w:tcPr>
          <w:p w:rsidR="006D6FDF" w:rsidRDefault="006D6FDF" w:rsidP="006D6FDF">
            <w:pPr>
              <w:spacing w:after="240"/>
            </w:pPr>
          </w:p>
        </w:tc>
        <w:tc>
          <w:tcPr>
            <w:tcW w:w="2174" w:type="pct"/>
          </w:tcPr>
          <w:p w:rsidR="006D6FDF" w:rsidRDefault="006D6FDF" w:rsidP="006D6FDF">
            <w:pPr>
              <w:spacing w:after="240"/>
            </w:pPr>
          </w:p>
        </w:tc>
      </w:tr>
    </w:tbl>
    <w:p w:rsidR="006D6FDF" w:rsidRDefault="006D6FDF" w:rsidP="006D6FDF">
      <w:pPr>
        <w:pStyle w:val="Heading1"/>
      </w:pPr>
      <w:bookmarkStart w:id="1518" w:name="_Toc338155072"/>
      <w:r>
        <w:t>SP_SCO565_DETAILS_AUXILIARY_FORM_LOAD</w:t>
      </w:r>
      <w:bookmarkEnd w:id="1518"/>
    </w:p>
    <w:p w:rsidR="006D6FDF" w:rsidRDefault="006D6FDF" w:rsidP="006D6FDF">
      <w:pPr>
        <w:pStyle w:val="Heading2"/>
        <w:spacing w:after="240"/>
      </w:pPr>
      <w:bookmarkStart w:id="1519" w:name="_Toc338155073"/>
      <w:r>
        <w:t>Functionality Overview</w:t>
      </w:r>
      <w:bookmarkEnd w:id="1519"/>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520" w:name="_Toc338155074"/>
      <w:r>
        <w:lastRenderedPageBreak/>
        <w:t>Parameters</w:t>
      </w:r>
      <w:bookmarkEnd w:id="15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21" w:name="_Toc338155075"/>
      <w:r>
        <w:t>Dependencies</w:t>
      </w:r>
      <w:bookmarkEnd w:id="152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SCO565_DETAILS_AUXILIARY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Master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bl>
    <w:p w:rsidR="006D6FDF" w:rsidRDefault="006D6FDF" w:rsidP="006D6FDF">
      <w:pPr>
        <w:pStyle w:val="Heading1"/>
      </w:pPr>
      <w:bookmarkStart w:id="1522" w:name="_Toc338155076"/>
      <w:r>
        <w:t>SP_SCO565_DETAILS_AUXILIARY_FORM_UPDATE</w:t>
      </w:r>
      <w:bookmarkEnd w:id="1522"/>
    </w:p>
    <w:p w:rsidR="006D6FDF" w:rsidRDefault="006D6FDF" w:rsidP="006D6FDF">
      <w:pPr>
        <w:pStyle w:val="Heading2"/>
        <w:spacing w:after="240"/>
      </w:pPr>
      <w:bookmarkStart w:id="1523" w:name="_Toc338155077"/>
      <w:r>
        <w:t>Functionality Overview</w:t>
      </w:r>
      <w:bookmarkEnd w:id="1523"/>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524" w:name="_Toc338155078"/>
      <w:r>
        <w:t>Parameters</w:t>
      </w:r>
      <w:bookmarkEnd w:id="15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@DUE_AMOUNT_TARGET_ACCOUNT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@DUE_AMOUNT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25" w:name="_Toc338155079"/>
      <w:r>
        <w:t>Dependencies</w:t>
      </w:r>
      <w:bookmarkEnd w:id="152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SCO565_DETAILS_AUXILIARY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Master Form Related Data</w:t>
            </w:r>
          </w:p>
        </w:tc>
      </w:tr>
    </w:tbl>
    <w:p w:rsidR="006D6FDF" w:rsidRDefault="006D6FDF" w:rsidP="006D6FDF">
      <w:pPr>
        <w:pStyle w:val="Heading1"/>
      </w:pPr>
      <w:bookmarkStart w:id="1526" w:name="_Toc338155080"/>
      <w:r>
        <w:t>SP_SCO565_DETAILS_FORM_ADD</w:t>
      </w:r>
      <w:bookmarkEnd w:id="1526"/>
    </w:p>
    <w:p w:rsidR="006D6FDF" w:rsidRDefault="006D6FDF" w:rsidP="006D6FDF">
      <w:pPr>
        <w:pStyle w:val="Heading2"/>
        <w:spacing w:after="240"/>
      </w:pPr>
      <w:bookmarkStart w:id="1527" w:name="_Toc338155081"/>
      <w:r>
        <w:t>Functionality Overview</w:t>
      </w:r>
      <w:bookmarkEnd w:id="1527"/>
    </w:p>
    <w:p w:rsidR="006D6FDF" w:rsidRDefault="006D6FDF" w:rsidP="006D6FDF">
      <w:pPr>
        <w:spacing w:after="240"/>
      </w:pPr>
      <w:r>
        <w:t>Adds a Line Item To Custom  Agency Overrides</w:t>
      </w:r>
    </w:p>
    <w:p w:rsidR="006D6FDF" w:rsidRDefault="006D6FDF" w:rsidP="006D6FDF">
      <w:pPr>
        <w:spacing w:after="240"/>
      </w:pPr>
    </w:p>
    <w:p w:rsidR="006D6FDF" w:rsidRDefault="006D6FDF" w:rsidP="006D6FDF">
      <w:pPr>
        <w:pStyle w:val="Heading3"/>
        <w:spacing w:after="320"/>
      </w:pPr>
      <w:bookmarkStart w:id="1528" w:name="_Toc338155082"/>
      <w:r>
        <w:t>Parameters</w:t>
      </w:r>
      <w:bookmarkEnd w:id="15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29" w:name="_Toc338155083"/>
      <w:r>
        <w:t>Dependencies</w:t>
      </w:r>
      <w:bookmarkEnd w:id="152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SCO565_DETAILS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Data</w:t>
            </w:r>
          </w:p>
        </w:tc>
      </w:tr>
    </w:tbl>
    <w:p w:rsidR="006D6FDF" w:rsidRDefault="006D6FDF" w:rsidP="006D6FDF">
      <w:pPr>
        <w:pStyle w:val="Heading1"/>
      </w:pPr>
      <w:bookmarkStart w:id="1530" w:name="_Toc338155084"/>
      <w:r>
        <w:t>SP_SCO565_DETAILS_FORM_DELETE</w:t>
      </w:r>
      <w:bookmarkEnd w:id="1530"/>
    </w:p>
    <w:p w:rsidR="006D6FDF" w:rsidRDefault="006D6FDF" w:rsidP="006D6FDF">
      <w:pPr>
        <w:pStyle w:val="Heading2"/>
        <w:spacing w:after="240"/>
      </w:pPr>
      <w:bookmarkStart w:id="1531" w:name="_Toc338155085"/>
      <w:r>
        <w:t>Functionality Overview</w:t>
      </w:r>
      <w:bookmarkEnd w:id="1531"/>
    </w:p>
    <w:p w:rsidR="006D6FDF" w:rsidRDefault="006D6FDF" w:rsidP="006D6FDF">
      <w:pPr>
        <w:spacing w:after="240"/>
      </w:pPr>
      <w:r>
        <w:t>Deletes a Line Item To Custom  Agency Overrides</w:t>
      </w:r>
    </w:p>
    <w:p w:rsidR="006D6FDF" w:rsidRDefault="006D6FDF" w:rsidP="006D6FDF">
      <w:pPr>
        <w:spacing w:after="240"/>
      </w:pPr>
    </w:p>
    <w:p w:rsidR="006D6FDF" w:rsidRDefault="006D6FDF" w:rsidP="006D6FDF">
      <w:pPr>
        <w:pStyle w:val="Heading3"/>
        <w:spacing w:after="320"/>
      </w:pPr>
      <w:bookmarkStart w:id="1532" w:name="_Toc338155086"/>
      <w:r>
        <w:t>Parameters</w:t>
      </w:r>
      <w:bookmarkEnd w:id="15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33" w:name="_Toc338155087"/>
      <w:r>
        <w:t>Dependencies</w:t>
      </w:r>
      <w:bookmarkEnd w:id="153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Data</w:t>
            </w:r>
          </w:p>
        </w:tc>
      </w:tr>
    </w:tbl>
    <w:p w:rsidR="006D6FDF" w:rsidRDefault="006D6FDF" w:rsidP="006D6FDF">
      <w:pPr>
        <w:pStyle w:val="Heading1"/>
      </w:pPr>
      <w:bookmarkStart w:id="1534" w:name="_Toc338155088"/>
      <w:r>
        <w:t>SP_SCO565_DETAILS_FORM_LOAD</w:t>
      </w:r>
      <w:bookmarkEnd w:id="1534"/>
    </w:p>
    <w:p w:rsidR="006D6FDF" w:rsidRDefault="006D6FDF" w:rsidP="006D6FDF">
      <w:pPr>
        <w:pStyle w:val="Heading2"/>
        <w:spacing w:after="240"/>
      </w:pPr>
      <w:bookmarkStart w:id="1535" w:name="_Toc338155089"/>
      <w:r>
        <w:t>Functionality Overview</w:t>
      </w:r>
      <w:bookmarkEnd w:id="1535"/>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536" w:name="_Toc338155090"/>
      <w:r>
        <w:t>Parameters</w:t>
      </w:r>
      <w:bookmarkEnd w:id="15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37" w:name="_Toc338155091"/>
      <w:r>
        <w:t>Dependencies</w:t>
      </w:r>
      <w:bookmarkEnd w:id="153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fn_GetDueAmountDirectionSpecification</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Due Amount Direction Specification</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fn_GetDueAmountTargetAccountNumber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Due Amount Target Account Number</w:t>
            </w:r>
          </w:p>
        </w:tc>
      </w:tr>
    </w:tbl>
    <w:p w:rsidR="006D6FDF" w:rsidRDefault="006D6FDF" w:rsidP="006D6FDF">
      <w:pPr>
        <w:pStyle w:val="Heading1"/>
      </w:pPr>
      <w:bookmarkStart w:id="1538" w:name="_Toc338155092"/>
      <w:r>
        <w:t>SP_SCO565_DETAILS_FORM_UPDATE</w:t>
      </w:r>
      <w:bookmarkEnd w:id="1538"/>
    </w:p>
    <w:p w:rsidR="006D6FDF" w:rsidRDefault="006D6FDF" w:rsidP="006D6FDF">
      <w:pPr>
        <w:pStyle w:val="Heading2"/>
        <w:spacing w:after="240"/>
      </w:pPr>
      <w:bookmarkStart w:id="1539" w:name="_Toc338155093"/>
      <w:r>
        <w:t>Functionality Overview</w:t>
      </w:r>
      <w:bookmarkEnd w:id="1539"/>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540" w:name="_Toc338155094"/>
      <w:r>
        <w:t>Parameters</w:t>
      </w:r>
      <w:bookmarkEnd w:id="15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7</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@DUE_AMOUNT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41" w:name="_Toc338155095"/>
      <w:r>
        <w:t>Dependencies</w:t>
      </w:r>
      <w:bookmarkEnd w:id="154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Data</w:t>
            </w:r>
          </w:p>
        </w:tc>
      </w:tr>
    </w:tbl>
    <w:p w:rsidR="006D6FDF" w:rsidRDefault="006D6FDF" w:rsidP="006D6FDF">
      <w:pPr>
        <w:pStyle w:val="Heading1"/>
      </w:pPr>
      <w:bookmarkStart w:id="1542" w:name="_Toc338155096"/>
      <w:r>
        <w:t>SP_SCO565_DETAILS_MATRIX_FORM_LOAD</w:t>
      </w:r>
      <w:bookmarkEnd w:id="1542"/>
    </w:p>
    <w:p w:rsidR="006D6FDF" w:rsidRDefault="006D6FDF" w:rsidP="006D6FDF">
      <w:pPr>
        <w:pStyle w:val="Heading2"/>
        <w:spacing w:after="240"/>
      </w:pPr>
      <w:bookmarkStart w:id="1543" w:name="_Toc338155097"/>
      <w:r>
        <w:t>Functionality Overview</w:t>
      </w:r>
      <w:bookmarkEnd w:id="1543"/>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544" w:name="_Toc338155098"/>
      <w:r>
        <w:t>Parameters</w:t>
      </w:r>
      <w:bookmarkEnd w:id="1544"/>
    </w:p>
    <w:tbl>
      <w:tblPr>
        <w:tblStyle w:val="TableGrid"/>
        <w:tblW w:w="5000" w:type="pct"/>
        <w:tblLook w:val="04A0" w:firstRow="1" w:lastRow="0" w:firstColumn="1" w:lastColumn="0" w:noHBand="0" w:noVBand="1"/>
      </w:tblPr>
      <w:tblGrid>
        <w:gridCol w:w="835"/>
        <w:gridCol w:w="4386"/>
        <w:gridCol w:w="1691"/>
        <w:gridCol w:w="1692"/>
        <w:gridCol w:w="1692"/>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@IS_DUE_AMOUNT_SYNCHRONIZED_FLAG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@DUE_AMOUNT_SYNCHRONIZED_COMMENT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lastRenderedPageBreak/>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45" w:name="_Toc338155099"/>
      <w:r>
        <w:t>Dependencies</w:t>
      </w:r>
      <w:bookmarkEnd w:id="1545"/>
    </w:p>
    <w:tbl>
      <w:tblPr>
        <w:tblStyle w:val="TableGrid"/>
        <w:tblW w:w="5000" w:type="pct"/>
        <w:tblLook w:val="04A0" w:firstRow="1" w:lastRow="0" w:firstColumn="1" w:lastColumn="0" w:noHBand="0" w:noVBand="1"/>
      </w:tblPr>
      <w:tblGrid>
        <w:gridCol w:w="536"/>
        <w:gridCol w:w="5236"/>
        <w:gridCol w:w="998"/>
        <w:gridCol w:w="352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SCO565_DETAILS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SCO565_DETAILS_AUXILIARY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Master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SCO565_TARGET_ACCOUNT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SCO565 Form Related Account Number</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fn_GetAccountName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Name From The Account Table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fn_GetAccountTrialBalance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Recorded Trial Balance Amount</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fn_GetAccountType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Account Type From The Account Table</w:t>
            </w:r>
          </w:p>
        </w:tc>
      </w:tr>
      <w:tr w:rsidR="006D6FDF" w:rsidTr="006D6FDF">
        <w:tc>
          <w:tcPr>
            <w:tcW w:w="217" w:type="pct"/>
          </w:tcPr>
          <w:p w:rsidR="006D6FDF" w:rsidRDefault="006D6FDF" w:rsidP="006D6FDF">
            <w:pPr>
              <w:spacing w:after="240"/>
            </w:pPr>
            <w:r>
              <w:t>8</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9</w:t>
            </w:r>
          </w:p>
        </w:tc>
        <w:tc>
          <w:tcPr>
            <w:tcW w:w="2174" w:type="pct"/>
          </w:tcPr>
          <w:p w:rsidR="006D6FDF" w:rsidRDefault="006D6FDF" w:rsidP="006D6FDF">
            <w:pPr>
              <w:spacing w:after="240"/>
            </w:pPr>
            <w:r>
              <w:t>fn_GetDueAmountDirectionSpecification</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Due Amount Direction Specification</w:t>
            </w:r>
          </w:p>
        </w:tc>
      </w:tr>
      <w:tr w:rsidR="006D6FDF" w:rsidTr="006D6FDF">
        <w:tc>
          <w:tcPr>
            <w:tcW w:w="217" w:type="pct"/>
          </w:tcPr>
          <w:p w:rsidR="006D6FDF" w:rsidRDefault="006D6FDF" w:rsidP="006D6FDF">
            <w:pPr>
              <w:spacing w:after="240"/>
            </w:pPr>
            <w:r>
              <w:t>10</w:t>
            </w:r>
          </w:p>
        </w:tc>
        <w:tc>
          <w:tcPr>
            <w:tcW w:w="2174" w:type="pct"/>
          </w:tcPr>
          <w:p w:rsidR="006D6FDF" w:rsidRDefault="006D6FDF" w:rsidP="006D6FDF">
            <w:pPr>
              <w:spacing w:after="240"/>
            </w:pPr>
            <w:r>
              <w:t>fn_GetDueAmountTargetAccountNumber</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Due Amount Target Account Number</w:t>
            </w:r>
          </w:p>
        </w:tc>
      </w:tr>
      <w:tr w:rsidR="006D6FDF" w:rsidTr="006D6FDF">
        <w:tc>
          <w:tcPr>
            <w:tcW w:w="217" w:type="pct"/>
          </w:tcPr>
          <w:p w:rsidR="006D6FDF" w:rsidRDefault="006D6FDF" w:rsidP="006D6FDF">
            <w:pPr>
              <w:spacing w:after="240"/>
            </w:pPr>
            <w:r>
              <w:t>11</w:t>
            </w:r>
          </w:p>
        </w:tc>
        <w:tc>
          <w:tcPr>
            <w:tcW w:w="2174" w:type="pct"/>
          </w:tcPr>
          <w:p w:rsidR="006D6FDF" w:rsidRDefault="006D6FDF" w:rsidP="006D6FDF">
            <w:pPr>
              <w:spacing w:after="240"/>
            </w:pPr>
            <w:r>
              <w:t>fn_GetJournalEntryAdjustmentAccountEntrySumOverall</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Journal Entry Adjustment AccountEntrySumOverall</w:t>
            </w:r>
          </w:p>
        </w:tc>
      </w:tr>
    </w:tbl>
    <w:p w:rsidR="006D6FDF" w:rsidRDefault="006D6FDF" w:rsidP="006D6FDF">
      <w:pPr>
        <w:pStyle w:val="Heading1"/>
      </w:pPr>
      <w:bookmarkStart w:id="1546" w:name="_Toc338155100"/>
      <w:r>
        <w:lastRenderedPageBreak/>
        <w:t>SP_SCO567_DETAILS_AUDIT_TRAIL_FORM_ADD</w:t>
      </w:r>
      <w:bookmarkEnd w:id="1546"/>
    </w:p>
    <w:p w:rsidR="006D6FDF" w:rsidRDefault="006D6FDF" w:rsidP="006D6FDF">
      <w:pPr>
        <w:pStyle w:val="Heading2"/>
        <w:spacing w:after="240"/>
      </w:pPr>
      <w:bookmarkStart w:id="1547" w:name="_Toc338155101"/>
      <w:r>
        <w:t>Functionality Overview</w:t>
      </w:r>
      <w:bookmarkEnd w:id="1547"/>
    </w:p>
    <w:p w:rsidR="006D6FDF" w:rsidRDefault="006D6FDF" w:rsidP="006D6FDF">
      <w:pPr>
        <w:spacing w:after="240"/>
      </w:pPr>
      <w:r>
        <w:t>Add Audit Trail Record</w:t>
      </w:r>
    </w:p>
    <w:p w:rsidR="006D6FDF" w:rsidRDefault="006D6FDF" w:rsidP="006D6FDF">
      <w:pPr>
        <w:spacing w:after="240"/>
      </w:pPr>
    </w:p>
    <w:p w:rsidR="006D6FDF" w:rsidRDefault="006D6FDF" w:rsidP="006D6FDF">
      <w:pPr>
        <w:pStyle w:val="Heading3"/>
        <w:spacing w:after="320"/>
      </w:pPr>
      <w:bookmarkStart w:id="1548" w:name="_Toc338155102"/>
      <w:r>
        <w:t>Parameters</w:t>
      </w:r>
      <w:bookmarkEnd w:id="1548"/>
    </w:p>
    <w:tbl>
      <w:tblPr>
        <w:tblStyle w:val="TableGrid"/>
        <w:tblW w:w="5000" w:type="pct"/>
        <w:tblLook w:val="04A0" w:firstRow="1" w:lastRow="0" w:firstColumn="1" w:lastColumn="0" w:noHBand="0" w:noVBand="1"/>
      </w:tblPr>
      <w:tblGrid>
        <w:gridCol w:w="838"/>
        <w:gridCol w:w="4375"/>
        <w:gridCol w:w="1694"/>
        <w:gridCol w:w="1694"/>
        <w:gridCol w:w="169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@IS_SCREEN_COMPLETE_FLAG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@IS_POST_TO_GRANTOR_FLAG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@IS_GRANTOR_WORKFLOW_ENGAGED_FLAG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@IS_GRANTOR_REVIEWED_FLAG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@IS_GRANTOR_AGREES_TRI_STATE_FLAG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@DATE_SUBMITTED_TO_GRANTOR</w:t>
            </w:r>
          </w:p>
        </w:tc>
        <w:tc>
          <w:tcPr>
            <w:tcW w:w="833" w:type="pct"/>
          </w:tcPr>
          <w:p w:rsidR="006D6FDF" w:rsidRDefault="006D6FDF" w:rsidP="006D6FDF">
            <w:pPr>
              <w:spacing w:after="240"/>
            </w:pPr>
            <w:r>
              <w:t>datetime</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@DATE_RECEIVED_BY_GRANTOR</w:t>
            </w:r>
          </w:p>
        </w:tc>
        <w:tc>
          <w:tcPr>
            <w:tcW w:w="833" w:type="pct"/>
          </w:tcPr>
          <w:p w:rsidR="006D6FDF" w:rsidRDefault="006D6FDF" w:rsidP="006D6FDF">
            <w:pPr>
              <w:spacing w:after="240"/>
            </w:pPr>
            <w:r>
              <w:t>datetime</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15</w:t>
            </w:r>
          </w:p>
        </w:tc>
        <w:tc>
          <w:tcPr>
            <w:tcW w:w="2083" w:type="pct"/>
          </w:tcPr>
          <w:p w:rsidR="006D6FDF" w:rsidRDefault="006D6FDF" w:rsidP="006D6FDF">
            <w:pPr>
              <w:spacing w:after="240"/>
            </w:pPr>
            <w:r>
              <w:t>@DATE_RESPONSE_BY_GRANTOR</w:t>
            </w:r>
          </w:p>
        </w:tc>
        <w:tc>
          <w:tcPr>
            <w:tcW w:w="833" w:type="pct"/>
          </w:tcPr>
          <w:p w:rsidR="006D6FDF" w:rsidRDefault="006D6FDF" w:rsidP="006D6FDF">
            <w:pPr>
              <w:spacing w:after="240"/>
            </w:pPr>
            <w:r>
              <w:t>datetime</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16</w:t>
            </w:r>
          </w:p>
        </w:tc>
        <w:tc>
          <w:tcPr>
            <w:tcW w:w="2083" w:type="pct"/>
          </w:tcPr>
          <w:p w:rsidR="006D6FDF" w:rsidRDefault="006D6FDF" w:rsidP="006D6FDF">
            <w:pPr>
              <w:spacing w:after="240"/>
            </w:pPr>
            <w:r>
              <w:t>@MESSAGE_SOURCE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17</w:t>
            </w:r>
          </w:p>
        </w:tc>
        <w:tc>
          <w:tcPr>
            <w:tcW w:w="2083" w:type="pct"/>
          </w:tcPr>
          <w:p w:rsidR="006D6FDF" w:rsidRDefault="006D6FDF" w:rsidP="006D6FDF">
            <w:pPr>
              <w:spacing w:after="240"/>
            </w:pPr>
            <w:r>
              <w:t>@MESSAGE_TEXT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19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20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49" w:name="_Toc338155103"/>
      <w:r>
        <w:t>Dependencies</w:t>
      </w:r>
      <w:bookmarkEnd w:id="154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SCO567_DETAILS_AUDIT_TRAIL</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Audit Trail Form Related Data</w:t>
            </w:r>
          </w:p>
        </w:tc>
      </w:tr>
    </w:tbl>
    <w:p w:rsidR="006D6FDF" w:rsidRDefault="006D6FDF" w:rsidP="006D6FDF">
      <w:pPr>
        <w:pStyle w:val="Heading1"/>
      </w:pPr>
      <w:bookmarkStart w:id="1550" w:name="_Toc338155104"/>
      <w:r>
        <w:t>SP_SCO567_DETAILS_DASHBOARD_LOAD</w:t>
      </w:r>
      <w:bookmarkEnd w:id="1550"/>
    </w:p>
    <w:p w:rsidR="006D6FDF" w:rsidRDefault="006D6FDF" w:rsidP="006D6FDF">
      <w:pPr>
        <w:pStyle w:val="Heading2"/>
        <w:spacing w:after="240"/>
      </w:pPr>
      <w:bookmarkStart w:id="1551" w:name="_Toc338155105"/>
      <w:r>
        <w:t>Functionality Overview</w:t>
      </w:r>
      <w:bookmarkEnd w:id="1551"/>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552" w:name="_Toc338155106"/>
      <w:r>
        <w:t>Parameters</w:t>
      </w:r>
      <w:bookmarkEnd w:id="15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53" w:name="_Toc338155107"/>
      <w:r>
        <w:t>Dependencies</w:t>
      </w:r>
      <w:bookmarkEnd w:id="155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fn_GetAgencyName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Name From The Agency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bl>
    <w:p w:rsidR="006D6FDF" w:rsidRDefault="006D6FDF" w:rsidP="006D6FDF">
      <w:pPr>
        <w:pStyle w:val="Heading1"/>
      </w:pPr>
      <w:bookmarkStart w:id="1554" w:name="_Toc338155108"/>
      <w:r>
        <w:t>SP_SCO567_DETAILS_FORM_ADD</w:t>
      </w:r>
      <w:bookmarkEnd w:id="1554"/>
    </w:p>
    <w:p w:rsidR="006D6FDF" w:rsidRDefault="006D6FDF" w:rsidP="006D6FDF">
      <w:pPr>
        <w:pStyle w:val="Heading2"/>
        <w:spacing w:after="240"/>
      </w:pPr>
      <w:bookmarkStart w:id="1555" w:name="_Toc338155109"/>
      <w:r>
        <w:t>Functionality Overview</w:t>
      </w:r>
      <w:bookmarkEnd w:id="1555"/>
    </w:p>
    <w:p w:rsidR="006D6FDF" w:rsidRDefault="006D6FDF" w:rsidP="006D6FDF">
      <w:pPr>
        <w:spacing w:after="240"/>
      </w:pPr>
      <w:r>
        <w:t>Adds a Line Item To Form</w:t>
      </w:r>
    </w:p>
    <w:p w:rsidR="006D6FDF" w:rsidRDefault="006D6FDF" w:rsidP="006D6FDF">
      <w:pPr>
        <w:spacing w:after="240"/>
      </w:pPr>
    </w:p>
    <w:p w:rsidR="006D6FDF" w:rsidRDefault="006D6FDF" w:rsidP="006D6FDF">
      <w:pPr>
        <w:pStyle w:val="Heading3"/>
        <w:spacing w:after="320"/>
      </w:pPr>
      <w:bookmarkStart w:id="1556" w:name="_Toc338155110"/>
      <w:r>
        <w:t>Parameters</w:t>
      </w:r>
      <w:bookmarkEnd w:id="15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@TRANSACTION_TYPE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@TRANSACTION_DESCRIPTION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57" w:name="_Toc338155111"/>
      <w:r>
        <w:lastRenderedPageBreak/>
        <w:t>Dependencies</w:t>
      </w:r>
      <w:bookmarkEnd w:id="155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SCO567_TRANSACTION_TYPE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Enumeration Of SCO567 Transaction Types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fn_GetFundGroupTypeName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Name</w:t>
            </w:r>
          </w:p>
        </w:tc>
      </w:tr>
    </w:tbl>
    <w:p w:rsidR="006D6FDF" w:rsidRDefault="006D6FDF" w:rsidP="006D6FDF">
      <w:pPr>
        <w:pStyle w:val="Heading1"/>
      </w:pPr>
      <w:bookmarkStart w:id="1558" w:name="_Toc338155112"/>
      <w:r>
        <w:t>SP_SCO567_DETAILS_FORM_AGGREGATE_LOAD</w:t>
      </w:r>
      <w:bookmarkEnd w:id="1558"/>
    </w:p>
    <w:p w:rsidR="006D6FDF" w:rsidRDefault="006D6FDF" w:rsidP="006D6FDF">
      <w:pPr>
        <w:pStyle w:val="Heading2"/>
        <w:spacing w:after="240"/>
      </w:pPr>
      <w:bookmarkStart w:id="1559" w:name="_Toc338155113"/>
      <w:r>
        <w:t>Functionality Overview</w:t>
      </w:r>
      <w:bookmarkEnd w:id="1559"/>
    </w:p>
    <w:p w:rsidR="006D6FDF" w:rsidRDefault="006D6FDF" w:rsidP="006D6FDF">
      <w:pPr>
        <w:spacing w:after="240"/>
      </w:pPr>
      <w:r>
        <w:t>Loads Summary Amounts</w:t>
      </w:r>
    </w:p>
    <w:p w:rsidR="006D6FDF" w:rsidRDefault="006D6FDF" w:rsidP="006D6FDF">
      <w:pPr>
        <w:spacing w:after="240"/>
      </w:pPr>
    </w:p>
    <w:p w:rsidR="006D6FDF" w:rsidRDefault="006D6FDF" w:rsidP="006D6FDF">
      <w:pPr>
        <w:pStyle w:val="Heading3"/>
        <w:spacing w:after="320"/>
      </w:pPr>
      <w:bookmarkStart w:id="1560" w:name="_Toc338155114"/>
      <w:r>
        <w:t>Parameters</w:t>
      </w:r>
      <w:bookmarkEnd w:id="15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61" w:name="_Toc338155115"/>
      <w:r>
        <w:t>Dependencies</w:t>
      </w:r>
      <w:bookmarkEnd w:id="1561"/>
    </w:p>
    <w:p w:rsidR="006D6FDF" w:rsidRDefault="006D6FDF" w:rsidP="006D6FDF">
      <w:pPr>
        <w:spacing w:after="240"/>
      </w:pPr>
      <w:r>
        <w:t>SP_SCO567_DETAILS_FORM_AGGREGATE_LOAD Does Not Have Any Dependencies On Other Database Objects</w:t>
      </w:r>
    </w:p>
    <w:p w:rsidR="006D6FDF" w:rsidRDefault="006D6FDF" w:rsidP="006D6FDF">
      <w:pPr>
        <w:pStyle w:val="Heading1"/>
      </w:pPr>
      <w:bookmarkStart w:id="1562" w:name="_Toc338155116"/>
      <w:r>
        <w:lastRenderedPageBreak/>
        <w:t>SP_SCO567_DETAILS_FORM_DELETE</w:t>
      </w:r>
      <w:bookmarkEnd w:id="1562"/>
    </w:p>
    <w:p w:rsidR="006D6FDF" w:rsidRDefault="006D6FDF" w:rsidP="006D6FDF">
      <w:pPr>
        <w:pStyle w:val="Heading2"/>
        <w:spacing w:after="240"/>
      </w:pPr>
      <w:bookmarkStart w:id="1563" w:name="_Toc338155117"/>
      <w:r>
        <w:t>Functionality Overview</w:t>
      </w:r>
      <w:bookmarkEnd w:id="1563"/>
    </w:p>
    <w:p w:rsidR="006D6FDF" w:rsidRDefault="006D6FDF" w:rsidP="006D6FDF">
      <w:pPr>
        <w:spacing w:after="240"/>
      </w:pPr>
      <w:r>
        <w:t>Deletes a Line Item From Form</w:t>
      </w:r>
    </w:p>
    <w:p w:rsidR="006D6FDF" w:rsidRDefault="006D6FDF" w:rsidP="006D6FDF">
      <w:pPr>
        <w:spacing w:after="240"/>
      </w:pPr>
    </w:p>
    <w:p w:rsidR="006D6FDF" w:rsidRDefault="006D6FDF" w:rsidP="006D6FDF">
      <w:pPr>
        <w:pStyle w:val="Heading3"/>
        <w:spacing w:after="320"/>
      </w:pPr>
      <w:bookmarkStart w:id="1564" w:name="_Toc338155118"/>
      <w:r>
        <w:t>Parameters</w:t>
      </w:r>
      <w:bookmarkEnd w:id="15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65" w:name="_Toc338155119"/>
      <w:r>
        <w:t>Dependencies</w:t>
      </w:r>
      <w:bookmarkEnd w:id="156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bl>
    <w:p w:rsidR="006D6FDF" w:rsidRDefault="006D6FDF" w:rsidP="006D6FDF">
      <w:pPr>
        <w:pStyle w:val="Heading1"/>
      </w:pPr>
      <w:bookmarkStart w:id="1566" w:name="_Toc338155120"/>
      <w:r>
        <w:lastRenderedPageBreak/>
        <w:t>SP_SCO567_DETAILS_FORM_GRANTOR_RESPONSE</w:t>
      </w:r>
      <w:bookmarkEnd w:id="1566"/>
    </w:p>
    <w:p w:rsidR="006D6FDF" w:rsidRDefault="006D6FDF" w:rsidP="006D6FDF">
      <w:pPr>
        <w:pStyle w:val="Heading2"/>
        <w:spacing w:after="240"/>
      </w:pPr>
      <w:bookmarkStart w:id="1567" w:name="_Toc338155121"/>
      <w:r>
        <w:t>Functionality Overview</w:t>
      </w:r>
      <w:bookmarkEnd w:id="1567"/>
    </w:p>
    <w:p w:rsidR="006D6FDF" w:rsidRDefault="006D6FDF" w:rsidP="006D6FDF">
      <w:pPr>
        <w:spacing w:after="240"/>
      </w:pPr>
      <w:r>
        <w:t>Manages Grantor Response</w:t>
      </w:r>
    </w:p>
    <w:p w:rsidR="006D6FDF" w:rsidRDefault="006D6FDF" w:rsidP="006D6FDF">
      <w:pPr>
        <w:spacing w:after="240"/>
      </w:pPr>
    </w:p>
    <w:p w:rsidR="006D6FDF" w:rsidRDefault="006D6FDF" w:rsidP="006D6FDF">
      <w:pPr>
        <w:pStyle w:val="Heading3"/>
        <w:spacing w:after="320"/>
      </w:pPr>
      <w:bookmarkStart w:id="1568" w:name="_Toc338155122"/>
      <w:r>
        <w:t>Parameters</w:t>
      </w:r>
      <w:bookmarkEnd w:id="15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@ACTION_TYPE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@WORKFLOW_COMMENT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69" w:name="_Toc338155123"/>
      <w:r>
        <w:t>Dependencies</w:t>
      </w:r>
      <w:bookmarkEnd w:id="1569"/>
    </w:p>
    <w:tbl>
      <w:tblPr>
        <w:tblStyle w:val="TableGrid"/>
        <w:tblW w:w="5000" w:type="pct"/>
        <w:tblLook w:val="04A0" w:firstRow="1" w:lastRow="0" w:firstColumn="1" w:lastColumn="0" w:noHBand="0" w:noVBand="1"/>
      </w:tblPr>
      <w:tblGrid>
        <w:gridCol w:w="536"/>
        <w:gridCol w:w="4534"/>
        <w:gridCol w:w="1143"/>
        <w:gridCol w:w="4083"/>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SP_SCO567_DETAILS_AUDIT_TRAIL_FORM_ADD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Add Audit Trail Record</w:t>
            </w:r>
          </w:p>
        </w:tc>
      </w:tr>
    </w:tbl>
    <w:p w:rsidR="006D6FDF" w:rsidRDefault="006D6FDF" w:rsidP="006D6FDF">
      <w:pPr>
        <w:pStyle w:val="Heading1"/>
      </w:pPr>
      <w:bookmarkStart w:id="1570" w:name="_Toc338155124"/>
      <w:r>
        <w:lastRenderedPageBreak/>
        <w:t>SP_SCO567_DETAILS_FORM_LOAD</w:t>
      </w:r>
      <w:bookmarkEnd w:id="1570"/>
    </w:p>
    <w:p w:rsidR="006D6FDF" w:rsidRDefault="006D6FDF" w:rsidP="006D6FDF">
      <w:pPr>
        <w:pStyle w:val="Heading2"/>
        <w:spacing w:after="240"/>
      </w:pPr>
      <w:bookmarkStart w:id="1571" w:name="_Toc338155125"/>
      <w:r>
        <w:t>Functionality Overview</w:t>
      </w:r>
      <w:bookmarkEnd w:id="1571"/>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572" w:name="_Toc338155126"/>
      <w:r>
        <w:t>Parameters</w:t>
      </w:r>
      <w:bookmarkEnd w:id="15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@SAMS_MANDATORY_TRANSFER_TRISTATE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73" w:name="_Toc338155127"/>
      <w:r>
        <w:t>Dependencies</w:t>
      </w:r>
      <w:bookmarkEnd w:id="157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574" w:name="_Toc338155128"/>
      <w:r>
        <w:lastRenderedPageBreak/>
        <w:t>SP_SCO567_DETAILS_FORM_LOAD_EX</w:t>
      </w:r>
      <w:bookmarkEnd w:id="1574"/>
    </w:p>
    <w:p w:rsidR="006D6FDF" w:rsidRDefault="006D6FDF" w:rsidP="006D6FDF">
      <w:pPr>
        <w:pStyle w:val="Heading2"/>
        <w:spacing w:after="240"/>
      </w:pPr>
      <w:bookmarkStart w:id="1575" w:name="_Toc338155129"/>
      <w:r>
        <w:t>Functionality Overview</w:t>
      </w:r>
      <w:bookmarkEnd w:id="1575"/>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576" w:name="_Toc338155130"/>
      <w:r>
        <w:t>Parameters</w:t>
      </w:r>
      <w:bookmarkEnd w:id="15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@TRANSACTION_TYPE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@SAMS_MANDATORY_TRANSFER_TRISTATE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77" w:name="_Toc338155131"/>
      <w:r>
        <w:t>Dependencies</w:t>
      </w:r>
      <w:bookmarkEnd w:id="157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578" w:name="_Toc338155132"/>
      <w:r>
        <w:lastRenderedPageBreak/>
        <w:t>SP_SCO567_DETAILS_FORM_POST_TO_GRANTOR</w:t>
      </w:r>
      <w:bookmarkEnd w:id="1578"/>
    </w:p>
    <w:p w:rsidR="006D6FDF" w:rsidRDefault="006D6FDF" w:rsidP="006D6FDF">
      <w:pPr>
        <w:pStyle w:val="Heading2"/>
        <w:spacing w:after="240"/>
      </w:pPr>
      <w:bookmarkStart w:id="1579" w:name="_Toc338155133"/>
      <w:r>
        <w:t>Functionality Overview</w:t>
      </w:r>
      <w:bookmarkEnd w:id="1579"/>
    </w:p>
    <w:p w:rsidR="006D6FDF" w:rsidRDefault="006D6FDF" w:rsidP="006D6FDF">
      <w:pPr>
        <w:spacing w:after="240"/>
      </w:pPr>
      <w:r>
        <w:t>Manages Grantor Submission</w:t>
      </w:r>
    </w:p>
    <w:p w:rsidR="006D6FDF" w:rsidRDefault="006D6FDF" w:rsidP="006D6FDF">
      <w:pPr>
        <w:spacing w:after="240"/>
      </w:pPr>
    </w:p>
    <w:p w:rsidR="006D6FDF" w:rsidRDefault="006D6FDF" w:rsidP="006D6FDF">
      <w:pPr>
        <w:pStyle w:val="Heading3"/>
        <w:spacing w:after="320"/>
      </w:pPr>
      <w:bookmarkStart w:id="1580" w:name="_Toc338155134"/>
      <w:r>
        <w:t>Parameters</w:t>
      </w:r>
      <w:bookmarkEnd w:id="15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@ACTION_TYPE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@WORKFLOW_COMMENT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81" w:name="_Toc338155135"/>
      <w:r>
        <w:t>Dependencies</w:t>
      </w:r>
      <w:bookmarkEnd w:id="1581"/>
    </w:p>
    <w:tbl>
      <w:tblPr>
        <w:tblStyle w:val="TableGrid"/>
        <w:tblW w:w="5000" w:type="pct"/>
        <w:tblLook w:val="04A0" w:firstRow="1" w:lastRow="0" w:firstColumn="1" w:lastColumn="0" w:noHBand="0" w:noVBand="1"/>
      </w:tblPr>
      <w:tblGrid>
        <w:gridCol w:w="536"/>
        <w:gridCol w:w="4534"/>
        <w:gridCol w:w="1143"/>
        <w:gridCol w:w="4083"/>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SP_SCO567_DETAILS_AUDIT_TRAIL_FORM_ADD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Add Audit Trail Record</w:t>
            </w:r>
          </w:p>
        </w:tc>
      </w:tr>
    </w:tbl>
    <w:p w:rsidR="006D6FDF" w:rsidRDefault="006D6FDF" w:rsidP="006D6FDF">
      <w:pPr>
        <w:pStyle w:val="Heading1"/>
      </w:pPr>
      <w:bookmarkStart w:id="1582" w:name="_Toc338155136"/>
      <w:r>
        <w:lastRenderedPageBreak/>
        <w:t>SP_SCO567_DETAILS_FORM_SCREEN_COMPLETE</w:t>
      </w:r>
      <w:bookmarkEnd w:id="1582"/>
    </w:p>
    <w:p w:rsidR="006D6FDF" w:rsidRDefault="006D6FDF" w:rsidP="006D6FDF">
      <w:pPr>
        <w:pStyle w:val="Heading2"/>
        <w:spacing w:after="240"/>
      </w:pPr>
      <w:bookmarkStart w:id="1583" w:name="_Toc338155137"/>
      <w:r>
        <w:t>Functionality Overview</w:t>
      </w:r>
      <w:bookmarkEnd w:id="1583"/>
    </w:p>
    <w:p w:rsidR="006D6FDF" w:rsidRDefault="006D6FDF" w:rsidP="006D6FDF">
      <w:pPr>
        <w:spacing w:after="240"/>
      </w:pPr>
      <w:r>
        <w:t>Marks Screen As Completed</w:t>
      </w:r>
    </w:p>
    <w:p w:rsidR="006D6FDF" w:rsidRDefault="006D6FDF" w:rsidP="006D6FDF">
      <w:pPr>
        <w:spacing w:after="240"/>
      </w:pPr>
    </w:p>
    <w:p w:rsidR="006D6FDF" w:rsidRDefault="006D6FDF" w:rsidP="006D6FDF">
      <w:pPr>
        <w:pStyle w:val="Heading3"/>
        <w:spacing w:after="320"/>
      </w:pPr>
      <w:bookmarkStart w:id="1584" w:name="_Toc338155138"/>
      <w:r>
        <w:t>Parameters</w:t>
      </w:r>
      <w:bookmarkEnd w:id="15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@ACTION_TYPE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@WORKFLOW_COMMENT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85" w:name="_Toc338155139"/>
      <w:r>
        <w:t>Dependencies</w:t>
      </w:r>
      <w:bookmarkEnd w:id="1585"/>
    </w:p>
    <w:tbl>
      <w:tblPr>
        <w:tblStyle w:val="TableGrid"/>
        <w:tblW w:w="5000" w:type="pct"/>
        <w:tblLook w:val="04A0" w:firstRow="1" w:lastRow="0" w:firstColumn="1" w:lastColumn="0" w:noHBand="0" w:noVBand="1"/>
      </w:tblPr>
      <w:tblGrid>
        <w:gridCol w:w="536"/>
        <w:gridCol w:w="4534"/>
        <w:gridCol w:w="1143"/>
        <w:gridCol w:w="4083"/>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SP_SCO567_DETAILS_AUDIT_TRAIL_FORM_ADD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Add Audit Trail Record</w:t>
            </w:r>
          </w:p>
        </w:tc>
      </w:tr>
    </w:tbl>
    <w:p w:rsidR="006D6FDF" w:rsidRDefault="006D6FDF" w:rsidP="006D6FDF">
      <w:pPr>
        <w:pStyle w:val="Heading1"/>
      </w:pPr>
      <w:bookmarkStart w:id="1586" w:name="_Toc338155140"/>
      <w:r>
        <w:lastRenderedPageBreak/>
        <w:t>SP_SCO567_DETAILS_FORM_UPDATE</w:t>
      </w:r>
      <w:bookmarkEnd w:id="1586"/>
    </w:p>
    <w:p w:rsidR="006D6FDF" w:rsidRDefault="006D6FDF" w:rsidP="006D6FDF">
      <w:pPr>
        <w:pStyle w:val="Heading2"/>
        <w:spacing w:after="240"/>
      </w:pPr>
      <w:bookmarkStart w:id="1587" w:name="_Toc338155141"/>
      <w:r>
        <w:t>Functionality Overview</w:t>
      </w:r>
      <w:bookmarkEnd w:id="1587"/>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588" w:name="_Toc338155142"/>
      <w:r>
        <w:t>Parameters</w:t>
      </w:r>
      <w:bookmarkEnd w:id="1588"/>
    </w:p>
    <w:tbl>
      <w:tblPr>
        <w:tblStyle w:val="TableGrid"/>
        <w:tblW w:w="5000" w:type="pct"/>
        <w:tblLook w:val="04A0" w:firstRow="1" w:lastRow="0" w:firstColumn="1" w:lastColumn="0" w:noHBand="0" w:noVBand="1"/>
      </w:tblPr>
      <w:tblGrid>
        <w:gridCol w:w="838"/>
        <w:gridCol w:w="4375"/>
        <w:gridCol w:w="1694"/>
        <w:gridCol w:w="1694"/>
        <w:gridCol w:w="169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@TRANSACTION_TYPE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@TRANSACTION_DESCRIPTION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@SAMS_MANDATORY_TRANSFER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@GAAP_REVENUE_SOURCE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@CFDA_NUMBER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@PASS_THRU_ENTITY_ID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@PY_DUE_AMOUNT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15</w:t>
            </w:r>
          </w:p>
        </w:tc>
        <w:tc>
          <w:tcPr>
            <w:tcW w:w="2083" w:type="pct"/>
          </w:tcPr>
          <w:p w:rsidR="006D6FDF" w:rsidRDefault="006D6FDF" w:rsidP="006D6FDF">
            <w:pPr>
              <w:spacing w:after="240"/>
            </w:pPr>
            <w:r>
              <w:t>@PY_DEFERRED_REVENUE</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16</w:t>
            </w:r>
          </w:p>
        </w:tc>
        <w:tc>
          <w:tcPr>
            <w:tcW w:w="2083" w:type="pct"/>
          </w:tcPr>
          <w:p w:rsidR="006D6FDF" w:rsidRDefault="006D6FDF" w:rsidP="006D6FDF">
            <w:pPr>
              <w:spacing w:after="240"/>
            </w:pPr>
            <w:r>
              <w:t>@PY_ACCOUNTS_PAYABLES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17</w:t>
            </w:r>
          </w:p>
        </w:tc>
        <w:tc>
          <w:tcPr>
            <w:tcW w:w="2083" w:type="pct"/>
          </w:tcPr>
          <w:p w:rsidR="006D6FDF" w:rsidRDefault="006D6FDF" w:rsidP="006D6FDF">
            <w:pPr>
              <w:spacing w:after="240"/>
            </w:pPr>
            <w:r>
              <w:t>@CY_EXPENDITURE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18</w:t>
            </w:r>
          </w:p>
        </w:tc>
        <w:tc>
          <w:tcPr>
            <w:tcW w:w="2083" w:type="pct"/>
          </w:tcPr>
          <w:p w:rsidR="006D6FDF" w:rsidRDefault="006D6FDF" w:rsidP="006D6FDF">
            <w:pPr>
              <w:spacing w:after="240"/>
            </w:pPr>
            <w:r>
              <w:t>@CY_ACCOUNTS_PAYABLES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19</w:t>
            </w:r>
          </w:p>
        </w:tc>
        <w:tc>
          <w:tcPr>
            <w:tcW w:w="2083" w:type="pct"/>
          </w:tcPr>
          <w:p w:rsidR="006D6FDF" w:rsidRDefault="006D6FDF" w:rsidP="006D6FDF">
            <w:pPr>
              <w:spacing w:after="240"/>
            </w:pPr>
            <w:r>
              <w:t>@CY_REFUND_TO_GRANTOR</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20</w:t>
            </w:r>
          </w:p>
        </w:tc>
        <w:tc>
          <w:tcPr>
            <w:tcW w:w="2083" w:type="pct"/>
          </w:tcPr>
          <w:p w:rsidR="006D6FDF" w:rsidRDefault="006D6FDF" w:rsidP="006D6FDF">
            <w:pPr>
              <w:spacing w:after="240"/>
            </w:pPr>
            <w:r>
              <w:t>@CY_DUE_AMOUNT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21</w:t>
            </w:r>
          </w:p>
        </w:tc>
        <w:tc>
          <w:tcPr>
            <w:tcW w:w="2083" w:type="pct"/>
          </w:tcPr>
          <w:p w:rsidR="006D6FDF" w:rsidRDefault="006D6FDF" w:rsidP="006D6FDF">
            <w:pPr>
              <w:spacing w:after="240"/>
            </w:pPr>
            <w:r>
              <w:t>@CY_RECEIPTS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22</w:t>
            </w:r>
          </w:p>
        </w:tc>
        <w:tc>
          <w:tcPr>
            <w:tcW w:w="2083" w:type="pct"/>
          </w:tcPr>
          <w:p w:rsidR="006D6FDF" w:rsidRDefault="006D6FDF" w:rsidP="006D6FDF">
            <w:pPr>
              <w:spacing w:after="240"/>
            </w:pPr>
            <w:r>
              <w:t>@CY_DEFERED_REVENUE_FLAG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23</w:t>
            </w:r>
          </w:p>
        </w:tc>
        <w:tc>
          <w:tcPr>
            <w:tcW w:w="2083" w:type="pct"/>
          </w:tcPr>
          <w:p w:rsidR="006D6FDF" w:rsidRDefault="006D6FDF" w:rsidP="006D6FDF">
            <w:pPr>
              <w:spacing w:after="240"/>
            </w:pPr>
            <w:r>
              <w:t>@CY_RECEIPTS_AMOUNT_DURING_LAPSE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24</w:t>
            </w:r>
          </w:p>
        </w:tc>
        <w:tc>
          <w:tcPr>
            <w:tcW w:w="2083" w:type="pct"/>
          </w:tcPr>
          <w:p w:rsidR="006D6FDF" w:rsidRDefault="006D6FDF" w:rsidP="006D6FDF">
            <w:pPr>
              <w:spacing w:after="240"/>
            </w:pPr>
            <w:r>
              <w:t>@CY_DEFERRED_REVENUE_AMOUNT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25</w:t>
            </w:r>
          </w:p>
        </w:tc>
        <w:tc>
          <w:tcPr>
            <w:tcW w:w="2083" w:type="pct"/>
          </w:tcPr>
          <w:p w:rsidR="006D6FDF" w:rsidRDefault="006D6FDF" w:rsidP="006D6FDF">
            <w:pPr>
              <w:spacing w:after="240"/>
            </w:pPr>
            <w:r>
              <w:t>@CY_AMOUNT_PAID_TO_SUB_RECEPIENT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26</w:t>
            </w:r>
          </w:p>
        </w:tc>
        <w:tc>
          <w:tcPr>
            <w:tcW w:w="2083" w:type="pct"/>
          </w:tcPr>
          <w:p w:rsidR="006D6FDF" w:rsidRDefault="006D6FDF" w:rsidP="006D6FDF">
            <w:pPr>
              <w:spacing w:after="240"/>
            </w:pPr>
            <w:r>
              <w:t>@IS_REIMBURSABLE_FLAG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27</w:t>
            </w:r>
          </w:p>
        </w:tc>
        <w:tc>
          <w:tcPr>
            <w:tcW w:w="2083" w:type="pct"/>
          </w:tcPr>
          <w:p w:rsidR="006D6FDF" w:rsidRDefault="006D6FDF" w:rsidP="006D6FDF">
            <w:pPr>
              <w:spacing w:after="240"/>
            </w:pPr>
            <w:r>
              <w:t>@IS_SCREEN_COMPLETE_FLAG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28</w:t>
            </w:r>
          </w:p>
        </w:tc>
        <w:tc>
          <w:tcPr>
            <w:tcW w:w="2083" w:type="pct"/>
          </w:tcPr>
          <w:p w:rsidR="006D6FDF" w:rsidRDefault="006D6FDF" w:rsidP="006D6FDF">
            <w:pPr>
              <w:spacing w:after="240"/>
            </w:pPr>
            <w:r>
              <w:t>@IS_POST_TO_GRANTOR_FLAG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29</w:t>
            </w:r>
          </w:p>
        </w:tc>
        <w:tc>
          <w:tcPr>
            <w:tcW w:w="2083" w:type="pct"/>
          </w:tcPr>
          <w:p w:rsidR="006D6FDF" w:rsidRDefault="006D6FDF" w:rsidP="006D6FDF">
            <w:pPr>
              <w:spacing w:after="240"/>
            </w:pPr>
            <w:r>
              <w:t>@IS_GRANTOR_WORKFLOW_ENGAGED_FLAG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30</w:t>
            </w:r>
          </w:p>
        </w:tc>
        <w:tc>
          <w:tcPr>
            <w:tcW w:w="2083" w:type="pct"/>
          </w:tcPr>
          <w:p w:rsidR="006D6FDF" w:rsidRDefault="006D6FDF" w:rsidP="006D6FDF">
            <w:pPr>
              <w:spacing w:after="240"/>
            </w:pPr>
            <w:r>
              <w:t>@IS_GRANTOR_REVIEWED_FLAG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31</w:t>
            </w:r>
          </w:p>
        </w:tc>
        <w:tc>
          <w:tcPr>
            <w:tcW w:w="2083" w:type="pct"/>
          </w:tcPr>
          <w:p w:rsidR="006D6FDF" w:rsidRDefault="006D6FDF" w:rsidP="006D6FDF">
            <w:pPr>
              <w:spacing w:after="240"/>
            </w:pPr>
            <w:r>
              <w:t>@IS_GRANTOR_AGREES_TRI_STATE_FLAG</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32</w:t>
            </w:r>
          </w:p>
        </w:tc>
        <w:tc>
          <w:tcPr>
            <w:tcW w:w="2083" w:type="pct"/>
          </w:tcPr>
          <w:p w:rsidR="006D6FDF" w:rsidRDefault="006D6FDF" w:rsidP="006D6FDF">
            <w:pPr>
              <w:spacing w:after="240"/>
            </w:pPr>
            <w:r>
              <w:t>@DATE_SUBMITTED_TO_GRANTOR</w:t>
            </w:r>
          </w:p>
        </w:tc>
        <w:tc>
          <w:tcPr>
            <w:tcW w:w="833" w:type="pct"/>
          </w:tcPr>
          <w:p w:rsidR="006D6FDF" w:rsidRDefault="006D6FDF" w:rsidP="006D6FDF">
            <w:pPr>
              <w:spacing w:after="240"/>
            </w:pPr>
            <w:r>
              <w:t>datetime</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33</w:t>
            </w:r>
          </w:p>
        </w:tc>
        <w:tc>
          <w:tcPr>
            <w:tcW w:w="2083" w:type="pct"/>
          </w:tcPr>
          <w:p w:rsidR="006D6FDF" w:rsidRDefault="006D6FDF" w:rsidP="006D6FDF">
            <w:pPr>
              <w:spacing w:after="240"/>
            </w:pPr>
            <w:r>
              <w:t>@DATE_RECEIVED_BY_GRANTOR</w:t>
            </w:r>
          </w:p>
        </w:tc>
        <w:tc>
          <w:tcPr>
            <w:tcW w:w="833" w:type="pct"/>
          </w:tcPr>
          <w:p w:rsidR="006D6FDF" w:rsidRDefault="006D6FDF" w:rsidP="006D6FDF">
            <w:pPr>
              <w:spacing w:after="240"/>
            </w:pPr>
            <w:r>
              <w:t>datetime</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34</w:t>
            </w:r>
          </w:p>
        </w:tc>
        <w:tc>
          <w:tcPr>
            <w:tcW w:w="2083" w:type="pct"/>
          </w:tcPr>
          <w:p w:rsidR="006D6FDF" w:rsidRDefault="006D6FDF" w:rsidP="006D6FDF">
            <w:pPr>
              <w:spacing w:after="240"/>
            </w:pPr>
            <w:r>
              <w:t>@DATE_RESPONSE_BY_GRANTOR</w:t>
            </w:r>
          </w:p>
        </w:tc>
        <w:tc>
          <w:tcPr>
            <w:tcW w:w="833" w:type="pct"/>
          </w:tcPr>
          <w:p w:rsidR="006D6FDF" w:rsidRDefault="006D6FDF" w:rsidP="006D6FDF">
            <w:pPr>
              <w:spacing w:after="240"/>
            </w:pPr>
            <w:r>
              <w:t>datetime</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35</w:t>
            </w:r>
          </w:p>
        </w:tc>
        <w:tc>
          <w:tcPr>
            <w:tcW w:w="2083" w:type="pct"/>
          </w:tcPr>
          <w:p w:rsidR="006D6FDF" w:rsidRDefault="006D6FDF" w:rsidP="006D6FDF">
            <w:pPr>
              <w:spacing w:after="240"/>
            </w:pPr>
            <w:r>
              <w:t>@GRANTEE_MESSAGE_TO_GRANTOR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60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36</w:t>
            </w:r>
          </w:p>
        </w:tc>
        <w:tc>
          <w:tcPr>
            <w:tcW w:w="2083" w:type="pct"/>
          </w:tcPr>
          <w:p w:rsidR="006D6FDF" w:rsidRDefault="006D6FDF" w:rsidP="006D6FDF">
            <w:pPr>
              <w:spacing w:after="240"/>
            </w:pPr>
            <w:r>
              <w:t>@GRANTOR_MESSAGE_TO_GRANTEE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60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39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589" w:name="_Toc338155143"/>
      <w:r>
        <w:t>Dependencies</w:t>
      </w:r>
      <w:bookmarkEnd w:id="158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SCO567_TRANSACTION_TYPE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Enumeration Of SCO567 Transaction Types</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fn_GetFundGroupTypeName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Name</w:t>
            </w:r>
          </w:p>
        </w:tc>
      </w:tr>
    </w:tbl>
    <w:p w:rsidR="006D6FDF" w:rsidRDefault="006D6FDF" w:rsidP="006D6FDF">
      <w:pPr>
        <w:pStyle w:val="Heading1"/>
      </w:pPr>
      <w:bookmarkStart w:id="1590" w:name="_Toc338155144"/>
      <w:r>
        <w:t>SP_SCO567_DETAILS_GROUP_BY_FUND_LOAD</w:t>
      </w:r>
      <w:bookmarkEnd w:id="1590"/>
    </w:p>
    <w:p w:rsidR="006D6FDF" w:rsidRDefault="006D6FDF" w:rsidP="006D6FDF">
      <w:pPr>
        <w:pStyle w:val="Heading2"/>
        <w:spacing w:after="240"/>
      </w:pPr>
      <w:bookmarkStart w:id="1591" w:name="_Toc338155145"/>
      <w:r>
        <w:t>Functionality Overview</w:t>
      </w:r>
      <w:bookmarkEnd w:id="1591"/>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592" w:name="_Toc338155146"/>
      <w:r>
        <w:t>Parameters</w:t>
      </w:r>
      <w:bookmarkEnd w:id="15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93" w:name="_Toc338155147"/>
      <w:r>
        <w:t>Dependencies</w:t>
      </w:r>
      <w:bookmarkEnd w:id="1593"/>
    </w:p>
    <w:tbl>
      <w:tblPr>
        <w:tblStyle w:val="TableGrid"/>
        <w:tblW w:w="5000" w:type="pct"/>
        <w:tblLook w:val="04A0" w:firstRow="1" w:lastRow="0" w:firstColumn="1" w:lastColumn="0" w:noHBand="0" w:noVBand="1"/>
      </w:tblPr>
      <w:tblGrid>
        <w:gridCol w:w="536"/>
        <w:gridCol w:w="5665"/>
        <w:gridCol w:w="1143"/>
        <w:gridCol w:w="2952"/>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fn_GetComponentTransactionsGrantee</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fn_GetFiduciaryTransactionsGrantee</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fn_GetFundsInternalReimbursementsByTransactionsGrantee</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SCO567_DETAILS_WORKTABLE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Temporary Work Table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SP_SCO567_DETAILS_FORM_LOAD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Financial Reporting Data Entry Form Data. Run A Query Against Forms Structures. Return Full Renderable Data</w:t>
            </w:r>
          </w:p>
        </w:tc>
      </w:tr>
    </w:tbl>
    <w:p w:rsidR="006D6FDF" w:rsidRDefault="006D6FDF" w:rsidP="006D6FDF">
      <w:pPr>
        <w:pStyle w:val="Heading1"/>
      </w:pPr>
      <w:bookmarkStart w:id="1594" w:name="_Toc338155148"/>
      <w:r>
        <w:t>SP_SCO567_DETAILS_GROUP_BY_FUND_LOAD_ADVANCED</w:t>
      </w:r>
      <w:bookmarkEnd w:id="1594"/>
    </w:p>
    <w:p w:rsidR="006D6FDF" w:rsidRDefault="006D6FDF" w:rsidP="006D6FDF">
      <w:pPr>
        <w:pStyle w:val="Heading2"/>
        <w:spacing w:after="240"/>
      </w:pPr>
      <w:bookmarkStart w:id="1595" w:name="_Toc338155149"/>
      <w:r>
        <w:t>Functionality Overview</w:t>
      </w:r>
      <w:bookmarkEnd w:id="1595"/>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596" w:name="_Toc338155150"/>
      <w:r>
        <w:t>Parameters</w:t>
      </w:r>
      <w:bookmarkEnd w:id="15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597" w:name="_Toc338155151"/>
      <w:r>
        <w:t>Dependencies</w:t>
      </w:r>
      <w:bookmarkEnd w:id="1597"/>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SCO567_DETAILS_WORKTABLE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w:t>
            </w:r>
            <w:r>
              <w:lastRenderedPageBreak/>
              <w:t>To: SCO567 Temporary Work Table</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SP_SCO567_DETAILS_FORM_LOAD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Financial Reporting Data Entry Form Data. Run A Query Against Forms Structures. Return Full Renderable Data</w:t>
            </w:r>
          </w:p>
        </w:tc>
      </w:tr>
    </w:tbl>
    <w:p w:rsidR="006D6FDF" w:rsidRDefault="006D6FDF" w:rsidP="006D6FDF">
      <w:pPr>
        <w:pStyle w:val="Heading1"/>
      </w:pPr>
      <w:bookmarkStart w:id="1598" w:name="_Toc338155152"/>
      <w:r>
        <w:t>SP_SCO567_DETAILS_GROUP_BY_FUND_LOAD_EX</w:t>
      </w:r>
      <w:bookmarkEnd w:id="1598"/>
    </w:p>
    <w:p w:rsidR="006D6FDF" w:rsidRDefault="006D6FDF" w:rsidP="006D6FDF">
      <w:pPr>
        <w:pStyle w:val="Heading2"/>
        <w:spacing w:after="240"/>
      </w:pPr>
      <w:bookmarkStart w:id="1599" w:name="_Toc338155153"/>
      <w:r>
        <w:t>Functionality Overview</w:t>
      </w:r>
      <w:bookmarkEnd w:id="1599"/>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600" w:name="_Toc338155154"/>
      <w:r>
        <w:t>Parameters</w:t>
      </w:r>
      <w:bookmarkEnd w:id="16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01" w:name="_Toc338155155"/>
      <w:r>
        <w:t>Dependencies</w:t>
      </w:r>
      <w:bookmarkEnd w:id="1601"/>
    </w:p>
    <w:tbl>
      <w:tblPr>
        <w:tblStyle w:val="TableGrid"/>
        <w:tblW w:w="5000" w:type="pct"/>
        <w:tblLook w:val="04A0" w:firstRow="1" w:lastRow="0" w:firstColumn="1" w:lastColumn="0" w:noHBand="0" w:noVBand="1"/>
      </w:tblPr>
      <w:tblGrid>
        <w:gridCol w:w="536"/>
        <w:gridCol w:w="5997"/>
        <w:gridCol w:w="1143"/>
        <w:gridCol w:w="2620"/>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fn_GetComponentTransactionsGrantee_EX</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fn_GetFiduciaryTransactionsGrantee_EX</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fn_GetFundsInternalReimbursementsByTransactionsGrantee_EX</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SCO567_DETAILS_WORKTABLE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SCO567 Temporary Work </w:t>
            </w:r>
            <w:r>
              <w:lastRenderedPageBreak/>
              <w:t>Table</w:t>
            </w:r>
          </w:p>
        </w:tc>
      </w:tr>
      <w:tr w:rsidR="006D6FDF" w:rsidTr="006D6FDF">
        <w:tc>
          <w:tcPr>
            <w:tcW w:w="217" w:type="pct"/>
          </w:tcPr>
          <w:p w:rsidR="006D6FDF" w:rsidRDefault="006D6FDF" w:rsidP="006D6FDF">
            <w:pPr>
              <w:spacing w:after="240"/>
            </w:pPr>
            <w:r>
              <w:lastRenderedPageBreak/>
              <w:t>6</w:t>
            </w:r>
          </w:p>
        </w:tc>
        <w:tc>
          <w:tcPr>
            <w:tcW w:w="2174" w:type="pct"/>
          </w:tcPr>
          <w:p w:rsidR="006D6FDF" w:rsidRDefault="006D6FDF" w:rsidP="006D6FDF">
            <w:pPr>
              <w:spacing w:after="240"/>
            </w:pPr>
            <w:r>
              <w:t>SP_SCO567_DETAILS_FORM_LOAD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Financial Reporting Data Entry Form Data. Run A Query Against Forms Structures. Return Full Renderable Data</w:t>
            </w:r>
          </w:p>
        </w:tc>
      </w:tr>
    </w:tbl>
    <w:p w:rsidR="006D6FDF" w:rsidRDefault="006D6FDF" w:rsidP="006D6FDF">
      <w:pPr>
        <w:pStyle w:val="Heading1"/>
      </w:pPr>
      <w:bookmarkStart w:id="1602" w:name="_Toc338155156"/>
      <w:r>
        <w:t>SP_SCO567_DETAILS_MATRIX_POPULATE</w:t>
      </w:r>
      <w:bookmarkEnd w:id="1602"/>
    </w:p>
    <w:p w:rsidR="006D6FDF" w:rsidRDefault="006D6FDF" w:rsidP="006D6FDF">
      <w:pPr>
        <w:pStyle w:val="Heading2"/>
        <w:spacing w:after="240"/>
      </w:pPr>
      <w:bookmarkStart w:id="1603" w:name="_Toc338155157"/>
      <w:r>
        <w:t>Functionality Overview</w:t>
      </w:r>
      <w:bookmarkEnd w:id="1603"/>
    </w:p>
    <w:p w:rsidR="006D6FDF" w:rsidRDefault="006D6FDF" w:rsidP="006D6FDF">
      <w:pPr>
        <w:spacing w:after="240"/>
      </w:pPr>
      <w:r>
        <w:t>Populates Matrix and Dashboard Data</w:t>
      </w:r>
    </w:p>
    <w:p w:rsidR="006D6FDF" w:rsidRDefault="006D6FDF" w:rsidP="006D6FDF">
      <w:pPr>
        <w:spacing w:after="240"/>
      </w:pPr>
    </w:p>
    <w:p w:rsidR="006D6FDF" w:rsidRDefault="006D6FDF" w:rsidP="006D6FDF">
      <w:pPr>
        <w:pStyle w:val="Heading3"/>
        <w:spacing w:after="320"/>
      </w:pPr>
      <w:bookmarkStart w:id="1604" w:name="_Toc338155158"/>
      <w:r>
        <w:t>Parameters</w:t>
      </w:r>
      <w:bookmarkEnd w:id="16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@SAMS_MANDATORY_TRANSFER_TRISTATE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605" w:name="_Toc338155159"/>
      <w:r>
        <w:t>Dependencies</w:t>
      </w:r>
      <w:bookmarkEnd w:id="1605"/>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 xml:space="preserve">Get Agency Classification Code From The </w:t>
            </w:r>
            <w:r>
              <w:lastRenderedPageBreak/>
              <w:t>Agency Table</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SP_SCO567_DETAILS_FORM_LOAD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Financial Reporting Data Entry Form Data. Run A Query Against Forms Structures. Return Full Renderable Data</w:t>
            </w:r>
          </w:p>
        </w:tc>
      </w:tr>
    </w:tbl>
    <w:p w:rsidR="006D6FDF" w:rsidRDefault="006D6FDF" w:rsidP="006D6FDF">
      <w:pPr>
        <w:pStyle w:val="Heading1"/>
      </w:pPr>
      <w:bookmarkStart w:id="1606" w:name="_Toc338155160"/>
      <w:r>
        <w:t>SP_SCO567_DETAILS_SUMMARY_LOAD</w:t>
      </w:r>
      <w:bookmarkEnd w:id="1606"/>
    </w:p>
    <w:p w:rsidR="006D6FDF" w:rsidRDefault="006D6FDF" w:rsidP="006D6FDF">
      <w:pPr>
        <w:pStyle w:val="Heading2"/>
        <w:spacing w:after="240"/>
      </w:pPr>
      <w:bookmarkStart w:id="1607" w:name="_Toc338155161"/>
      <w:r>
        <w:t>Functionality Overview</w:t>
      </w:r>
      <w:bookmarkEnd w:id="1607"/>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608" w:name="_Toc338155162"/>
      <w:r>
        <w:t>Parameters</w:t>
      </w:r>
      <w:bookmarkEnd w:id="16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09" w:name="_Toc338155163"/>
      <w:r>
        <w:t>Dependencies</w:t>
      </w:r>
      <w:bookmarkEnd w:id="1609"/>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SCO567_DETAILS_SUMMARY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Summary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SP_SCO567_DETAILS_SUMMARY_POPULATE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 xml:space="preserve">Populate Full Summary In Simple Group By </w:t>
            </w:r>
            <w:r>
              <w:lastRenderedPageBreak/>
              <w:t>Transaction Format</w:t>
            </w:r>
          </w:p>
        </w:tc>
      </w:tr>
    </w:tbl>
    <w:p w:rsidR="006D6FDF" w:rsidRDefault="006D6FDF" w:rsidP="006D6FDF">
      <w:pPr>
        <w:pStyle w:val="Heading1"/>
      </w:pPr>
      <w:bookmarkStart w:id="1610" w:name="_Toc338155164"/>
      <w:r>
        <w:lastRenderedPageBreak/>
        <w:t>SP_SCO567_DETAILS_SUMMARY_POPULATE</w:t>
      </w:r>
      <w:bookmarkEnd w:id="1610"/>
    </w:p>
    <w:p w:rsidR="006D6FDF" w:rsidRDefault="006D6FDF" w:rsidP="006D6FDF">
      <w:pPr>
        <w:pStyle w:val="Heading2"/>
        <w:spacing w:after="240"/>
      </w:pPr>
      <w:bookmarkStart w:id="1611" w:name="_Toc338155165"/>
      <w:r>
        <w:t>Functionality Overview</w:t>
      </w:r>
      <w:bookmarkEnd w:id="1611"/>
    </w:p>
    <w:p w:rsidR="006D6FDF" w:rsidRDefault="006D6FDF" w:rsidP="006D6FDF">
      <w:pPr>
        <w:spacing w:after="240"/>
      </w:pPr>
      <w:r>
        <w:t>Populates Full Summary In Simple Group By Transaction Format</w:t>
      </w:r>
    </w:p>
    <w:p w:rsidR="006D6FDF" w:rsidRDefault="006D6FDF" w:rsidP="006D6FDF">
      <w:pPr>
        <w:spacing w:after="240"/>
      </w:pPr>
    </w:p>
    <w:p w:rsidR="006D6FDF" w:rsidRDefault="006D6FDF" w:rsidP="006D6FDF">
      <w:pPr>
        <w:pStyle w:val="Heading3"/>
        <w:spacing w:after="320"/>
      </w:pPr>
      <w:bookmarkStart w:id="1612" w:name="_Toc338155166"/>
      <w:r>
        <w:t>Parameters</w:t>
      </w:r>
      <w:bookmarkEnd w:id="161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613" w:name="_Toc338155167"/>
      <w:r>
        <w:t>Dependencies</w:t>
      </w:r>
      <w:bookmarkEnd w:id="1613"/>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SCO567_DETAILS_SUMMARY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Summary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r w:rsidR="006D6FDF" w:rsidTr="006D6FDF">
        <w:tc>
          <w:tcPr>
            <w:tcW w:w="217" w:type="pct"/>
          </w:tcPr>
          <w:p w:rsidR="006D6FDF" w:rsidRDefault="006D6FDF" w:rsidP="006D6FDF">
            <w:pPr>
              <w:spacing w:after="240"/>
            </w:pPr>
            <w:r>
              <w:lastRenderedPageBreak/>
              <w:t>7</w:t>
            </w:r>
          </w:p>
        </w:tc>
        <w:tc>
          <w:tcPr>
            <w:tcW w:w="2174" w:type="pct"/>
          </w:tcPr>
          <w:p w:rsidR="006D6FDF" w:rsidRDefault="006D6FDF" w:rsidP="006D6FDF">
            <w:pPr>
              <w:spacing w:after="240"/>
            </w:pPr>
            <w:r>
              <w:t>SP_SCO567_DETAILS_FORM_LOAD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Financial Reporting Data Entry Form Data. Run A Query Against Forms Structures. Return Full Renderable Data</w:t>
            </w:r>
          </w:p>
        </w:tc>
      </w:tr>
    </w:tbl>
    <w:p w:rsidR="006D6FDF" w:rsidRDefault="006D6FDF" w:rsidP="006D6FDF">
      <w:pPr>
        <w:pStyle w:val="Heading1"/>
      </w:pPr>
      <w:bookmarkStart w:id="1614" w:name="_Toc338155168"/>
      <w:r>
        <w:t>SP_SCO568_DETAILS_DASHBOARD_LOAD</w:t>
      </w:r>
      <w:bookmarkEnd w:id="1614"/>
    </w:p>
    <w:p w:rsidR="006D6FDF" w:rsidRDefault="006D6FDF" w:rsidP="006D6FDF">
      <w:pPr>
        <w:pStyle w:val="Heading2"/>
        <w:spacing w:after="240"/>
      </w:pPr>
      <w:bookmarkStart w:id="1615" w:name="_Toc338155169"/>
      <w:r>
        <w:t>Functionality Overview</w:t>
      </w:r>
      <w:bookmarkEnd w:id="1615"/>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616" w:name="_Toc338155170"/>
      <w:r>
        <w:t>Parameters</w:t>
      </w:r>
      <w:bookmarkEnd w:id="16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17" w:name="_Toc338155171"/>
      <w:r>
        <w:t>Dependencies</w:t>
      </w:r>
      <w:bookmarkEnd w:id="161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fn_GetAgencyName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Name From The Agency Table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bl>
    <w:p w:rsidR="006D6FDF" w:rsidRDefault="006D6FDF" w:rsidP="006D6FDF">
      <w:pPr>
        <w:pStyle w:val="Heading1"/>
      </w:pPr>
      <w:bookmarkStart w:id="1618" w:name="_Toc338155172"/>
      <w:r>
        <w:lastRenderedPageBreak/>
        <w:t>SP_SCO568_DETAILS_FORM_LOAD</w:t>
      </w:r>
      <w:bookmarkEnd w:id="1618"/>
    </w:p>
    <w:p w:rsidR="006D6FDF" w:rsidRDefault="006D6FDF" w:rsidP="006D6FDF">
      <w:pPr>
        <w:pStyle w:val="Heading2"/>
        <w:spacing w:after="240"/>
      </w:pPr>
      <w:bookmarkStart w:id="1619" w:name="_Toc338155173"/>
      <w:r>
        <w:t>Functionality Overview</w:t>
      </w:r>
      <w:bookmarkEnd w:id="1619"/>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620" w:name="_Toc338155174"/>
      <w:r>
        <w:t>Parameters</w:t>
      </w:r>
      <w:bookmarkEnd w:id="16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@SAMS_MANDATORY_TRANSFER_TRISTATE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21" w:name="_Toc338155175"/>
      <w:r>
        <w:t>Dependencies</w:t>
      </w:r>
      <w:bookmarkEnd w:id="162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622" w:name="_Toc338155176"/>
      <w:r>
        <w:lastRenderedPageBreak/>
        <w:t>SP_SCO568_DETAILS_GROUP_BY_FUND_LOAD</w:t>
      </w:r>
      <w:bookmarkEnd w:id="1622"/>
    </w:p>
    <w:p w:rsidR="006D6FDF" w:rsidRDefault="006D6FDF" w:rsidP="006D6FDF">
      <w:pPr>
        <w:pStyle w:val="Heading2"/>
        <w:spacing w:after="240"/>
      </w:pPr>
      <w:bookmarkStart w:id="1623" w:name="_Toc338155177"/>
      <w:r>
        <w:t>Functionality Overview</w:t>
      </w:r>
      <w:bookmarkEnd w:id="1623"/>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624" w:name="_Toc338155178"/>
      <w:r>
        <w:t>Parameters</w:t>
      </w:r>
      <w:bookmarkEnd w:id="16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25" w:name="_Toc338155179"/>
      <w:r>
        <w:t>Dependencies</w:t>
      </w:r>
      <w:bookmarkEnd w:id="1625"/>
    </w:p>
    <w:tbl>
      <w:tblPr>
        <w:tblStyle w:val="TableGrid"/>
        <w:tblW w:w="5000" w:type="pct"/>
        <w:tblLook w:val="04A0" w:firstRow="1" w:lastRow="0" w:firstColumn="1" w:lastColumn="0" w:noHBand="0" w:noVBand="1"/>
      </w:tblPr>
      <w:tblGrid>
        <w:gridCol w:w="536"/>
        <w:gridCol w:w="5984"/>
        <w:gridCol w:w="705"/>
        <w:gridCol w:w="307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fn_GetInterFundActivityComponentUnitTransactionsGrantor</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fn_GetInterFundActivityFiduciaryTransactionsGrantor</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fn_GetInterFundInternalReimbursementsByTransactionsGrantor</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SCO568_DETAILS_WORKTABLE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SCO568 Work Table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Z_SP_SCO568_DETAILS_FORM_LOAD_DUMMY</w:t>
            </w:r>
          </w:p>
        </w:tc>
        <w:tc>
          <w:tcPr>
            <w:tcW w:w="435" w:type="pct"/>
          </w:tcPr>
          <w:p w:rsidR="006D6FDF" w:rsidRDefault="006D6FDF" w:rsidP="006D6FDF">
            <w:pPr>
              <w:spacing w:after="240"/>
            </w:pPr>
          </w:p>
        </w:tc>
        <w:tc>
          <w:tcPr>
            <w:tcW w:w="2174" w:type="pct"/>
          </w:tcPr>
          <w:p w:rsidR="006D6FDF" w:rsidRDefault="006D6FDF" w:rsidP="006D6FDF">
            <w:pPr>
              <w:spacing w:after="240"/>
            </w:pPr>
          </w:p>
        </w:tc>
      </w:tr>
    </w:tbl>
    <w:p w:rsidR="006D6FDF" w:rsidRDefault="006D6FDF" w:rsidP="006D6FDF">
      <w:pPr>
        <w:pStyle w:val="Heading1"/>
      </w:pPr>
      <w:bookmarkStart w:id="1626" w:name="_Toc338155180"/>
      <w:r>
        <w:lastRenderedPageBreak/>
        <w:t>SP_SCO568_DETAILS_GROUP_BY_FUND_LOAD_EX</w:t>
      </w:r>
      <w:bookmarkEnd w:id="1626"/>
    </w:p>
    <w:p w:rsidR="006D6FDF" w:rsidRDefault="006D6FDF" w:rsidP="006D6FDF">
      <w:pPr>
        <w:pStyle w:val="Heading2"/>
        <w:spacing w:after="240"/>
      </w:pPr>
      <w:bookmarkStart w:id="1627" w:name="_Toc338155181"/>
      <w:r>
        <w:t>Functionality Overview</w:t>
      </w:r>
      <w:bookmarkEnd w:id="1627"/>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628" w:name="_Toc338155182"/>
      <w:r>
        <w:t>Parameters</w:t>
      </w:r>
      <w:bookmarkEnd w:id="16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29" w:name="_Toc338155183"/>
      <w:r>
        <w:t>Dependencies</w:t>
      </w:r>
      <w:bookmarkEnd w:id="1629"/>
    </w:p>
    <w:tbl>
      <w:tblPr>
        <w:tblStyle w:val="TableGrid"/>
        <w:tblW w:w="5000" w:type="pct"/>
        <w:tblLook w:val="04A0" w:firstRow="1" w:lastRow="0" w:firstColumn="1" w:lastColumn="0" w:noHBand="0" w:noVBand="1"/>
      </w:tblPr>
      <w:tblGrid>
        <w:gridCol w:w="536"/>
        <w:gridCol w:w="6315"/>
        <w:gridCol w:w="1143"/>
        <w:gridCol w:w="2302"/>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fn_GetInterFundActivityComponentUnitTransactionsGrantor_EX</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fn_GetInterFundActivityFiduciaryTransactionsGrantor_EX</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fn_GetInterFundInternalReimbursementsByTransactionsGrantor_EX</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SCO568_DETAILS_WORKTABLE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SCO568 Work Table</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SP_SCO568_DETAILS_FORM_LOAD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Financial Reporting Data Entry Form Data. Run A Query Against Forms Structures. Return Full Renderable Data</w:t>
            </w:r>
          </w:p>
        </w:tc>
      </w:tr>
    </w:tbl>
    <w:p w:rsidR="006D6FDF" w:rsidRDefault="006D6FDF" w:rsidP="006D6FDF">
      <w:pPr>
        <w:pStyle w:val="Heading1"/>
      </w:pPr>
      <w:bookmarkStart w:id="1630" w:name="_Toc338155184"/>
      <w:r>
        <w:lastRenderedPageBreak/>
        <w:t>SP_SCO568_DETAILS_SUMMARY_LOAD</w:t>
      </w:r>
      <w:bookmarkEnd w:id="1630"/>
    </w:p>
    <w:p w:rsidR="006D6FDF" w:rsidRDefault="006D6FDF" w:rsidP="006D6FDF">
      <w:pPr>
        <w:pStyle w:val="Heading2"/>
        <w:spacing w:after="240"/>
      </w:pPr>
      <w:bookmarkStart w:id="1631" w:name="_Toc338155185"/>
      <w:r>
        <w:t>Functionality Overview</w:t>
      </w:r>
      <w:bookmarkEnd w:id="1631"/>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632" w:name="_Toc338155186"/>
      <w:r>
        <w:t>Parameters</w:t>
      </w:r>
      <w:bookmarkEnd w:id="16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33" w:name="_Toc338155187"/>
      <w:r>
        <w:t>Dependencies</w:t>
      </w:r>
      <w:bookmarkEnd w:id="1633"/>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SCO568_DETAILS_SUMMARY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SCO568 Summary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SP_SCO568_DETAILS_SUMMARY_POPULATE</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Populate Full Summary In Simple Group By Transaction Format</w:t>
            </w:r>
          </w:p>
        </w:tc>
      </w:tr>
    </w:tbl>
    <w:p w:rsidR="006D6FDF" w:rsidRDefault="006D6FDF" w:rsidP="006D6FDF">
      <w:pPr>
        <w:pStyle w:val="Heading1"/>
      </w:pPr>
      <w:bookmarkStart w:id="1634" w:name="_Toc338155188"/>
      <w:r>
        <w:t>SP_SCO568_DETAILS_SUMMARY_POPULATE</w:t>
      </w:r>
      <w:bookmarkEnd w:id="1634"/>
    </w:p>
    <w:p w:rsidR="006D6FDF" w:rsidRDefault="006D6FDF" w:rsidP="006D6FDF">
      <w:pPr>
        <w:pStyle w:val="Heading2"/>
        <w:spacing w:after="240"/>
      </w:pPr>
      <w:bookmarkStart w:id="1635" w:name="_Toc338155189"/>
      <w:r>
        <w:t>Functionality Overview</w:t>
      </w:r>
      <w:bookmarkEnd w:id="1635"/>
    </w:p>
    <w:p w:rsidR="006D6FDF" w:rsidRDefault="006D6FDF" w:rsidP="006D6FDF">
      <w:pPr>
        <w:spacing w:after="240"/>
      </w:pPr>
      <w:r>
        <w:t>Populates Full Summary In Simple Group By Transaction Format</w:t>
      </w:r>
    </w:p>
    <w:p w:rsidR="006D6FDF" w:rsidRDefault="006D6FDF" w:rsidP="006D6FDF">
      <w:pPr>
        <w:spacing w:after="240"/>
      </w:pPr>
    </w:p>
    <w:p w:rsidR="006D6FDF" w:rsidRDefault="006D6FDF" w:rsidP="006D6FDF">
      <w:pPr>
        <w:pStyle w:val="Heading3"/>
        <w:spacing w:after="320"/>
      </w:pPr>
      <w:bookmarkStart w:id="1636" w:name="_Toc338155190"/>
      <w:r>
        <w:lastRenderedPageBreak/>
        <w:t>Parameters</w:t>
      </w:r>
      <w:bookmarkEnd w:id="16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637" w:name="_Toc338155191"/>
      <w:r>
        <w:t>Dependencies</w:t>
      </w:r>
      <w:bookmarkEnd w:id="1637"/>
    </w:p>
    <w:tbl>
      <w:tblPr>
        <w:tblStyle w:val="TableGrid"/>
        <w:tblW w:w="5000" w:type="pct"/>
        <w:tblLook w:val="04A0" w:firstRow="1" w:lastRow="0" w:firstColumn="1" w:lastColumn="0" w:noHBand="0" w:noVBand="1"/>
      </w:tblPr>
      <w:tblGrid>
        <w:gridCol w:w="536"/>
        <w:gridCol w:w="4308"/>
        <w:gridCol w:w="1143"/>
        <w:gridCol w:w="430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SCO568_DETAILS_SUMMARY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SCO568 Summary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fn_GetFundGroupType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Group Type For A Given Fund</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6</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r w:rsidR="006D6FDF" w:rsidTr="006D6FDF">
        <w:tc>
          <w:tcPr>
            <w:tcW w:w="217" w:type="pct"/>
          </w:tcPr>
          <w:p w:rsidR="006D6FDF" w:rsidRDefault="006D6FDF" w:rsidP="006D6FDF">
            <w:pPr>
              <w:spacing w:after="240"/>
            </w:pPr>
            <w:r>
              <w:t>7</w:t>
            </w:r>
          </w:p>
        </w:tc>
        <w:tc>
          <w:tcPr>
            <w:tcW w:w="2174" w:type="pct"/>
          </w:tcPr>
          <w:p w:rsidR="006D6FDF" w:rsidRDefault="006D6FDF" w:rsidP="006D6FDF">
            <w:pPr>
              <w:spacing w:after="240"/>
            </w:pPr>
            <w:r>
              <w:t>SP_SCO568_DETAILS_FORM_LOAD</w:t>
            </w:r>
          </w:p>
        </w:tc>
        <w:tc>
          <w:tcPr>
            <w:tcW w:w="435" w:type="pct"/>
          </w:tcPr>
          <w:p w:rsidR="006D6FDF" w:rsidRDefault="006D6FDF" w:rsidP="006D6FDF">
            <w:pPr>
              <w:spacing w:after="240"/>
            </w:pPr>
            <w:r>
              <w:t>Procedure</w:t>
            </w:r>
          </w:p>
        </w:tc>
        <w:tc>
          <w:tcPr>
            <w:tcW w:w="2174" w:type="pct"/>
          </w:tcPr>
          <w:p w:rsidR="006D6FDF" w:rsidRDefault="006D6FDF" w:rsidP="006D6FDF">
            <w:pPr>
              <w:spacing w:after="240"/>
            </w:pPr>
            <w:r>
              <w:t>Load Financial Reporting Data Entry Form Data. Run A Query Against Forms Structures. Return Full Renderable Data</w:t>
            </w:r>
          </w:p>
        </w:tc>
      </w:tr>
    </w:tbl>
    <w:p w:rsidR="006D6FDF" w:rsidRDefault="006D6FDF" w:rsidP="006D6FDF">
      <w:pPr>
        <w:pStyle w:val="Heading1"/>
      </w:pPr>
      <w:bookmarkStart w:id="1638" w:name="_Toc338155192"/>
      <w:r>
        <w:t>SP_SCO577_DETAILS_FORM_LOAD</w:t>
      </w:r>
      <w:bookmarkEnd w:id="1638"/>
    </w:p>
    <w:p w:rsidR="006D6FDF" w:rsidRDefault="006D6FDF" w:rsidP="006D6FDF">
      <w:pPr>
        <w:pStyle w:val="Heading2"/>
        <w:spacing w:after="240"/>
      </w:pPr>
      <w:bookmarkStart w:id="1639" w:name="_Toc338155193"/>
      <w:r>
        <w:t>Functionality Overview</w:t>
      </w:r>
      <w:bookmarkEnd w:id="1639"/>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640" w:name="_Toc338155194"/>
      <w:r>
        <w:t>Parameters</w:t>
      </w:r>
      <w:bookmarkEnd w:id="16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@ITEM_NUMBER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41" w:name="_Toc338155195"/>
      <w:r>
        <w:t>Dependencies</w:t>
      </w:r>
      <w:bookmarkEnd w:id="164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SCO577_DETAILS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642" w:name="_Toc338155196"/>
      <w:r>
        <w:t>SP_SCO577_DETAILS_FORM_UPDATE</w:t>
      </w:r>
      <w:bookmarkEnd w:id="1642"/>
    </w:p>
    <w:p w:rsidR="006D6FDF" w:rsidRDefault="006D6FDF" w:rsidP="006D6FDF">
      <w:pPr>
        <w:pStyle w:val="Heading2"/>
        <w:spacing w:after="240"/>
      </w:pPr>
      <w:bookmarkStart w:id="1643" w:name="_Toc338155197"/>
      <w:r>
        <w:t>Functionality Overview</w:t>
      </w:r>
      <w:bookmarkEnd w:id="1643"/>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644" w:name="_Toc338155198"/>
      <w:r>
        <w:t>Parameters</w:t>
      </w:r>
      <w:bookmarkEnd w:id="16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@ITEM_NUMBER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@ITEM_DESCRIPTION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@METHOD_OF_VALUATION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@ITEM_COST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@REDUCTION_TO_MARKET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645" w:name="_Toc338155199"/>
      <w:r>
        <w:t>Dependencies</w:t>
      </w:r>
      <w:bookmarkEnd w:id="164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SCO577_DETAILS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SCO577 Form Related Data</w:t>
            </w:r>
          </w:p>
        </w:tc>
      </w:tr>
    </w:tbl>
    <w:p w:rsidR="006D6FDF" w:rsidRDefault="006D6FDF" w:rsidP="006D6FDF">
      <w:pPr>
        <w:pStyle w:val="Heading1"/>
      </w:pPr>
      <w:bookmarkStart w:id="1646" w:name="_Toc338155200"/>
      <w:r>
        <w:t>SP_SCO578_DETAILS_FORM_LOAD</w:t>
      </w:r>
      <w:bookmarkEnd w:id="1646"/>
    </w:p>
    <w:p w:rsidR="006D6FDF" w:rsidRDefault="006D6FDF" w:rsidP="006D6FDF">
      <w:pPr>
        <w:pStyle w:val="Heading2"/>
        <w:spacing w:after="240"/>
      </w:pPr>
      <w:bookmarkStart w:id="1647" w:name="_Toc338155201"/>
      <w:r>
        <w:t>Functionality Overview</w:t>
      </w:r>
      <w:bookmarkEnd w:id="1647"/>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648" w:name="_Toc338155202"/>
      <w:r>
        <w:t>Parameters</w:t>
      </w:r>
      <w:bookmarkEnd w:id="16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@ITEM_NUMBER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49" w:name="_Toc338155203"/>
      <w:r>
        <w:t>Dependencies</w:t>
      </w:r>
      <w:bookmarkEnd w:id="164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SCO578_DETAILS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650" w:name="_Toc338155204"/>
      <w:r>
        <w:t>SP_SCO578_DETAILS_FORM_UPDATE</w:t>
      </w:r>
      <w:bookmarkEnd w:id="1650"/>
    </w:p>
    <w:p w:rsidR="006D6FDF" w:rsidRDefault="006D6FDF" w:rsidP="006D6FDF">
      <w:pPr>
        <w:pStyle w:val="Heading2"/>
        <w:spacing w:after="240"/>
      </w:pPr>
      <w:bookmarkStart w:id="1651" w:name="_Toc338155205"/>
      <w:r>
        <w:t>Functionality Overview</w:t>
      </w:r>
      <w:bookmarkEnd w:id="1651"/>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652" w:name="_Toc338155206"/>
      <w:r>
        <w:t>Parameters</w:t>
      </w:r>
      <w:bookmarkEnd w:id="16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@ITEM_NUMBER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6</w:t>
            </w:r>
          </w:p>
        </w:tc>
        <w:tc>
          <w:tcPr>
            <w:tcW w:w="2083" w:type="pct"/>
          </w:tcPr>
          <w:p w:rsidR="006D6FDF" w:rsidRDefault="006D6FDF" w:rsidP="006D6FDF">
            <w:pPr>
              <w:spacing w:after="240"/>
            </w:pPr>
            <w:r>
              <w:t>@ITEM_DESCRIPTION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@INTEREST_RATE_BEGIN</w:t>
            </w:r>
          </w:p>
        </w:tc>
        <w:tc>
          <w:tcPr>
            <w:tcW w:w="833" w:type="pct"/>
          </w:tcPr>
          <w:p w:rsidR="006D6FDF" w:rsidRDefault="006D6FDF" w:rsidP="006D6FDF">
            <w:pPr>
              <w:spacing w:after="240"/>
            </w:pPr>
            <w:r>
              <w:t>float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@INTEREST_RATE_END</w:t>
            </w:r>
          </w:p>
        </w:tc>
        <w:tc>
          <w:tcPr>
            <w:tcW w:w="833" w:type="pct"/>
          </w:tcPr>
          <w:p w:rsidR="006D6FDF" w:rsidRDefault="006D6FDF" w:rsidP="006D6FDF">
            <w:pPr>
              <w:spacing w:after="240"/>
            </w:pPr>
            <w:r>
              <w:t>float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@MATURITY_DATE_BEGIN</w:t>
            </w:r>
          </w:p>
        </w:tc>
        <w:tc>
          <w:tcPr>
            <w:tcW w:w="833" w:type="pct"/>
          </w:tcPr>
          <w:p w:rsidR="006D6FDF" w:rsidRDefault="006D6FDF" w:rsidP="006D6FDF">
            <w:pPr>
              <w:spacing w:after="240"/>
            </w:pPr>
            <w:r>
              <w:t>datetime</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@MATURITY_DATE_END</w:t>
            </w:r>
          </w:p>
        </w:tc>
        <w:tc>
          <w:tcPr>
            <w:tcW w:w="833" w:type="pct"/>
          </w:tcPr>
          <w:p w:rsidR="006D6FDF" w:rsidRDefault="006D6FDF" w:rsidP="006D6FDF">
            <w:pPr>
              <w:spacing w:after="240"/>
            </w:pPr>
            <w:r>
              <w:t>datetime</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11</w:t>
            </w:r>
          </w:p>
        </w:tc>
        <w:tc>
          <w:tcPr>
            <w:tcW w:w="2083" w:type="pct"/>
          </w:tcPr>
          <w:p w:rsidR="006D6FDF" w:rsidRDefault="006D6FDF" w:rsidP="006D6FDF">
            <w:pPr>
              <w:spacing w:after="240"/>
            </w:pPr>
            <w:r>
              <w:t>@PY_BALANCE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12</w:t>
            </w:r>
          </w:p>
        </w:tc>
        <w:tc>
          <w:tcPr>
            <w:tcW w:w="2083" w:type="pct"/>
          </w:tcPr>
          <w:p w:rsidR="006D6FDF" w:rsidRDefault="006D6FDF" w:rsidP="006D6FDF">
            <w:pPr>
              <w:spacing w:after="240"/>
            </w:pPr>
            <w:r>
              <w:t>@ADDITIONS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13</w:t>
            </w:r>
          </w:p>
        </w:tc>
        <w:tc>
          <w:tcPr>
            <w:tcW w:w="2083" w:type="pct"/>
          </w:tcPr>
          <w:p w:rsidR="006D6FDF" w:rsidRDefault="006D6FDF" w:rsidP="006D6FDF">
            <w:pPr>
              <w:spacing w:after="240"/>
            </w:pPr>
            <w:r>
              <w:t>@REPAYMENTS</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14</w:t>
            </w:r>
          </w:p>
        </w:tc>
        <w:tc>
          <w:tcPr>
            <w:tcW w:w="2083" w:type="pct"/>
          </w:tcPr>
          <w:p w:rsidR="006D6FDF" w:rsidRDefault="006D6FDF" w:rsidP="006D6FDF">
            <w:pPr>
              <w:spacing w:after="240"/>
            </w:pPr>
            <w:r>
              <w:t>@CY_BALANCE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16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653" w:name="_Toc338155207"/>
      <w:r>
        <w:t>Dependencies</w:t>
      </w:r>
      <w:bookmarkEnd w:id="165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SCO578_DETAILS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Data</w:t>
            </w:r>
          </w:p>
        </w:tc>
      </w:tr>
    </w:tbl>
    <w:p w:rsidR="006D6FDF" w:rsidRDefault="006D6FDF" w:rsidP="006D6FDF">
      <w:pPr>
        <w:pStyle w:val="Heading1"/>
      </w:pPr>
      <w:bookmarkStart w:id="1654" w:name="_Toc338155208"/>
      <w:r>
        <w:t>SP_SCO578_MASTER_FORM_LOAD</w:t>
      </w:r>
      <w:bookmarkEnd w:id="1654"/>
    </w:p>
    <w:p w:rsidR="006D6FDF" w:rsidRDefault="006D6FDF" w:rsidP="006D6FDF">
      <w:pPr>
        <w:pStyle w:val="Heading2"/>
        <w:spacing w:after="240"/>
      </w:pPr>
      <w:bookmarkStart w:id="1655" w:name="_Toc338155209"/>
      <w:r>
        <w:t>Functionality Overview</w:t>
      </w:r>
      <w:bookmarkEnd w:id="1655"/>
    </w:p>
    <w:p w:rsidR="006D6FDF" w:rsidRDefault="006D6FDF" w:rsidP="006D6FDF">
      <w:pPr>
        <w:spacing w:after="240"/>
      </w:pPr>
      <w:r>
        <w:t>Loads Financial Reporting Data Entry Form Data. Runs A Query Against Forms Structures. Returns Full Renderable Data</w:t>
      </w:r>
    </w:p>
    <w:p w:rsidR="006D6FDF" w:rsidRDefault="006D6FDF" w:rsidP="006D6FDF">
      <w:pPr>
        <w:spacing w:after="240"/>
      </w:pPr>
    </w:p>
    <w:p w:rsidR="006D6FDF" w:rsidRDefault="006D6FDF" w:rsidP="006D6FDF">
      <w:pPr>
        <w:pStyle w:val="Heading3"/>
        <w:spacing w:after="320"/>
      </w:pPr>
      <w:bookmarkStart w:id="1656" w:name="_Toc338155210"/>
      <w:r>
        <w:t>Parameters</w:t>
      </w:r>
      <w:bookmarkEnd w:id="16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57" w:name="_Toc338155211"/>
      <w:r>
        <w:t>Dependencies</w:t>
      </w:r>
      <w:bookmarkEnd w:id="165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SCO578_MASTER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Master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fn_GetRecordTypeSequence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Record Type Sequence</w:t>
            </w:r>
          </w:p>
        </w:tc>
      </w:tr>
    </w:tbl>
    <w:p w:rsidR="006D6FDF" w:rsidRDefault="006D6FDF" w:rsidP="006D6FDF">
      <w:pPr>
        <w:pStyle w:val="Heading1"/>
      </w:pPr>
      <w:bookmarkStart w:id="1658" w:name="_Toc338155212"/>
      <w:r>
        <w:t>SP_SCO578_MASTER_FORM_UPDATE</w:t>
      </w:r>
      <w:bookmarkEnd w:id="1658"/>
    </w:p>
    <w:p w:rsidR="006D6FDF" w:rsidRDefault="006D6FDF" w:rsidP="006D6FDF">
      <w:pPr>
        <w:pStyle w:val="Heading2"/>
        <w:spacing w:after="240"/>
      </w:pPr>
      <w:bookmarkStart w:id="1659" w:name="_Toc338155213"/>
      <w:r>
        <w:t>Functionality Overview</w:t>
      </w:r>
      <w:bookmarkEnd w:id="1659"/>
    </w:p>
    <w:p w:rsidR="006D6FDF" w:rsidRDefault="006D6FDF" w:rsidP="006D6FDF">
      <w:pPr>
        <w:spacing w:after="240"/>
      </w:pPr>
      <w:r>
        <w:t>Updates Form Data.</w:t>
      </w:r>
    </w:p>
    <w:p w:rsidR="006D6FDF" w:rsidRDefault="006D6FDF" w:rsidP="006D6FDF">
      <w:pPr>
        <w:spacing w:after="240"/>
      </w:pPr>
    </w:p>
    <w:p w:rsidR="006D6FDF" w:rsidRDefault="006D6FDF" w:rsidP="006D6FDF">
      <w:pPr>
        <w:pStyle w:val="Heading3"/>
        <w:spacing w:after="320"/>
      </w:pPr>
      <w:bookmarkStart w:id="1660" w:name="_Toc338155214"/>
      <w:r>
        <w:t>Parameters</w:t>
      </w:r>
      <w:bookmarkEnd w:id="1660"/>
    </w:p>
    <w:tbl>
      <w:tblPr>
        <w:tblStyle w:val="TableGrid"/>
        <w:tblW w:w="5000" w:type="pct"/>
        <w:tblLook w:val="04A0" w:firstRow="1" w:lastRow="0" w:firstColumn="1" w:lastColumn="0" w:noHBand="0" w:noVBand="1"/>
      </w:tblPr>
      <w:tblGrid>
        <w:gridCol w:w="521"/>
        <w:gridCol w:w="6746"/>
        <w:gridCol w:w="859"/>
        <w:gridCol w:w="1159"/>
        <w:gridCol w:w="1011"/>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@PY_ALLOWANCE_FOR_UNCOLLECTIBLE_LOANS_AND_NOTES_RECEIVABLE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@CY_ALLOWANCE_FOR_UNCOLLECTIBLE_LOANS_AND_NOTES_RECEIVABLE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661" w:name="_Toc338155215"/>
      <w:r>
        <w:t>Dependencies</w:t>
      </w:r>
      <w:bookmarkEnd w:id="166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SCO578_MASTER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SCO578 Form Related Master Data</w:t>
            </w:r>
          </w:p>
        </w:tc>
      </w:tr>
    </w:tbl>
    <w:p w:rsidR="006D6FDF" w:rsidRDefault="006D6FDF" w:rsidP="006D6FDF">
      <w:pPr>
        <w:pStyle w:val="Heading1"/>
      </w:pPr>
      <w:bookmarkStart w:id="1662" w:name="_Toc338155216"/>
      <w:r>
        <w:t>SP_SECURITY_LOAD_USER_CAPABILITY</w:t>
      </w:r>
      <w:bookmarkEnd w:id="1662"/>
    </w:p>
    <w:p w:rsidR="006D6FDF" w:rsidRDefault="006D6FDF" w:rsidP="006D6FDF">
      <w:pPr>
        <w:pStyle w:val="Heading2"/>
        <w:spacing w:after="240"/>
      </w:pPr>
      <w:bookmarkStart w:id="1663" w:name="_Toc338155217"/>
      <w:r>
        <w:t>Functionality Overview</w:t>
      </w:r>
      <w:bookmarkEnd w:id="1663"/>
    </w:p>
    <w:p w:rsidR="006D6FDF" w:rsidRDefault="006D6FDF" w:rsidP="006D6FDF">
      <w:pPr>
        <w:spacing w:after="240"/>
      </w:pPr>
      <w:r>
        <w:t>Loads User Capability and Agency to Entitlement Settings</w:t>
      </w:r>
    </w:p>
    <w:p w:rsidR="006D6FDF" w:rsidRDefault="006D6FDF" w:rsidP="006D6FDF">
      <w:pPr>
        <w:spacing w:after="240"/>
      </w:pPr>
    </w:p>
    <w:p w:rsidR="006D6FDF" w:rsidRDefault="006D6FDF" w:rsidP="006D6FDF">
      <w:pPr>
        <w:pStyle w:val="Heading3"/>
        <w:spacing w:after="320"/>
      </w:pPr>
      <w:bookmarkStart w:id="1664" w:name="_Toc338155218"/>
      <w:r>
        <w:t>Parameters</w:t>
      </w:r>
      <w:bookmarkEnd w:id="16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@CONTEXT_NAME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@USER_LOGIN_NAME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6</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@FORM_NUMBER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665" w:name="_Toc338155219"/>
      <w:r>
        <w:t>Dependencies</w:t>
      </w:r>
      <w:bookmarkEnd w:id="166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ACTIVE_DIRECTORY_USER_CAPABILITY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User To Agency Mappings and User Entitlement</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SECURITY_ACCESS_MANAGEMENT_MATRIX</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Lifecycle To Security Assignment Matrix</w:t>
            </w:r>
          </w:p>
        </w:tc>
      </w:tr>
    </w:tbl>
    <w:p w:rsidR="006D6FDF" w:rsidRDefault="006D6FDF" w:rsidP="006D6FDF">
      <w:pPr>
        <w:pStyle w:val="Heading1"/>
      </w:pPr>
      <w:bookmarkStart w:id="1666" w:name="_Toc338155220"/>
      <w:r>
        <w:t>SP_SECURITY_LOAD_USER_CAPABILITY_MAX_PRIVILAGE</w:t>
      </w:r>
      <w:bookmarkEnd w:id="1666"/>
    </w:p>
    <w:p w:rsidR="006D6FDF" w:rsidRDefault="006D6FDF" w:rsidP="006D6FDF">
      <w:pPr>
        <w:pStyle w:val="Heading2"/>
        <w:spacing w:after="240"/>
      </w:pPr>
      <w:bookmarkStart w:id="1667" w:name="_Toc338155221"/>
      <w:r>
        <w:t>Functionality Overview</w:t>
      </w:r>
      <w:bookmarkEnd w:id="1667"/>
    </w:p>
    <w:p w:rsidR="006D6FDF" w:rsidRDefault="006D6FDF" w:rsidP="006D6FDF">
      <w:pPr>
        <w:spacing w:after="240"/>
      </w:pPr>
      <w:r>
        <w:t>Determines Max Privilege On Record Type, Given an Agency, Fund, Package</w:t>
      </w:r>
    </w:p>
    <w:p w:rsidR="006D6FDF" w:rsidRDefault="006D6FDF" w:rsidP="006D6FDF">
      <w:pPr>
        <w:spacing w:after="240"/>
      </w:pPr>
    </w:p>
    <w:p w:rsidR="006D6FDF" w:rsidRDefault="006D6FDF" w:rsidP="006D6FDF">
      <w:pPr>
        <w:pStyle w:val="Heading3"/>
        <w:spacing w:after="320"/>
      </w:pPr>
      <w:bookmarkStart w:id="1668" w:name="_Toc338155222"/>
      <w:r>
        <w:t>Parameters</w:t>
      </w:r>
      <w:bookmarkEnd w:id="16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@CONTEXT_NAME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@USER_LOGIN_NAME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@FORM_NUMBER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9</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10</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669" w:name="_Toc338155223"/>
      <w:r>
        <w:t>Dependencies</w:t>
      </w:r>
      <w:bookmarkEnd w:id="166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ACTIVE_DIRECTORY_USER_CAPABILITY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User To Agency Mappings and User Entitlement</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bl>
    <w:p w:rsidR="006D6FDF" w:rsidRDefault="006D6FDF" w:rsidP="006D6FDF">
      <w:pPr>
        <w:pStyle w:val="Heading1"/>
      </w:pPr>
      <w:bookmarkStart w:id="1670" w:name="_Toc338155224"/>
      <w:r>
        <w:t>sp_send_dbmail</w:t>
      </w:r>
      <w:bookmarkEnd w:id="1670"/>
    </w:p>
    <w:p w:rsidR="006D6FDF" w:rsidRDefault="006D6FDF" w:rsidP="006D6FDF">
      <w:pPr>
        <w:pStyle w:val="Heading2"/>
        <w:spacing w:after="240"/>
      </w:pPr>
      <w:bookmarkStart w:id="1671" w:name="_Toc338155225"/>
      <w:r>
        <w:t>Functionality Overview</w:t>
      </w:r>
      <w:bookmarkEnd w:id="1671"/>
    </w:p>
    <w:p w:rsidR="006D6FDF" w:rsidRDefault="006D6FDF" w:rsidP="006D6FDF">
      <w:pPr>
        <w:spacing w:after="240"/>
      </w:pPr>
      <w:r>
        <w:t>Sends Mail</w:t>
      </w:r>
    </w:p>
    <w:p w:rsidR="006D6FDF" w:rsidRDefault="006D6FDF" w:rsidP="006D6FDF">
      <w:pPr>
        <w:spacing w:after="240"/>
      </w:pPr>
    </w:p>
    <w:p w:rsidR="006D6FDF" w:rsidRDefault="006D6FDF" w:rsidP="006D6FDF">
      <w:pPr>
        <w:pStyle w:val="Heading3"/>
        <w:spacing w:after="320"/>
      </w:pPr>
      <w:bookmarkStart w:id="1672" w:name="_Toc338155226"/>
      <w:r>
        <w:lastRenderedPageBreak/>
        <w:t>Parameters</w:t>
      </w:r>
      <w:bookmarkEnd w:id="1672"/>
    </w:p>
    <w:p w:rsidR="006D6FDF" w:rsidRDefault="006D6FDF" w:rsidP="006D6FDF">
      <w:pPr>
        <w:spacing w:after="240"/>
      </w:pPr>
      <w:r>
        <w:t>sp_send_dbmail Does Not Have Any Parameters</w:t>
      </w:r>
    </w:p>
    <w:p w:rsidR="006D6FDF" w:rsidRDefault="006D6FDF" w:rsidP="006D6FDF">
      <w:pPr>
        <w:pStyle w:val="Heading3"/>
        <w:spacing w:after="320"/>
      </w:pPr>
      <w:bookmarkStart w:id="1673" w:name="_Toc338155227"/>
      <w:r>
        <w:t>Dependencies</w:t>
      </w:r>
      <w:bookmarkEnd w:id="1673"/>
    </w:p>
    <w:p w:rsidR="006D6FDF" w:rsidRDefault="006D6FDF" w:rsidP="006D6FDF">
      <w:pPr>
        <w:spacing w:after="240"/>
      </w:pPr>
      <w:r>
        <w:t>sp_send_dbmail Does Not Have Any Dependencies On Other Database Objects</w:t>
      </w:r>
    </w:p>
    <w:p w:rsidR="006D6FDF" w:rsidRDefault="006D6FDF" w:rsidP="006D6FDF">
      <w:pPr>
        <w:pStyle w:val="Heading1"/>
      </w:pPr>
      <w:bookmarkStart w:id="1674" w:name="_Toc338155228"/>
      <w:r>
        <w:t>sp_upgraddiagrams</w:t>
      </w:r>
      <w:bookmarkEnd w:id="1674"/>
    </w:p>
    <w:p w:rsidR="006D6FDF" w:rsidRDefault="006D6FDF" w:rsidP="006D6FDF">
      <w:pPr>
        <w:pStyle w:val="Heading2"/>
        <w:spacing w:after="240"/>
      </w:pPr>
      <w:bookmarkStart w:id="1675" w:name="_Toc338155229"/>
      <w:r>
        <w:t>Functionality Overview</w:t>
      </w:r>
      <w:bookmarkEnd w:id="1675"/>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676" w:name="_Toc338155230"/>
      <w:r>
        <w:t>Parameters</w:t>
      </w:r>
      <w:bookmarkEnd w:id="1676"/>
    </w:p>
    <w:p w:rsidR="006D6FDF" w:rsidRDefault="006D6FDF" w:rsidP="006D6FDF">
      <w:pPr>
        <w:spacing w:after="240"/>
      </w:pPr>
      <w:r>
        <w:t>sp_upgraddiagrams Does Not Have Any Parameters</w:t>
      </w:r>
    </w:p>
    <w:p w:rsidR="006D6FDF" w:rsidRDefault="006D6FDF" w:rsidP="006D6FDF">
      <w:pPr>
        <w:pStyle w:val="Heading3"/>
        <w:spacing w:after="320"/>
      </w:pPr>
      <w:bookmarkStart w:id="1677" w:name="_Toc338155231"/>
      <w:r>
        <w:t>Dependencies</w:t>
      </w:r>
      <w:bookmarkEnd w:id="167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dtproperties</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sysdiagrams</w:t>
            </w:r>
          </w:p>
        </w:tc>
        <w:tc>
          <w:tcPr>
            <w:tcW w:w="435" w:type="pct"/>
          </w:tcPr>
          <w:p w:rsidR="006D6FDF" w:rsidRDefault="006D6FDF" w:rsidP="006D6FDF">
            <w:pPr>
              <w:spacing w:after="240"/>
            </w:pPr>
            <w:r>
              <w:t>Table</w:t>
            </w:r>
          </w:p>
        </w:tc>
        <w:tc>
          <w:tcPr>
            <w:tcW w:w="2174" w:type="pct"/>
          </w:tcPr>
          <w:p w:rsidR="006D6FDF" w:rsidRDefault="006D6FDF" w:rsidP="006D6FDF">
            <w:pPr>
              <w:spacing w:after="240"/>
            </w:pPr>
          </w:p>
        </w:tc>
      </w:tr>
    </w:tbl>
    <w:p w:rsidR="006D6FDF" w:rsidRDefault="006D6FDF" w:rsidP="006D6FDF">
      <w:pPr>
        <w:pStyle w:val="Heading1"/>
      </w:pPr>
      <w:bookmarkStart w:id="1678" w:name="_Toc338155232"/>
      <w:r>
        <w:t>SP_UTIL_GAAP_ACCOUNT_CHANGES_RATIONALE</w:t>
      </w:r>
      <w:bookmarkEnd w:id="1678"/>
    </w:p>
    <w:p w:rsidR="006D6FDF" w:rsidRDefault="006D6FDF" w:rsidP="006D6FDF">
      <w:pPr>
        <w:pStyle w:val="Heading2"/>
        <w:spacing w:after="240"/>
      </w:pPr>
      <w:bookmarkStart w:id="1679" w:name="_Toc338155233"/>
      <w:r>
        <w:t>Functionality Overview</w:t>
      </w:r>
      <w:bookmarkEnd w:id="1679"/>
    </w:p>
    <w:p w:rsidR="006D6FDF" w:rsidRDefault="006D6FDF" w:rsidP="006D6FDF">
      <w:pPr>
        <w:spacing w:after="240"/>
      </w:pPr>
      <w:r>
        <w:t>Enumerates Account Changes Rationale</w:t>
      </w:r>
    </w:p>
    <w:p w:rsidR="006D6FDF" w:rsidRDefault="006D6FDF" w:rsidP="006D6FDF">
      <w:pPr>
        <w:spacing w:after="240"/>
      </w:pPr>
      <w:r>
        <w:t>Rationales Are Used In Explaining Fluctuations:</w:t>
      </w:r>
    </w:p>
    <w:p w:rsidR="006D6FDF" w:rsidRDefault="006D6FDF" w:rsidP="006D6FDF">
      <w:pPr>
        <w:spacing w:after="240"/>
      </w:pPr>
      <w:r>
        <w:t>Appropriation Change</w:t>
      </w:r>
    </w:p>
    <w:p w:rsidR="006D6FDF" w:rsidRDefault="006D6FDF" w:rsidP="006D6FDF">
      <w:pPr>
        <w:spacing w:after="240"/>
      </w:pPr>
      <w:r>
        <w:t>New Program</w:t>
      </w:r>
    </w:p>
    <w:p w:rsidR="006D6FDF" w:rsidRDefault="006D6FDF" w:rsidP="006D6FDF">
      <w:pPr>
        <w:spacing w:after="240"/>
      </w:pPr>
      <w:r>
        <w:t>Statute Change</w:t>
      </w:r>
    </w:p>
    <w:p w:rsidR="006D6FDF" w:rsidRDefault="006D6FDF" w:rsidP="006D6FDF">
      <w:pPr>
        <w:spacing w:after="240"/>
      </w:pPr>
    </w:p>
    <w:p w:rsidR="006D6FDF" w:rsidRDefault="006D6FDF" w:rsidP="006D6FDF">
      <w:pPr>
        <w:spacing w:after="240"/>
      </w:pPr>
      <w:r>
        <w:lastRenderedPageBreak/>
        <w:t>Fluctuations are Part of the SCO510 Form</w:t>
      </w:r>
    </w:p>
    <w:p w:rsidR="006D6FDF" w:rsidRDefault="006D6FDF" w:rsidP="006D6FDF">
      <w:pPr>
        <w:spacing w:after="240"/>
      </w:pPr>
    </w:p>
    <w:p w:rsidR="006D6FDF" w:rsidRDefault="006D6FDF" w:rsidP="006D6FDF">
      <w:pPr>
        <w:pStyle w:val="Heading3"/>
        <w:spacing w:after="320"/>
      </w:pPr>
      <w:bookmarkStart w:id="1680" w:name="_Toc338155234"/>
      <w:r>
        <w:t>Parameters</w:t>
      </w:r>
      <w:bookmarkEnd w:id="16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@ACCOUNT_TYPE_LIST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@FLUCTUATION_DIRECTION_LIST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@FLUCTUATION_THRESHOLD_PERCENTAGE</w:t>
            </w:r>
          </w:p>
        </w:tc>
        <w:tc>
          <w:tcPr>
            <w:tcW w:w="833" w:type="pct"/>
          </w:tcPr>
          <w:p w:rsidR="006D6FDF" w:rsidRDefault="006D6FDF" w:rsidP="006D6FDF">
            <w:pPr>
              <w:spacing w:after="240"/>
            </w:pPr>
            <w:r>
              <w:t>float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81" w:name="_Toc338155235"/>
      <w:r>
        <w:t>Dependencies</w:t>
      </w:r>
      <w:bookmarkEnd w:id="1681"/>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GAAP_ACCOUNT_CHANGES_RATIONALE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Rule Lookups For Account Changes Rationale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fn_CommaDelimitedToTable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Convert A String Into A Table</w:t>
            </w:r>
          </w:p>
        </w:tc>
      </w:tr>
    </w:tbl>
    <w:p w:rsidR="006D6FDF" w:rsidRDefault="006D6FDF" w:rsidP="006D6FDF">
      <w:pPr>
        <w:pStyle w:val="Heading1"/>
      </w:pPr>
      <w:bookmarkStart w:id="1682" w:name="_Toc338155236"/>
      <w:r>
        <w:t>SP_UTIL_LOAD_ACCOUNT_INFORMATION</w:t>
      </w:r>
      <w:bookmarkEnd w:id="1682"/>
    </w:p>
    <w:p w:rsidR="006D6FDF" w:rsidRDefault="006D6FDF" w:rsidP="006D6FDF">
      <w:pPr>
        <w:pStyle w:val="Heading2"/>
        <w:spacing w:after="240"/>
      </w:pPr>
      <w:bookmarkStart w:id="1683" w:name="_Toc338155237"/>
      <w:r>
        <w:t>Functionality Overview</w:t>
      </w:r>
      <w:bookmarkEnd w:id="1683"/>
    </w:p>
    <w:p w:rsidR="006D6FDF" w:rsidRDefault="006D6FDF" w:rsidP="006D6FDF">
      <w:pPr>
        <w:spacing w:after="240"/>
      </w:pPr>
      <w:r>
        <w:t>Gets Account Information For The Specified Accounts. Filter By Account Type</w:t>
      </w:r>
    </w:p>
    <w:p w:rsidR="006D6FDF" w:rsidRDefault="006D6FDF" w:rsidP="006D6FDF">
      <w:pPr>
        <w:spacing w:after="240"/>
      </w:pPr>
    </w:p>
    <w:p w:rsidR="006D6FDF" w:rsidRDefault="006D6FDF" w:rsidP="006D6FDF">
      <w:pPr>
        <w:pStyle w:val="Heading3"/>
        <w:spacing w:after="320"/>
      </w:pPr>
      <w:bookmarkStart w:id="1684" w:name="_Toc338155238"/>
      <w:r>
        <w:t>Parameters</w:t>
      </w:r>
      <w:bookmarkEnd w:id="16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@ACCOUNT_NUMBER_LIST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85" w:name="_Toc338155239"/>
      <w:r>
        <w:t>Dependencies</w:t>
      </w:r>
      <w:bookmarkEnd w:id="168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fn_CommaDelimitedToTable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Convert A String Into A Table</w:t>
            </w:r>
          </w:p>
        </w:tc>
      </w:tr>
    </w:tbl>
    <w:p w:rsidR="006D6FDF" w:rsidRDefault="006D6FDF" w:rsidP="006D6FDF">
      <w:pPr>
        <w:pStyle w:val="Heading1"/>
      </w:pPr>
      <w:bookmarkStart w:id="1686" w:name="_Toc338155240"/>
      <w:r>
        <w:t>SP_UTIL_LOAD_ACCOUNT_LIST</w:t>
      </w:r>
      <w:bookmarkEnd w:id="1686"/>
    </w:p>
    <w:p w:rsidR="006D6FDF" w:rsidRDefault="006D6FDF" w:rsidP="006D6FDF">
      <w:pPr>
        <w:pStyle w:val="Heading2"/>
        <w:spacing w:after="240"/>
      </w:pPr>
      <w:bookmarkStart w:id="1687" w:name="_Toc338155241"/>
      <w:r>
        <w:t>Functionality Overview</w:t>
      </w:r>
      <w:bookmarkEnd w:id="1687"/>
    </w:p>
    <w:p w:rsidR="006D6FDF" w:rsidRDefault="006D6FDF" w:rsidP="006D6FDF">
      <w:pPr>
        <w:spacing w:after="240"/>
      </w:pPr>
      <w:r>
        <w:t>Get Account Information For The Specified Accounts. Filter By Account Type</w:t>
      </w:r>
    </w:p>
    <w:p w:rsidR="006D6FDF" w:rsidRDefault="006D6FDF" w:rsidP="006D6FDF">
      <w:pPr>
        <w:spacing w:after="240"/>
      </w:pPr>
    </w:p>
    <w:p w:rsidR="006D6FDF" w:rsidRDefault="006D6FDF" w:rsidP="006D6FDF">
      <w:pPr>
        <w:pStyle w:val="Heading3"/>
        <w:spacing w:after="320"/>
      </w:pPr>
      <w:bookmarkStart w:id="1688" w:name="_Toc338155242"/>
      <w:r>
        <w:t>Parameters</w:t>
      </w:r>
      <w:bookmarkEnd w:id="16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@ACCOUNT_TYPE_LIST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89" w:name="_Toc338155243"/>
      <w:r>
        <w:t>Dependencies</w:t>
      </w:r>
      <w:bookmarkEnd w:id="1689"/>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fn_CommaDelimitedToTable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Convert A String Into A Table</w:t>
            </w:r>
          </w:p>
        </w:tc>
      </w:tr>
    </w:tbl>
    <w:p w:rsidR="006D6FDF" w:rsidRDefault="006D6FDF" w:rsidP="006D6FDF">
      <w:pPr>
        <w:pStyle w:val="Heading1"/>
      </w:pPr>
      <w:bookmarkStart w:id="1690" w:name="_Toc338155244"/>
      <w:r>
        <w:lastRenderedPageBreak/>
        <w:t>SP_UTIL_LOAD_AGENCY_FUND_ACCOUNT_LIST</w:t>
      </w:r>
      <w:bookmarkEnd w:id="1690"/>
    </w:p>
    <w:p w:rsidR="006D6FDF" w:rsidRDefault="006D6FDF" w:rsidP="006D6FDF">
      <w:pPr>
        <w:pStyle w:val="Heading2"/>
        <w:spacing w:after="240"/>
      </w:pPr>
      <w:bookmarkStart w:id="1691" w:name="_Toc338155245"/>
      <w:r>
        <w:t>Functionality Overview</w:t>
      </w:r>
      <w:bookmarkEnd w:id="1691"/>
    </w:p>
    <w:p w:rsidR="006D6FDF" w:rsidRDefault="006D6FDF" w:rsidP="006D6FDF">
      <w:pPr>
        <w:spacing w:after="240"/>
      </w:pPr>
      <w:r>
        <w:t>Gets Account Information For The Specified Agency and Fund.</w:t>
      </w:r>
    </w:p>
    <w:p w:rsidR="006D6FDF" w:rsidRDefault="006D6FDF" w:rsidP="006D6FDF">
      <w:pPr>
        <w:spacing w:after="240"/>
      </w:pPr>
      <w:r>
        <w:t>Lists Only Accounts That Are Listed On The Trial Balances For A Given Year</w:t>
      </w:r>
    </w:p>
    <w:p w:rsidR="006D6FDF" w:rsidRDefault="006D6FDF" w:rsidP="006D6FDF">
      <w:pPr>
        <w:spacing w:after="240"/>
      </w:pPr>
      <w:r>
        <w:t>Fiscal Year, Agency Number, Fund Determine The Relationship To Trial Balances</w:t>
      </w:r>
    </w:p>
    <w:p w:rsidR="006D6FDF" w:rsidRDefault="006D6FDF" w:rsidP="006D6FDF">
      <w:pPr>
        <w:spacing w:after="240"/>
      </w:pPr>
    </w:p>
    <w:p w:rsidR="006D6FDF" w:rsidRDefault="006D6FDF" w:rsidP="006D6FDF">
      <w:pPr>
        <w:pStyle w:val="Heading3"/>
        <w:spacing w:after="320"/>
      </w:pPr>
      <w:bookmarkStart w:id="1692" w:name="_Toc338155246"/>
      <w:r>
        <w:t>Parameters</w:t>
      </w:r>
      <w:bookmarkEnd w:id="16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@ACCOUNT_TYPE_LIST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93" w:name="_Toc338155247"/>
      <w:r>
        <w:t>Dependencies</w:t>
      </w:r>
      <w:bookmarkEnd w:id="1693"/>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VIEW_AGENCY_FUND_ACCOUNT</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fn_CommaDelimitedToTable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Convert A String Into A Table</w:t>
            </w:r>
          </w:p>
        </w:tc>
      </w:tr>
    </w:tbl>
    <w:p w:rsidR="006D6FDF" w:rsidRDefault="006D6FDF" w:rsidP="006D6FDF">
      <w:pPr>
        <w:pStyle w:val="Heading1"/>
      </w:pPr>
      <w:bookmarkStart w:id="1694" w:name="_Toc338155248"/>
      <w:r>
        <w:t>SP_UTIL_LOAD_AGENCY_FUND_LIST</w:t>
      </w:r>
      <w:bookmarkEnd w:id="1694"/>
    </w:p>
    <w:p w:rsidR="006D6FDF" w:rsidRDefault="006D6FDF" w:rsidP="006D6FDF">
      <w:pPr>
        <w:pStyle w:val="Heading2"/>
        <w:spacing w:after="240"/>
      </w:pPr>
      <w:bookmarkStart w:id="1695" w:name="_Toc338155249"/>
      <w:r>
        <w:t>Functionality Overview</w:t>
      </w:r>
      <w:bookmarkEnd w:id="1695"/>
    </w:p>
    <w:p w:rsidR="006D6FDF" w:rsidRDefault="006D6FDF" w:rsidP="006D6FDF">
      <w:pPr>
        <w:spacing w:after="240"/>
      </w:pPr>
      <w:r>
        <w:t>Gets A List Of Funds Pertaining To Agency In A Given Fiscal Year</w:t>
      </w:r>
    </w:p>
    <w:p w:rsidR="006D6FDF" w:rsidRDefault="006D6FDF" w:rsidP="006D6FDF">
      <w:pPr>
        <w:spacing w:after="240"/>
      </w:pPr>
    </w:p>
    <w:p w:rsidR="006D6FDF" w:rsidRDefault="006D6FDF" w:rsidP="006D6FDF">
      <w:pPr>
        <w:pStyle w:val="Heading3"/>
        <w:spacing w:after="320"/>
      </w:pPr>
      <w:bookmarkStart w:id="1696" w:name="_Toc338155250"/>
      <w:r>
        <w:lastRenderedPageBreak/>
        <w:t>Parameters</w:t>
      </w:r>
      <w:bookmarkEnd w:id="16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697" w:name="_Toc338155251"/>
      <w:r>
        <w:t>Dependencies</w:t>
      </w:r>
      <w:bookmarkEnd w:id="1697"/>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Agency Fund Fiscal  Year Applicability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fn_GetFundName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Fund Name For A Given Fund</w:t>
            </w:r>
          </w:p>
        </w:tc>
      </w:tr>
    </w:tbl>
    <w:p w:rsidR="006D6FDF" w:rsidRDefault="006D6FDF" w:rsidP="006D6FDF">
      <w:pPr>
        <w:pStyle w:val="Heading1"/>
      </w:pPr>
      <w:bookmarkStart w:id="1698" w:name="_Toc338155252"/>
      <w:r>
        <w:t>SP_UTIL_LOAD_AGENCY_LIST</w:t>
      </w:r>
      <w:bookmarkEnd w:id="1698"/>
    </w:p>
    <w:p w:rsidR="006D6FDF" w:rsidRDefault="006D6FDF" w:rsidP="006D6FDF">
      <w:pPr>
        <w:pStyle w:val="Heading2"/>
        <w:spacing w:after="240"/>
      </w:pPr>
      <w:bookmarkStart w:id="1699" w:name="_Toc338155253"/>
      <w:r>
        <w:t>Functionality Overview</w:t>
      </w:r>
      <w:bookmarkEnd w:id="1699"/>
    </w:p>
    <w:p w:rsidR="006D6FDF" w:rsidRDefault="006D6FDF" w:rsidP="006D6FDF">
      <w:pPr>
        <w:spacing w:after="240"/>
      </w:pPr>
      <w:r>
        <w:t>Get A List of Agencies Using The Specified Filter.</w:t>
      </w:r>
    </w:p>
    <w:p w:rsidR="006D6FDF" w:rsidRDefault="006D6FDF" w:rsidP="006D6FDF">
      <w:pPr>
        <w:spacing w:after="240"/>
      </w:pPr>
      <w:r>
        <w:t>Filtering includes: Classification Code(PG, CU), Parent Agency,  and State Designation</w:t>
      </w:r>
    </w:p>
    <w:p w:rsidR="006D6FDF" w:rsidRDefault="006D6FDF" w:rsidP="006D6FDF">
      <w:pPr>
        <w:spacing w:after="240"/>
      </w:pP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700" w:name="_Toc338155254"/>
      <w:r>
        <w:t>Parameters</w:t>
      </w:r>
      <w:bookmarkEnd w:id="17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@PARENT_AGENCY_NUMBER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@AGENCY_CLASSIFICATION_CODE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701" w:name="_Toc338155255"/>
      <w:r>
        <w:t>Dependencies</w:t>
      </w:r>
      <w:bookmarkEnd w:id="170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AGENCY_GROUP</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 Group</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bl>
    <w:p w:rsidR="006D6FDF" w:rsidRDefault="006D6FDF" w:rsidP="006D6FDF">
      <w:pPr>
        <w:pStyle w:val="Heading1"/>
      </w:pPr>
      <w:bookmarkStart w:id="1702" w:name="_Toc338155256"/>
      <w:r>
        <w:t>SP_UTIL_LOAD_AGENCY_LIST_AUTHENTICATED</w:t>
      </w:r>
      <w:bookmarkEnd w:id="1702"/>
    </w:p>
    <w:p w:rsidR="006D6FDF" w:rsidRDefault="006D6FDF" w:rsidP="006D6FDF">
      <w:pPr>
        <w:pStyle w:val="Heading2"/>
        <w:spacing w:after="240"/>
      </w:pPr>
      <w:bookmarkStart w:id="1703" w:name="_Toc338155257"/>
      <w:r>
        <w:t>Functionality Overview</w:t>
      </w:r>
      <w:bookmarkEnd w:id="1703"/>
    </w:p>
    <w:p w:rsidR="006D6FDF" w:rsidRDefault="006D6FDF" w:rsidP="006D6FDF">
      <w:pPr>
        <w:spacing w:after="240"/>
      </w:pPr>
      <w:r>
        <w:t>Gets A List of Agencies Using For The Logged On User</w:t>
      </w:r>
    </w:p>
    <w:p w:rsidR="006D6FDF" w:rsidRDefault="006D6FDF" w:rsidP="006D6FDF">
      <w:pPr>
        <w:spacing w:after="240"/>
      </w:pPr>
      <w:r>
        <w:t>Function Takes A User Name, and Queries Against The User Capability Table To Get Legal Range of Agencies The User Has Access To</w:t>
      </w:r>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704" w:name="_Toc338155258"/>
      <w:r>
        <w:t>Parameters</w:t>
      </w:r>
      <w:bookmarkEnd w:id="17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@PARENT_AGENCY_NUMBER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@AGENCY_CLASSIFICATION_CODE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705" w:name="_Toc338155259"/>
      <w:r>
        <w:t>Dependencies</w:t>
      </w:r>
      <w:bookmarkEnd w:id="170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ACTIVE_DIRECTORY_USER_CAPABILITY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User To Agency Mappings and User Entitlement</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AGENCY_GROUP</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 Group</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bl>
    <w:p w:rsidR="006D6FDF" w:rsidRDefault="006D6FDF" w:rsidP="006D6FDF">
      <w:pPr>
        <w:pStyle w:val="Heading1"/>
      </w:pPr>
      <w:bookmarkStart w:id="1706" w:name="_Toc338155260"/>
      <w:r>
        <w:t>SP_UTIL_LOAD_GRANTOR_LIST</w:t>
      </w:r>
      <w:bookmarkEnd w:id="1706"/>
    </w:p>
    <w:p w:rsidR="006D6FDF" w:rsidRDefault="006D6FDF" w:rsidP="006D6FDF">
      <w:pPr>
        <w:pStyle w:val="Heading2"/>
        <w:spacing w:after="240"/>
      </w:pPr>
      <w:bookmarkStart w:id="1707" w:name="_Toc338155261"/>
      <w:r>
        <w:t>Functionality Overview</w:t>
      </w:r>
      <w:bookmarkEnd w:id="1707"/>
    </w:p>
    <w:p w:rsidR="006D6FDF" w:rsidRDefault="006D6FDF" w:rsidP="006D6FDF">
      <w:pPr>
        <w:spacing w:after="240"/>
      </w:pPr>
      <w:r>
        <w:t>Gets a List Of Grantors</w:t>
      </w:r>
    </w:p>
    <w:p w:rsidR="006D6FDF" w:rsidRDefault="006D6FDF" w:rsidP="006D6FDF">
      <w:pPr>
        <w:spacing w:after="240"/>
      </w:pPr>
    </w:p>
    <w:p w:rsidR="006D6FDF" w:rsidRDefault="006D6FDF" w:rsidP="006D6FDF">
      <w:pPr>
        <w:pStyle w:val="Heading3"/>
        <w:spacing w:after="320"/>
      </w:pPr>
      <w:bookmarkStart w:id="1708" w:name="_Toc338155262"/>
      <w:r>
        <w:t>Parameters</w:t>
      </w:r>
      <w:bookmarkEnd w:id="17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@PARENT_GRANTOR_NUMBER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4</w:t>
            </w:r>
          </w:p>
        </w:tc>
        <w:tc>
          <w:tcPr>
            <w:tcW w:w="2083" w:type="pct"/>
          </w:tcPr>
          <w:p w:rsidR="006D6FDF" w:rsidRDefault="006D6FDF" w:rsidP="006D6FDF">
            <w:pPr>
              <w:spacing w:after="240"/>
            </w:pPr>
            <w:r>
              <w:t>@GRANTOR_CLASSIFICATION_CODE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709" w:name="_Toc338155263"/>
      <w:r>
        <w:t>Dependencies</w:t>
      </w:r>
      <w:bookmarkEnd w:id="170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Fiscal Year Information</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GRANTOR</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GRANTOR_GROUP</w:t>
            </w:r>
          </w:p>
        </w:tc>
        <w:tc>
          <w:tcPr>
            <w:tcW w:w="435" w:type="pct"/>
          </w:tcPr>
          <w:p w:rsidR="006D6FDF" w:rsidRDefault="006D6FDF" w:rsidP="006D6FDF">
            <w:pPr>
              <w:spacing w:after="240"/>
            </w:pPr>
          </w:p>
        </w:tc>
        <w:tc>
          <w:tcPr>
            <w:tcW w:w="2174" w:type="pct"/>
          </w:tcPr>
          <w:p w:rsidR="006D6FDF" w:rsidRDefault="006D6FDF" w:rsidP="006D6FDF">
            <w:pPr>
              <w:spacing w:after="240"/>
            </w:pPr>
          </w:p>
        </w:tc>
      </w:tr>
    </w:tbl>
    <w:p w:rsidR="006D6FDF" w:rsidRDefault="006D6FDF" w:rsidP="006D6FDF">
      <w:pPr>
        <w:pStyle w:val="Heading1"/>
      </w:pPr>
      <w:bookmarkStart w:id="1710" w:name="_Toc338155264"/>
      <w:r>
        <w:t>SP_UTIL_LOAD_JOURNAL_ENTRY_ACCOUNT_LIST</w:t>
      </w:r>
      <w:bookmarkEnd w:id="1710"/>
    </w:p>
    <w:p w:rsidR="006D6FDF" w:rsidRDefault="006D6FDF" w:rsidP="006D6FDF">
      <w:pPr>
        <w:pStyle w:val="Heading2"/>
        <w:spacing w:after="240"/>
      </w:pPr>
      <w:bookmarkStart w:id="1711" w:name="_Toc338155265"/>
      <w:r>
        <w:t>Functionality Overview</w:t>
      </w:r>
      <w:bookmarkEnd w:id="1711"/>
    </w:p>
    <w:p w:rsidR="006D6FDF" w:rsidRDefault="006D6FDF" w:rsidP="006D6FDF">
      <w:pPr>
        <w:spacing w:after="240"/>
      </w:pPr>
      <w:r>
        <w:t>Gets A List Of Account Numbers That Can Be Used On A Journal Entry</w:t>
      </w:r>
    </w:p>
    <w:p w:rsidR="006D6FDF" w:rsidRDefault="006D6FDF" w:rsidP="006D6FDF">
      <w:pPr>
        <w:spacing w:after="240"/>
      </w:pPr>
      <w:r>
        <w:t>Excludes Accounts(584,587,687,688)</w:t>
      </w:r>
    </w:p>
    <w:p w:rsidR="006D6FDF" w:rsidRDefault="006D6FDF" w:rsidP="006D6FDF">
      <w:pPr>
        <w:spacing w:after="240"/>
      </w:pPr>
      <w:r>
        <w:t>Excludes Summary Accounts</w:t>
      </w:r>
    </w:p>
    <w:p w:rsidR="006D6FDF" w:rsidRDefault="006D6FDF" w:rsidP="006D6FDF">
      <w:pPr>
        <w:spacing w:after="240"/>
      </w:pPr>
    </w:p>
    <w:p w:rsidR="006D6FDF" w:rsidRDefault="006D6FDF" w:rsidP="006D6FDF">
      <w:pPr>
        <w:pStyle w:val="Heading3"/>
        <w:spacing w:after="320"/>
      </w:pPr>
      <w:bookmarkStart w:id="1712" w:name="_Toc338155266"/>
      <w:r>
        <w:t>Parameters</w:t>
      </w:r>
      <w:bookmarkEnd w:id="1712"/>
    </w:p>
    <w:tbl>
      <w:tblPr>
        <w:tblStyle w:val="TableGrid"/>
        <w:tblW w:w="5000" w:type="pct"/>
        <w:tblLook w:val="04A0" w:firstRow="1" w:lastRow="0" w:firstColumn="1" w:lastColumn="0" w:noHBand="0" w:noVBand="1"/>
      </w:tblPr>
      <w:tblGrid>
        <w:gridCol w:w="806"/>
        <w:gridCol w:w="4502"/>
        <w:gridCol w:w="1662"/>
        <w:gridCol w:w="1663"/>
        <w:gridCol w:w="1663"/>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@EXCLUDE_COLSING_ENTRY_ACCOUNTS_FLAG</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13" w:name="_Toc338155267"/>
      <w:r>
        <w:lastRenderedPageBreak/>
        <w:t>Dependencies</w:t>
      </w:r>
      <w:bookmarkEnd w:id="171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bl>
    <w:p w:rsidR="006D6FDF" w:rsidRDefault="006D6FDF" w:rsidP="006D6FDF">
      <w:pPr>
        <w:pStyle w:val="Heading1"/>
      </w:pPr>
      <w:bookmarkStart w:id="1714" w:name="_Toc338155268"/>
      <w:r>
        <w:t>SP_UTIL_REVENUE_SOURCE_LOAD_LIST</w:t>
      </w:r>
      <w:bookmarkEnd w:id="1714"/>
    </w:p>
    <w:p w:rsidR="006D6FDF" w:rsidRDefault="006D6FDF" w:rsidP="006D6FDF">
      <w:pPr>
        <w:pStyle w:val="Heading2"/>
        <w:spacing w:after="240"/>
      </w:pPr>
      <w:bookmarkStart w:id="1715" w:name="_Toc338155269"/>
      <w:r>
        <w:t>Functionality Overview</w:t>
      </w:r>
      <w:bookmarkEnd w:id="1715"/>
    </w:p>
    <w:p w:rsidR="006D6FDF" w:rsidRDefault="006D6FDF" w:rsidP="006D6FDF">
      <w:pPr>
        <w:spacing w:after="240"/>
      </w:pPr>
      <w:r>
        <w:t>Gets A List Of Revenue Sources</w:t>
      </w:r>
    </w:p>
    <w:p w:rsidR="006D6FDF" w:rsidRDefault="006D6FDF" w:rsidP="006D6FDF">
      <w:pPr>
        <w:spacing w:after="240"/>
      </w:pPr>
    </w:p>
    <w:p w:rsidR="006D6FDF" w:rsidRDefault="006D6FDF" w:rsidP="006D6FDF">
      <w:pPr>
        <w:pStyle w:val="Heading3"/>
        <w:spacing w:after="320"/>
      </w:pPr>
      <w:bookmarkStart w:id="1716" w:name="_Toc338155270"/>
      <w:r>
        <w:t>Parameters</w:t>
      </w:r>
      <w:bookmarkEnd w:id="17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@SUBMIT_USER_ID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@RETURN_CODE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@INFORMATIVE_MESSAGE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Output</w:t>
            </w:r>
          </w:p>
        </w:tc>
      </w:tr>
    </w:tbl>
    <w:p w:rsidR="006D6FDF" w:rsidRDefault="006D6FDF" w:rsidP="006D6FDF"/>
    <w:p w:rsidR="006D6FDF" w:rsidRDefault="006D6FDF" w:rsidP="006D6FDF">
      <w:pPr>
        <w:pStyle w:val="Heading3"/>
        <w:spacing w:after="320"/>
      </w:pPr>
      <w:bookmarkStart w:id="1717" w:name="_Toc338155271"/>
      <w:r>
        <w:t>Dependencies</w:t>
      </w:r>
      <w:bookmarkEnd w:id="171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GAAP_REVENUE_SOURCE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List of GAAP Revenue Sources</w:t>
            </w:r>
          </w:p>
        </w:tc>
      </w:tr>
    </w:tbl>
    <w:p w:rsidR="006D6FDF" w:rsidRDefault="006D6FDF" w:rsidP="006D6FDF">
      <w:pPr>
        <w:pStyle w:val="Heading1"/>
      </w:pPr>
      <w:bookmarkStart w:id="1718" w:name="_Toc338155272"/>
      <w:r>
        <w:t>SP_VALIDATE_ACTIVE_DIRECTORY_USER</w:t>
      </w:r>
      <w:bookmarkEnd w:id="1718"/>
    </w:p>
    <w:p w:rsidR="006D6FDF" w:rsidRDefault="006D6FDF" w:rsidP="006D6FDF">
      <w:pPr>
        <w:pStyle w:val="Heading2"/>
        <w:spacing w:after="240"/>
      </w:pPr>
      <w:bookmarkStart w:id="1719" w:name="_Toc338155273"/>
      <w:r>
        <w:t>Functionality Overview</w:t>
      </w:r>
      <w:bookmarkEnd w:id="1719"/>
    </w:p>
    <w:p w:rsidR="006D6FDF" w:rsidRDefault="006D6FDF" w:rsidP="006D6FDF">
      <w:pPr>
        <w:spacing w:after="240"/>
      </w:pPr>
      <w:r>
        <w:t>Not Used</w:t>
      </w:r>
    </w:p>
    <w:p w:rsidR="006D6FDF" w:rsidRDefault="006D6FDF" w:rsidP="006D6FDF">
      <w:pPr>
        <w:spacing w:after="240"/>
      </w:pPr>
    </w:p>
    <w:p w:rsidR="006D6FDF" w:rsidRDefault="006D6FDF" w:rsidP="006D6FDF">
      <w:pPr>
        <w:pStyle w:val="Heading3"/>
        <w:spacing w:after="320"/>
      </w:pPr>
      <w:bookmarkStart w:id="1720" w:name="_Toc338155274"/>
      <w:r>
        <w:t>Parameters</w:t>
      </w:r>
      <w:bookmarkEnd w:id="17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@UserName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60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@Password</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@DomainName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21" w:name="_Toc338155275"/>
      <w:r>
        <w:t>Dependencies</w:t>
      </w:r>
      <w:bookmarkEnd w:id="1721"/>
    </w:p>
    <w:p w:rsidR="006D6FDF" w:rsidRDefault="006D6FDF" w:rsidP="006D6FDF">
      <w:pPr>
        <w:spacing w:after="240"/>
      </w:pPr>
      <w:r>
        <w:t>SP_VALIDATE_ACTIVE_DIRECTORY_USER Does Not Have Any Dependencies On Other Database Objects</w:t>
      </w:r>
    </w:p>
    <w:p w:rsidR="006D6FDF" w:rsidRDefault="006D6FDF" w:rsidP="006D6FDF">
      <w:pPr>
        <w:pStyle w:val="Heading1"/>
      </w:pPr>
      <w:bookmarkStart w:id="1722" w:name="_Toc338155276"/>
      <w:r>
        <w:t>SP_WEDGE_APPLICATION_CONFIGURATION_LOAD</w:t>
      </w:r>
      <w:bookmarkEnd w:id="1722"/>
    </w:p>
    <w:p w:rsidR="006D6FDF" w:rsidRDefault="006D6FDF" w:rsidP="006D6FDF">
      <w:pPr>
        <w:pStyle w:val="Heading2"/>
        <w:spacing w:after="240"/>
      </w:pPr>
      <w:bookmarkStart w:id="1723" w:name="_Toc338155277"/>
      <w:r>
        <w:t>Functionality Overview</w:t>
      </w:r>
      <w:bookmarkEnd w:id="1723"/>
    </w:p>
    <w:p w:rsidR="006D6FDF" w:rsidRDefault="006D6FDF" w:rsidP="006D6FDF">
      <w:pPr>
        <w:spacing w:after="240"/>
      </w:pPr>
      <w:r>
        <w:t>Loads All Configuration Settings For The Application</w:t>
      </w:r>
    </w:p>
    <w:p w:rsidR="006D6FDF" w:rsidRDefault="006D6FDF" w:rsidP="006D6FDF">
      <w:pPr>
        <w:spacing w:after="240"/>
      </w:pPr>
    </w:p>
    <w:p w:rsidR="006D6FDF" w:rsidRDefault="006D6FDF" w:rsidP="006D6FDF">
      <w:pPr>
        <w:pStyle w:val="Heading3"/>
        <w:spacing w:after="320"/>
      </w:pPr>
      <w:bookmarkStart w:id="1724" w:name="_Toc338155278"/>
      <w:r>
        <w:t>Parameters</w:t>
      </w:r>
      <w:bookmarkEnd w:id="17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@CONFIGURATION_TARGET_ENVIRONMENT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25" w:name="_Toc338155279"/>
      <w:r>
        <w:t>Dependencies</w:t>
      </w:r>
      <w:bookmarkEnd w:id="172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WEDGE_APPLICATION_CONFIGURATION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Application Configurations-Application Registry</w:t>
            </w:r>
          </w:p>
        </w:tc>
      </w:tr>
    </w:tbl>
    <w:p w:rsidR="006D6FDF" w:rsidRDefault="006D6FDF" w:rsidP="006D6FDF">
      <w:pPr>
        <w:pStyle w:val="Heading1"/>
      </w:pPr>
      <w:bookmarkStart w:id="1726" w:name="_Toc338155280"/>
      <w:r>
        <w:lastRenderedPageBreak/>
        <w:t>fn_GetAccountCorrectiveDeltaDifference</w:t>
      </w:r>
      <w:bookmarkEnd w:id="1726"/>
    </w:p>
    <w:p w:rsidR="006D6FDF" w:rsidRDefault="006D6FDF" w:rsidP="006D6FDF">
      <w:pPr>
        <w:pStyle w:val="Heading2"/>
        <w:spacing w:after="240"/>
      </w:pPr>
      <w:bookmarkStart w:id="1727" w:name="_Toc338155281"/>
      <w:r>
        <w:t>Functionality Overview</w:t>
      </w:r>
      <w:bookmarkEnd w:id="1727"/>
    </w:p>
    <w:p w:rsidR="006D6FDF" w:rsidRDefault="006D6FDF" w:rsidP="006D6FDF">
      <w:pPr>
        <w:spacing w:after="240"/>
      </w:pPr>
      <w:r>
        <w:t>Determines Amount Required Offsetting Values in a Particular Column in the Stage Table</w:t>
      </w:r>
    </w:p>
    <w:p w:rsidR="006D6FDF" w:rsidRDefault="006D6FDF" w:rsidP="006D6FDF">
      <w:pPr>
        <w:spacing w:after="240"/>
      </w:pPr>
      <w:r>
        <w:t>For The Given Column Name in the FISCAL_YEAR_AGENCY_FUND_ACCOUNT_BALANCE_STAGE, This Function Aggregates Amounts Based On The Specified Parameters and Comes Up With A Cumulative Amount To Attain The Final Amount. For Example, Original Amount Is 5, If Final Amount To Be 3, Then This Function Returns (2).</w:t>
      </w:r>
    </w:p>
    <w:p w:rsidR="006D6FDF" w:rsidRDefault="006D6FDF" w:rsidP="006D6FDF">
      <w:pPr>
        <w:spacing w:after="240"/>
      </w:pPr>
    </w:p>
    <w:p w:rsidR="006D6FDF" w:rsidRDefault="006D6FDF" w:rsidP="006D6FDF">
      <w:pPr>
        <w:pStyle w:val="Heading3"/>
        <w:spacing w:after="320"/>
      </w:pPr>
      <w:bookmarkStart w:id="1728" w:name="_Toc338155282"/>
      <w:r>
        <w:t>Parameters</w:t>
      </w:r>
      <w:bookmarkEnd w:id="17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@AMOUNT_TYPE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@COMPARATIVE_AMOUNT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29" w:name="_Toc338155283"/>
      <w:r>
        <w:t>Dependencies</w:t>
      </w:r>
      <w:bookmarkEnd w:id="1729"/>
    </w:p>
    <w:tbl>
      <w:tblPr>
        <w:tblStyle w:val="TableGrid"/>
        <w:tblW w:w="5000" w:type="pct"/>
        <w:tblLook w:val="04A0" w:firstRow="1" w:lastRow="0" w:firstColumn="1" w:lastColumn="0" w:noHBand="0" w:noVBand="1"/>
      </w:tblPr>
      <w:tblGrid>
        <w:gridCol w:w="536"/>
        <w:gridCol w:w="5503"/>
        <w:gridCol w:w="998"/>
        <w:gridCol w:w="325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Core Fiscal Year Agency 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fn_GetDeltaDifference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Delta Difference</w:t>
            </w:r>
          </w:p>
        </w:tc>
      </w:tr>
    </w:tbl>
    <w:p w:rsidR="006D6FDF" w:rsidRDefault="006D6FDF" w:rsidP="006D6FDF">
      <w:pPr>
        <w:pStyle w:val="Heading1"/>
      </w:pPr>
      <w:bookmarkStart w:id="1730" w:name="_Toc338155284"/>
      <w:r>
        <w:t>fn_GetAccountCorrectiveDeltaDifferencePriorRecordType</w:t>
      </w:r>
      <w:bookmarkEnd w:id="1730"/>
    </w:p>
    <w:p w:rsidR="006D6FDF" w:rsidRDefault="006D6FDF" w:rsidP="006D6FDF">
      <w:pPr>
        <w:pStyle w:val="Heading2"/>
        <w:spacing w:after="240"/>
      </w:pPr>
      <w:bookmarkStart w:id="1731" w:name="_Toc338155285"/>
      <w:r>
        <w:t>Functionality Overview</w:t>
      </w:r>
      <w:bookmarkEnd w:id="1731"/>
    </w:p>
    <w:p w:rsidR="006D6FDF" w:rsidRDefault="006D6FDF" w:rsidP="006D6FDF">
      <w:pPr>
        <w:spacing w:after="240"/>
      </w:pPr>
      <w:r>
        <w:t>Determines Amount Required To Offset Values In A Particular Column In The Stage Table For All Records Prior To Context Record Type</w:t>
      </w:r>
    </w:p>
    <w:p w:rsidR="006D6FDF" w:rsidRDefault="006D6FDF" w:rsidP="006D6FDF">
      <w:pPr>
        <w:spacing w:after="240"/>
      </w:pPr>
      <w:r>
        <w:t>To Work On Prior Record Type or Progressive Calculations, For The Given Column Name in the FISCAL_YEAR_AGENCY_FUND_ACCOUNT_BALANCE_STAGE, This Function Aggregates Amounts Based On The Specified Parameters and Comes Up With A Cumulative Amount To Attain The Final Amount. For Example, Original Amount Is 5, If Final Amount To Be 3, Then This Function Returns (2).</w:t>
      </w:r>
    </w:p>
    <w:p w:rsidR="006D6FDF" w:rsidRDefault="006D6FDF" w:rsidP="006D6FDF">
      <w:pPr>
        <w:spacing w:after="240"/>
      </w:pPr>
    </w:p>
    <w:p w:rsidR="006D6FDF" w:rsidRDefault="006D6FDF" w:rsidP="006D6FDF">
      <w:pPr>
        <w:pStyle w:val="Heading3"/>
        <w:spacing w:after="320"/>
      </w:pPr>
      <w:bookmarkStart w:id="1732" w:name="_Toc338155286"/>
      <w:r>
        <w:t>Parameters</w:t>
      </w:r>
      <w:bookmarkEnd w:id="17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@AMOUNT_TYPE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@COMPARATIVE_AMOUNT</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33" w:name="_Toc338155287"/>
      <w:r>
        <w:t>Dependencies</w:t>
      </w:r>
      <w:bookmarkEnd w:id="1733"/>
    </w:p>
    <w:tbl>
      <w:tblPr>
        <w:tblStyle w:val="TableGrid"/>
        <w:tblW w:w="5000" w:type="pct"/>
        <w:tblLook w:val="04A0" w:firstRow="1" w:lastRow="0" w:firstColumn="1" w:lastColumn="0" w:noHBand="0" w:noVBand="1"/>
      </w:tblPr>
      <w:tblGrid>
        <w:gridCol w:w="536"/>
        <w:gridCol w:w="5503"/>
        <w:gridCol w:w="998"/>
        <w:gridCol w:w="3259"/>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Core Fiscal Year Agency Fund Account Data As </w:t>
            </w:r>
            <w:r>
              <w:lastRenderedPageBreak/>
              <w:t>Presented In SAMS and or Provided By Agency Via Data Entry Forms (SCO534, SCO545, Offsets, Etc)</w:t>
            </w:r>
          </w:p>
        </w:tc>
      </w:tr>
      <w:tr w:rsidR="006D6FDF" w:rsidTr="006D6FDF">
        <w:tc>
          <w:tcPr>
            <w:tcW w:w="217" w:type="pct"/>
          </w:tcPr>
          <w:p w:rsidR="006D6FDF" w:rsidRDefault="006D6FDF" w:rsidP="006D6FDF">
            <w:pPr>
              <w:spacing w:after="240"/>
            </w:pPr>
            <w:r>
              <w:lastRenderedPageBreak/>
              <w:t>3</w:t>
            </w:r>
          </w:p>
        </w:tc>
        <w:tc>
          <w:tcPr>
            <w:tcW w:w="2174" w:type="pct"/>
          </w:tcPr>
          <w:p w:rsidR="006D6FDF" w:rsidRDefault="006D6FDF" w:rsidP="006D6FDF">
            <w:pPr>
              <w:spacing w:after="240"/>
            </w:pPr>
            <w:r>
              <w:t>fn_GetDeltaDifference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Delta Difference</w:t>
            </w:r>
          </w:p>
        </w:tc>
      </w:tr>
    </w:tbl>
    <w:p w:rsidR="006D6FDF" w:rsidRDefault="006D6FDF" w:rsidP="006D6FDF">
      <w:pPr>
        <w:pStyle w:val="Heading1"/>
      </w:pPr>
      <w:bookmarkStart w:id="1734" w:name="_Toc338155288"/>
      <w:r>
        <w:t>fn_GetAccountName</w:t>
      </w:r>
      <w:bookmarkEnd w:id="1734"/>
    </w:p>
    <w:p w:rsidR="006D6FDF" w:rsidRDefault="006D6FDF" w:rsidP="006D6FDF">
      <w:pPr>
        <w:pStyle w:val="Heading2"/>
        <w:spacing w:after="240"/>
      </w:pPr>
      <w:bookmarkStart w:id="1735" w:name="_Toc338155289"/>
      <w:r>
        <w:t>Functionality Overview</w:t>
      </w:r>
      <w:bookmarkEnd w:id="1735"/>
    </w:p>
    <w:p w:rsidR="006D6FDF" w:rsidRDefault="006D6FDF" w:rsidP="006D6FDF">
      <w:pPr>
        <w:spacing w:after="240"/>
      </w:pPr>
      <w:r>
        <w:t>Gets Account Name From The Account Table</w:t>
      </w:r>
    </w:p>
    <w:p w:rsidR="006D6FDF" w:rsidRDefault="006D6FDF" w:rsidP="006D6FDF">
      <w:pPr>
        <w:spacing w:after="240"/>
      </w:pPr>
      <w:r>
        <w:t>Functionality Is Mainly To Simplify Query and Limit The Number Of Joins Needed For Presenting Data</w:t>
      </w:r>
    </w:p>
    <w:p w:rsidR="006D6FDF" w:rsidRDefault="006D6FDF" w:rsidP="006D6FDF">
      <w:pPr>
        <w:spacing w:after="240"/>
      </w:pPr>
      <w:r>
        <w:t>Often, Function Call Simplifies Attribute Retrieval</w:t>
      </w:r>
    </w:p>
    <w:p w:rsidR="006D6FDF" w:rsidRDefault="006D6FDF" w:rsidP="006D6FDF">
      <w:pPr>
        <w:spacing w:after="240"/>
      </w:pPr>
    </w:p>
    <w:p w:rsidR="006D6FDF" w:rsidRDefault="006D6FDF" w:rsidP="006D6FDF">
      <w:pPr>
        <w:pStyle w:val="Heading3"/>
        <w:spacing w:after="320"/>
      </w:pPr>
      <w:bookmarkStart w:id="1736" w:name="_Toc338155290"/>
      <w:r>
        <w:t>Parameters</w:t>
      </w:r>
      <w:bookmarkEnd w:id="17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37" w:name="_Toc338155291"/>
      <w:r>
        <w:t>Dependencies</w:t>
      </w:r>
      <w:bookmarkEnd w:id="173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bl>
    <w:p w:rsidR="006D6FDF" w:rsidRDefault="006D6FDF" w:rsidP="006D6FDF">
      <w:pPr>
        <w:pStyle w:val="Heading1"/>
      </w:pPr>
      <w:bookmarkStart w:id="1738" w:name="_Toc338155292"/>
      <w:r>
        <w:lastRenderedPageBreak/>
        <w:t>fn_GetAccountNormalValueMultiplier</w:t>
      </w:r>
      <w:bookmarkEnd w:id="1738"/>
    </w:p>
    <w:p w:rsidR="006D6FDF" w:rsidRDefault="006D6FDF" w:rsidP="006D6FDF">
      <w:pPr>
        <w:pStyle w:val="Heading2"/>
        <w:spacing w:after="240"/>
      </w:pPr>
      <w:bookmarkStart w:id="1739" w:name="_Toc338155293"/>
      <w:r>
        <w:t>Functionality Overview</w:t>
      </w:r>
      <w:bookmarkEnd w:id="1739"/>
    </w:p>
    <w:p w:rsidR="006D6FDF" w:rsidRDefault="006D6FDF" w:rsidP="006D6FDF">
      <w:pPr>
        <w:spacing w:after="240"/>
      </w:pPr>
      <w:r>
        <w:t>Gets Account Normal Value Multiplier From The Account Table</w:t>
      </w:r>
    </w:p>
    <w:p w:rsidR="006D6FDF" w:rsidRDefault="006D6FDF" w:rsidP="006D6FDF">
      <w:pPr>
        <w:spacing w:after="240"/>
      </w:pPr>
      <w:r>
        <w:t>Functionality Is Mainly To Simplify Query and Limit The Number Of Joins Needed For Presenting Data</w:t>
      </w:r>
    </w:p>
    <w:p w:rsidR="006D6FDF" w:rsidRDefault="006D6FDF" w:rsidP="006D6FDF">
      <w:pPr>
        <w:spacing w:after="240"/>
      </w:pPr>
      <w:r>
        <w:t>Often, Function Call Simplifies Attribute Retrieval</w:t>
      </w:r>
    </w:p>
    <w:p w:rsidR="006D6FDF" w:rsidRDefault="006D6FDF" w:rsidP="006D6FDF">
      <w:pPr>
        <w:spacing w:after="240"/>
      </w:pPr>
    </w:p>
    <w:p w:rsidR="006D6FDF" w:rsidRDefault="006D6FDF" w:rsidP="006D6FDF">
      <w:pPr>
        <w:pStyle w:val="Heading3"/>
        <w:spacing w:after="320"/>
      </w:pPr>
      <w:bookmarkStart w:id="1740" w:name="_Toc338155294"/>
      <w:r>
        <w:t>Parameters</w:t>
      </w:r>
      <w:bookmarkEnd w:id="17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41" w:name="_Toc338155295"/>
      <w:r>
        <w:t>Dependencies</w:t>
      </w:r>
      <w:bookmarkEnd w:id="174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bl>
    <w:p w:rsidR="006D6FDF" w:rsidRDefault="006D6FDF" w:rsidP="006D6FDF">
      <w:pPr>
        <w:pStyle w:val="Heading1"/>
      </w:pPr>
      <w:bookmarkStart w:id="1742" w:name="_Toc338155296"/>
      <w:r>
        <w:t>fn_GetAccountStatementType</w:t>
      </w:r>
      <w:bookmarkEnd w:id="1742"/>
    </w:p>
    <w:p w:rsidR="006D6FDF" w:rsidRDefault="006D6FDF" w:rsidP="006D6FDF">
      <w:pPr>
        <w:pStyle w:val="Heading2"/>
        <w:spacing w:after="240"/>
      </w:pPr>
      <w:bookmarkStart w:id="1743" w:name="_Toc338155297"/>
      <w:r>
        <w:t>Functionality Overview</w:t>
      </w:r>
      <w:bookmarkEnd w:id="1743"/>
    </w:p>
    <w:p w:rsidR="006D6FDF" w:rsidRDefault="006D6FDF" w:rsidP="006D6FDF">
      <w:pPr>
        <w:spacing w:after="240"/>
      </w:pPr>
      <w:r>
        <w:t>Gets Account Statement Type From The Account Table</w:t>
      </w:r>
    </w:p>
    <w:p w:rsidR="006D6FDF" w:rsidRDefault="006D6FDF" w:rsidP="006D6FDF">
      <w:pPr>
        <w:spacing w:after="240"/>
      </w:pPr>
      <w:r>
        <w:t>Functionality Is Mainly To Simplify Query and Limit The Number Of Joins Needed For Presenting Data</w:t>
      </w:r>
    </w:p>
    <w:p w:rsidR="006D6FDF" w:rsidRDefault="006D6FDF" w:rsidP="006D6FDF">
      <w:pPr>
        <w:spacing w:after="240"/>
      </w:pPr>
      <w:r>
        <w:t>Often, Function Call Simplifies Attribute Retrieval</w:t>
      </w:r>
    </w:p>
    <w:p w:rsidR="006D6FDF" w:rsidRDefault="006D6FDF" w:rsidP="006D6FDF">
      <w:pPr>
        <w:spacing w:after="240"/>
      </w:pPr>
    </w:p>
    <w:p w:rsidR="006D6FDF" w:rsidRDefault="006D6FDF" w:rsidP="006D6FDF">
      <w:pPr>
        <w:pStyle w:val="Heading3"/>
        <w:spacing w:after="320"/>
      </w:pPr>
      <w:bookmarkStart w:id="1744" w:name="_Toc338155298"/>
      <w:r>
        <w:lastRenderedPageBreak/>
        <w:t>Parameters</w:t>
      </w:r>
      <w:bookmarkEnd w:id="17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45" w:name="_Toc338155299"/>
      <w:r>
        <w:t>Dependencies</w:t>
      </w:r>
      <w:bookmarkEnd w:id="174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bl>
    <w:p w:rsidR="006D6FDF" w:rsidRDefault="006D6FDF" w:rsidP="006D6FDF">
      <w:pPr>
        <w:pStyle w:val="Heading1"/>
      </w:pPr>
      <w:bookmarkStart w:id="1746" w:name="_Toc338155300"/>
      <w:r>
        <w:t>fn_GetAccountSubType</w:t>
      </w:r>
      <w:bookmarkEnd w:id="1746"/>
    </w:p>
    <w:p w:rsidR="006D6FDF" w:rsidRDefault="006D6FDF" w:rsidP="006D6FDF">
      <w:pPr>
        <w:pStyle w:val="Heading2"/>
        <w:spacing w:after="240"/>
      </w:pPr>
      <w:bookmarkStart w:id="1747" w:name="_Toc338155301"/>
      <w:r>
        <w:t>Functionality Overview</w:t>
      </w:r>
      <w:bookmarkEnd w:id="1747"/>
    </w:p>
    <w:p w:rsidR="006D6FDF" w:rsidRDefault="006D6FDF" w:rsidP="006D6FDF">
      <w:pPr>
        <w:spacing w:after="240"/>
      </w:pPr>
      <w:r>
        <w:t>Gets Account Sub Type From The Account Table</w:t>
      </w:r>
    </w:p>
    <w:p w:rsidR="006D6FDF" w:rsidRDefault="006D6FDF" w:rsidP="006D6FDF">
      <w:pPr>
        <w:spacing w:after="240"/>
      </w:pPr>
      <w:r>
        <w:t>Functionality Is Mainly To Simplify Query and Limit The Number Of Joins Needed For Presenting Data</w:t>
      </w:r>
    </w:p>
    <w:p w:rsidR="006D6FDF" w:rsidRDefault="006D6FDF" w:rsidP="006D6FDF">
      <w:pPr>
        <w:spacing w:after="240"/>
      </w:pPr>
      <w:r>
        <w:t>Often, Function Call Simplifies Attribute Retrieval</w:t>
      </w:r>
    </w:p>
    <w:p w:rsidR="006D6FDF" w:rsidRDefault="006D6FDF" w:rsidP="006D6FDF">
      <w:pPr>
        <w:spacing w:after="240"/>
      </w:pPr>
    </w:p>
    <w:p w:rsidR="006D6FDF" w:rsidRDefault="006D6FDF" w:rsidP="006D6FDF">
      <w:pPr>
        <w:pStyle w:val="Heading3"/>
        <w:spacing w:after="320"/>
      </w:pPr>
      <w:bookmarkStart w:id="1748" w:name="_Toc338155302"/>
      <w:r>
        <w:t>Parameters</w:t>
      </w:r>
      <w:bookmarkEnd w:id="17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49" w:name="_Toc338155303"/>
      <w:r>
        <w:lastRenderedPageBreak/>
        <w:t>Dependencies</w:t>
      </w:r>
      <w:bookmarkEnd w:id="174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bl>
    <w:p w:rsidR="006D6FDF" w:rsidRDefault="006D6FDF" w:rsidP="006D6FDF">
      <w:pPr>
        <w:pStyle w:val="Heading1"/>
      </w:pPr>
      <w:bookmarkStart w:id="1750" w:name="_Toc338155304"/>
      <w:r>
        <w:t>fn_GetAccountSubTypeEx</w:t>
      </w:r>
      <w:bookmarkEnd w:id="1750"/>
    </w:p>
    <w:p w:rsidR="006D6FDF" w:rsidRDefault="006D6FDF" w:rsidP="006D6FDF">
      <w:pPr>
        <w:pStyle w:val="Heading2"/>
        <w:spacing w:after="240"/>
      </w:pPr>
      <w:bookmarkStart w:id="1751" w:name="_Toc338155305"/>
      <w:r>
        <w:t>Functionality Overview</w:t>
      </w:r>
      <w:bookmarkEnd w:id="1751"/>
    </w:p>
    <w:p w:rsidR="006D6FDF" w:rsidRDefault="006D6FDF" w:rsidP="006D6FDF">
      <w:pPr>
        <w:spacing w:after="240"/>
      </w:pPr>
      <w:r>
        <w:t>Gets Account Sub Type From The Account Table</w:t>
      </w:r>
    </w:p>
    <w:p w:rsidR="006D6FDF" w:rsidRDefault="006D6FDF" w:rsidP="006D6FDF">
      <w:pPr>
        <w:spacing w:after="240"/>
      </w:pPr>
      <w:r>
        <w:t>Functionality Is Mainly To Simplify Query and Limit The Number Of Joins Needed For Presenting Data</w:t>
      </w:r>
    </w:p>
    <w:p w:rsidR="006D6FDF" w:rsidRDefault="006D6FDF" w:rsidP="006D6FDF">
      <w:pPr>
        <w:spacing w:after="240"/>
      </w:pPr>
      <w:r>
        <w:t>Often, Function Call Simplifies Attribute Retrieval</w:t>
      </w:r>
    </w:p>
    <w:p w:rsidR="006D6FDF" w:rsidRDefault="006D6FDF" w:rsidP="006D6FDF">
      <w:pPr>
        <w:spacing w:after="240"/>
      </w:pPr>
    </w:p>
    <w:p w:rsidR="006D6FDF" w:rsidRDefault="006D6FDF" w:rsidP="006D6FDF">
      <w:pPr>
        <w:pStyle w:val="Heading3"/>
        <w:spacing w:after="320"/>
      </w:pPr>
      <w:bookmarkStart w:id="1752" w:name="_Toc338155306"/>
      <w:r>
        <w:t>Parameters</w:t>
      </w:r>
      <w:bookmarkEnd w:id="17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53" w:name="_Toc338155307"/>
      <w:r>
        <w:t>Dependencies</w:t>
      </w:r>
      <w:bookmarkEnd w:id="175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bl>
    <w:p w:rsidR="006D6FDF" w:rsidRDefault="006D6FDF" w:rsidP="006D6FDF">
      <w:pPr>
        <w:pStyle w:val="Heading1"/>
      </w:pPr>
      <w:bookmarkStart w:id="1754" w:name="_Toc338155308"/>
      <w:r>
        <w:lastRenderedPageBreak/>
        <w:t>fn_GetAccountSummary</w:t>
      </w:r>
      <w:bookmarkEnd w:id="1754"/>
    </w:p>
    <w:p w:rsidR="006D6FDF" w:rsidRDefault="006D6FDF" w:rsidP="006D6FDF">
      <w:pPr>
        <w:pStyle w:val="Heading2"/>
        <w:spacing w:after="240"/>
      </w:pPr>
      <w:bookmarkStart w:id="1755" w:name="_Toc338155309"/>
      <w:r>
        <w:t>Functionality Overview</w:t>
      </w:r>
      <w:bookmarkEnd w:id="1755"/>
    </w:p>
    <w:p w:rsidR="006D6FDF" w:rsidRDefault="006D6FDF" w:rsidP="006D6FDF">
      <w:pPr>
        <w:spacing w:after="240"/>
      </w:pPr>
      <w:r>
        <w:t>Gets Account Accumulated Value From The Account Summary Analysis Structures</w:t>
      </w:r>
    </w:p>
    <w:p w:rsidR="006D6FDF" w:rsidRDefault="006D6FDF" w:rsidP="006D6FDF">
      <w:pPr>
        <w:spacing w:after="240"/>
      </w:pPr>
      <w:r>
        <w:t>Functionality Is Mainly To Simplify Query and Limit The Number Of Joins Needed For Presenting Data</w:t>
      </w:r>
    </w:p>
    <w:p w:rsidR="006D6FDF" w:rsidRDefault="006D6FDF" w:rsidP="006D6FDF">
      <w:pPr>
        <w:spacing w:after="240"/>
      </w:pPr>
      <w:r>
        <w:t>Often, Function Call Simplifies Attribute Retrieval</w:t>
      </w:r>
    </w:p>
    <w:p w:rsidR="006D6FDF" w:rsidRDefault="006D6FDF" w:rsidP="006D6FDF">
      <w:pPr>
        <w:spacing w:after="240"/>
      </w:pPr>
    </w:p>
    <w:p w:rsidR="006D6FDF" w:rsidRDefault="006D6FDF" w:rsidP="006D6FDF">
      <w:pPr>
        <w:pStyle w:val="Heading3"/>
        <w:spacing w:after="320"/>
      </w:pPr>
      <w:bookmarkStart w:id="1756" w:name="_Toc338155310"/>
      <w:r>
        <w:t>Parameters</w:t>
      </w:r>
      <w:bookmarkEnd w:id="17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@PRTICULAR_COLUMN</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60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57" w:name="_Toc338155311"/>
      <w:r>
        <w:t>Dependencies</w:t>
      </w:r>
      <w:bookmarkEnd w:id="175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VIEW_SCO530_DETAILS_SUM_ACCOUNTS</w:t>
            </w:r>
          </w:p>
        </w:tc>
        <w:tc>
          <w:tcPr>
            <w:tcW w:w="435" w:type="pct"/>
          </w:tcPr>
          <w:p w:rsidR="006D6FDF" w:rsidRDefault="006D6FDF" w:rsidP="006D6FDF">
            <w:pPr>
              <w:spacing w:after="240"/>
            </w:pPr>
            <w:r>
              <w:t xml:space="preserve">V </w:t>
            </w:r>
          </w:p>
        </w:tc>
        <w:tc>
          <w:tcPr>
            <w:tcW w:w="2174" w:type="pct"/>
          </w:tcPr>
          <w:p w:rsidR="006D6FDF" w:rsidRDefault="006D6FDF" w:rsidP="006D6FDF">
            <w:pPr>
              <w:spacing w:after="240"/>
            </w:pPr>
          </w:p>
        </w:tc>
      </w:tr>
    </w:tbl>
    <w:p w:rsidR="006D6FDF" w:rsidRDefault="006D6FDF" w:rsidP="006D6FDF">
      <w:pPr>
        <w:pStyle w:val="Heading1"/>
      </w:pPr>
      <w:bookmarkStart w:id="1758" w:name="_Toc338155312"/>
      <w:r>
        <w:t>fn_GetAccountSummaryAccountNumber</w:t>
      </w:r>
      <w:bookmarkEnd w:id="1758"/>
    </w:p>
    <w:p w:rsidR="006D6FDF" w:rsidRDefault="006D6FDF" w:rsidP="006D6FDF">
      <w:pPr>
        <w:pStyle w:val="Heading2"/>
        <w:spacing w:after="240"/>
      </w:pPr>
      <w:bookmarkStart w:id="1759" w:name="_Toc338155313"/>
      <w:r>
        <w:t>Functionality Overview</w:t>
      </w:r>
      <w:bookmarkEnd w:id="1759"/>
    </w:p>
    <w:p w:rsidR="006D6FDF" w:rsidRDefault="006D6FDF" w:rsidP="006D6FDF">
      <w:pPr>
        <w:spacing w:after="240"/>
      </w:pPr>
      <w:r>
        <w:t>Get Account Summary Account Number From The Account Table</w:t>
      </w:r>
    </w:p>
    <w:p w:rsidR="006D6FDF" w:rsidRDefault="006D6FDF" w:rsidP="006D6FDF">
      <w:pPr>
        <w:spacing w:after="240"/>
      </w:pPr>
      <w:r>
        <w:t>Functionality Is Mainly To Simplify Query and Limit The Number Of Joins Needed For Presenting Data</w:t>
      </w:r>
    </w:p>
    <w:p w:rsidR="006D6FDF" w:rsidRDefault="006D6FDF" w:rsidP="006D6FDF">
      <w:pPr>
        <w:spacing w:after="240"/>
      </w:pPr>
      <w:r>
        <w:lastRenderedPageBreak/>
        <w:t>Often, Function Call Simplifies Attribute Retrieval</w:t>
      </w:r>
    </w:p>
    <w:p w:rsidR="006D6FDF" w:rsidRDefault="006D6FDF" w:rsidP="006D6FDF">
      <w:pPr>
        <w:spacing w:after="240"/>
      </w:pPr>
    </w:p>
    <w:p w:rsidR="006D6FDF" w:rsidRDefault="006D6FDF" w:rsidP="006D6FDF">
      <w:pPr>
        <w:pStyle w:val="Heading3"/>
        <w:spacing w:after="320"/>
      </w:pPr>
      <w:bookmarkStart w:id="1760" w:name="_Toc338155314"/>
      <w:r>
        <w:t>Parameters</w:t>
      </w:r>
      <w:bookmarkEnd w:id="17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61" w:name="_Toc338155315"/>
      <w:r>
        <w:t>Dependencies</w:t>
      </w:r>
      <w:bookmarkEnd w:id="176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bl>
    <w:p w:rsidR="006D6FDF" w:rsidRDefault="006D6FDF" w:rsidP="006D6FDF">
      <w:pPr>
        <w:pStyle w:val="Heading1"/>
      </w:pPr>
      <w:bookmarkStart w:id="1762" w:name="_Toc338155316"/>
      <w:r>
        <w:t>fn_GetAccountTrialBalance</w:t>
      </w:r>
      <w:bookmarkEnd w:id="1762"/>
    </w:p>
    <w:p w:rsidR="006D6FDF" w:rsidRDefault="006D6FDF" w:rsidP="006D6FDF">
      <w:pPr>
        <w:pStyle w:val="Heading2"/>
        <w:spacing w:after="240"/>
      </w:pPr>
      <w:bookmarkStart w:id="1763" w:name="_Toc338155317"/>
      <w:r>
        <w:t>Functionality Overview</w:t>
      </w:r>
      <w:bookmarkEnd w:id="1763"/>
    </w:p>
    <w:p w:rsidR="006D6FDF" w:rsidRDefault="006D6FDF" w:rsidP="006D6FDF">
      <w:pPr>
        <w:spacing w:after="240"/>
      </w:pPr>
      <w:r>
        <w:t>Gets Account Recorded Trial Balance Amount</w:t>
      </w:r>
    </w:p>
    <w:p w:rsidR="006D6FDF" w:rsidRDefault="006D6FDF" w:rsidP="006D6FDF">
      <w:pPr>
        <w:spacing w:after="240"/>
      </w:pPr>
      <w:r>
        <w:t>Functionality Is Mainly To Simplify Query and Limit The Number Of Joins Needed For Presenting Data</w:t>
      </w:r>
    </w:p>
    <w:p w:rsidR="006D6FDF" w:rsidRDefault="006D6FDF" w:rsidP="006D6FDF">
      <w:pPr>
        <w:spacing w:after="240"/>
      </w:pPr>
      <w:r>
        <w:t>Often, Function Call Simplifies Attribute Retrieval</w:t>
      </w:r>
    </w:p>
    <w:p w:rsidR="006D6FDF" w:rsidRDefault="006D6FDF" w:rsidP="006D6FDF">
      <w:pPr>
        <w:spacing w:after="240"/>
      </w:pPr>
    </w:p>
    <w:p w:rsidR="006D6FDF" w:rsidRDefault="006D6FDF" w:rsidP="006D6FDF">
      <w:pPr>
        <w:pStyle w:val="Heading3"/>
        <w:spacing w:after="320"/>
      </w:pPr>
      <w:bookmarkStart w:id="1764" w:name="_Toc338155318"/>
      <w:r>
        <w:t>Parameters</w:t>
      </w:r>
      <w:bookmarkEnd w:id="17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@AMOUNT_TYPE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65" w:name="_Toc338155319"/>
      <w:r>
        <w:t>Dependencies</w:t>
      </w:r>
      <w:bookmarkEnd w:id="176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Compiled Trial Balances</w:t>
            </w:r>
          </w:p>
        </w:tc>
      </w:tr>
    </w:tbl>
    <w:p w:rsidR="006D6FDF" w:rsidRDefault="006D6FDF" w:rsidP="006D6FDF">
      <w:pPr>
        <w:pStyle w:val="Heading1"/>
      </w:pPr>
      <w:bookmarkStart w:id="1766" w:name="_Toc338155320"/>
      <w:r>
        <w:t>fn_GetAccountTrialBalanceForSummaryAccount</w:t>
      </w:r>
      <w:bookmarkEnd w:id="1766"/>
    </w:p>
    <w:p w:rsidR="006D6FDF" w:rsidRDefault="006D6FDF" w:rsidP="006D6FDF">
      <w:pPr>
        <w:pStyle w:val="Heading2"/>
        <w:spacing w:after="240"/>
      </w:pPr>
      <w:bookmarkStart w:id="1767" w:name="_Toc338155321"/>
      <w:r>
        <w:t>Functionality Overview</w:t>
      </w:r>
      <w:bookmarkEnd w:id="1767"/>
    </w:p>
    <w:p w:rsidR="006D6FDF" w:rsidRDefault="006D6FDF" w:rsidP="006D6FDF">
      <w:pPr>
        <w:spacing w:after="240"/>
      </w:pPr>
      <w:r>
        <w:t>Gets Account Recorded Trial Balance Amount For A Given Summary Account</w:t>
      </w:r>
    </w:p>
    <w:p w:rsidR="006D6FDF" w:rsidRDefault="006D6FDF" w:rsidP="006D6FDF">
      <w:pPr>
        <w:spacing w:after="240"/>
      </w:pPr>
      <w:r>
        <w:t>Functionality Is Mainly To Simplify Query and Limit The Number Of Joins Needed For Presenting Data</w:t>
      </w:r>
    </w:p>
    <w:p w:rsidR="006D6FDF" w:rsidRDefault="006D6FDF" w:rsidP="006D6FDF">
      <w:pPr>
        <w:spacing w:after="240"/>
      </w:pPr>
      <w:r>
        <w:t>Often, Function Call Simplifies Attribute Retrieval</w:t>
      </w:r>
    </w:p>
    <w:p w:rsidR="006D6FDF" w:rsidRDefault="006D6FDF" w:rsidP="006D6FDF">
      <w:pPr>
        <w:spacing w:after="240"/>
      </w:pPr>
    </w:p>
    <w:p w:rsidR="006D6FDF" w:rsidRDefault="006D6FDF" w:rsidP="006D6FDF">
      <w:pPr>
        <w:pStyle w:val="Heading3"/>
        <w:spacing w:after="320"/>
      </w:pPr>
      <w:bookmarkStart w:id="1768" w:name="_Toc338155322"/>
      <w:r>
        <w:t>Parameters</w:t>
      </w:r>
      <w:bookmarkEnd w:id="17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@STAGE_UNIQUE_ID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6</w:t>
            </w:r>
          </w:p>
        </w:tc>
        <w:tc>
          <w:tcPr>
            <w:tcW w:w="2083" w:type="pct"/>
          </w:tcPr>
          <w:p w:rsidR="006D6FDF" w:rsidRDefault="006D6FDF" w:rsidP="006D6FDF">
            <w:pPr>
              <w:spacing w:after="240"/>
            </w:pPr>
            <w:r>
              <w:t>@AMOUNT_TYPE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69" w:name="_Toc338155323"/>
      <w:r>
        <w:t>Dependencies</w:t>
      </w:r>
      <w:bookmarkEnd w:id="1769"/>
    </w:p>
    <w:tbl>
      <w:tblPr>
        <w:tblStyle w:val="TableGrid"/>
        <w:tblW w:w="5000" w:type="pct"/>
        <w:tblLook w:val="04A0" w:firstRow="1" w:lastRow="0" w:firstColumn="1" w:lastColumn="0" w:noHBand="0" w:noVBand="1"/>
      </w:tblPr>
      <w:tblGrid>
        <w:gridCol w:w="536"/>
        <w:gridCol w:w="4839"/>
        <w:gridCol w:w="705"/>
        <w:gridCol w:w="4216"/>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AGENCY_FUND_ACCOUNT_TRIAL_BALANCE_STAGE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Work Data For Compiling Trial Balances</w:t>
            </w:r>
          </w:p>
        </w:tc>
      </w:tr>
    </w:tbl>
    <w:p w:rsidR="006D6FDF" w:rsidRDefault="006D6FDF" w:rsidP="006D6FDF">
      <w:pPr>
        <w:pStyle w:val="Heading1"/>
      </w:pPr>
      <w:bookmarkStart w:id="1770" w:name="_Toc338155324"/>
      <w:r>
        <w:t>fn_GetAccountType</w:t>
      </w:r>
      <w:bookmarkEnd w:id="1770"/>
    </w:p>
    <w:p w:rsidR="006D6FDF" w:rsidRDefault="006D6FDF" w:rsidP="006D6FDF">
      <w:pPr>
        <w:pStyle w:val="Heading2"/>
        <w:spacing w:after="240"/>
      </w:pPr>
      <w:bookmarkStart w:id="1771" w:name="_Toc338155325"/>
      <w:r>
        <w:t>Functionality Overview</w:t>
      </w:r>
      <w:bookmarkEnd w:id="1771"/>
    </w:p>
    <w:p w:rsidR="006D6FDF" w:rsidRDefault="006D6FDF" w:rsidP="006D6FDF">
      <w:pPr>
        <w:spacing w:after="240"/>
      </w:pPr>
      <w:r>
        <w:t>Get Account Type From The Account Table</w:t>
      </w:r>
    </w:p>
    <w:p w:rsidR="006D6FDF" w:rsidRDefault="006D6FDF" w:rsidP="006D6FDF">
      <w:pPr>
        <w:spacing w:after="240"/>
      </w:pPr>
      <w:r>
        <w:t>Functionality Is Mainly To Simplify Query and Limit The Number Of Joins Needed For Presenting Data</w:t>
      </w:r>
    </w:p>
    <w:p w:rsidR="006D6FDF" w:rsidRDefault="006D6FDF" w:rsidP="006D6FDF">
      <w:pPr>
        <w:spacing w:after="240"/>
      </w:pPr>
      <w:r>
        <w:t>Often, Function Call Simplifies Attribute Retrieval</w:t>
      </w:r>
    </w:p>
    <w:p w:rsidR="006D6FDF" w:rsidRDefault="006D6FDF" w:rsidP="006D6FDF">
      <w:pPr>
        <w:spacing w:after="240"/>
      </w:pPr>
    </w:p>
    <w:p w:rsidR="006D6FDF" w:rsidRDefault="006D6FDF" w:rsidP="006D6FDF">
      <w:pPr>
        <w:pStyle w:val="Heading3"/>
        <w:spacing w:after="320"/>
      </w:pPr>
      <w:bookmarkStart w:id="1772" w:name="_Toc338155326"/>
      <w:r>
        <w:t>Parameters</w:t>
      </w:r>
      <w:bookmarkEnd w:id="17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73" w:name="_Toc338155327"/>
      <w:r>
        <w:t>Dependencies</w:t>
      </w:r>
      <w:bookmarkEnd w:id="177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bl>
    <w:p w:rsidR="006D6FDF" w:rsidRDefault="006D6FDF" w:rsidP="006D6FDF">
      <w:pPr>
        <w:pStyle w:val="Heading1"/>
      </w:pPr>
      <w:bookmarkStart w:id="1774" w:name="_Toc338155328"/>
      <w:r>
        <w:lastRenderedPageBreak/>
        <w:t>fn_GetAccountTypeSequence</w:t>
      </w:r>
      <w:bookmarkEnd w:id="1774"/>
    </w:p>
    <w:p w:rsidR="006D6FDF" w:rsidRDefault="006D6FDF" w:rsidP="006D6FDF">
      <w:pPr>
        <w:pStyle w:val="Heading2"/>
        <w:spacing w:after="240"/>
      </w:pPr>
      <w:bookmarkStart w:id="1775" w:name="_Toc338155329"/>
      <w:r>
        <w:t>Functionality Overview</w:t>
      </w:r>
      <w:bookmarkEnd w:id="1775"/>
    </w:p>
    <w:p w:rsidR="006D6FDF" w:rsidRDefault="006D6FDF" w:rsidP="006D6FDF">
      <w:pPr>
        <w:spacing w:after="240"/>
      </w:pPr>
      <w:r>
        <w:t>Gets Account Type Sequence From The Account Table</w:t>
      </w:r>
    </w:p>
    <w:p w:rsidR="006D6FDF" w:rsidRDefault="006D6FDF" w:rsidP="006D6FDF">
      <w:pPr>
        <w:spacing w:after="240"/>
      </w:pPr>
      <w:r>
        <w:t>Functionality Is Mainly To Simplify Query and Limit The Number Of Joins Needed For Presenting Data</w:t>
      </w:r>
    </w:p>
    <w:p w:rsidR="006D6FDF" w:rsidRDefault="006D6FDF" w:rsidP="006D6FDF">
      <w:pPr>
        <w:spacing w:after="240"/>
      </w:pPr>
      <w:r>
        <w:t>Often, Function Call Simplifies Attribute Retrieval</w:t>
      </w:r>
    </w:p>
    <w:p w:rsidR="006D6FDF" w:rsidRDefault="006D6FDF" w:rsidP="006D6FDF">
      <w:pPr>
        <w:spacing w:after="240"/>
      </w:pPr>
    </w:p>
    <w:p w:rsidR="006D6FDF" w:rsidRDefault="006D6FDF" w:rsidP="006D6FDF">
      <w:pPr>
        <w:pStyle w:val="Heading3"/>
        <w:spacing w:after="320"/>
      </w:pPr>
      <w:bookmarkStart w:id="1776" w:name="_Toc338155330"/>
      <w:r>
        <w:t>Parameters</w:t>
      </w:r>
      <w:bookmarkEnd w:id="17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@ACCOUNT_TYPE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77" w:name="_Toc338155331"/>
      <w:r>
        <w:t>Dependencies</w:t>
      </w:r>
      <w:bookmarkEnd w:id="177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ACCOUNT_TYPE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Account Types</w:t>
            </w:r>
          </w:p>
        </w:tc>
      </w:tr>
    </w:tbl>
    <w:p w:rsidR="006D6FDF" w:rsidRDefault="006D6FDF" w:rsidP="006D6FDF">
      <w:pPr>
        <w:pStyle w:val="Heading1"/>
      </w:pPr>
      <w:bookmarkStart w:id="1778" w:name="_Toc338155332"/>
      <w:r>
        <w:t>fn_GetAgencyClassificationCode</w:t>
      </w:r>
      <w:bookmarkEnd w:id="1778"/>
    </w:p>
    <w:p w:rsidR="006D6FDF" w:rsidRDefault="006D6FDF" w:rsidP="006D6FDF">
      <w:pPr>
        <w:pStyle w:val="Heading2"/>
        <w:spacing w:after="240"/>
      </w:pPr>
      <w:bookmarkStart w:id="1779" w:name="_Toc338155333"/>
      <w:r>
        <w:t>Functionality Overview</w:t>
      </w:r>
      <w:bookmarkEnd w:id="1779"/>
    </w:p>
    <w:p w:rsidR="006D6FDF" w:rsidRDefault="006D6FDF" w:rsidP="006D6FDF">
      <w:pPr>
        <w:spacing w:after="240"/>
      </w:pPr>
      <w:r>
        <w:t>Determines Agency Classification Code From The Agency Table</w:t>
      </w:r>
    </w:p>
    <w:p w:rsidR="006D6FDF" w:rsidRDefault="006D6FDF" w:rsidP="006D6FDF">
      <w:pPr>
        <w:spacing w:after="240"/>
      </w:pPr>
    </w:p>
    <w:p w:rsidR="006D6FDF" w:rsidRDefault="006D6FDF" w:rsidP="006D6FDF">
      <w:pPr>
        <w:pStyle w:val="Heading3"/>
        <w:spacing w:after="320"/>
      </w:pPr>
      <w:bookmarkStart w:id="1780" w:name="_Toc338155334"/>
      <w:r>
        <w:t>Parameters</w:t>
      </w:r>
      <w:bookmarkEnd w:id="17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81" w:name="_Toc338155335"/>
      <w:r>
        <w:t>Dependencies</w:t>
      </w:r>
      <w:bookmarkEnd w:id="178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w:t>
            </w:r>
          </w:p>
        </w:tc>
      </w:tr>
    </w:tbl>
    <w:p w:rsidR="006D6FDF" w:rsidRDefault="006D6FDF" w:rsidP="006D6FDF">
      <w:pPr>
        <w:pStyle w:val="Heading1"/>
      </w:pPr>
      <w:bookmarkStart w:id="1782" w:name="_Toc338155336"/>
      <w:r>
        <w:t>fn_GetAgencyFundAccountTypeStatistics</w:t>
      </w:r>
      <w:bookmarkEnd w:id="1782"/>
    </w:p>
    <w:p w:rsidR="006D6FDF" w:rsidRDefault="006D6FDF" w:rsidP="006D6FDF">
      <w:pPr>
        <w:pStyle w:val="Heading2"/>
        <w:spacing w:after="240"/>
      </w:pPr>
      <w:bookmarkStart w:id="1783" w:name="_Toc338155337"/>
      <w:r>
        <w:t>Functionality Overview</w:t>
      </w:r>
      <w:bookmarkEnd w:id="1783"/>
    </w:p>
    <w:p w:rsidR="006D6FDF" w:rsidRDefault="006D6FDF" w:rsidP="006D6FDF">
      <w:pPr>
        <w:spacing w:after="240"/>
      </w:pPr>
      <w:r>
        <w:t>Determines Agency Related Fund Account Statistics By Type</w:t>
      </w:r>
    </w:p>
    <w:p w:rsidR="006D6FDF" w:rsidRDefault="006D6FDF" w:rsidP="006D6FDF">
      <w:pPr>
        <w:spacing w:after="240"/>
      </w:pPr>
    </w:p>
    <w:p w:rsidR="006D6FDF" w:rsidRDefault="006D6FDF" w:rsidP="006D6FDF">
      <w:pPr>
        <w:pStyle w:val="Heading3"/>
        <w:spacing w:after="320"/>
      </w:pPr>
      <w:bookmarkStart w:id="1784" w:name="_Toc338155338"/>
      <w:r>
        <w:t>Parameters</w:t>
      </w:r>
      <w:bookmarkEnd w:id="17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85" w:name="_Toc338155339"/>
      <w:r>
        <w:t>Dependencies</w:t>
      </w:r>
      <w:bookmarkEnd w:id="178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AGENCY_FUND_ACCOUNT_STATISTICS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Annual Fund Level Statistics Grouped By </w:t>
            </w:r>
            <w:r>
              <w:lastRenderedPageBreak/>
              <w:t>Account Type</w:t>
            </w:r>
          </w:p>
        </w:tc>
      </w:tr>
    </w:tbl>
    <w:p w:rsidR="006D6FDF" w:rsidRDefault="006D6FDF" w:rsidP="006D6FDF">
      <w:pPr>
        <w:pStyle w:val="Heading1"/>
      </w:pPr>
      <w:bookmarkStart w:id="1786" w:name="_Toc338155340"/>
      <w:r>
        <w:lastRenderedPageBreak/>
        <w:t>fn_GetAgencyFundAdminsteringAgencyNumber</w:t>
      </w:r>
      <w:bookmarkEnd w:id="1786"/>
    </w:p>
    <w:p w:rsidR="006D6FDF" w:rsidRDefault="006D6FDF" w:rsidP="006D6FDF">
      <w:pPr>
        <w:pStyle w:val="Heading2"/>
        <w:spacing w:after="240"/>
      </w:pPr>
      <w:bookmarkStart w:id="1787" w:name="_Toc338155341"/>
      <w:r>
        <w:t>Functionality Overview</w:t>
      </w:r>
      <w:bookmarkEnd w:id="1787"/>
    </w:p>
    <w:p w:rsidR="006D6FDF" w:rsidRDefault="006D6FDF" w:rsidP="006D6FDF">
      <w:pPr>
        <w:spacing w:after="240"/>
      </w:pPr>
      <w:r>
        <w:t>Determines Agency Fund Administering Agency Number From The Fund Table</w:t>
      </w:r>
    </w:p>
    <w:p w:rsidR="006D6FDF" w:rsidRDefault="006D6FDF" w:rsidP="006D6FDF">
      <w:pPr>
        <w:spacing w:after="240"/>
      </w:pPr>
    </w:p>
    <w:p w:rsidR="006D6FDF" w:rsidRDefault="006D6FDF" w:rsidP="006D6FDF">
      <w:pPr>
        <w:pStyle w:val="Heading3"/>
        <w:spacing w:after="320"/>
      </w:pPr>
      <w:bookmarkStart w:id="1788" w:name="_Toc338155342"/>
      <w:r>
        <w:t>Parameters</w:t>
      </w:r>
      <w:bookmarkEnd w:id="17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89" w:name="_Toc338155343"/>
      <w:r>
        <w:t>Dependencies</w:t>
      </w:r>
      <w:bookmarkEnd w:id="178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SAMS_WAREHOUSE_GAFD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SAMS Imported Translation</w:t>
            </w:r>
          </w:p>
        </w:tc>
      </w:tr>
    </w:tbl>
    <w:p w:rsidR="006D6FDF" w:rsidRDefault="006D6FDF" w:rsidP="006D6FDF">
      <w:pPr>
        <w:pStyle w:val="Heading1"/>
      </w:pPr>
      <w:bookmarkStart w:id="1790" w:name="_Toc338155344"/>
      <w:r>
        <w:t>fn_GetAgencyFundAdminsteringAgencyNumberRecursive</w:t>
      </w:r>
      <w:bookmarkEnd w:id="1790"/>
    </w:p>
    <w:p w:rsidR="006D6FDF" w:rsidRDefault="006D6FDF" w:rsidP="006D6FDF">
      <w:pPr>
        <w:pStyle w:val="Heading2"/>
        <w:spacing w:after="240"/>
      </w:pPr>
      <w:bookmarkStart w:id="1791" w:name="_Toc338155345"/>
      <w:r>
        <w:t>Functionality Overview</w:t>
      </w:r>
      <w:bookmarkEnd w:id="1791"/>
    </w:p>
    <w:p w:rsidR="006D6FDF" w:rsidRDefault="006D6FDF" w:rsidP="006D6FDF">
      <w:pPr>
        <w:spacing w:after="240"/>
      </w:pPr>
      <w:r>
        <w:t>Determines Agency Fund Administering Agency Number From The Fund Table Recursively To The Root Level</w:t>
      </w:r>
    </w:p>
    <w:p w:rsidR="006D6FDF" w:rsidRDefault="006D6FDF" w:rsidP="006D6FDF">
      <w:pPr>
        <w:spacing w:after="240"/>
      </w:pPr>
    </w:p>
    <w:p w:rsidR="006D6FDF" w:rsidRDefault="006D6FDF" w:rsidP="006D6FDF">
      <w:pPr>
        <w:pStyle w:val="Heading3"/>
        <w:spacing w:after="320"/>
      </w:pPr>
      <w:bookmarkStart w:id="1792" w:name="_Toc338155346"/>
      <w:r>
        <w:t>Parameters</w:t>
      </w:r>
      <w:bookmarkEnd w:id="17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93" w:name="_Toc338155347"/>
      <w:r>
        <w:t>Dependencies</w:t>
      </w:r>
      <w:bookmarkEnd w:id="1793"/>
    </w:p>
    <w:tbl>
      <w:tblPr>
        <w:tblStyle w:val="TableGrid"/>
        <w:tblW w:w="5000" w:type="pct"/>
        <w:tblLook w:val="04A0" w:firstRow="1" w:lastRow="0" w:firstColumn="1" w:lastColumn="0" w:noHBand="0" w:noVBand="1"/>
      </w:tblPr>
      <w:tblGrid>
        <w:gridCol w:w="536"/>
        <w:gridCol w:w="4923"/>
        <w:gridCol w:w="705"/>
        <w:gridCol w:w="4132"/>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fn_GetAgencyAdminsteringAgencyNumberRecursive</w:t>
            </w:r>
          </w:p>
        </w:tc>
        <w:tc>
          <w:tcPr>
            <w:tcW w:w="435" w:type="pct"/>
          </w:tcPr>
          <w:p w:rsidR="006D6FDF" w:rsidRDefault="006D6FDF" w:rsidP="006D6FDF">
            <w:pPr>
              <w:spacing w:after="240"/>
            </w:pPr>
          </w:p>
        </w:tc>
        <w:tc>
          <w:tcPr>
            <w:tcW w:w="2174" w:type="pct"/>
          </w:tcPr>
          <w:p w:rsidR="006D6FDF" w:rsidRDefault="006D6FDF" w:rsidP="006D6FDF">
            <w:pPr>
              <w:spacing w:after="240"/>
            </w:pP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SAMS_WAREHOUSE_GAFD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SAMS Imported Translation</w:t>
            </w:r>
          </w:p>
        </w:tc>
      </w:tr>
    </w:tbl>
    <w:p w:rsidR="006D6FDF" w:rsidRDefault="006D6FDF" w:rsidP="006D6FDF">
      <w:pPr>
        <w:pStyle w:val="Heading1"/>
      </w:pPr>
      <w:bookmarkStart w:id="1794" w:name="_Toc338155348"/>
      <w:r>
        <w:t>fn_GetAgencyFundAmountStatistics</w:t>
      </w:r>
      <w:bookmarkEnd w:id="1794"/>
    </w:p>
    <w:p w:rsidR="006D6FDF" w:rsidRDefault="006D6FDF" w:rsidP="006D6FDF">
      <w:pPr>
        <w:pStyle w:val="Heading2"/>
        <w:spacing w:after="240"/>
      </w:pPr>
      <w:bookmarkStart w:id="1795" w:name="_Toc338155349"/>
      <w:r>
        <w:t>Functionality Overview</w:t>
      </w:r>
      <w:bookmarkEnd w:id="1795"/>
    </w:p>
    <w:p w:rsidR="006D6FDF" w:rsidRDefault="006D6FDF" w:rsidP="006D6FDF">
      <w:pPr>
        <w:spacing w:after="240"/>
      </w:pPr>
      <w:r>
        <w:t>Determines Agency Fund Level Statistics By Amount Type (PY GAAP, CY GAAP)</w:t>
      </w:r>
    </w:p>
    <w:p w:rsidR="006D6FDF" w:rsidRDefault="006D6FDF" w:rsidP="006D6FDF">
      <w:pPr>
        <w:spacing w:after="240"/>
      </w:pPr>
    </w:p>
    <w:p w:rsidR="006D6FDF" w:rsidRDefault="006D6FDF" w:rsidP="006D6FDF">
      <w:pPr>
        <w:pStyle w:val="Heading3"/>
        <w:spacing w:after="320"/>
      </w:pPr>
      <w:bookmarkStart w:id="1796" w:name="_Toc338155350"/>
      <w:r>
        <w:t>Parameters</w:t>
      </w:r>
      <w:bookmarkEnd w:id="17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@AMOUNT_NAME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797" w:name="_Toc338155351"/>
      <w:r>
        <w:lastRenderedPageBreak/>
        <w:t>Dependencies</w:t>
      </w:r>
      <w:bookmarkEnd w:id="179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AGENCY_FUND_ACCOUNT_STATISTICS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Annual Fund Level Statistics Grouped By Account Type</w:t>
            </w:r>
          </w:p>
        </w:tc>
      </w:tr>
    </w:tbl>
    <w:p w:rsidR="006D6FDF" w:rsidRDefault="006D6FDF" w:rsidP="006D6FDF">
      <w:pPr>
        <w:pStyle w:val="Heading1"/>
      </w:pPr>
      <w:bookmarkStart w:id="1798" w:name="_Toc338155352"/>
      <w:r>
        <w:t>fn_GetAgencyFundPackageLifecycleAttribute</w:t>
      </w:r>
      <w:bookmarkEnd w:id="1798"/>
    </w:p>
    <w:p w:rsidR="006D6FDF" w:rsidRDefault="006D6FDF" w:rsidP="006D6FDF">
      <w:pPr>
        <w:pStyle w:val="Heading2"/>
        <w:spacing w:after="240"/>
      </w:pPr>
      <w:bookmarkStart w:id="1799" w:name="_Toc338155353"/>
      <w:r>
        <w:t>Functionality Overview</w:t>
      </w:r>
      <w:bookmarkEnd w:id="1799"/>
    </w:p>
    <w:p w:rsidR="006D6FDF" w:rsidRDefault="006D6FDF" w:rsidP="006D6FDF">
      <w:pPr>
        <w:spacing w:after="240"/>
      </w:pPr>
      <w:r>
        <w:t>Determines Agency Name From The Agency Table</w:t>
      </w:r>
    </w:p>
    <w:p w:rsidR="006D6FDF" w:rsidRDefault="006D6FDF" w:rsidP="006D6FDF">
      <w:pPr>
        <w:spacing w:after="240"/>
      </w:pPr>
    </w:p>
    <w:p w:rsidR="006D6FDF" w:rsidRDefault="006D6FDF" w:rsidP="006D6FDF">
      <w:pPr>
        <w:pStyle w:val="Heading3"/>
        <w:spacing w:after="320"/>
      </w:pPr>
      <w:bookmarkStart w:id="1800" w:name="_Toc338155354"/>
      <w:r>
        <w:t>Parameters</w:t>
      </w:r>
      <w:bookmarkEnd w:id="18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@ATTRIBUTE_NAME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01" w:name="_Toc338155355"/>
      <w:r>
        <w:t>Dependencies</w:t>
      </w:r>
      <w:bookmarkEnd w:id="180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Relationship Between Agency and Fund To </w:t>
            </w:r>
            <w:r>
              <w:lastRenderedPageBreak/>
              <w:t>A Package By Record Type</w:t>
            </w:r>
          </w:p>
        </w:tc>
      </w:tr>
    </w:tbl>
    <w:p w:rsidR="006D6FDF" w:rsidRDefault="006D6FDF" w:rsidP="006D6FDF">
      <w:pPr>
        <w:pStyle w:val="Heading1"/>
      </w:pPr>
      <w:bookmarkStart w:id="1802" w:name="_Toc338155356"/>
      <w:r>
        <w:lastRenderedPageBreak/>
        <w:t>fn_GetAgencyGroupAttribute</w:t>
      </w:r>
      <w:bookmarkEnd w:id="1802"/>
    </w:p>
    <w:p w:rsidR="006D6FDF" w:rsidRDefault="006D6FDF" w:rsidP="006D6FDF">
      <w:pPr>
        <w:pStyle w:val="Heading2"/>
        <w:spacing w:after="240"/>
      </w:pPr>
      <w:bookmarkStart w:id="1803" w:name="_Toc338155357"/>
      <w:r>
        <w:t>Functionality Overview</w:t>
      </w:r>
      <w:bookmarkEnd w:id="1803"/>
    </w:p>
    <w:p w:rsidR="006D6FDF" w:rsidRDefault="006D6FDF" w:rsidP="006D6FDF">
      <w:pPr>
        <w:spacing w:after="240"/>
      </w:pPr>
      <w:r>
        <w:t>Determines Agency Group Attribute From The Agency Group Table</w:t>
      </w:r>
    </w:p>
    <w:p w:rsidR="006D6FDF" w:rsidRDefault="006D6FDF" w:rsidP="006D6FDF">
      <w:pPr>
        <w:spacing w:after="240"/>
      </w:pPr>
    </w:p>
    <w:p w:rsidR="006D6FDF" w:rsidRDefault="006D6FDF" w:rsidP="006D6FDF">
      <w:pPr>
        <w:pStyle w:val="Heading3"/>
        <w:spacing w:after="320"/>
      </w:pPr>
      <w:bookmarkStart w:id="1804" w:name="_Toc338155358"/>
      <w:r>
        <w:t>Parameters</w:t>
      </w:r>
      <w:bookmarkEnd w:id="18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@ATTRIBUTE_NAME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60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05" w:name="_Toc338155359"/>
      <w:r>
        <w:t>Dependencies</w:t>
      </w:r>
      <w:bookmarkEnd w:id="180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AGENCY_GROUP</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 Group</w:t>
            </w:r>
          </w:p>
        </w:tc>
      </w:tr>
    </w:tbl>
    <w:p w:rsidR="006D6FDF" w:rsidRDefault="006D6FDF" w:rsidP="006D6FDF">
      <w:pPr>
        <w:pStyle w:val="Heading1"/>
      </w:pPr>
      <w:bookmarkStart w:id="1806" w:name="_Toc338155360"/>
      <w:r>
        <w:t>fn_GetAgencyGroupName</w:t>
      </w:r>
      <w:bookmarkEnd w:id="1806"/>
    </w:p>
    <w:p w:rsidR="006D6FDF" w:rsidRDefault="006D6FDF" w:rsidP="006D6FDF">
      <w:pPr>
        <w:pStyle w:val="Heading2"/>
        <w:spacing w:after="240"/>
      </w:pPr>
      <w:bookmarkStart w:id="1807" w:name="_Toc338155361"/>
      <w:r>
        <w:t>Functionality Overview</w:t>
      </w:r>
      <w:bookmarkEnd w:id="1807"/>
    </w:p>
    <w:p w:rsidR="006D6FDF" w:rsidRDefault="006D6FDF" w:rsidP="006D6FDF">
      <w:pPr>
        <w:spacing w:after="240"/>
      </w:pPr>
      <w:r>
        <w:t>Determines Agency Group Name From The Agency Table</w:t>
      </w:r>
    </w:p>
    <w:p w:rsidR="006D6FDF" w:rsidRDefault="006D6FDF" w:rsidP="006D6FDF">
      <w:pPr>
        <w:spacing w:after="240"/>
      </w:pPr>
    </w:p>
    <w:p w:rsidR="006D6FDF" w:rsidRDefault="006D6FDF" w:rsidP="006D6FDF">
      <w:pPr>
        <w:pStyle w:val="Heading3"/>
        <w:spacing w:after="320"/>
      </w:pPr>
      <w:bookmarkStart w:id="1808" w:name="_Toc338155362"/>
      <w:r>
        <w:lastRenderedPageBreak/>
        <w:t>Parameters</w:t>
      </w:r>
      <w:bookmarkEnd w:id="18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60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@GROUP_NUMBER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09" w:name="_Toc338155363"/>
      <w:r>
        <w:t>Dependencies</w:t>
      </w:r>
      <w:bookmarkEnd w:id="180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AGENCY_GROUP</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 Group</w:t>
            </w:r>
          </w:p>
        </w:tc>
      </w:tr>
    </w:tbl>
    <w:p w:rsidR="006D6FDF" w:rsidRDefault="006D6FDF" w:rsidP="006D6FDF">
      <w:pPr>
        <w:pStyle w:val="Heading1"/>
      </w:pPr>
      <w:bookmarkStart w:id="1810" w:name="_Toc338155364"/>
      <w:r>
        <w:t>fn_GetAgencyManager</w:t>
      </w:r>
      <w:bookmarkEnd w:id="1810"/>
    </w:p>
    <w:p w:rsidR="006D6FDF" w:rsidRDefault="006D6FDF" w:rsidP="006D6FDF">
      <w:pPr>
        <w:pStyle w:val="Heading2"/>
        <w:spacing w:after="240"/>
      </w:pPr>
      <w:bookmarkStart w:id="1811" w:name="_Toc338155365"/>
      <w:r>
        <w:t>Functionality Overview</w:t>
      </w:r>
      <w:bookmarkEnd w:id="1811"/>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812" w:name="_Toc338155366"/>
      <w:r>
        <w:t>Parameters</w:t>
      </w:r>
      <w:bookmarkEnd w:id="1812"/>
    </w:p>
    <w:p w:rsidR="006D6FDF" w:rsidRDefault="006D6FDF" w:rsidP="006D6FDF">
      <w:pPr>
        <w:spacing w:after="240"/>
      </w:pPr>
      <w:r>
        <w:t>fn_GetAgencyManager Does Not Have Any Parameters</w:t>
      </w:r>
    </w:p>
    <w:p w:rsidR="006D6FDF" w:rsidRDefault="006D6FDF" w:rsidP="006D6FDF">
      <w:pPr>
        <w:pStyle w:val="Heading3"/>
        <w:spacing w:after="320"/>
      </w:pPr>
      <w:bookmarkStart w:id="1813" w:name="_Toc338155367"/>
      <w:r>
        <w:t>Dependencies</w:t>
      </w:r>
      <w:bookmarkEnd w:id="1813"/>
    </w:p>
    <w:p w:rsidR="006D6FDF" w:rsidRDefault="006D6FDF" w:rsidP="006D6FDF">
      <w:pPr>
        <w:spacing w:after="240"/>
      </w:pPr>
      <w:r>
        <w:t>fn_GetAgencyManager Does Not Have Any Dependencies On Other Database Objects</w:t>
      </w:r>
    </w:p>
    <w:p w:rsidR="006D6FDF" w:rsidRDefault="006D6FDF" w:rsidP="006D6FDF">
      <w:pPr>
        <w:pStyle w:val="Heading1"/>
      </w:pPr>
      <w:bookmarkStart w:id="1814" w:name="_Toc338155368"/>
      <w:r>
        <w:t>fn_GetAgencyName</w:t>
      </w:r>
      <w:bookmarkEnd w:id="1814"/>
    </w:p>
    <w:p w:rsidR="006D6FDF" w:rsidRDefault="006D6FDF" w:rsidP="006D6FDF">
      <w:pPr>
        <w:pStyle w:val="Heading2"/>
        <w:spacing w:after="240"/>
      </w:pPr>
      <w:bookmarkStart w:id="1815" w:name="_Toc338155369"/>
      <w:r>
        <w:t>Functionality Overview</w:t>
      </w:r>
      <w:bookmarkEnd w:id="1815"/>
    </w:p>
    <w:p w:rsidR="006D6FDF" w:rsidRDefault="006D6FDF" w:rsidP="006D6FDF">
      <w:pPr>
        <w:spacing w:after="240"/>
      </w:pPr>
    </w:p>
    <w:p w:rsidR="006D6FDF" w:rsidRDefault="006D6FDF" w:rsidP="006D6FDF">
      <w:pPr>
        <w:spacing w:after="240"/>
      </w:pPr>
    </w:p>
    <w:p w:rsidR="006D6FDF" w:rsidRDefault="006D6FDF" w:rsidP="006D6FDF">
      <w:pPr>
        <w:pStyle w:val="Heading3"/>
        <w:spacing w:after="320"/>
      </w:pPr>
      <w:bookmarkStart w:id="1816" w:name="_Toc338155370"/>
      <w:r>
        <w:lastRenderedPageBreak/>
        <w:t>Parameters</w:t>
      </w:r>
      <w:bookmarkEnd w:id="18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17" w:name="_Toc338155371"/>
      <w:r>
        <w:t>Dependencies</w:t>
      </w:r>
      <w:bookmarkEnd w:id="181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Agency</w:t>
            </w:r>
          </w:p>
        </w:tc>
      </w:tr>
    </w:tbl>
    <w:p w:rsidR="006D6FDF" w:rsidRDefault="006D6FDF" w:rsidP="006D6FDF">
      <w:pPr>
        <w:pStyle w:val="Heading1"/>
      </w:pPr>
      <w:bookmarkStart w:id="1818" w:name="_Toc338155372"/>
      <w:r>
        <w:t>fn_GetApplicationConfigurationValue</w:t>
      </w:r>
      <w:bookmarkEnd w:id="1818"/>
    </w:p>
    <w:p w:rsidR="006D6FDF" w:rsidRDefault="006D6FDF" w:rsidP="006D6FDF">
      <w:pPr>
        <w:pStyle w:val="Heading2"/>
        <w:spacing w:after="240"/>
      </w:pPr>
      <w:bookmarkStart w:id="1819" w:name="_Toc338155373"/>
      <w:r>
        <w:t>Functionality Overview</w:t>
      </w:r>
      <w:bookmarkEnd w:id="1819"/>
    </w:p>
    <w:p w:rsidR="006D6FDF" w:rsidRDefault="006D6FDF" w:rsidP="006D6FDF">
      <w:pPr>
        <w:spacing w:after="240"/>
      </w:pPr>
      <w:r>
        <w:t>Determines Application Configuration Value</w:t>
      </w:r>
    </w:p>
    <w:p w:rsidR="006D6FDF" w:rsidRDefault="006D6FDF" w:rsidP="006D6FDF">
      <w:pPr>
        <w:spacing w:after="240"/>
      </w:pPr>
    </w:p>
    <w:p w:rsidR="006D6FDF" w:rsidRDefault="006D6FDF" w:rsidP="006D6FDF">
      <w:pPr>
        <w:pStyle w:val="Heading3"/>
        <w:spacing w:after="320"/>
      </w:pPr>
      <w:bookmarkStart w:id="1820" w:name="_Toc338155374"/>
      <w:r>
        <w:t>Parameters</w:t>
      </w:r>
      <w:bookmarkEnd w:id="18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@CONFIGURATION_TARGET_ENVIRONMENT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@CONFIGURATION_TYPE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@CONFIGURATION_NAME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21" w:name="_Toc338155375"/>
      <w:r>
        <w:t>Dependencies</w:t>
      </w:r>
      <w:bookmarkEnd w:id="182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WEDGE_APPLICATION_CONFIGURATION</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Application Configurations-Application </w:t>
            </w:r>
            <w:r>
              <w:lastRenderedPageBreak/>
              <w:t>Registry</w:t>
            </w:r>
          </w:p>
        </w:tc>
      </w:tr>
    </w:tbl>
    <w:p w:rsidR="006D6FDF" w:rsidRDefault="006D6FDF" w:rsidP="006D6FDF">
      <w:pPr>
        <w:pStyle w:val="Heading1"/>
      </w:pPr>
      <w:bookmarkStart w:id="1822" w:name="_Toc338155376"/>
      <w:r>
        <w:lastRenderedPageBreak/>
        <w:t>fn_GetAssetDescription</w:t>
      </w:r>
      <w:bookmarkEnd w:id="1822"/>
    </w:p>
    <w:p w:rsidR="006D6FDF" w:rsidRDefault="006D6FDF" w:rsidP="006D6FDF">
      <w:pPr>
        <w:pStyle w:val="Heading2"/>
        <w:spacing w:after="240"/>
      </w:pPr>
      <w:bookmarkStart w:id="1823" w:name="_Toc338155377"/>
      <w:r>
        <w:t>Functionality Overview</w:t>
      </w:r>
      <w:bookmarkEnd w:id="1823"/>
    </w:p>
    <w:p w:rsidR="006D6FDF" w:rsidRDefault="006D6FDF" w:rsidP="006D6FDF">
      <w:pPr>
        <w:spacing w:after="240"/>
      </w:pPr>
      <w:r>
        <w:t>Determines Asset Description</w:t>
      </w:r>
    </w:p>
    <w:p w:rsidR="006D6FDF" w:rsidRDefault="006D6FDF" w:rsidP="006D6FDF">
      <w:pPr>
        <w:spacing w:after="240"/>
      </w:pPr>
    </w:p>
    <w:p w:rsidR="006D6FDF" w:rsidRDefault="006D6FDF" w:rsidP="006D6FDF">
      <w:pPr>
        <w:pStyle w:val="Heading3"/>
        <w:spacing w:after="320"/>
      </w:pPr>
      <w:bookmarkStart w:id="1824" w:name="_Toc338155378"/>
      <w:r>
        <w:t>Parameters</w:t>
      </w:r>
      <w:bookmarkEnd w:id="18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@ASSET_NUMBER</w:t>
            </w:r>
          </w:p>
        </w:tc>
        <w:tc>
          <w:tcPr>
            <w:tcW w:w="833" w:type="pct"/>
          </w:tcPr>
          <w:p w:rsidR="006D6FDF" w:rsidRDefault="006D6FDF" w:rsidP="006D6FDF">
            <w:pPr>
              <w:spacing w:after="240"/>
            </w:pPr>
            <w:r>
              <w:t>smallint</w:t>
            </w:r>
          </w:p>
        </w:tc>
        <w:tc>
          <w:tcPr>
            <w:tcW w:w="833" w:type="pct"/>
          </w:tcPr>
          <w:p w:rsidR="006D6FDF" w:rsidRDefault="006D6FDF" w:rsidP="006D6FDF">
            <w:pPr>
              <w:spacing w:after="240"/>
            </w:pPr>
            <w:r>
              <w:t>2</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25" w:name="_Toc338155379"/>
      <w:r>
        <w:t>Dependencies</w:t>
      </w:r>
      <w:bookmarkEnd w:id="182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_ASSET</w:t>
            </w:r>
          </w:p>
        </w:tc>
        <w:tc>
          <w:tcPr>
            <w:tcW w:w="435" w:type="pct"/>
          </w:tcPr>
          <w:p w:rsidR="006D6FDF" w:rsidRDefault="006D6FDF" w:rsidP="006D6FDF">
            <w:pPr>
              <w:spacing w:after="240"/>
            </w:pPr>
          </w:p>
        </w:tc>
        <w:tc>
          <w:tcPr>
            <w:tcW w:w="2174" w:type="pct"/>
          </w:tcPr>
          <w:p w:rsidR="006D6FDF" w:rsidRDefault="006D6FDF" w:rsidP="006D6FDF">
            <w:pPr>
              <w:spacing w:after="240"/>
            </w:pPr>
          </w:p>
        </w:tc>
      </w:tr>
    </w:tbl>
    <w:p w:rsidR="006D6FDF" w:rsidRDefault="006D6FDF" w:rsidP="006D6FDF">
      <w:pPr>
        <w:pStyle w:val="Heading1"/>
      </w:pPr>
      <w:bookmarkStart w:id="1826" w:name="_Toc338155380"/>
      <w:r>
        <w:t>fn_GetBalancePriorYearNonsharedFundsCashReconciliation</w:t>
      </w:r>
      <w:bookmarkEnd w:id="1826"/>
    </w:p>
    <w:p w:rsidR="006D6FDF" w:rsidRDefault="006D6FDF" w:rsidP="006D6FDF">
      <w:pPr>
        <w:pStyle w:val="Heading2"/>
        <w:spacing w:after="240"/>
      </w:pPr>
      <w:bookmarkStart w:id="1827" w:name="_Toc338155381"/>
      <w:r>
        <w:t>Functionality Overview</w:t>
      </w:r>
      <w:bookmarkEnd w:id="1827"/>
    </w:p>
    <w:p w:rsidR="006D6FDF" w:rsidRDefault="006D6FDF" w:rsidP="006D6FDF">
      <w:pPr>
        <w:spacing w:after="240"/>
      </w:pPr>
      <w:r>
        <w:t>Determines Balance Prior Year Non shared Funds Cash Reconciliation</w:t>
      </w:r>
    </w:p>
    <w:p w:rsidR="006D6FDF" w:rsidRDefault="006D6FDF" w:rsidP="006D6FDF">
      <w:pPr>
        <w:spacing w:after="240"/>
      </w:pPr>
    </w:p>
    <w:p w:rsidR="006D6FDF" w:rsidRDefault="006D6FDF" w:rsidP="006D6FDF">
      <w:pPr>
        <w:pStyle w:val="Heading3"/>
        <w:spacing w:after="320"/>
      </w:pPr>
      <w:bookmarkStart w:id="1828" w:name="_Toc338155382"/>
      <w:r>
        <w:t>Parameters</w:t>
      </w:r>
      <w:bookmarkEnd w:id="18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@SUB_CATEGORY_NUMBER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@ITEM_NUMBER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29" w:name="_Toc338155383"/>
      <w:r>
        <w:t>Dependencies</w:t>
      </w:r>
      <w:bookmarkEnd w:id="182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SCO534_DETAILS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Related Data</w:t>
            </w:r>
          </w:p>
        </w:tc>
      </w:tr>
    </w:tbl>
    <w:p w:rsidR="006D6FDF" w:rsidRDefault="006D6FDF" w:rsidP="006D6FDF">
      <w:pPr>
        <w:pStyle w:val="Heading1"/>
      </w:pPr>
      <w:bookmarkStart w:id="1830" w:name="_Toc338155384"/>
      <w:r>
        <w:t>fn_GetBalancePriorYearNonsharedFundsCashReconciliationNoRolledUp</w:t>
      </w:r>
      <w:bookmarkEnd w:id="1830"/>
    </w:p>
    <w:p w:rsidR="006D6FDF" w:rsidRDefault="006D6FDF" w:rsidP="006D6FDF">
      <w:pPr>
        <w:pStyle w:val="Heading2"/>
        <w:spacing w:after="240"/>
      </w:pPr>
      <w:bookmarkStart w:id="1831" w:name="_Toc338155385"/>
      <w:r>
        <w:t>Functionality Overview</w:t>
      </w:r>
      <w:bookmarkEnd w:id="1831"/>
    </w:p>
    <w:p w:rsidR="006D6FDF" w:rsidRDefault="006D6FDF" w:rsidP="006D6FDF">
      <w:pPr>
        <w:spacing w:after="240"/>
      </w:pPr>
      <w:r>
        <w:t>Determines Balance Prior Year Non shared Funds Cash Reconciliation No Rolled Up</w:t>
      </w:r>
    </w:p>
    <w:p w:rsidR="006D6FDF" w:rsidRDefault="006D6FDF" w:rsidP="006D6FDF">
      <w:pPr>
        <w:spacing w:after="240"/>
      </w:pPr>
    </w:p>
    <w:p w:rsidR="006D6FDF" w:rsidRDefault="006D6FDF" w:rsidP="006D6FDF">
      <w:pPr>
        <w:pStyle w:val="Heading3"/>
        <w:spacing w:after="320"/>
      </w:pPr>
      <w:bookmarkStart w:id="1832" w:name="_Toc338155386"/>
      <w:r>
        <w:t>Parameters</w:t>
      </w:r>
      <w:bookmarkEnd w:id="18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@SUB_CATEGORY_NUMBER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@ITEM_NUMBER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@DATA_COLUMN_NAME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33" w:name="_Toc338155387"/>
      <w:r>
        <w:t>Dependencies</w:t>
      </w:r>
      <w:bookmarkEnd w:id="183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SCO534_DETAILS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Related Data</w:t>
            </w:r>
          </w:p>
        </w:tc>
      </w:tr>
    </w:tbl>
    <w:p w:rsidR="006D6FDF" w:rsidRDefault="006D6FDF" w:rsidP="006D6FDF">
      <w:pPr>
        <w:pStyle w:val="Heading1"/>
      </w:pPr>
      <w:bookmarkStart w:id="1834" w:name="_Toc338155388"/>
      <w:r>
        <w:t>fn_GetBalancePriorYearNonsharedFundsCashReconciliationRolledUp</w:t>
      </w:r>
      <w:bookmarkEnd w:id="1834"/>
    </w:p>
    <w:p w:rsidR="006D6FDF" w:rsidRDefault="006D6FDF" w:rsidP="006D6FDF">
      <w:pPr>
        <w:pStyle w:val="Heading2"/>
        <w:spacing w:after="240"/>
      </w:pPr>
      <w:bookmarkStart w:id="1835" w:name="_Toc338155389"/>
      <w:r>
        <w:t>Functionality Overview</w:t>
      </w:r>
      <w:bookmarkEnd w:id="1835"/>
    </w:p>
    <w:p w:rsidR="006D6FDF" w:rsidRDefault="006D6FDF" w:rsidP="006D6FDF">
      <w:pPr>
        <w:spacing w:after="240"/>
      </w:pPr>
      <w:r>
        <w:t>Determines Balance Prior Year No shared Funds Cash Reconciliation Rolled Up</w:t>
      </w:r>
    </w:p>
    <w:p w:rsidR="006D6FDF" w:rsidRDefault="006D6FDF" w:rsidP="006D6FDF">
      <w:pPr>
        <w:spacing w:after="240"/>
      </w:pPr>
    </w:p>
    <w:p w:rsidR="006D6FDF" w:rsidRDefault="006D6FDF" w:rsidP="006D6FDF">
      <w:pPr>
        <w:pStyle w:val="Heading3"/>
        <w:spacing w:after="320"/>
      </w:pPr>
      <w:bookmarkStart w:id="1836" w:name="_Toc338155390"/>
      <w:r>
        <w:t>Parameters</w:t>
      </w:r>
      <w:bookmarkEnd w:id="18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@SUB_CATEGORY_NUMBER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@ITEM_NUMBER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1</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8</w:t>
            </w:r>
          </w:p>
        </w:tc>
        <w:tc>
          <w:tcPr>
            <w:tcW w:w="2083" w:type="pct"/>
          </w:tcPr>
          <w:p w:rsidR="006D6FDF" w:rsidRDefault="006D6FDF" w:rsidP="006D6FDF">
            <w:pPr>
              <w:spacing w:after="240"/>
            </w:pPr>
            <w:r>
              <w:t>@DATA_COLUMN_NAME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37" w:name="_Toc338155391"/>
      <w:r>
        <w:t>Dependencies</w:t>
      </w:r>
      <w:bookmarkEnd w:id="183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SCO534_DETAILS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SCO534 Form Related Data</w:t>
            </w:r>
          </w:p>
        </w:tc>
      </w:tr>
    </w:tbl>
    <w:p w:rsidR="006D6FDF" w:rsidRDefault="006D6FDF" w:rsidP="006D6FDF">
      <w:pPr>
        <w:pStyle w:val="Heading1"/>
      </w:pPr>
      <w:bookmarkStart w:id="1838" w:name="_Toc338155392"/>
      <w:r>
        <w:t>fn_GetDeltaDifference</w:t>
      </w:r>
      <w:bookmarkEnd w:id="1838"/>
    </w:p>
    <w:p w:rsidR="006D6FDF" w:rsidRDefault="006D6FDF" w:rsidP="006D6FDF">
      <w:pPr>
        <w:pStyle w:val="Heading2"/>
        <w:spacing w:after="240"/>
      </w:pPr>
      <w:bookmarkStart w:id="1839" w:name="_Toc338155393"/>
      <w:r>
        <w:t>Functionality Overview</w:t>
      </w:r>
      <w:bookmarkEnd w:id="1839"/>
    </w:p>
    <w:p w:rsidR="006D6FDF" w:rsidRDefault="006D6FDF" w:rsidP="006D6FDF">
      <w:pPr>
        <w:spacing w:after="240"/>
      </w:pPr>
      <w:r>
        <w:t>Determines Delta Difference</w:t>
      </w:r>
    </w:p>
    <w:p w:rsidR="006D6FDF" w:rsidRDefault="006D6FDF" w:rsidP="006D6FDF">
      <w:pPr>
        <w:spacing w:after="240"/>
      </w:pPr>
    </w:p>
    <w:p w:rsidR="006D6FDF" w:rsidRDefault="006D6FDF" w:rsidP="006D6FDF">
      <w:pPr>
        <w:pStyle w:val="Heading3"/>
        <w:spacing w:after="320"/>
      </w:pPr>
      <w:bookmarkStart w:id="1840" w:name="_Toc338155394"/>
      <w:r>
        <w:t>Parameters</w:t>
      </w:r>
      <w:bookmarkEnd w:id="18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@LEFT_OPERAND</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@RIGHT_OPERAND</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41" w:name="_Toc338155395"/>
      <w:r>
        <w:t>Dependencies</w:t>
      </w:r>
      <w:bookmarkEnd w:id="1841"/>
    </w:p>
    <w:p w:rsidR="006D6FDF" w:rsidRDefault="006D6FDF" w:rsidP="006D6FDF">
      <w:pPr>
        <w:spacing w:after="240"/>
      </w:pPr>
      <w:r>
        <w:t>fn_GetDeltaDifference Does Not Have Any Dependencies On Other Database Objects</w:t>
      </w:r>
    </w:p>
    <w:p w:rsidR="006D6FDF" w:rsidRDefault="006D6FDF" w:rsidP="006D6FDF">
      <w:pPr>
        <w:pStyle w:val="Heading1"/>
      </w:pPr>
      <w:bookmarkStart w:id="1842" w:name="_Toc338155396"/>
      <w:r>
        <w:t>fn_GetDraftAdjustingEntrySumGuid</w:t>
      </w:r>
      <w:bookmarkEnd w:id="1842"/>
    </w:p>
    <w:p w:rsidR="006D6FDF" w:rsidRDefault="006D6FDF" w:rsidP="006D6FDF">
      <w:pPr>
        <w:pStyle w:val="Heading2"/>
        <w:spacing w:after="240"/>
      </w:pPr>
      <w:bookmarkStart w:id="1843" w:name="_Toc338155397"/>
      <w:r>
        <w:t>Functionality Overview</w:t>
      </w:r>
      <w:bookmarkEnd w:id="1843"/>
    </w:p>
    <w:p w:rsidR="006D6FDF" w:rsidRDefault="006D6FDF" w:rsidP="006D6FDF">
      <w:pPr>
        <w:spacing w:after="240"/>
      </w:pPr>
      <w:r>
        <w:t>Determines Draft Adjusting Entry Sum Guid</w:t>
      </w:r>
    </w:p>
    <w:p w:rsidR="006D6FDF" w:rsidRDefault="006D6FDF" w:rsidP="006D6FDF">
      <w:pPr>
        <w:spacing w:after="240"/>
      </w:pPr>
    </w:p>
    <w:p w:rsidR="006D6FDF" w:rsidRDefault="006D6FDF" w:rsidP="006D6FDF">
      <w:pPr>
        <w:pStyle w:val="Heading3"/>
        <w:spacing w:after="320"/>
      </w:pPr>
      <w:bookmarkStart w:id="1844" w:name="_Toc338155398"/>
      <w:r>
        <w:lastRenderedPageBreak/>
        <w:t>Parameters</w:t>
      </w:r>
      <w:bookmarkEnd w:id="18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@DRAFT_WORKSHEET_UNIQUE_ID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45" w:name="_Toc338155399"/>
      <w:r>
        <w:t>Dependencies</w:t>
      </w:r>
      <w:bookmarkEnd w:id="184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bl>
    <w:p w:rsidR="006D6FDF" w:rsidRDefault="006D6FDF" w:rsidP="006D6FDF">
      <w:pPr>
        <w:pStyle w:val="Heading1"/>
      </w:pPr>
      <w:bookmarkStart w:id="1846" w:name="_Toc338155400"/>
      <w:r>
        <w:t>fn_GetDraftAdjustingJournalAccountEntrySum</w:t>
      </w:r>
      <w:bookmarkEnd w:id="1846"/>
    </w:p>
    <w:p w:rsidR="006D6FDF" w:rsidRDefault="006D6FDF" w:rsidP="006D6FDF">
      <w:pPr>
        <w:pStyle w:val="Heading2"/>
        <w:spacing w:after="240"/>
      </w:pPr>
      <w:bookmarkStart w:id="1847" w:name="_Toc338155401"/>
      <w:r>
        <w:t>Functionality Overview</w:t>
      </w:r>
      <w:bookmarkEnd w:id="1847"/>
    </w:p>
    <w:p w:rsidR="006D6FDF" w:rsidRDefault="006D6FDF" w:rsidP="006D6FDF">
      <w:pPr>
        <w:spacing w:after="240"/>
      </w:pPr>
      <w:r>
        <w:t>Determines Draft Adjusting Journal Account Entry Sum</w:t>
      </w:r>
    </w:p>
    <w:p w:rsidR="006D6FDF" w:rsidRDefault="006D6FDF" w:rsidP="006D6FDF">
      <w:pPr>
        <w:spacing w:after="240"/>
      </w:pPr>
    </w:p>
    <w:p w:rsidR="006D6FDF" w:rsidRDefault="006D6FDF" w:rsidP="006D6FDF">
      <w:pPr>
        <w:pStyle w:val="Heading3"/>
        <w:spacing w:after="320"/>
      </w:pPr>
      <w:bookmarkStart w:id="1848" w:name="_Toc338155402"/>
      <w:r>
        <w:t>Parameters</w:t>
      </w:r>
      <w:bookmarkEnd w:id="18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@DRAFT_UNIQUE_ID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49" w:name="_Toc338155403"/>
      <w:r>
        <w:t>Dependencies</w:t>
      </w:r>
      <w:bookmarkEnd w:id="184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bl>
    <w:p w:rsidR="006D6FDF" w:rsidRDefault="006D6FDF" w:rsidP="006D6FDF">
      <w:pPr>
        <w:pStyle w:val="Heading1"/>
      </w:pPr>
      <w:bookmarkStart w:id="1850" w:name="_Toc338155404"/>
      <w:r>
        <w:t>fn_GetDraftAdjustingJournalAccountEntrySumGuid</w:t>
      </w:r>
      <w:bookmarkEnd w:id="1850"/>
    </w:p>
    <w:p w:rsidR="006D6FDF" w:rsidRDefault="006D6FDF" w:rsidP="006D6FDF">
      <w:pPr>
        <w:pStyle w:val="Heading2"/>
        <w:spacing w:after="240"/>
      </w:pPr>
      <w:bookmarkStart w:id="1851" w:name="_Toc338155405"/>
      <w:r>
        <w:t>Functionality Overview</w:t>
      </w:r>
      <w:bookmarkEnd w:id="1851"/>
    </w:p>
    <w:p w:rsidR="006D6FDF" w:rsidRDefault="006D6FDF" w:rsidP="006D6FDF">
      <w:pPr>
        <w:spacing w:after="240"/>
      </w:pPr>
      <w:r>
        <w:t>Determines Draft Adjusting Journal Account Entry Sum Guid</w:t>
      </w:r>
    </w:p>
    <w:p w:rsidR="006D6FDF" w:rsidRDefault="006D6FDF" w:rsidP="006D6FDF">
      <w:pPr>
        <w:spacing w:after="240"/>
      </w:pPr>
    </w:p>
    <w:p w:rsidR="006D6FDF" w:rsidRDefault="006D6FDF" w:rsidP="006D6FDF">
      <w:pPr>
        <w:pStyle w:val="Heading3"/>
        <w:spacing w:after="320"/>
      </w:pPr>
      <w:bookmarkStart w:id="1852" w:name="_Toc338155406"/>
      <w:r>
        <w:t>Parameters</w:t>
      </w:r>
      <w:bookmarkEnd w:id="18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@DRAFT_WORKSHEET_UNIQUE_ID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3</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8</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53" w:name="_Toc338155407"/>
      <w:r>
        <w:t>Dependencies</w:t>
      </w:r>
      <w:bookmarkEnd w:id="185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SCO548_DETAILS_DRAFT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Draft Journal Entry Related Data</w:t>
            </w:r>
          </w:p>
        </w:tc>
      </w:tr>
    </w:tbl>
    <w:p w:rsidR="006D6FDF" w:rsidRDefault="006D6FDF" w:rsidP="006D6FDF">
      <w:pPr>
        <w:pStyle w:val="Heading1"/>
      </w:pPr>
      <w:bookmarkStart w:id="1854" w:name="_Toc338155408"/>
      <w:r>
        <w:t>fn_GetDueAmountDirectionCode</w:t>
      </w:r>
      <w:bookmarkEnd w:id="1854"/>
    </w:p>
    <w:p w:rsidR="006D6FDF" w:rsidRDefault="006D6FDF" w:rsidP="006D6FDF">
      <w:pPr>
        <w:pStyle w:val="Heading2"/>
        <w:spacing w:after="240"/>
      </w:pPr>
      <w:bookmarkStart w:id="1855" w:name="_Toc338155409"/>
      <w:r>
        <w:t>Functionality Overview</w:t>
      </w:r>
      <w:bookmarkEnd w:id="1855"/>
    </w:p>
    <w:p w:rsidR="006D6FDF" w:rsidRDefault="006D6FDF" w:rsidP="006D6FDF">
      <w:pPr>
        <w:spacing w:after="240"/>
      </w:pPr>
      <w:r>
        <w:t>Determines Due Amount Direction Code</w:t>
      </w:r>
    </w:p>
    <w:p w:rsidR="006D6FDF" w:rsidRDefault="006D6FDF" w:rsidP="006D6FDF">
      <w:pPr>
        <w:spacing w:after="240"/>
      </w:pPr>
    </w:p>
    <w:p w:rsidR="006D6FDF" w:rsidRDefault="006D6FDF" w:rsidP="006D6FDF">
      <w:pPr>
        <w:pStyle w:val="Heading3"/>
        <w:spacing w:after="320"/>
      </w:pPr>
      <w:bookmarkStart w:id="1856" w:name="_Toc338155410"/>
      <w:r>
        <w:t>Parameters</w:t>
      </w:r>
      <w:bookmarkEnd w:id="18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@AMOUNT_VALUE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57" w:name="_Toc338155411"/>
      <w:r>
        <w:t>Dependencies</w:t>
      </w:r>
      <w:bookmarkEnd w:id="1857"/>
    </w:p>
    <w:p w:rsidR="006D6FDF" w:rsidRDefault="006D6FDF" w:rsidP="006D6FDF">
      <w:pPr>
        <w:spacing w:after="240"/>
      </w:pPr>
      <w:r>
        <w:t>fn_GetDueAmountDirectionCode Does Not Have Any Dependencies On Other Database Objects</w:t>
      </w:r>
    </w:p>
    <w:p w:rsidR="006D6FDF" w:rsidRDefault="006D6FDF" w:rsidP="006D6FDF">
      <w:pPr>
        <w:pStyle w:val="Heading1"/>
      </w:pPr>
      <w:bookmarkStart w:id="1858" w:name="_Toc338155412"/>
      <w:r>
        <w:lastRenderedPageBreak/>
        <w:t>fn_GetDueAmountDirectionSpecification</w:t>
      </w:r>
      <w:bookmarkEnd w:id="1858"/>
    </w:p>
    <w:p w:rsidR="006D6FDF" w:rsidRDefault="006D6FDF" w:rsidP="006D6FDF">
      <w:pPr>
        <w:pStyle w:val="Heading2"/>
        <w:spacing w:after="240"/>
      </w:pPr>
      <w:bookmarkStart w:id="1859" w:name="_Toc338155413"/>
      <w:r>
        <w:t>Functionality Overview</w:t>
      </w:r>
      <w:bookmarkEnd w:id="1859"/>
    </w:p>
    <w:p w:rsidR="006D6FDF" w:rsidRDefault="006D6FDF" w:rsidP="006D6FDF">
      <w:pPr>
        <w:spacing w:after="240"/>
      </w:pPr>
      <w:r>
        <w:t>Determines Due Amount Direction Specification</w:t>
      </w:r>
    </w:p>
    <w:p w:rsidR="006D6FDF" w:rsidRDefault="006D6FDF" w:rsidP="006D6FDF">
      <w:pPr>
        <w:spacing w:after="240"/>
      </w:pPr>
    </w:p>
    <w:p w:rsidR="006D6FDF" w:rsidRDefault="006D6FDF" w:rsidP="006D6FDF">
      <w:pPr>
        <w:pStyle w:val="Heading3"/>
        <w:spacing w:after="320"/>
      </w:pPr>
      <w:bookmarkStart w:id="1860" w:name="_Toc338155414"/>
      <w:r>
        <w:t>Parameters</w:t>
      </w:r>
      <w:bookmarkEnd w:id="18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@AMOUNT_VALUE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61" w:name="_Toc338155415"/>
      <w:r>
        <w:t>Dependencies</w:t>
      </w:r>
      <w:bookmarkEnd w:id="1861"/>
    </w:p>
    <w:p w:rsidR="006D6FDF" w:rsidRDefault="006D6FDF" w:rsidP="006D6FDF">
      <w:pPr>
        <w:spacing w:after="240"/>
      </w:pPr>
      <w:r>
        <w:t>fn_GetDueAmountDirectionSpecification Does Not Have Any Dependencies On Other Database Objects</w:t>
      </w:r>
    </w:p>
    <w:p w:rsidR="006D6FDF" w:rsidRDefault="006D6FDF" w:rsidP="006D6FDF">
      <w:pPr>
        <w:pStyle w:val="Heading1"/>
      </w:pPr>
      <w:bookmarkStart w:id="1862" w:name="_Toc338155416"/>
      <w:r>
        <w:t>fn_GetDueAmountTargetAccountNumber</w:t>
      </w:r>
      <w:bookmarkEnd w:id="1862"/>
    </w:p>
    <w:p w:rsidR="006D6FDF" w:rsidRDefault="006D6FDF" w:rsidP="006D6FDF">
      <w:pPr>
        <w:pStyle w:val="Heading2"/>
        <w:spacing w:after="240"/>
      </w:pPr>
      <w:bookmarkStart w:id="1863" w:name="_Toc338155417"/>
      <w:r>
        <w:t>Functionality Overview</w:t>
      </w:r>
      <w:bookmarkEnd w:id="1863"/>
    </w:p>
    <w:p w:rsidR="006D6FDF" w:rsidRDefault="006D6FDF" w:rsidP="006D6FDF">
      <w:pPr>
        <w:spacing w:after="240"/>
      </w:pPr>
      <w:r>
        <w:t>Determines Due Amount To Determines Account Number</w:t>
      </w:r>
    </w:p>
    <w:p w:rsidR="006D6FDF" w:rsidRDefault="006D6FDF" w:rsidP="006D6FDF">
      <w:pPr>
        <w:spacing w:after="240"/>
      </w:pPr>
    </w:p>
    <w:p w:rsidR="006D6FDF" w:rsidRDefault="006D6FDF" w:rsidP="006D6FDF">
      <w:pPr>
        <w:pStyle w:val="Heading3"/>
        <w:spacing w:after="320"/>
      </w:pPr>
      <w:bookmarkStart w:id="1864" w:name="_Toc338155418"/>
      <w:r>
        <w:t>Parameters</w:t>
      </w:r>
      <w:bookmarkEnd w:id="18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@DUE_AMOUNT</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65" w:name="_Toc338155419"/>
      <w:r>
        <w:lastRenderedPageBreak/>
        <w:t>Dependencies</w:t>
      </w:r>
      <w:bookmarkEnd w:id="1865"/>
    </w:p>
    <w:tbl>
      <w:tblPr>
        <w:tblStyle w:val="TableGrid"/>
        <w:tblW w:w="5000" w:type="pct"/>
        <w:tblLook w:val="04A0" w:firstRow="1" w:lastRow="0" w:firstColumn="1" w:lastColumn="0" w:noHBand="0" w:noVBand="1"/>
      </w:tblPr>
      <w:tblGrid>
        <w:gridCol w:w="536"/>
        <w:gridCol w:w="4381"/>
        <w:gridCol w:w="998"/>
        <w:gridCol w:w="4381"/>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fn_GetAgencyClassificationCode</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Agency Classification Code From The Agency Table</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fn_GetDueAmountDirectionSpecification</w:t>
            </w:r>
          </w:p>
        </w:tc>
        <w:tc>
          <w:tcPr>
            <w:tcW w:w="435" w:type="pct"/>
          </w:tcPr>
          <w:p w:rsidR="006D6FDF" w:rsidRDefault="006D6FDF" w:rsidP="006D6FDF">
            <w:pPr>
              <w:spacing w:after="240"/>
            </w:pPr>
            <w:r>
              <w:t>Function</w:t>
            </w:r>
          </w:p>
        </w:tc>
        <w:tc>
          <w:tcPr>
            <w:tcW w:w="2174" w:type="pct"/>
          </w:tcPr>
          <w:p w:rsidR="006D6FDF" w:rsidRDefault="006D6FDF" w:rsidP="006D6FDF">
            <w:pPr>
              <w:spacing w:after="240"/>
            </w:pPr>
            <w:r>
              <w:t>Get Due Amount Direction Specification</w:t>
            </w:r>
          </w:p>
        </w:tc>
      </w:tr>
    </w:tbl>
    <w:p w:rsidR="006D6FDF" w:rsidRDefault="006D6FDF" w:rsidP="006D6FDF">
      <w:pPr>
        <w:pStyle w:val="Heading1"/>
      </w:pPr>
      <w:bookmarkStart w:id="1866" w:name="_Toc338155420"/>
      <w:r>
        <w:t>fn_GetFiscalYearAgencyFundAccountBalanceColumnValueExclusive</w:t>
      </w:r>
      <w:bookmarkEnd w:id="1866"/>
    </w:p>
    <w:p w:rsidR="006D6FDF" w:rsidRDefault="006D6FDF" w:rsidP="006D6FDF">
      <w:pPr>
        <w:pStyle w:val="Heading2"/>
        <w:spacing w:after="240"/>
      </w:pPr>
      <w:bookmarkStart w:id="1867" w:name="_Toc338155421"/>
      <w:r>
        <w:t>Functionality Overview</w:t>
      </w:r>
      <w:bookmarkEnd w:id="1867"/>
    </w:p>
    <w:p w:rsidR="006D6FDF" w:rsidRDefault="006D6FDF" w:rsidP="006D6FDF">
      <w:pPr>
        <w:spacing w:after="240"/>
      </w:pPr>
      <w:r>
        <w:t>Determines Fiscal Year Agency Fund Account Balance Column Value Exclusive</w:t>
      </w:r>
    </w:p>
    <w:p w:rsidR="006D6FDF" w:rsidRDefault="006D6FDF" w:rsidP="006D6FDF">
      <w:pPr>
        <w:spacing w:after="240"/>
      </w:pPr>
    </w:p>
    <w:p w:rsidR="006D6FDF" w:rsidRDefault="006D6FDF" w:rsidP="006D6FDF">
      <w:pPr>
        <w:pStyle w:val="Heading3"/>
        <w:spacing w:after="320"/>
      </w:pPr>
      <w:bookmarkStart w:id="1868" w:name="_Toc338155422"/>
      <w:r>
        <w:t>Parameters</w:t>
      </w:r>
      <w:bookmarkEnd w:id="18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@AMOUNT_TYPE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69" w:name="_Toc338155423"/>
      <w:r>
        <w:t>Dependencies</w:t>
      </w:r>
      <w:bookmarkEnd w:id="1869"/>
    </w:p>
    <w:tbl>
      <w:tblPr>
        <w:tblStyle w:val="TableGrid"/>
        <w:tblW w:w="5000" w:type="pct"/>
        <w:tblLook w:val="04A0" w:firstRow="1" w:lastRow="0" w:firstColumn="1" w:lastColumn="0" w:noHBand="0" w:noVBand="1"/>
      </w:tblPr>
      <w:tblGrid>
        <w:gridCol w:w="536"/>
        <w:gridCol w:w="5503"/>
        <w:gridCol w:w="705"/>
        <w:gridCol w:w="3552"/>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Core Fiscal Year Agency Fund Account Data As Presented In SAMS and or Provided </w:t>
            </w:r>
            <w:r>
              <w:lastRenderedPageBreak/>
              <w:t>By Agency Via Data Entry Forms (SCO534, SCO545, Offsets, Etc)</w:t>
            </w:r>
          </w:p>
        </w:tc>
      </w:tr>
    </w:tbl>
    <w:p w:rsidR="006D6FDF" w:rsidRDefault="006D6FDF" w:rsidP="006D6FDF">
      <w:pPr>
        <w:pStyle w:val="Heading1"/>
      </w:pPr>
      <w:bookmarkStart w:id="1870" w:name="_Toc338155424"/>
      <w:r>
        <w:lastRenderedPageBreak/>
        <w:t>fn_GetFiscalYearAgencyFundAccountBalanceColumnValueProgressive</w:t>
      </w:r>
      <w:bookmarkEnd w:id="1870"/>
    </w:p>
    <w:p w:rsidR="006D6FDF" w:rsidRDefault="006D6FDF" w:rsidP="006D6FDF">
      <w:pPr>
        <w:pStyle w:val="Heading2"/>
        <w:spacing w:after="240"/>
      </w:pPr>
      <w:bookmarkStart w:id="1871" w:name="_Toc338155425"/>
      <w:r>
        <w:t>Functionality Overview</w:t>
      </w:r>
      <w:bookmarkEnd w:id="1871"/>
    </w:p>
    <w:p w:rsidR="006D6FDF" w:rsidRDefault="006D6FDF" w:rsidP="006D6FDF">
      <w:pPr>
        <w:spacing w:after="240"/>
      </w:pPr>
      <w:r>
        <w:t>Determines Fiscal Year Agency Fund Account Balance Column Value Progressive</w:t>
      </w:r>
    </w:p>
    <w:p w:rsidR="006D6FDF" w:rsidRDefault="006D6FDF" w:rsidP="006D6FDF">
      <w:pPr>
        <w:spacing w:after="240"/>
      </w:pPr>
    </w:p>
    <w:p w:rsidR="006D6FDF" w:rsidRDefault="006D6FDF" w:rsidP="006D6FDF">
      <w:pPr>
        <w:pStyle w:val="Heading3"/>
        <w:spacing w:after="320"/>
      </w:pPr>
      <w:bookmarkStart w:id="1872" w:name="_Toc338155426"/>
      <w:r>
        <w:t>Parameters</w:t>
      </w:r>
      <w:bookmarkEnd w:id="18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@AMOUNT_TYPE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73" w:name="_Toc338155427"/>
      <w:r>
        <w:t>Dependencies</w:t>
      </w:r>
      <w:bookmarkEnd w:id="1873"/>
    </w:p>
    <w:tbl>
      <w:tblPr>
        <w:tblStyle w:val="TableGrid"/>
        <w:tblW w:w="5000" w:type="pct"/>
        <w:tblLook w:val="04A0" w:firstRow="1" w:lastRow="0" w:firstColumn="1" w:lastColumn="0" w:noHBand="0" w:noVBand="1"/>
      </w:tblPr>
      <w:tblGrid>
        <w:gridCol w:w="536"/>
        <w:gridCol w:w="5503"/>
        <w:gridCol w:w="705"/>
        <w:gridCol w:w="3552"/>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Core Fiscal Year Agency Fund Account Data As Presented In SAMS and or Provided By Agency Via Data Entry Forms (SCO534, SCO545, Offsets, Etc)</w:t>
            </w:r>
          </w:p>
        </w:tc>
      </w:tr>
    </w:tbl>
    <w:p w:rsidR="006D6FDF" w:rsidRDefault="006D6FDF" w:rsidP="006D6FDF">
      <w:pPr>
        <w:pStyle w:val="Heading1"/>
      </w:pPr>
      <w:bookmarkStart w:id="1874" w:name="_Toc338155428"/>
      <w:r>
        <w:lastRenderedPageBreak/>
        <w:t>fn_GetFundAttribute</w:t>
      </w:r>
      <w:bookmarkEnd w:id="1874"/>
    </w:p>
    <w:p w:rsidR="006D6FDF" w:rsidRDefault="006D6FDF" w:rsidP="006D6FDF">
      <w:pPr>
        <w:pStyle w:val="Heading2"/>
        <w:spacing w:after="240"/>
      </w:pPr>
      <w:bookmarkStart w:id="1875" w:name="_Toc338155429"/>
      <w:r>
        <w:t>Functionality Overview</w:t>
      </w:r>
      <w:bookmarkEnd w:id="1875"/>
    </w:p>
    <w:p w:rsidR="006D6FDF" w:rsidRDefault="006D6FDF" w:rsidP="006D6FDF">
      <w:pPr>
        <w:spacing w:after="240"/>
      </w:pPr>
      <w:r>
        <w:t>Retrieves Fund Attribute For A Given Fund</w:t>
      </w:r>
    </w:p>
    <w:p w:rsidR="006D6FDF" w:rsidRDefault="006D6FDF" w:rsidP="006D6FDF">
      <w:pPr>
        <w:spacing w:after="240"/>
      </w:pPr>
    </w:p>
    <w:p w:rsidR="006D6FDF" w:rsidRDefault="006D6FDF" w:rsidP="006D6FDF">
      <w:pPr>
        <w:pStyle w:val="Heading3"/>
        <w:spacing w:after="320"/>
      </w:pPr>
      <w:bookmarkStart w:id="1876" w:name="_Toc338155430"/>
      <w:r>
        <w:t>Parameters</w:t>
      </w:r>
      <w:bookmarkEnd w:id="18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@ATTRIBUTE_NAME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77" w:name="_Toc338155431"/>
      <w:r>
        <w:t>Dependencies</w:t>
      </w:r>
      <w:bookmarkEnd w:id="187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bl>
    <w:p w:rsidR="006D6FDF" w:rsidRDefault="006D6FDF" w:rsidP="006D6FDF">
      <w:pPr>
        <w:pStyle w:val="Heading1"/>
      </w:pPr>
      <w:bookmarkStart w:id="1878" w:name="_Toc338155432"/>
      <w:r>
        <w:t>fn_GetFundBalancingAgencyNumber</w:t>
      </w:r>
      <w:bookmarkEnd w:id="1878"/>
    </w:p>
    <w:p w:rsidR="006D6FDF" w:rsidRDefault="006D6FDF" w:rsidP="006D6FDF">
      <w:pPr>
        <w:pStyle w:val="Heading2"/>
        <w:spacing w:after="240"/>
      </w:pPr>
      <w:bookmarkStart w:id="1879" w:name="_Toc338155433"/>
      <w:r>
        <w:t>Functionality Overview</w:t>
      </w:r>
      <w:bookmarkEnd w:id="1879"/>
    </w:p>
    <w:p w:rsidR="006D6FDF" w:rsidRDefault="006D6FDF" w:rsidP="006D6FDF">
      <w:pPr>
        <w:spacing w:after="240"/>
      </w:pPr>
      <w:r>
        <w:t>Retrieves Fund Balancing Agency Number For A Given Fund</w:t>
      </w:r>
    </w:p>
    <w:p w:rsidR="006D6FDF" w:rsidRDefault="006D6FDF" w:rsidP="006D6FDF">
      <w:pPr>
        <w:spacing w:after="240"/>
      </w:pPr>
    </w:p>
    <w:p w:rsidR="006D6FDF" w:rsidRDefault="006D6FDF" w:rsidP="006D6FDF">
      <w:pPr>
        <w:pStyle w:val="Heading3"/>
        <w:spacing w:after="320"/>
      </w:pPr>
      <w:bookmarkStart w:id="1880" w:name="_Toc338155434"/>
      <w:r>
        <w:t>Parameters</w:t>
      </w:r>
      <w:bookmarkEnd w:id="18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81" w:name="_Toc338155435"/>
      <w:r>
        <w:t>Dependencies</w:t>
      </w:r>
      <w:bookmarkEnd w:id="188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bl>
    <w:p w:rsidR="006D6FDF" w:rsidRDefault="006D6FDF" w:rsidP="006D6FDF">
      <w:pPr>
        <w:pStyle w:val="Heading1"/>
      </w:pPr>
      <w:bookmarkStart w:id="1882" w:name="_Toc338155436"/>
      <w:r>
        <w:t>fn_GetFundGAAPFundType</w:t>
      </w:r>
      <w:bookmarkEnd w:id="1882"/>
    </w:p>
    <w:p w:rsidR="006D6FDF" w:rsidRDefault="006D6FDF" w:rsidP="006D6FDF">
      <w:pPr>
        <w:pStyle w:val="Heading2"/>
        <w:spacing w:after="240"/>
      </w:pPr>
      <w:bookmarkStart w:id="1883" w:name="_Toc338155437"/>
      <w:r>
        <w:t>Functionality Overview</w:t>
      </w:r>
      <w:bookmarkEnd w:id="1883"/>
    </w:p>
    <w:p w:rsidR="006D6FDF" w:rsidRDefault="006D6FDF" w:rsidP="006D6FDF">
      <w:pPr>
        <w:spacing w:after="240"/>
      </w:pPr>
      <w:r>
        <w:t>Retrieves Fund GAAP Fund Type For A Given Fund</w:t>
      </w:r>
    </w:p>
    <w:p w:rsidR="006D6FDF" w:rsidRDefault="006D6FDF" w:rsidP="006D6FDF">
      <w:pPr>
        <w:spacing w:after="240"/>
      </w:pPr>
    </w:p>
    <w:p w:rsidR="006D6FDF" w:rsidRDefault="006D6FDF" w:rsidP="006D6FDF">
      <w:pPr>
        <w:pStyle w:val="Heading3"/>
        <w:spacing w:after="320"/>
      </w:pPr>
      <w:bookmarkStart w:id="1884" w:name="_Toc338155438"/>
      <w:r>
        <w:t>Parameters</w:t>
      </w:r>
      <w:bookmarkEnd w:id="18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85" w:name="_Toc338155439"/>
      <w:r>
        <w:t>Dependencies</w:t>
      </w:r>
      <w:bookmarkEnd w:id="188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bl>
    <w:p w:rsidR="006D6FDF" w:rsidRDefault="006D6FDF" w:rsidP="006D6FDF">
      <w:pPr>
        <w:pStyle w:val="Heading1"/>
      </w:pPr>
      <w:bookmarkStart w:id="1886" w:name="_Toc338155440"/>
      <w:r>
        <w:t>fn_GetFundGroupType</w:t>
      </w:r>
      <w:bookmarkEnd w:id="1886"/>
    </w:p>
    <w:p w:rsidR="006D6FDF" w:rsidRDefault="006D6FDF" w:rsidP="006D6FDF">
      <w:pPr>
        <w:pStyle w:val="Heading2"/>
        <w:spacing w:after="240"/>
      </w:pPr>
      <w:bookmarkStart w:id="1887" w:name="_Toc338155441"/>
      <w:r>
        <w:t>Functionality Overview</w:t>
      </w:r>
      <w:bookmarkEnd w:id="1887"/>
    </w:p>
    <w:p w:rsidR="006D6FDF" w:rsidRDefault="006D6FDF" w:rsidP="006D6FDF">
      <w:pPr>
        <w:spacing w:after="240"/>
      </w:pPr>
      <w:r>
        <w:t>Retrieves Fund Group Type For A Given Fund</w:t>
      </w:r>
    </w:p>
    <w:p w:rsidR="006D6FDF" w:rsidRDefault="006D6FDF" w:rsidP="006D6FDF">
      <w:pPr>
        <w:spacing w:after="240"/>
      </w:pPr>
    </w:p>
    <w:p w:rsidR="006D6FDF" w:rsidRDefault="006D6FDF" w:rsidP="006D6FDF">
      <w:pPr>
        <w:pStyle w:val="Heading3"/>
        <w:spacing w:after="320"/>
      </w:pPr>
      <w:bookmarkStart w:id="1888" w:name="_Toc338155442"/>
      <w:r>
        <w:t>Parameters</w:t>
      </w:r>
      <w:bookmarkEnd w:id="18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89" w:name="_Toc338155443"/>
      <w:r>
        <w:t>Dependencies</w:t>
      </w:r>
      <w:bookmarkEnd w:id="188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bl>
    <w:p w:rsidR="006D6FDF" w:rsidRDefault="006D6FDF" w:rsidP="006D6FDF">
      <w:pPr>
        <w:pStyle w:val="Heading1"/>
      </w:pPr>
      <w:bookmarkStart w:id="1890" w:name="_Toc338155444"/>
      <w:r>
        <w:t>fn_GetFundGroupTypeName</w:t>
      </w:r>
      <w:bookmarkEnd w:id="1890"/>
    </w:p>
    <w:p w:rsidR="006D6FDF" w:rsidRDefault="006D6FDF" w:rsidP="006D6FDF">
      <w:pPr>
        <w:pStyle w:val="Heading2"/>
        <w:spacing w:after="240"/>
      </w:pPr>
      <w:bookmarkStart w:id="1891" w:name="_Toc338155445"/>
      <w:r>
        <w:t>Functionality Overview</w:t>
      </w:r>
      <w:bookmarkEnd w:id="1891"/>
    </w:p>
    <w:p w:rsidR="006D6FDF" w:rsidRDefault="006D6FDF" w:rsidP="006D6FDF">
      <w:pPr>
        <w:spacing w:after="240"/>
      </w:pPr>
      <w:r>
        <w:t>Retrieves Fund Group Type Name</w:t>
      </w:r>
    </w:p>
    <w:p w:rsidR="006D6FDF" w:rsidRDefault="006D6FDF" w:rsidP="006D6FDF">
      <w:pPr>
        <w:spacing w:after="240"/>
      </w:pPr>
    </w:p>
    <w:p w:rsidR="006D6FDF" w:rsidRDefault="006D6FDF" w:rsidP="006D6FDF">
      <w:pPr>
        <w:pStyle w:val="Heading3"/>
        <w:spacing w:after="320"/>
      </w:pPr>
      <w:bookmarkStart w:id="1892" w:name="_Toc338155446"/>
      <w:r>
        <w:t>Parameters</w:t>
      </w:r>
      <w:bookmarkEnd w:id="18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@FUND_GROUP_TYPE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93" w:name="_Toc338155447"/>
      <w:r>
        <w:t>Dependencies</w:t>
      </w:r>
      <w:bookmarkEnd w:id="189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FUND_GROUP_TYPE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w:t>
            </w:r>
            <w:r>
              <w:lastRenderedPageBreak/>
              <w:t>To: Fund Group Classification Information</w:t>
            </w:r>
          </w:p>
        </w:tc>
      </w:tr>
    </w:tbl>
    <w:p w:rsidR="006D6FDF" w:rsidRDefault="006D6FDF" w:rsidP="006D6FDF">
      <w:pPr>
        <w:pStyle w:val="Heading1"/>
      </w:pPr>
      <w:bookmarkStart w:id="1894" w:name="_Toc338155448"/>
      <w:r>
        <w:lastRenderedPageBreak/>
        <w:t>fn_GetFundName</w:t>
      </w:r>
      <w:bookmarkEnd w:id="1894"/>
    </w:p>
    <w:p w:rsidR="006D6FDF" w:rsidRDefault="006D6FDF" w:rsidP="006D6FDF">
      <w:pPr>
        <w:pStyle w:val="Heading2"/>
        <w:spacing w:after="240"/>
      </w:pPr>
      <w:bookmarkStart w:id="1895" w:name="_Toc338155449"/>
      <w:r>
        <w:t>Functionality Overview</w:t>
      </w:r>
      <w:bookmarkEnd w:id="1895"/>
    </w:p>
    <w:p w:rsidR="006D6FDF" w:rsidRDefault="006D6FDF" w:rsidP="006D6FDF">
      <w:pPr>
        <w:spacing w:after="240"/>
      </w:pPr>
      <w:r>
        <w:t>Retrieves Fund Name For A Given Fund</w:t>
      </w:r>
    </w:p>
    <w:p w:rsidR="006D6FDF" w:rsidRDefault="006D6FDF" w:rsidP="006D6FDF">
      <w:pPr>
        <w:spacing w:after="240"/>
      </w:pPr>
    </w:p>
    <w:p w:rsidR="006D6FDF" w:rsidRDefault="006D6FDF" w:rsidP="006D6FDF">
      <w:pPr>
        <w:pStyle w:val="Heading3"/>
        <w:spacing w:after="320"/>
      </w:pPr>
      <w:bookmarkStart w:id="1896" w:name="_Toc338155450"/>
      <w:r>
        <w:t>Parameters</w:t>
      </w:r>
      <w:bookmarkEnd w:id="18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897" w:name="_Toc338155451"/>
      <w:r>
        <w:t>Dependencies</w:t>
      </w:r>
      <w:bookmarkEnd w:id="189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bl>
    <w:p w:rsidR="006D6FDF" w:rsidRDefault="006D6FDF" w:rsidP="006D6FDF">
      <w:pPr>
        <w:pStyle w:val="Heading1"/>
      </w:pPr>
      <w:bookmarkStart w:id="1898" w:name="_Toc338155452"/>
      <w:r>
        <w:t>fn_GetFundPackageContextLevelCapability</w:t>
      </w:r>
      <w:bookmarkEnd w:id="1898"/>
    </w:p>
    <w:p w:rsidR="006D6FDF" w:rsidRDefault="006D6FDF" w:rsidP="006D6FDF">
      <w:pPr>
        <w:pStyle w:val="Heading2"/>
        <w:spacing w:after="240"/>
      </w:pPr>
      <w:bookmarkStart w:id="1899" w:name="_Toc338155453"/>
      <w:r>
        <w:t>Functionality Overview</w:t>
      </w:r>
      <w:bookmarkEnd w:id="1899"/>
    </w:p>
    <w:p w:rsidR="006D6FDF" w:rsidRDefault="006D6FDF" w:rsidP="006D6FDF">
      <w:pPr>
        <w:spacing w:after="240"/>
      </w:pPr>
      <w:r>
        <w:t>Retrieves Fund Package Context Level Capability For A Given Fund and Account Combination and Security Context</w:t>
      </w:r>
    </w:p>
    <w:p w:rsidR="006D6FDF" w:rsidRDefault="006D6FDF" w:rsidP="006D6FDF">
      <w:pPr>
        <w:spacing w:after="240"/>
      </w:pPr>
    </w:p>
    <w:p w:rsidR="006D6FDF" w:rsidRDefault="006D6FDF" w:rsidP="006D6FDF">
      <w:pPr>
        <w:pStyle w:val="Heading3"/>
        <w:spacing w:after="320"/>
      </w:pPr>
      <w:bookmarkStart w:id="1900" w:name="_Toc338155454"/>
      <w:r>
        <w:t>Parameters</w:t>
      </w:r>
      <w:bookmarkEnd w:id="19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@USER_LOGIN_NAME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@CONTEXT_NAME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01" w:name="_Toc338155455"/>
      <w:r>
        <w:t>Dependencies</w:t>
      </w:r>
      <w:bookmarkEnd w:id="190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ACTIVE_DIRECTORY_USER_CAPABILITY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User To Agency Mappings and User Entitlement</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bl>
    <w:p w:rsidR="006D6FDF" w:rsidRDefault="006D6FDF" w:rsidP="006D6FDF">
      <w:pPr>
        <w:pStyle w:val="Heading1"/>
      </w:pPr>
      <w:bookmarkStart w:id="1902" w:name="_Toc338155456"/>
      <w:r>
        <w:t>fn_GetFundPackageMaximumRecordType</w:t>
      </w:r>
      <w:bookmarkEnd w:id="1902"/>
    </w:p>
    <w:p w:rsidR="006D6FDF" w:rsidRDefault="006D6FDF" w:rsidP="006D6FDF">
      <w:pPr>
        <w:pStyle w:val="Heading2"/>
        <w:spacing w:after="240"/>
      </w:pPr>
      <w:bookmarkStart w:id="1903" w:name="_Toc338155457"/>
      <w:r>
        <w:t>Functionality Overview</w:t>
      </w:r>
      <w:bookmarkEnd w:id="1903"/>
    </w:p>
    <w:p w:rsidR="006D6FDF" w:rsidRDefault="006D6FDF" w:rsidP="006D6FDF">
      <w:pPr>
        <w:spacing w:after="240"/>
      </w:pPr>
      <w:r>
        <w:t>Retrieves Fund Package Maximum Record Type For A Given Fund and Account Combination</w:t>
      </w:r>
    </w:p>
    <w:p w:rsidR="006D6FDF" w:rsidRDefault="006D6FDF" w:rsidP="006D6FDF">
      <w:pPr>
        <w:spacing w:after="240"/>
      </w:pPr>
    </w:p>
    <w:p w:rsidR="006D6FDF" w:rsidRDefault="006D6FDF" w:rsidP="006D6FDF">
      <w:pPr>
        <w:pStyle w:val="Heading3"/>
        <w:spacing w:after="320"/>
      </w:pPr>
      <w:bookmarkStart w:id="1904" w:name="_Toc338155458"/>
      <w:r>
        <w:t>Parameters</w:t>
      </w:r>
      <w:bookmarkEnd w:id="19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lastRenderedPageBreak/>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@USER_LOGIN_NAME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@CONTEXT_NAME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05" w:name="_Toc338155459"/>
      <w:r>
        <w:t>Dependencies</w:t>
      </w:r>
      <w:bookmarkEnd w:id="190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ACTIVE_DIRECTORY_USER_CAPABILITY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User To Agency Mappings and User Entitlement</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r w:rsidR="006D6FDF" w:rsidTr="006D6FDF">
        <w:tc>
          <w:tcPr>
            <w:tcW w:w="217" w:type="pct"/>
          </w:tcPr>
          <w:p w:rsidR="006D6FDF" w:rsidRDefault="006D6FDF" w:rsidP="006D6FDF">
            <w:pPr>
              <w:spacing w:after="240"/>
            </w:pPr>
            <w:r>
              <w:t>4</w:t>
            </w:r>
          </w:p>
        </w:tc>
        <w:tc>
          <w:tcPr>
            <w:tcW w:w="2174" w:type="pct"/>
          </w:tcPr>
          <w:p w:rsidR="006D6FDF" w:rsidRDefault="006D6FDF" w:rsidP="006D6FDF">
            <w:pPr>
              <w:spacing w:after="240"/>
            </w:pPr>
            <w:r>
              <w:t>AGENCY_FUND_PACKAGE_LIFECYCLE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By Record Type</w:t>
            </w:r>
          </w:p>
        </w:tc>
      </w:tr>
    </w:tbl>
    <w:p w:rsidR="006D6FDF" w:rsidRDefault="006D6FDF" w:rsidP="006D6FDF">
      <w:pPr>
        <w:pStyle w:val="Heading1"/>
      </w:pPr>
      <w:bookmarkStart w:id="1906" w:name="_Toc338155460"/>
      <w:r>
        <w:t>fn_GetFundPackageType</w:t>
      </w:r>
      <w:bookmarkEnd w:id="1906"/>
    </w:p>
    <w:p w:rsidR="006D6FDF" w:rsidRDefault="006D6FDF" w:rsidP="006D6FDF">
      <w:pPr>
        <w:pStyle w:val="Heading2"/>
        <w:spacing w:after="240"/>
      </w:pPr>
      <w:bookmarkStart w:id="1907" w:name="_Toc338155461"/>
      <w:r>
        <w:t>Functionality Overview</w:t>
      </w:r>
      <w:bookmarkEnd w:id="1907"/>
    </w:p>
    <w:p w:rsidR="006D6FDF" w:rsidRDefault="006D6FDF" w:rsidP="006D6FDF">
      <w:pPr>
        <w:spacing w:after="240"/>
      </w:pPr>
      <w:r>
        <w:t>Retrieves Fund Package type For A Given Fund</w:t>
      </w:r>
    </w:p>
    <w:p w:rsidR="006D6FDF" w:rsidRDefault="006D6FDF" w:rsidP="006D6FDF">
      <w:pPr>
        <w:spacing w:after="240"/>
      </w:pPr>
    </w:p>
    <w:p w:rsidR="006D6FDF" w:rsidRDefault="006D6FDF" w:rsidP="006D6FDF">
      <w:pPr>
        <w:pStyle w:val="Heading3"/>
        <w:spacing w:after="320"/>
      </w:pPr>
      <w:bookmarkStart w:id="1908" w:name="_Toc338155462"/>
      <w:r>
        <w:t>Parameters</w:t>
      </w:r>
      <w:bookmarkEnd w:id="19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09" w:name="_Toc338155463"/>
      <w:r>
        <w:t>Dependencies</w:t>
      </w:r>
      <w:bookmarkEnd w:id="190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bl>
    <w:p w:rsidR="006D6FDF" w:rsidRDefault="006D6FDF" w:rsidP="006D6FDF">
      <w:pPr>
        <w:pStyle w:val="Heading1"/>
      </w:pPr>
      <w:bookmarkStart w:id="1910" w:name="_Toc338155464"/>
      <w:r>
        <w:t>fn_GetFundReportingAgencyNumber</w:t>
      </w:r>
      <w:bookmarkEnd w:id="1910"/>
    </w:p>
    <w:p w:rsidR="006D6FDF" w:rsidRDefault="006D6FDF" w:rsidP="006D6FDF">
      <w:pPr>
        <w:pStyle w:val="Heading2"/>
        <w:spacing w:after="240"/>
      </w:pPr>
      <w:bookmarkStart w:id="1911" w:name="_Toc338155465"/>
      <w:r>
        <w:t>Functionality Overview</w:t>
      </w:r>
      <w:bookmarkEnd w:id="1911"/>
    </w:p>
    <w:p w:rsidR="006D6FDF" w:rsidRDefault="006D6FDF" w:rsidP="006D6FDF">
      <w:pPr>
        <w:spacing w:after="240"/>
      </w:pPr>
      <w:r>
        <w:t>Retrieves Fund Reporting Agency Number</w:t>
      </w:r>
    </w:p>
    <w:p w:rsidR="006D6FDF" w:rsidRDefault="006D6FDF" w:rsidP="006D6FDF">
      <w:pPr>
        <w:spacing w:after="240"/>
      </w:pPr>
    </w:p>
    <w:p w:rsidR="006D6FDF" w:rsidRDefault="006D6FDF" w:rsidP="006D6FDF">
      <w:pPr>
        <w:pStyle w:val="Heading3"/>
        <w:spacing w:after="320"/>
      </w:pPr>
      <w:bookmarkStart w:id="1912" w:name="_Toc338155466"/>
      <w:r>
        <w:t>Parameters</w:t>
      </w:r>
      <w:bookmarkEnd w:id="191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13" w:name="_Toc338155467"/>
      <w:r>
        <w:t>Dependencies</w:t>
      </w:r>
      <w:bookmarkEnd w:id="191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bl>
    <w:p w:rsidR="006D6FDF" w:rsidRDefault="006D6FDF" w:rsidP="006D6FDF">
      <w:pPr>
        <w:pStyle w:val="Heading1"/>
      </w:pPr>
      <w:bookmarkStart w:id="1914" w:name="_Toc338155468"/>
      <w:r>
        <w:t>fn_GetFundSAMSFundType</w:t>
      </w:r>
      <w:bookmarkEnd w:id="1914"/>
    </w:p>
    <w:p w:rsidR="006D6FDF" w:rsidRDefault="006D6FDF" w:rsidP="006D6FDF">
      <w:pPr>
        <w:pStyle w:val="Heading2"/>
        <w:spacing w:after="240"/>
      </w:pPr>
      <w:bookmarkStart w:id="1915" w:name="_Toc338155469"/>
      <w:r>
        <w:t>Functionality Overview</w:t>
      </w:r>
      <w:bookmarkEnd w:id="1915"/>
    </w:p>
    <w:p w:rsidR="006D6FDF" w:rsidRDefault="006D6FDF" w:rsidP="006D6FDF">
      <w:pPr>
        <w:spacing w:after="240"/>
      </w:pPr>
      <w:r>
        <w:t>Retrieves Fund SAMS Fund Type</w:t>
      </w:r>
    </w:p>
    <w:p w:rsidR="006D6FDF" w:rsidRDefault="006D6FDF" w:rsidP="006D6FDF">
      <w:pPr>
        <w:spacing w:after="240"/>
      </w:pPr>
    </w:p>
    <w:p w:rsidR="006D6FDF" w:rsidRDefault="006D6FDF" w:rsidP="006D6FDF">
      <w:pPr>
        <w:pStyle w:val="Heading3"/>
        <w:spacing w:after="320"/>
      </w:pPr>
      <w:bookmarkStart w:id="1916" w:name="_Toc338155470"/>
      <w:r>
        <w:t>Parameters</w:t>
      </w:r>
      <w:bookmarkEnd w:id="19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17" w:name="_Toc338155471"/>
      <w:r>
        <w:t>Dependencies</w:t>
      </w:r>
      <w:bookmarkEnd w:id="191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bl>
    <w:p w:rsidR="006D6FDF" w:rsidRDefault="006D6FDF" w:rsidP="006D6FDF">
      <w:pPr>
        <w:pStyle w:val="Heading1"/>
      </w:pPr>
      <w:bookmarkStart w:id="1918" w:name="_Toc338155472"/>
      <w:r>
        <w:t>fn_GetGAAPAdjustment</w:t>
      </w:r>
      <w:bookmarkEnd w:id="1918"/>
    </w:p>
    <w:p w:rsidR="006D6FDF" w:rsidRDefault="006D6FDF" w:rsidP="006D6FDF">
      <w:pPr>
        <w:pStyle w:val="Heading2"/>
        <w:spacing w:after="240"/>
      </w:pPr>
      <w:bookmarkStart w:id="1919" w:name="_Toc338155473"/>
      <w:r>
        <w:t>Functionality Overview</w:t>
      </w:r>
      <w:bookmarkEnd w:id="1919"/>
    </w:p>
    <w:p w:rsidR="006D6FDF" w:rsidRDefault="006D6FDF" w:rsidP="006D6FDF">
      <w:pPr>
        <w:spacing w:after="240"/>
      </w:pPr>
      <w:r>
        <w:t>Retrieves GAAP Adjustment For A Given Fund and Account Combination</w:t>
      </w:r>
    </w:p>
    <w:p w:rsidR="006D6FDF" w:rsidRDefault="006D6FDF" w:rsidP="006D6FDF">
      <w:pPr>
        <w:spacing w:after="240"/>
      </w:pPr>
    </w:p>
    <w:p w:rsidR="006D6FDF" w:rsidRDefault="006D6FDF" w:rsidP="006D6FDF">
      <w:pPr>
        <w:pStyle w:val="Heading3"/>
        <w:spacing w:after="320"/>
      </w:pPr>
      <w:bookmarkStart w:id="1920" w:name="_Toc338155474"/>
      <w:r>
        <w:t>Parameters</w:t>
      </w:r>
      <w:bookmarkEnd w:id="19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21" w:name="_Toc338155475"/>
      <w:r>
        <w:t>Dependencies</w:t>
      </w:r>
      <w:bookmarkEnd w:id="192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bl>
    <w:p w:rsidR="006D6FDF" w:rsidRDefault="006D6FDF" w:rsidP="006D6FDF">
      <w:pPr>
        <w:pStyle w:val="Heading1"/>
      </w:pPr>
      <w:bookmarkStart w:id="1922" w:name="_Toc338155476"/>
      <w:r>
        <w:t>fn_GetGAAPBasis</w:t>
      </w:r>
      <w:bookmarkEnd w:id="1922"/>
    </w:p>
    <w:p w:rsidR="006D6FDF" w:rsidRDefault="006D6FDF" w:rsidP="006D6FDF">
      <w:pPr>
        <w:pStyle w:val="Heading2"/>
        <w:spacing w:after="240"/>
      </w:pPr>
      <w:bookmarkStart w:id="1923" w:name="_Toc338155477"/>
      <w:r>
        <w:t>Functionality Overview</w:t>
      </w:r>
      <w:bookmarkEnd w:id="1923"/>
    </w:p>
    <w:p w:rsidR="006D6FDF" w:rsidRDefault="006D6FDF" w:rsidP="006D6FDF">
      <w:pPr>
        <w:spacing w:after="240"/>
      </w:pPr>
      <w:r>
        <w:t>Retrieves GAAP Basis For A Given Fund and Account Combination</w:t>
      </w:r>
    </w:p>
    <w:p w:rsidR="006D6FDF" w:rsidRDefault="006D6FDF" w:rsidP="006D6FDF">
      <w:pPr>
        <w:spacing w:after="240"/>
      </w:pPr>
    </w:p>
    <w:p w:rsidR="006D6FDF" w:rsidRDefault="006D6FDF" w:rsidP="006D6FDF">
      <w:pPr>
        <w:pStyle w:val="Heading3"/>
        <w:spacing w:after="320"/>
      </w:pPr>
      <w:bookmarkStart w:id="1924" w:name="_Toc338155478"/>
      <w:r>
        <w:t>Parameters</w:t>
      </w:r>
      <w:bookmarkEnd w:id="19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25" w:name="_Toc338155479"/>
      <w:r>
        <w:t>Dependencies</w:t>
      </w:r>
      <w:bookmarkEnd w:id="1925"/>
    </w:p>
    <w:tbl>
      <w:tblPr>
        <w:tblStyle w:val="TableGrid"/>
        <w:tblW w:w="5000" w:type="pct"/>
        <w:tblLook w:val="04A0" w:firstRow="1" w:lastRow="0" w:firstColumn="1" w:lastColumn="0" w:noHBand="0" w:noVBand="1"/>
      </w:tblPr>
      <w:tblGrid>
        <w:gridCol w:w="536"/>
        <w:gridCol w:w="5503"/>
        <w:gridCol w:w="705"/>
        <w:gridCol w:w="3552"/>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ACCOUNT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Account Data. Data Is Segmented By Fiscal  Year</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Core Fiscal Year </w:t>
            </w:r>
            <w:r>
              <w:lastRenderedPageBreak/>
              <w:t>Agency Fund Account Data As Presented In SAMS and or Provided By Agency Via Data Entry Forms (SCO534, SCO545, Offsets, Etc)</w:t>
            </w:r>
          </w:p>
        </w:tc>
      </w:tr>
      <w:tr w:rsidR="006D6FDF" w:rsidTr="006D6FDF">
        <w:tc>
          <w:tcPr>
            <w:tcW w:w="217" w:type="pct"/>
          </w:tcPr>
          <w:p w:rsidR="006D6FDF" w:rsidRDefault="006D6FDF" w:rsidP="006D6FDF">
            <w:pPr>
              <w:spacing w:after="240"/>
            </w:pPr>
            <w:r>
              <w:lastRenderedPageBreak/>
              <w:t>4</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r w:rsidR="006D6FDF" w:rsidTr="006D6FDF">
        <w:tc>
          <w:tcPr>
            <w:tcW w:w="217" w:type="pct"/>
          </w:tcPr>
          <w:p w:rsidR="006D6FDF" w:rsidRDefault="006D6FDF" w:rsidP="006D6FDF">
            <w:pPr>
              <w:spacing w:after="240"/>
            </w:pPr>
            <w:r>
              <w:t>5</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bl>
    <w:p w:rsidR="006D6FDF" w:rsidRDefault="006D6FDF" w:rsidP="006D6FDF">
      <w:pPr>
        <w:pStyle w:val="Heading1"/>
      </w:pPr>
      <w:bookmarkStart w:id="1926" w:name="_Toc338155480"/>
      <w:r>
        <w:t>fn_GetGAAPBasisPriorYear</w:t>
      </w:r>
      <w:bookmarkEnd w:id="1926"/>
    </w:p>
    <w:p w:rsidR="006D6FDF" w:rsidRDefault="006D6FDF" w:rsidP="006D6FDF">
      <w:pPr>
        <w:pStyle w:val="Heading2"/>
        <w:spacing w:after="240"/>
      </w:pPr>
      <w:bookmarkStart w:id="1927" w:name="_Toc338155481"/>
      <w:r>
        <w:t>Functionality Overview</w:t>
      </w:r>
      <w:bookmarkEnd w:id="1927"/>
    </w:p>
    <w:p w:rsidR="006D6FDF" w:rsidRDefault="006D6FDF" w:rsidP="006D6FDF">
      <w:pPr>
        <w:spacing w:after="240"/>
      </w:pPr>
      <w:r>
        <w:t>Retrieves GAAP Basis For Prior Year For A Given Fund and Account Combination</w:t>
      </w:r>
    </w:p>
    <w:p w:rsidR="006D6FDF" w:rsidRDefault="006D6FDF" w:rsidP="006D6FDF">
      <w:pPr>
        <w:spacing w:after="240"/>
      </w:pPr>
    </w:p>
    <w:p w:rsidR="006D6FDF" w:rsidRDefault="006D6FDF" w:rsidP="006D6FDF">
      <w:pPr>
        <w:pStyle w:val="Heading3"/>
        <w:spacing w:after="320"/>
      </w:pPr>
      <w:bookmarkStart w:id="1928" w:name="_Toc338155482"/>
      <w:r>
        <w:t>Parameters</w:t>
      </w:r>
      <w:bookmarkEnd w:id="19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29" w:name="_Toc338155483"/>
      <w:r>
        <w:t>Dependencies</w:t>
      </w:r>
      <w:bookmarkEnd w:id="1929"/>
    </w:p>
    <w:tbl>
      <w:tblPr>
        <w:tblStyle w:val="TableGrid"/>
        <w:tblW w:w="5000" w:type="pct"/>
        <w:tblLook w:val="04A0" w:firstRow="1" w:lastRow="0" w:firstColumn="1" w:lastColumn="0" w:noHBand="0" w:noVBand="1"/>
      </w:tblPr>
      <w:tblGrid>
        <w:gridCol w:w="536"/>
        <w:gridCol w:w="5503"/>
        <w:gridCol w:w="705"/>
        <w:gridCol w:w="3552"/>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FISCAL_YEAR_AGENCY_FUND_ACCOUNT_BALANCE_STAGE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 xml:space="preserve">Access or Get Data or Information Pertaining To: Core Fiscal Year </w:t>
            </w:r>
            <w:r>
              <w:lastRenderedPageBreak/>
              <w:t>Agency Fund Account Data As Presented In SAMS and or Provided By Agency Via Data Entry Forms (SCO534, SCO545, Offsets, Etc)</w:t>
            </w:r>
          </w:p>
        </w:tc>
      </w:tr>
    </w:tbl>
    <w:p w:rsidR="006D6FDF" w:rsidRDefault="006D6FDF" w:rsidP="006D6FDF">
      <w:pPr>
        <w:pStyle w:val="Heading1"/>
      </w:pPr>
      <w:bookmarkStart w:id="1930" w:name="_Toc338155484"/>
      <w:r>
        <w:lastRenderedPageBreak/>
        <w:t>fn_GetGrantorEntityName</w:t>
      </w:r>
      <w:bookmarkEnd w:id="1930"/>
    </w:p>
    <w:p w:rsidR="006D6FDF" w:rsidRDefault="006D6FDF" w:rsidP="006D6FDF">
      <w:pPr>
        <w:pStyle w:val="Heading2"/>
        <w:spacing w:after="240"/>
      </w:pPr>
      <w:bookmarkStart w:id="1931" w:name="_Toc338155485"/>
      <w:r>
        <w:t>Functionality Overview</w:t>
      </w:r>
      <w:bookmarkEnd w:id="1931"/>
    </w:p>
    <w:p w:rsidR="006D6FDF" w:rsidRDefault="006D6FDF" w:rsidP="006D6FDF">
      <w:pPr>
        <w:spacing w:after="240"/>
      </w:pPr>
      <w:r>
        <w:t>Retrieves Grantor Entity Name</w:t>
      </w:r>
    </w:p>
    <w:p w:rsidR="006D6FDF" w:rsidRDefault="006D6FDF" w:rsidP="006D6FDF">
      <w:pPr>
        <w:spacing w:after="240"/>
      </w:pPr>
    </w:p>
    <w:p w:rsidR="006D6FDF" w:rsidRDefault="006D6FDF" w:rsidP="006D6FDF">
      <w:pPr>
        <w:pStyle w:val="Heading3"/>
        <w:spacing w:after="320"/>
      </w:pPr>
      <w:bookmarkStart w:id="1932" w:name="_Toc338155486"/>
      <w:r>
        <w:t>Parameters</w:t>
      </w:r>
      <w:bookmarkEnd w:id="19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@GRANTOR_NUMBER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6</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33" w:name="_Toc338155487"/>
      <w:r>
        <w:t>Dependencies</w:t>
      </w:r>
      <w:bookmarkEnd w:id="193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GRANTOR_ENTITY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List of Grantors</w:t>
            </w:r>
          </w:p>
        </w:tc>
      </w:tr>
    </w:tbl>
    <w:p w:rsidR="006D6FDF" w:rsidRDefault="006D6FDF" w:rsidP="006D6FDF">
      <w:pPr>
        <w:pStyle w:val="Heading1"/>
      </w:pPr>
      <w:bookmarkStart w:id="1934" w:name="_Toc338155488"/>
      <w:r>
        <w:t>fn_GetGrantorEntityNumber</w:t>
      </w:r>
      <w:bookmarkEnd w:id="1934"/>
    </w:p>
    <w:p w:rsidR="006D6FDF" w:rsidRDefault="006D6FDF" w:rsidP="006D6FDF">
      <w:pPr>
        <w:pStyle w:val="Heading2"/>
        <w:spacing w:after="240"/>
      </w:pPr>
      <w:bookmarkStart w:id="1935" w:name="_Toc338155489"/>
      <w:r>
        <w:t>Functionality Overview</w:t>
      </w:r>
      <w:bookmarkEnd w:id="1935"/>
    </w:p>
    <w:p w:rsidR="006D6FDF" w:rsidRDefault="006D6FDF" w:rsidP="006D6FDF">
      <w:pPr>
        <w:spacing w:after="240"/>
      </w:pPr>
      <w:r>
        <w:t>Retrieves Grantor Entity Number</w:t>
      </w:r>
    </w:p>
    <w:p w:rsidR="006D6FDF" w:rsidRDefault="006D6FDF" w:rsidP="006D6FDF">
      <w:pPr>
        <w:spacing w:after="240"/>
      </w:pPr>
    </w:p>
    <w:p w:rsidR="006D6FDF" w:rsidRDefault="006D6FDF" w:rsidP="006D6FDF">
      <w:pPr>
        <w:pStyle w:val="Heading3"/>
        <w:spacing w:after="320"/>
      </w:pPr>
      <w:bookmarkStart w:id="1936" w:name="_Toc338155490"/>
      <w:r>
        <w:lastRenderedPageBreak/>
        <w:t>Parameters</w:t>
      </w:r>
      <w:bookmarkEnd w:id="193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@GRANTOR_NAME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37" w:name="_Toc338155491"/>
      <w:r>
        <w:t>Dependencies</w:t>
      </w:r>
      <w:bookmarkEnd w:id="193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GRANTOR_ENTITY</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List of Grantors</w:t>
            </w:r>
          </w:p>
        </w:tc>
      </w:tr>
    </w:tbl>
    <w:p w:rsidR="006D6FDF" w:rsidRDefault="006D6FDF" w:rsidP="006D6FDF">
      <w:pPr>
        <w:pStyle w:val="Heading1"/>
      </w:pPr>
      <w:bookmarkStart w:id="1938" w:name="_Toc338155492"/>
      <w:r>
        <w:t>fn_GetGrantorGrantProgramTitle</w:t>
      </w:r>
      <w:bookmarkEnd w:id="1938"/>
    </w:p>
    <w:p w:rsidR="006D6FDF" w:rsidRDefault="006D6FDF" w:rsidP="006D6FDF">
      <w:pPr>
        <w:pStyle w:val="Heading2"/>
        <w:spacing w:after="240"/>
      </w:pPr>
      <w:bookmarkStart w:id="1939" w:name="_Toc338155493"/>
      <w:r>
        <w:t>Functionality Overview</w:t>
      </w:r>
      <w:bookmarkEnd w:id="1939"/>
    </w:p>
    <w:p w:rsidR="006D6FDF" w:rsidRDefault="006D6FDF" w:rsidP="006D6FDF">
      <w:pPr>
        <w:spacing w:after="240"/>
      </w:pPr>
      <w:r>
        <w:t>Retrieves Grantor GrantProgramTitle</w:t>
      </w:r>
    </w:p>
    <w:p w:rsidR="006D6FDF" w:rsidRDefault="006D6FDF" w:rsidP="006D6FDF">
      <w:pPr>
        <w:spacing w:after="240"/>
      </w:pPr>
    </w:p>
    <w:p w:rsidR="006D6FDF" w:rsidRDefault="006D6FDF" w:rsidP="006D6FDF">
      <w:pPr>
        <w:pStyle w:val="Heading3"/>
        <w:spacing w:after="320"/>
      </w:pPr>
      <w:bookmarkStart w:id="1940" w:name="_Toc338155494"/>
      <w:r>
        <w:t>Parameters</w:t>
      </w:r>
      <w:bookmarkEnd w:id="19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@GRANTOR_NUMBER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@GRANT_NUMBER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41" w:name="_Toc338155495"/>
      <w:r>
        <w:t>Dependencies</w:t>
      </w:r>
      <w:bookmarkEnd w:id="194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GRANTOR_GRANT</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List of Grants</w:t>
            </w:r>
          </w:p>
        </w:tc>
      </w:tr>
    </w:tbl>
    <w:p w:rsidR="006D6FDF" w:rsidRDefault="006D6FDF" w:rsidP="006D6FDF">
      <w:pPr>
        <w:pStyle w:val="Heading1"/>
      </w:pPr>
      <w:bookmarkStart w:id="1942" w:name="_Toc338155496"/>
      <w:r>
        <w:t>fn_GetInterFundTransfersCurrentYearAccountsPayables</w:t>
      </w:r>
      <w:bookmarkEnd w:id="1942"/>
    </w:p>
    <w:p w:rsidR="006D6FDF" w:rsidRDefault="006D6FDF" w:rsidP="006D6FDF">
      <w:pPr>
        <w:pStyle w:val="Heading2"/>
        <w:spacing w:after="240"/>
      </w:pPr>
      <w:bookmarkStart w:id="1943" w:name="_Toc338155497"/>
      <w:r>
        <w:t>Functionality Overview</w:t>
      </w:r>
      <w:bookmarkEnd w:id="1943"/>
    </w:p>
    <w:p w:rsidR="006D6FDF" w:rsidRDefault="006D6FDF" w:rsidP="006D6FDF">
      <w:pPr>
        <w:spacing w:after="240"/>
      </w:pPr>
      <w:r>
        <w:t>Retrieves Inter FundTransfersCurrentYearAccountsPayables</w:t>
      </w:r>
    </w:p>
    <w:p w:rsidR="006D6FDF" w:rsidRDefault="006D6FDF" w:rsidP="006D6FDF">
      <w:pPr>
        <w:spacing w:after="240"/>
      </w:pPr>
    </w:p>
    <w:p w:rsidR="006D6FDF" w:rsidRDefault="006D6FDF" w:rsidP="006D6FDF">
      <w:pPr>
        <w:pStyle w:val="Heading3"/>
        <w:spacing w:after="320"/>
      </w:pPr>
      <w:bookmarkStart w:id="1944" w:name="_Toc338155498"/>
      <w:r>
        <w:t>Parameters</w:t>
      </w:r>
      <w:bookmarkEnd w:id="19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45" w:name="_Toc338155499"/>
      <w:r>
        <w:t>Dependencies</w:t>
      </w:r>
      <w:bookmarkEnd w:id="194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bl>
    <w:p w:rsidR="006D6FDF" w:rsidRDefault="006D6FDF" w:rsidP="006D6FDF">
      <w:pPr>
        <w:pStyle w:val="Heading1"/>
      </w:pPr>
      <w:bookmarkStart w:id="1946" w:name="_Toc338155500"/>
      <w:r>
        <w:lastRenderedPageBreak/>
        <w:t>fn_GetInterFundTransfersCurrentYearDeferredRevenueAmount</w:t>
      </w:r>
      <w:bookmarkEnd w:id="1946"/>
    </w:p>
    <w:p w:rsidR="006D6FDF" w:rsidRDefault="006D6FDF" w:rsidP="006D6FDF">
      <w:pPr>
        <w:pStyle w:val="Heading2"/>
        <w:spacing w:after="240"/>
      </w:pPr>
      <w:bookmarkStart w:id="1947" w:name="_Toc338155501"/>
      <w:r>
        <w:t>Functionality Overview</w:t>
      </w:r>
      <w:bookmarkEnd w:id="1947"/>
    </w:p>
    <w:p w:rsidR="006D6FDF" w:rsidRDefault="006D6FDF" w:rsidP="006D6FDF">
      <w:pPr>
        <w:spacing w:after="240"/>
      </w:pPr>
      <w:r>
        <w:t>Retrieves Inter FundTransfersCurrentYearDeferredRevenueAmount</w:t>
      </w:r>
    </w:p>
    <w:p w:rsidR="006D6FDF" w:rsidRDefault="006D6FDF" w:rsidP="006D6FDF">
      <w:pPr>
        <w:spacing w:after="240"/>
      </w:pPr>
    </w:p>
    <w:p w:rsidR="006D6FDF" w:rsidRDefault="006D6FDF" w:rsidP="006D6FDF">
      <w:pPr>
        <w:pStyle w:val="Heading3"/>
        <w:spacing w:after="320"/>
      </w:pPr>
      <w:bookmarkStart w:id="1948" w:name="_Toc338155502"/>
      <w:r>
        <w:t>Parameters</w:t>
      </w:r>
      <w:bookmarkEnd w:id="19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49" w:name="_Toc338155503"/>
      <w:r>
        <w:t>Dependencies</w:t>
      </w:r>
      <w:bookmarkEnd w:id="194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bl>
    <w:p w:rsidR="006D6FDF" w:rsidRDefault="006D6FDF" w:rsidP="006D6FDF">
      <w:pPr>
        <w:pStyle w:val="Heading1"/>
      </w:pPr>
      <w:bookmarkStart w:id="1950" w:name="_Toc338155504"/>
      <w:r>
        <w:t>fn_GetInterFundTransfersCurrentYearDueAmount</w:t>
      </w:r>
      <w:bookmarkEnd w:id="1950"/>
    </w:p>
    <w:p w:rsidR="006D6FDF" w:rsidRDefault="006D6FDF" w:rsidP="006D6FDF">
      <w:pPr>
        <w:pStyle w:val="Heading2"/>
        <w:spacing w:after="240"/>
      </w:pPr>
      <w:bookmarkStart w:id="1951" w:name="_Toc338155505"/>
      <w:r>
        <w:t>Functionality Overview</w:t>
      </w:r>
      <w:bookmarkEnd w:id="1951"/>
    </w:p>
    <w:p w:rsidR="006D6FDF" w:rsidRDefault="006D6FDF" w:rsidP="006D6FDF">
      <w:pPr>
        <w:spacing w:after="240"/>
      </w:pPr>
      <w:r>
        <w:t>Retrieves Inter FundTransfersCurrentYearDueAmount</w:t>
      </w:r>
    </w:p>
    <w:p w:rsidR="006D6FDF" w:rsidRDefault="006D6FDF" w:rsidP="006D6FDF">
      <w:pPr>
        <w:spacing w:after="240"/>
      </w:pPr>
    </w:p>
    <w:p w:rsidR="006D6FDF" w:rsidRDefault="006D6FDF" w:rsidP="006D6FDF">
      <w:pPr>
        <w:pStyle w:val="Heading3"/>
        <w:spacing w:after="320"/>
      </w:pPr>
      <w:bookmarkStart w:id="1952" w:name="_Toc338155506"/>
      <w:r>
        <w:lastRenderedPageBreak/>
        <w:t>Parameters</w:t>
      </w:r>
      <w:bookmarkEnd w:id="195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53" w:name="_Toc338155507"/>
      <w:r>
        <w:t>Dependencies</w:t>
      </w:r>
      <w:bookmarkEnd w:id="195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bl>
    <w:p w:rsidR="006D6FDF" w:rsidRDefault="006D6FDF" w:rsidP="006D6FDF">
      <w:pPr>
        <w:pStyle w:val="Heading1"/>
      </w:pPr>
      <w:bookmarkStart w:id="1954" w:name="_Toc338155508"/>
      <w:r>
        <w:t>fn_GetInterFundTransfersTotalReimbursableCosts</w:t>
      </w:r>
      <w:bookmarkEnd w:id="1954"/>
    </w:p>
    <w:p w:rsidR="006D6FDF" w:rsidRDefault="006D6FDF" w:rsidP="006D6FDF">
      <w:pPr>
        <w:pStyle w:val="Heading2"/>
        <w:spacing w:after="240"/>
      </w:pPr>
      <w:bookmarkStart w:id="1955" w:name="_Toc338155509"/>
      <w:r>
        <w:t>Functionality Overview</w:t>
      </w:r>
      <w:bookmarkEnd w:id="1955"/>
    </w:p>
    <w:p w:rsidR="006D6FDF" w:rsidRDefault="006D6FDF" w:rsidP="006D6FDF">
      <w:pPr>
        <w:spacing w:after="240"/>
      </w:pPr>
      <w:r>
        <w:t>Retrieves Inter FundTransfersTotalReimbursableCosts</w:t>
      </w:r>
    </w:p>
    <w:p w:rsidR="006D6FDF" w:rsidRDefault="006D6FDF" w:rsidP="006D6FDF">
      <w:pPr>
        <w:spacing w:after="240"/>
      </w:pPr>
    </w:p>
    <w:p w:rsidR="006D6FDF" w:rsidRDefault="006D6FDF" w:rsidP="006D6FDF">
      <w:pPr>
        <w:pStyle w:val="Heading3"/>
        <w:spacing w:after="320"/>
      </w:pPr>
      <w:bookmarkStart w:id="1956" w:name="_Toc338155510"/>
      <w:r>
        <w:t>Parameters</w:t>
      </w:r>
      <w:bookmarkEnd w:id="195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@PROVIDING_AGENCY_NUMBER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@PROVIDING_AGENCY_FUND_NUMBER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57" w:name="_Toc338155511"/>
      <w:r>
        <w:t>Dependencies</w:t>
      </w:r>
      <w:bookmarkEnd w:id="195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SCO567_DETAILS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SCO567 Form Related Data</w:t>
            </w:r>
          </w:p>
        </w:tc>
      </w:tr>
    </w:tbl>
    <w:p w:rsidR="006D6FDF" w:rsidRDefault="006D6FDF" w:rsidP="006D6FDF">
      <w:pPr>
        <w:pStyle w:val="Heading1"/>
      </w:pPr>
      <w:bookmarkStart w:id="1958" w:name="_Toc338155512"/>
      <w:r>
        <w:t>fn_GetIsFundBalanceSheetCheckRequired</w:t>
      </w:r>
      <w:bookmarkEnd w:id="1958"/>
    </w:p>
    <w:p w:rsidR="006D6FDF" w:rsidRDefault="006D6FDF" w:rsidP="006D6FDF">
      <w:pPr>
        <w:pStyle w:val="Heading2"/>
        <w:spacing w:after="240"/>
      </w:pPr>
      <w:bookmarkStart w:id="1959" w:name="_Toc338155513"/>
      <w:r>
        <w:t>Functionality Overview</w:t>
      </w:r>
      <w:bookmarkEnd w:id="1959"/>
    </w:p>
    <w:p w:rsidR="006D6FDF" w:rsidRDefault="006D6FDF" w:rsidP="006D6FDF">
      <w:pPr>
        <w:spacing w:after="240"/>
      </w:pPr>
      <w:r>
        <w:t>Retrieves IsFundBalanceSheetCheckRequired</w:t>
      </w:r>
    </w:p>
    <w:p w:rsidR="006D6FDF" w:rsidRDefault="006D6FDF" w:rsidP="006D6FDF">
      <w:pPr>
        <w:spacing w:after="240"/>
      </w:pPr>
    </w:p>
    <w:p w:rsidR="006D6FDF" w:rsidRDefault="006D6FDF" w:rsidP="006D6FDF">
      <w:pPr>
        <w:pStyle w:val="Heading3"/>
        <w:spacing w:after="320"/>
      </w:pPr>
      <w:bookmarkStart w:id="1960" w:name="_Toc338155514"/>
      <w:r>
        <w:t>Parameters</w:t>
      </w:r>
      <w:bookmarkEnd w:id="196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61" w:name="_Toc338155515"/>
      <w:r>
        <w:t>Dependencies</w:t>
      </w:r>
      <w:bookmarkEnd w:id="196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lastRenderedPageBreak/>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FUND_PACKAGE_TYPE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Enumeration of Fund Package Types and Other Control Information</w:t>
            </w:r>
          </w:p>
        </w:tc>
      </w:tr>
    </w:tbl>
    <w:p w:rsidR="006D6FDF" w:rsidRDefault="006D6FDF" w:rsidP="006D6FDF">
      <w:pPr>
        <w:pStyle w:val="Heading1"/>
      </w:pPr>
      <w:bookmarkStart w:id="1962" w:name="_Toc338155516"/>
      <w:r>
        <w:t>fn_GetJournalEntryAdjustmentAccountEntrySum</w:t>
      </w:r>
      <w:bookmarkEnd w:id="1962"/>
    </w:p>
    <w:p w:rsidR="006D6FDF" w:rsidRDefault="006D6FDF" w:rsidP="006D6FDF">
      <w:pPr>
        <w:pStyle w:val="Heading2"/>
        <w:spacing w:after="240"/>
      </w:pPr>
      <w:bookmarkStart w:id="1963" w:name="_Toc338155517"/>
      <w:r>
        <w:t>Functionality Overview</w:t>
      </w:r>
      <w:bookmarkEnd w:id="1963"/>
    </w:p>
    <w:p w:rsidR="006D6FDF" w:rsidRDefault="006D6FDF" w:rsidP="006D6FDF">
      <w:pPr>
        <w:spacing w:after="240"/>
      </w:pPr>
      <w:r>
        <w:t>Retrieves Journal Entry Adjustment AccountEntrySum</w:t>
      </w:r>
    </w:p>
    <w:p w:rsidR="006D6FDF" w:rsidRDefault="006D6FDF" w:rsidP="006D6FDF">
      <w:pPr>
        <w:spacing w:after="240"/>
      </w:pPr>
    </w:p>
    <w:p w:rsidR="006D6FDF" w:rsidRDefault="006D6FDF" w:rsidP="006D6FDF">
      <w:pPr>
        <w:pStyle w:val="Heading3"/>
        <w:spacing w:after="320"/>
      </w:pPr>
      <w:bookmarkStart w:id="1964" w:name="_Toc338155518"/>
      <w:r>
        <w:t>Parameters</w:t>
      </w:r>
      <w:bookmarkEnd w:id="196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65" w:name="_Toc338155519"/>
      <w:r>
        <w:t>Dependencies</w:t>
      </w:r>
      <w:bookmarkEnd w:id="196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bl>
    <w:p w:rsidR="006D6FDF" w:rsidRDefault="006D6FDF" w:rsidP="006D6FDF">
      <w:pPr>
        <w:pStyle w:val="Heading1"/>
      </w:pPr>
      <w:bookmarkStart w:id="1966" w:name="_Toc338155520"/>
      <w:r>
        <w:lastRenderedPageBreak/>
        <w:t>fn_GetJournalEntryAdjustmentAccountEntrySumOverall</w:t>
      </w:r>
      <w:bookmarkEnd w:id="1966"/>
    </w:p>
    <w:p w:rsidR="006D6FDF" w:rsidRDefault="006D6FDF" w:rsidP="006D6FDF">
      <w:pPr>
        <w:pStyle w:val="Heading2"/>
        <w:spacing w:after="240"/>
      </w:pPr>
      <w:bookmarkStart w:id="1967" w:name="_Toc338155521"/>
      <w:r>
        <w:t>Functionality Overview</w:t>
      </w:r>
      <w:bookmarkEnd w:id="1967"/>
    </w:p>
    <w:p w:rsidR="006D6FDF" w:rsidRDefault="006D6FDF" w:rsidP="006D6FDF">
      <w:pPr>
        <w:spacing w:after="240"/>
      </w:pPr>
      <w:r>
        <w:t>Retrieves Journal Entry Adjustment AccountEntrySumOverall</w:t>
      </w:r>
    </w:p>
    <w:p w:rsidR="006D6FDF" w:rsidRDefault="006D6FDF" w:rsidP="006D6FDF">
      <w:pPr>
        <w:spacing w:after="240"/>
      </w:pPr>
    </w:p>
    <w:p w:rsidR="006D6FDF" w:rsidRDefault="006D6FDF" w:rsidP="006D6FDF">
      <w:pPr>
        <w:pStyle w:val="Heading3"/>
        <w:spacing w:after="320"/>
      </w:pPr>
      <w:bookmarkStart w:id="1968" w:name="_Toc338155522"/>
      <w:r>
        <w:t>Parameters</w:t>
      </w:r>
      <w:bookmarkEnd w:id="196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69" w:name="_Toc338155523"/>
      <w:r>
        <w:t>Dependencies</w:t>
      </w:r>
      <w:bookmarkEnd w:id="196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bl>
    <w:p w:rsidR="006D6FDF" w:rsidRDefault="006D6FDF" w:rsidP="006D6FDF">
      <w:pPr>
        <w:pStyle w:val="Heading1"/>
      </w:pPr>
      <w:bookmarkStart w:id="1970" w:name="_Toc338155524"/>
      <w:r>
        <w:t>fn_GetJournalEntryAdjustmentNextTransactionGroupSequence</w:t>
      </w:r>
      <w:bookmarkEnd w:id="1970"/>
    </w:p>
    <w:p w:rsidR="006D6FDF" w:rsidRDefault="006D6FDF" w:rsidP="006D6FDF">
      <w:pPr>
        <w:pStyle w:val="Heading2"/>
        <w:spacing w:after="240"/>
      </w:pPr>
      <w:bookmarkStart w:id="1971" w:name="_Toc338155525"/>
      <w:r>
        <w:t>Functionality Overview</w:t>
      </w:r>
      <w:bookmarkEnd w:id="1971"/>
    </w:p>
    <w:p w:rsidR="006D6FDF" w:rsidRDefault="006D6FDF" w:rsidP="006D6FDF">
      <w:pPr>
        <w:spacing w:after="240"/>
      </w:pPr>
      <w:r>
        <w:t>Retrieves Journal Entry Adjustment NextTransactionGroupSequence</w:t>
      </w:r>
    </w:p>
    <w:p w:rsidR="006D6FDF" w:rsidRDefault="006D6FDF" w:rsidP="006D6FDF">
      <w:pPr>
        <w:spacing w:after="240"/>
      </w:pPr>
    </w:p>
    <w:p w:rsidR="006D6FDF" w:rsidRDefault="006D6FDF" w:rsidP="006D6FDF">
      <w:pPr>
        <w:pStyle w:val="Heading3"/>
        <w:spacing w:after="320"/>
      </w:pPr>
      <w:bookmarkStart w:id="1972" w:name="_Toc338155526"/>
      <w:r>
        <w:t>Parameters</w:t>
      </w:r>
      <w:bookmarkEnd w:id="197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lastRenderedPageBreak/>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73" w:name="_Toc338155527"/>
      <w:r>
        <w:t>Dependencies</w:t>
      </w:r>
      <w:bookmarkEnd w:id="197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bl>
    <w:p w:rsidR="006D6FDF" w:rsidRDefault="006D6FDF" w:rsidP="006D6FDF">
      <w:pPr>
        <w:pStyle w:val="Heading1"/>
      </w:pPr>
      <w:bookmarkStart w:id="1974" w:name="_Toc338155528"/>
      <w:r>
        <w:t>fn_GetJournalEntryAdjustmentNextTransactionSequence</w:t>
      </w:r>
      <w:bookmarkEnd w:id="1974"/>
    </w:p>
    <w:p w:rsidR="006D6FDF" w:rsidRDefault="006D6FDF" w:rsidP="006D6FDF">
      <w:pPr>
        <w:pStyle w:val="Heading2"/>
        <w:spacing w:after="240"/>
      </w:pPr>
      <w:bookmarkStart w:id="1975" w:name="_Toc338155529"/>
      <w:r>
        <w:t>Functionality Overview</w:t>
      </w:r>
      <w:bookmarkEnd w:id="1975"/>
    </w:p>
    <w:p w:rsidR="006D6FDF" w:rsidRDefault="006D6FDF" w:rsidP="006D6FDF">
      <w:pPr>
        <w:spacing w:after="240"/>
      </w:pPr>
      <w:r>
        <w:t>Retrieves Journal Entry Adjustment NextTransactionSequence</w:t>
      </w:r>
    </w:p>
    <w:p w:rsidR="006D6FDF" w:rsidRDefault="006D6FDF" w:rsidP="006D6FDF">
      <w:pPr>
        <w:spacing w:after="240"/>
      </w:pPr>
    </w:p>
    <w:p w:rsidR="006D6FDF" w:rsidRDefault="006D6FDF" w:rsidP="006D6FDF">
      <w:pPr>
        <w:pStyle w:val="Heading3"/>
        <w:spacing w:after="320"/>
      </w:pPr>
      <w:bookmarkStart w:id="1976" w:name="_Toc338155530"/>
      <w:r>
        <w:t>Parameters</w:t>
      </w:r>
      <w:bookmarkEnd w:id="197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77" w:name="_Toc338155531"/>
      <w:r>
        <w:t>Dependencies</w:t>
      </w:r>
      <w:bookmarkEnd w:id="197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bl>
    <w:p w:rsidR="006D6FDF" w:rsidRDefault="006D6FDF" w:rsidP="006D6FDF">
      <w:pPr>
        <w:pStyle w:val="Heading1"/>
      </w:pPr>
      <w:bookmarkStart w:id="1978" w:name="_Toc338155532"/>
      <w:r>
        <w:t>fn_GetJournalEntryReclassAccountEntrySum</w:t>
      </w:r>
      <w:bookmarkEnd w:id="1978"/>
    </w:p>
    <w:p w:rsidR="006D6FDF" w:rsidRDefault="006D6FDF" w:rsidP="006D6FDF">
      <w:pPr>
        <w:pStyle w:val="Heading2"/>
        <w:spacing w:after="240"/>
      </w:pPr>
      <w:bookmarkStart w:id="1979" w:name="_Toc338155533"/>
      <w:r>
        <w:t>Functionality Overview</w:t>
      </w:r>
      <w:bookmarkEnd w:id="1979"/>
    </w:p>
    <w:p w:rsidR="006D6FDF" w:rsidRDefault="006D6FDF" w:rsidP="006D6FDF">
      <w:pPr>
        <w:spacing w:after="240"/>
      </w:pPr>
      <w:r>
        <w:t>Retrieves Journal Entry Reclass Account Entry Sum</w:t>
      </w:r>
    </w:p>
    <w:p w:rsidR="006D6FDF" w:rsidRDefault="006D6FDF" w:rsidP="006D6FDF">
      <w:pPr>
        <w:spacing w:after="240"/>
      </w:pPr>
    </w:p>
    <w:p w:rsidR="006D6FDF" w:rsidRDefault="006D6FDF" w:rsidP="006D6FDF">
      <w:pPr>
        <w:pStyle w:val="Heading3"/>
        <w:spacing w:after="320"/>
      </w:pPr>
      <w:bookmarkStart w:id="1980" w:name="_Toc338155534"/>
      <w:r>
        <w:t>Parameters</w:t>
      </w:r>
      <w:bookmarkEnd w:id="198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81" w:name="_Toc338155535"/>
      <w:r>
        <w:lastRenderedPageBreak/>
        <w:t>Dependencies</w:t>
      </w:r>
      <w:bookmarkEnd w:id="198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bl>
    <w:p w:rsidR="006D6FDF" w:rsidRDefault="006D6FDF" w:rsidP="006D6FDF">
      <w:pPr>
        <w:pStyle w:val="Heading1"/>
      </w:pPr>
      <w:bookmarkStart w:id="1982" w:name="_Toc338155536"/>
      <w:r>
        <w:t>fn_GetJournalEntryReclassAccountEntrySumOverall</w:t>
      </w:r>
      <w:bookmarkEnd w:id="1982"/>
    </w:p>
    <w:p w:rsidR="006D6FDF" w:rsidRDefault="006D6FDF" w:rsidP="006D6FDF">
      <w:pPr>
        <w:pStyle w:val="Heading2"/>
        <w:spacing w:after="240"/>
      </w:pPr>
      <w:bookmarkStart w:id="1983" w:name="_Toc338155537"/>
      <w:r>
        <w:t>Functionality Overview</w:t>
      </w:r>
      <w:bookmarkEnd w:id="1983"/>
    </w:p>
    <w:p w:rsidR="006D6FDF" w:rsidRDefault="006D6FDF" w:rsidP="006D6FDF">
      <w:pPr>
        <w:spacing w:after="240"/>
      </w:pPr>
      <w:r>
        <w:t>Retrieves Journal Entry Reclass Account Entry Sum Overall</w:t>
      </w:r>
    </w:p>
    <w:p w:rsidR="006D6FDF" w:rsidRDefault="006D6FDF" w:rsidP="006D6FDF">
      <w:pPr>
        <w:spacing w:after="240"/>
      </w:pPr>
    </w:p>
    <w:p w:rsidR="006D6FDF" w:rsidRDefault="006D6FDF" w:rsidP="006D6FDF">
      <w:pPr>
        <w:pStyle w:val="Heading3"/>
        <w:spacing w:after="320"/>
      </w:pPr>
      <w:bookmarkStart w:id="1984" w:name="_Toc338155538"/>
      <w:r>
        <w:t>Parameters</w:t>
      </w:r>
      <w:bookmarkEnd w:id="198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85" w:name="_Toc338155539"/>
      <w:r>
        <w:t>Dependencies</w:t>
      </w:r>
      <w:bookmarkEnd w:id="198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bl>
    <w:p w:rsidR="006D6FDF" w:rsidRDefault="006D6FDF" w:rsidP="006D6FDF">
      <w:pPr>
        <w:pStyle w:val="Heading1"/>
      </w:pPr>
      <w:bookmarkStart w:id="1986" w:name="_Toc338155540"/>
      <w:r>
        <w:lastRenderedPageBreak/>
        <w:t>fn_GetJournalEntryReclassNextTransactionGroupSequence</w:t>
      </w:r>
      <w:bookmarkEnd w:id="1986"/>
    </w:p>
    <w:p w:rsidR="006D6FDF" w:rsidRDefault="006D6FDF" w:rsidP="006D6FDF">
      <w:pPr>
        <w:pStyle w:val="Heading2"/>
        <w:spacing w:after="240"/>
      </w:pPr>
      <w:bookmarkStart w:id="1987" w:name="_Toc338155541"/>
      <w:r>
        <w:t>Functionality Overview</w:t>
      </w:r>
      <w:bookmarkEnd w:id="1987"/>
    </w:p>
    <w:p w:rsidR="006D6FDF" w:rsidRDefault="006D6FDF" w:rsidP="006D6FDF">
      <w:pPr>
        <w:spacing w:after="240"/>
      </w:pPr>
      <w:r>
        <w:t>Retrieves Journal Entry Reclass Next Transaction Group Sequence</w:t>
      </w:r>
    </w:p>
    <w:p w:rsidR="006D6FDF" w:rsidRDefault="006D6FDF" w:rsidP="006D6FDF">
      <w:pPr>
        <w:spacing w:after="240"/>
      </w:pPr>
    </w:p>
    <w:p w:rsidR="006D6FDF" w:rsidRDefault="006D6FDF" w:rsidP="006D6FDF">
      <w:pPr>
        <w:pStyle w:val="Heading3"/>
        <w:spacing w:after="320"/>
      </w:pPr>
      <w:bookmarkStart w:id="1988" w:name="_Toc338155542"/>
      <w:r>
        <w:t>Parameters</w:t>
      </w:r>
      <w:bookmarkEnd w:id="198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89" w:name="_Toc338155543"/>
      <w:r>
        <w:t>Dependencies</w:t>
      </w:r>
      <w:bookmarkEnd w:id="198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bl>
    <w:p w:rsidR="006D6FDF" w:rsidRDefault="006D6FDF" w:rsidP="006D6FDF">
      <w:pPr>
        <w:pStyle w:val="Heading1"/>
      </w:pPr>
      <w:bookmarkStart w:id="1990" w:name="_Toc338155544"/>
      <w:r>
        <w:t>fn_GetJournalEntryReclassNextTransactionSequence</w:t>
      </w:r>
      <w:bookmarkEnd w:id="1990"/>
    </w:p>
    <w:p w:rsidR="006D6FDF" w:rsidRDefault="006D6FDF" w:rsidP="006D6FDF">
      <w:pPr>
        <w:pStyle w:val="Heading2"/>
        <w:spacing w:after="240"/>
      </w:pPr>
      <w:bookmarkStart w:id="1991" w:name="_Toc338155545"/>
      <w:r>
        <w:t>Functionality Overview</w:t>
      </w:r>
      <w:bookmarkEnd w:id="1991"/>
    </w:p>
    <w:p w:rsidR="006D6FDF" w:rsidRDefault="006D6FDF" w:rsidP="006D6FDF">
      <w:pPr>
        <w:spacing w:after="240"/>
      </w:pPr>
      <w:r>
        <w:t>Retrieves Journal Entry Reclass Next Transaction Sequence</w:t>
      </w:r>
    </w:p>
    <w:p w:rsidR="006D6FDF" w:rsidRDefault="006D6FDF" w:rsidP="006D6FDF">
      <w:pPr>
        <w:spacing w:after="240"/>
      </w:pPr>
    </w:p>
    <w:p w:rsidR="006D6FDF" w:rsidRDefault="006D6FDF" w:rsidP="006D6FDF">
      <w:pPr>
        <w:pStyle w:val="Heading3"/>
        <w:spacing w:after="320"/>
      </w:pPr>
      <w:bookmarkStart w:id="1992" w:name="_Toc338155546"/>
      <w:r>
        <w:lastRenderedPageBreak/>
        <w:t>Parameters</w:t>
      </w:r>
      <w:bookmarkEnd w:id="199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@TRANSACTION_GROUP_NUMBER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93" w:name="_Toc338155547"/>
      <w:r>
        <w:t>Dependencies</w:t>
      </w:r>
      <w:bookmarkEnd w:id="199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bl>
    <w:p w:rsidR="006D6FDF" w:rsidRDefault="006D6FDF" w:rsidP="006D6FDF">
      <w:pPr>
        <w:pStyle w:val="Heading1"/>
      </w:pPr>
      <w:bookmarkStart w:id="1994" w:name="_Toc338155548"/>
      <w:r>
        <w:t>fn_GetJournalEntryWorkSheetIsRolledOverFlag</w:t>
      </w:r>
      <w:bookmarkEnd w:id="1994"/>
    </w:p>
    <w:p w:rsidR="006D6FDF" w:rsidRDefault="006D6FDF" w:rsidP="006D6FDF">
      <w:pPr>
        <w:pStyle w:val="Heading2"/>
        <w:spacing w:after="240"/>
      </w:pPr>
      <w:bookmarkStart w:id="1995" w:name="_Toc338155549"/>
      <w:r>
        <w:t>Functionality Overview</w:t>
      </w:r>
      <w:bookmarkEnd w:id="1995"/>
    </w:p>
    <w:p w:rsidR="006D6FDF" w:rsidRDefault="006D6FDF" w:rsidP="006D6FDF">
      <w:pPr>
        <w:spacing w:after="240"/>
      </w:pPr>
      <w:r>
        <w:t>Retrieves Journal Entry Work Sheet Is Rolled Over Flag</w:t>
      </w:r>
    </w:p>
    <w:p w:rsidR="006D6FDF" w:rsidRDefault="006D6FDF" w:rsidP="006D6FDF">
      <w:pPr>
        <w:spacing w:after="240"/>
      </w:pPr>
    </w:p>
    <w:p w:rsidR="006D6FDF" w:rsidRDefault="006D6FDF" w:rsidP="006D6FDF">
      <w:pPr>
        <w:pStyle w:val="Heading3"/>
        <w:spacing w:after="320"/>
      </w:pPr>
      <w:bookmarkStart w:id="1996" w:name="_Toc338155550"/>
      <w:r>
        <w:t>Parameters</w:t>
      </w:r>
      <w:bookmarkEnd w:id="199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@ORIGINATION_FORM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1997" w:name="_Toc338155551"/>
      <w:r>
        <w:t>Dependencies</w:t>
      </w:r>
      <w:bookmarkEnd w:id="1997"/>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SCO547_DETAILS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SCO547 Form Related Data</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SCO548_DETAILS</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SCO548 Form Related Data</w:t>
            </w:r>
          </w:p>
        </w:tc>
      </w:tr>
    </w:tbl>
    <w:p w:rsidR="006D6FDF" w:rsidRDefault="006D6FDF" w:rsidP="006D6FDF">
      <w:pPr>
        <w:pStyle w:val="Heading1"/>
      </w:pPr>
      <w:bookmarkStart w:id="1998" w:name="_Toc338155552"/>
      <w:r>
        <w:t>fn_GetMaxima</w:t>
      </w:r>
      <w:bookmarkEnd w:id="1998"/>
    </w:p>
    <w:p w:rsidR="006D6FDF" w:rsidRDefault="006D6FDF" w:rsidP="006D6FDF">
      <w:pPr>
        <w:pStyle w:val="Heading2"/>
        <w:spacing w:after="240"/>
      </w:pPr>
      <w:bookmarkStart w:id="1999" w:name="_Toc338155553"/>
      <w:r>
        <w:t>Functionality Overview</w:t>
      </w:r>
      <w:bookmarkEnd w:id="1999"/>
    </w:p>
    <w:p w:rsidR="006D6FDF" w:rsidRDefault="006D6FDF" w:rsidP="006D6FDF">
      <w:pPr>
        <w:spacing w:after="240"/>
      </w:pPr>
      <w:r>
        <w:t>Retrieves Maxima</w:t>
      </w:r>
    </w:p>
    <w:p w:rsidR="006D6FDF" w:rsidRDefault="006D6FDF" w:rsidP="006D6FDF">
      <w:pPr>
        <w:spacing w:after="240"/>
      </w:pPr>
    </w:p>
    <w:p w:rsidR="006D6FDF" w:rsidRDefault="006D6FDF" w:rsidP="006D6FDF">
      <w:pPr>
        <w:pStyle w:val="Heading3"/>
        <w:spacing w:after="320"/>
      </w:pPr>
      <w:bookmarkStart w:id="2000" w:name="_Toc338155554"/>
      <w:r>
        <w:t>Parameters</w:t>
      </w:r>
      <w:bookmarkEnd w:id="200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@LEFT_OPERAND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@RIGHT_OPERAND</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01" w:name="_Toc338155555"/>
      <w:r>
        <w:lastRenderedPageBreak/>
        <w:t>Dependencies</w:t>
      </w:r>
      <w:bookmarkEnd w:id="2001"/>
    </w:p>
    <w:p w:rsidR="006D6FDF" w:rsidRDefault="006D6FDF" w:rsidP="006D6FDF">
      <w:pPr>
        <w:spacing w:after="240"/>
      </w:pPr>
      <w:r>
        <w:t>fn_GetMaxima Does Not Have Any Dependencies On Other Database Objects</w:t>
      </w:r>
    </w:p>
    <w:p w:rsidR="006D6FDF" w:rsidRDefault="006D6FDF" w:rsidP="006D6FDF">
      <w:pPr>
        <w:pStyle w:val="Heading1"/>
      </w:pPr>
      <w:bookmarkStart w:id="2002" w:name="_Toc338155556"/>
      <w:r>
        <w:t>fn_GetPackageActiveRecordType</w:t>
      </w:r>
      <w:bookmarkEnd w:id="2002"/>
    </w:p>
    <w:p w:rsidR="006D6FDF" w:rsidRDefault="006D6FDF" w:rsidP="006D6FDF">
      <w:pPr>
        <w:pStyle w:val="Heading2"/>
        <w:spacing w:after="240"/>
      </w:pPr>
      <w:bookmarkStart w:id="2003" w:name="_Toc338155557"/>
      <w:r>
        <w:t>Functionality Overview</w:t>
      </w:r>
      <w:bookmarkEnd w:id="2003"/>
    </w:p>
    <w:p w:rsidR="006D6FDF" w:rsidRDefault="006D6FDF" w:rsidP="006D6FDF">
      <w:pPr>
        <w:spacing w:after="240"/>
      </w:pPr>
      <w:r>
        <w:t>Retrieves Package Active Record Type</w:t>
      </w:r>
    </w:p>
    <w:p w:rsidR="006D6FDF" w:rsidRDefault="006D6FDF" w:rsidP="006D6FDF">
      <w:pPr>
        <w:spacing w:after="240"/>
      </w:pPr>
    </w:p>
    <w:p w:rsidR="006D6FDF" w:rsidRDefault="006D6FDF" w:rsidP="006D6FDF">
      <w:pPr>
        <w:pStyle w:val="Heading3"/>
        <w:spacing w:after="320"/>
      </w:pPr>
      <w:bookmarkStart w:id="2004" w:name="_Toc338155558"/>
      <w:r>
        <w:t>Parameters</w:t>
      </w:r>
      <w:bookmarkEnd w:id="200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05" w:name="_Toc338155559"/>
      <w:r>
        <w:t>Dependencies</w:t>
      </w:r>
      <w:bookmarkEnd w:id="200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w:t>
            </w:r>
          </w:p>
        </w:tc>
      </w:tr>
    </w:tbl>
    <w:p w:rsidR="006D6FDF" w:rsidRDefault="006D6FDF" w:rsidP="006D6FDF">
      <w:pPr>
        <w:pStyle w:val="Heading1"/>
      </w:pPr>
      <w:bookmarkStart w:id="2006" w:name="_Toc338155560"/>
      <w:r>
        <w:t>fn_GetPackageTrialBalanceForm</w:t>
      </w:r>
      <w:bookmarkEnd w:id="2006"/>
    </w:p>
    <w:p w:rsidR="006D6FDF" w:rsidRDefault="006D6FDF" w:rsidP="006D6FDF">
      <w:pPr>
        <w:pStyle w:val="Heading2"/>
        <w:spacing w:after="240"/>
      </w:pPr>
      <w:bookmarkStart w:id="2007" w:name="_Toc338155561"/>
      <w:r>
        <w:t>Functionality Overview</w:t>
      </w:r>
      <w:bookmarkEnd w:id="2007"/>
    </w:p>
    <w:p w:rsidR="006D6FDF" w:rsidRDefault="006D6FDF" w:rsidP="006D6FDF">
      <w:pPr>
        <w:spacing w:after="240"/>
      </w:pPr>
      <w:r>
        <w:t>Retrieves Package Trial Balance Form</w:t>
      </w:r>
    </w:p>
    <w:p w:rsidR="006D6FDF" w:rsidRDefault="006D6FDF" w:rsidP="006D6FDF">
      <w:pPr>
        <w:spacing w:after="240"/>
      </w:pPr>
    </w:p>
    <w:p w:rsidR="006D6FDF" w:rsidRDefault="006D6FDF" w:rsidP="006D6FDF">
      <w:pPr>
        <w:pStyle w:val="Heading3"/>
        <w:spacing w:after="320"/>
      </w:pPr>
      <w:bookmarkStart w:id="2008" w:name="_Toc338155562"/>
      <w:r>
        <w:lastRenderedPageBreak/>
        <w:t>Parameters</w:t>
      </w:r>
      <w:bookmarkEnd w:id="200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@STATEMENT_TYPE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09" w:name="_Toc338155563"/>
      <w:r>
        <w:t>Dependencies</w:t>
      </w:r>
      <w:bookmarkEnd w:id="200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AGENCY_FUND_PACKAGE_FORM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Relationship Between Agency and Fund To A Package Form</w:t>
            </w:r>
          </w:p>
        </w:tc>
      </w:tr>
      <w:tr w:rsidR="006D6FDF" w:rsidTr="006D6FDF">
        <w:tc>
          <w:tcPr>
            <w:tcW w:w="217" w:type="pct"/>
          </w:tcPr>
          <w:p w:rsidR="006D6FDF" w:rsidRDefault="006D6FDF" w:rsidP="006D6FDF">
            <w:pPr>
              <w:spacing w:after="240"/>
            </w:pPr>
            <w:r>
              <w:t>3</w:t>
            </w:r>
          </w:p>
        </w:tc>
        <w:tc>
          <w:tcPr>
            <w:tcW w:w="2174" w:type="pct"/>
          </w:tcPr>
          <w:p w:rsidR="006D6FDF" w:rsidRDefault="006D6FDF" w:rsidP="006D6FDF">
            <w:pPr>
              <w:spacing w:after="240"/>
            </w:pPr>
            <w:r>
              <w:t>TRIAL_BALANCE_FORM</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Form Related To Trial Balance</w:t>
            </w:r>
          </w:p>
        </w:tc>
      </w:tr>
    </w:tbl>
    <w:p w:rsidR="006D6FDF" w:rsidRDefault="006D6FDF" w:rsidP="006D6FDF">
      <w:pPr>
        <w:pStyle w:val="Heading1"/>
      </w:pPr>
      <w:bookmarkStart w:id="2010" w:name="_Toc338155564"/>
      <w:r>
        <w:t>fn_GetParentFundNumber</w:t>
      </w:r>
      <w:bookmarkEnd w:id="2010"/>
    </w:p>
    <w:p w:rsidR="006D6FDF" w:rsidRDefault="006D6FDF" w:rsidP="006D6FDF">
      <w:pPr>
        <w:pStyle w:val="Heading2"/>
        <w:spacing w:after="240"/>
      </w:pPr>
      <w:bookmarkStart w:id="2011" w:name="_Toc338155565"/>
      <w:r>
        <w:t>Functionality Overview</w:t>
      </w:r>
      <w:bookmarkEnd w:id="2011"/>
    </w:p>
    <w:p w:rsidR="006D6FDF" w:rsidRDefault="006D6FDF" w:rsidP="006D6FDF">
      <w:pPr>
        <w:spacing w:after="240"/>
      </w:pPr>
      <w:r>
        <w:t>Retrieves Parent Fund Number</w:t>
      </w:r>
    </w:p>
    <w:p w:rsidR="006D6FDF" w:rsidRDefault="006D6FDF" w:rsidP="006D6FDF">
      <w:pPr>
        <w:spacing w:after="240"/>
      </w:pPr>
    </w:p>
    <w:p w:rsidR="006D6FDF" w:rsidRDefault="006D6FDF" w:rsidP="006D6FDF">
      <w:pPr>
        <w:pStyle w:val="Heading3"/>
        <w:spacing w:after="320"/>
      </w:pPr>
      <w:bookmarkStart w:id="2012" w:name="_Toc338155566"/>
      <w:r>
        <w:t>Parameters</w:t>
      </w:r>
      <w:bookmarkEnd w:id="201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13" w:name="_Toc338155567"/>
      <w:r>
        <w:t>Dependencies</w:t>
      </w:r>
      <w:bookmarkEnd w:id="201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FUND</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Fund Information</w:t>
            </w:r>
          </w:p>
        </w:tc>
      </w:tr>
    </w:tbl>
    <w:p w:rsidR="006D6FDF" w:rsidRDefault="006D6FDF" w:rsidP="006D6FDF">
      <w:pPr>
        <w:pStyle w:val="Heading1"/>
      </w:pPr>
      <w:bookmarkStart w:id="2014" w:name="_Toc338155568"/>
      <w:r>
        <w:t>fn_GetPrioryYearGAAPBasis</w:t>
      </w:r>
      <w:bookmarkEnd w:id="2014"/>
    </w:p>
    <w:p w:rsidR="006D6FDF" w:rsidRDefault="006D6FDF" w:rsidP="006D6FDF">
      <w:pPr>
        <w:pStyle w:val="Heading2"/>
        <w:spacing w:after="240"/>
      </w:pPr>
      <w:bookmarkStart w:id="2015" w:name="_Toc338155569"/>
      <w:r>
        <w:t>Functionality Overview</w:t>
      </w:r>
      <w:bookmarkEnd w:id="2015"/>
    </w:p>
    <w:p w:rsidR="006D6FDF" w:rsidRDefault="006D6FDF" w:rsidP="006D6FDF">
      <w:pPr>
        <w:spacing w:after="240"/>
      </w:pPr>
      <w:r>
        <w:t>Retrieves Priory Year GAAP Basis</w:t>
      </w:r>
    </w:p>
    <w:p w:rsidR="006D6FDF" w:rsidRDefault="006D6FDF" w:rsidP="006D6FDF">
      <w:pPr>
        <w:spacing w:after="240"/>
      </w:pPr>
    </w:p>
    <w:p w:rsidR="006D6FDF" w:rsidRDefault="006D6FDF" w:rsidP="006D6FDF">
      <w:pPr>
        <w:pStyle w:val="Heading3"/>
        <w:spacing w:after="320"/>
      </w:pPr>
      <w:bookmarkStart w:id="2016" w:name="_Toc338155570"/>
      <w:r>
        <w:t>Parameters</w:t>
      </w:r>
      <w:bookmarkEnd w:id="2016"/>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17" w:name="_Toc338155571"/>
      <w:r>
        <w:t>Dependencies</w:t>
      </w:r>
      <w:bookmarkEnd w:id="2017"/>
    </w:p>
    <w:p w:rsidR="006D6FDF" w:rsidRDefault="006D6FDF" w:rsidP="006D6FDF">
      <w:pPr>
        <w:spacing w:after="240"/>
      </w:pPr>
      <w:r>
        <w:t>fn_GetPrioryYearGAAPBasis Does Not Have Any Dependencies On Other Database Objects</w:t>
      </w:r>
    </w:p>
    <w:p w:rsidR="006D6FDF" w:rsidRDefault="006D6FDF" w:rsidP="006D6FDF">
      <w:pPr>
        <w:pStyle w:val="Heading1"/>
      </w:pPr>
      <w:bookmarkStart w:id="2018" w:name="_Toc338155572"/>
      <w:r>
        <w:t>fn_GetRecordTypeSequence</w:t>
      </w:r>
      <w:bookmarkEnd w:id="2018"/>
    </w:p>
    <w:p w:rsidR="006D6FDF" w:rsidRDefault="006D6FDF" w:rsidP="006D6FDF">
      <w:pPr>
        <w:pStyle w:val="Heading2"/>
        <w:spacing w:after="240"/>
      </w:pPr>
      <w:bookmarkStart w:id="2019" w:name="_Toc338155573"/>
      <w:r>
        <w:t>Functionality Overview</w:t>
      </w:r>
      <w:bookmarkEnd w:id="2019"/>
    </w:p>
    <w:p w:rsidR="006D6FDF" w:rsidRDefault="006D6FDF" w:rsidP="006D6FDF">
      <w:pPr>
        <w:spacing w:after="240"/>
      </w:pPr>
      <w:r>
        <w:t>Retrieves Record Type Sequence</w:t>
      </w:r>
    </w:p>
    <w:p w:rsidR="006D6FDF" w:rsidRDefault="006D6FDF" w:rsidP="006D6FDF">
      <w:pPr>
        <w:spacing w:after="240"/>
      </w:pPr>
    </w:p>
    <w:p w:rsidR="006D6FDF" w:rsidRDefault="006D6FDF" w:rsidP="006D6FDF">
      <w:pPr>
        <w:pStyle w:val="Heading3"/>
        <w:spacing w:after="320"/>
      </w:pPr>
      <w:bookmarkStart w:id="2020" w:name="_Toc338155574"/>
      <w:r>
        <w:lastRenderedPageBreak/>
        <w:t>Parameters</w:t>
      </w:r>
      <w:bookmarkEnd w:id="202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21" w:name="_Toc338155575"/>
      <w:r>
        <w:t>Dependencies</w:t>
      </w:r>
      <w:bookmarkEnd w:id="2021"/>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_RECORD_TYPE</w:t>
            </w:r>
          </w:p>
        </w:tc>
        <w:tc>
          <w:tcPr>
            <w:tcW w:w="435" w:type="pct"/>
          </w:tcPr>
          <w:p w:rsidR="006D6FDF" w:rsidRDefault="006D6FDF" w:rsidP="006D6FDF">
            <w:pPr>
              <w:spacing w:after="240"/>
            </w:pPr>
            <w:r>
              <w:t>Table</w:t>
            </w:r>
          </w:p>
        </w:tc>
        <w:tc>
          <w:tcPr>
            <w:tcW w:w="2174" w:type="pct"/>
          </w:tcPr>
          <w:p w:rsidR="006D6FDF" w:rsidRDefault="006D6FDF" w:rsidP="006D6FDF">
            <w:pPr>
              <w:spacing w:after="240"/>
            </w:pPr>
          </w:p>
        </w:tc>
      </w:tr>
    </w:tbl>
    <w:p w:rsidR="006D6FDF" w:rsidRDefault="006D6FDF" w:rsidP="006D6FDF">
      <w:pPr>
        <w:pStyle w:val="Heading1"/>
      </w:pPr>
      <w:bookmarkStart w:id="2022" w:name="_Toc338155576"/>
      <w:r>
        <w:t>fn_GetStagedJournalAccountEntrySum</w:t>
      </w:r>
      <w:bookmarkEnd w:id="2022"/>
    </w:p>
    <w:p w:rsidR="006D6FDF" w:rsidRDefault="006D6FDF" w:rsidP="006D6FDF">
      <w:pPr>
        <w:pStyle w:val="Heading2"/>
        <w:spacing w:after="240"/>
      </w:pPr>
      <w:bookmarkStart w:id="2023" w:name="_Toc338155577"/>
      <w:r>
        <w:t>Functionality Overview</w:t>
      </w:r>
      <w:bookmarkEnd w:id="2023"/>
    </w:p>
    <w:p w:rsidR="006D6FDF" w:rsidRDefault="006D6FDF" w:rsidP="006D6FDF">
      <w:pPr>
        <w:spacing w:after="240"/>
      </w:pPr>
      <w:r>
        <w:t>Retrieves Staged Journal Account Entry Sum</w:t>
      </w:r>
    </w:p>
    <w:p w:rsidR="006D6FDF" w:rsidRDefault="006D6FDF" w:rsidP="006D6FDF">
      <w:pPr>
        <w:spacing w:after="240"/>
      </w:pPr>
    </w:p>
    <w:p w:rsidR="006D6FDF" w:rsidRDefault="006D6FDF" w:rsidP="006D6FDF">
      <w:pPr>
        <w:pStyle w:val="Heading3"/>
        <w:spacing w:after="320"/>
      </w:pPr>
      <w:bookmarkStart w:id="2024" w:name="_Toc338155578"/>
      <w:r>
        <w:t>Parameters</w:t>
      </w:r>
      <w:bookmarkEnd w:id="202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@STAGE_UNIQUE_ID</w:t>
            </w:r>
          </w:p>
        </w:tc>
        <w:tc>
          <w:tcPr>
            <w:tcW w:w="833" w:type="pct"/>
          </w:tcPr>
          <w:p w:rsidR="006D6FDF" w:rsidRDefault="006D6FDF" w:rsidP="006D6FDF">
            <w:pPr>
              <w:spacing w:after="240"/>
            </w:pPr>
            <w:r>
              <w:t>uniqueidentifier</w:t>
            </w:r>
          </w:p>
        </w:tc>
        <w:tc>
          <w:tcPr>
            <w:tcW w:w="833" w:type="pct"/>
          </w:tcPr>
          <w:p w:rsidR="006D6FDF" w:rsidRDefault="006D6FDF" w:rsidP="006D6FDF">
            <w:pPr>
              <w:spacing w:after="240"/>
            </w:pPr>
            <w:r>
              <w:t>16</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@FISCAL_YEAR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3</w:t>
            </w:r>
          </w:p>
        </w:tc>
        <w:tc>
          <w:tcPr>
            <w:tcW w:w="2083" w:type="pct"/>
          </w:tcPr>
          <w:p w:rsidR="006D6FDF" w:rsidRDefault="006D6FDF" w:rsidP="006D6FDF">
            <w:pPr>
              <w:spacing w:after="240"/>
            </w:pPr>
            <w:r>
              <w:t>@AGENCY_NUMBER</w:t>
            </w:r>
          </w:p>
        </w:tc>
        <w:tc>
          <w:tcPr>
            <w:tcW w:w="833" w:type="pct"/>
          </w:tcPr>
          <w:p w:rsidR="006D6FDF" w:rsidRDefault="006D6FDF" w:rsidP="006D6FDF">
            <w:pPr>
              <w:spacing w:after="240"/>
            </w:pPr>
            <w:r>
              <w:t>char</w:t>
            </w:r>
          </w:p>
        </w:tc>
        <w:tc>
          <w:tcPr>
            <w:tcW w:w="833" w:type="pct"/>
          </w:tcPr>
          <w:p w:rsidR="006D6FDF" w:rsidRDefault="006D6FDF" w:rsidP="006D6FDF">
            <w:pPr>
              <w:spacing w:after="240"/>
            </w:pPr>
            <w:r>
              <w:t>3</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4</w:t>
            </w:r>
          </w:p>
        </w:tc>
        <w:tc>
          <w:tcPr>
            <w:tcW w:w="2083" w:type="pct"/>
          </w:tcPr>
          <w:p w:rsidR="006D6FDF" w:rsidRDefault="006D6FDF" w:rsidP="006D6FDF">
            <w:pPr>
              <w:spacing w:after="240"/>
            </w:pPr>
            <w:r>
              <w:t>@FUND_NUMBER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5</w:t>
            </w:r>
          </w:p>
        </w:tc>
        <w:tc>
          <w:tcPr>
            <w:tcW w:w="2083" w:type="pct"/>
          </w:tcPr>
          <w:p w:rsidR="006D6FDF" w:rsidRDefault="006D6FDF" w:rsidP="006D6FDF">
            <w:pPr>
              <w:spacing w:after="240"/>
            </w:pPr>
            <w:r>
              <w:t>@RECORD_TYPE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6</w:t>
            </w:r>
          </w:p>
        </w:tc>
        <w:tc>
          <w:tcPr>
            <w:tcW w:w="2083" w:type="pct"/>
          </w:tcPr>
          <w:p w:rsidR="006D6FDF" w:rsidRDefault="006D6FDF" w:rsidP="006D6FDF">
            <w:pPr>
              <w:spacing w:after="240"/>
            </w:pPr>
            <w:r>
              <w:t>@SOURCE_FORM</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7</w:t>
            </w:r>
          </w:p>
        </w:tc>
        <w:tc>
          <w:tcPr>
            <w:tcW w:w="2083" w:type="pct"/>
          </w:tcPr>
          <w:p w:rsidR="006D6FDF" w:rsidRDefault="006D6FDF" w:rsidP="006D6FDF">
            <w:pPr>
              <w:spacing w:after="240"/>
            </w:pPr>
            <w:r>
              <w:t>@SOURCE_FORM_WORKSHEET_NUMBER</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lastRenderedPageBreak/>
              <w:t>8</w:t>
            </w:r>
          </w:p>
        </w:tc>
        <w:tc>
          <w:tcPr>
            <w:tcW w:w="2083" w:type="pct"/>
          </w:tcPr>
          <w:p w:rsidR="006D6FDF" w:rsidRDefault="006D6FDF" w:rsidP="006D6FDF">
            <w:pPr>
              <w:spacing w:after="240"/>
            </w:pPr>
            <w:r>
              <w:t>@ACCOUNT_NUMBER</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25" w:name="_Toc338155579"/>
      <w:r>
        <w:t>Dependencies</w:t>
      </w:r>
      <w:bookmarkEnd w:id="2025"/>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SCO548_DETAILS_STAGE</w:t>
            </w:r>
          </w:p>
        </w:tc>
        <w:tc>
          <w:tcPr>
            <w:tcW w:w="435" w:type="pct"/>
          </w:tcPr>
          <w:p w:rsidR="006D6FDF" w:rsidRDefault="006D6FDF" w:rsidP="006D6FDF">
            <w:pPr>
              <w:spacing w:after="240"/>
            </w:pPr>
          </w:p>
        </w:tc>
        <w:tc>
          <w:tcPr>
            <w:tcW w:w="2174" w:type="pct"/>
          </w:tcPr>
          <w:p w:rsidR="006D6FDF" w:rsidRDefault="006D6FDF" w:rsidP="006D6FDF">
            <w:pPr>
              <w:spacing w:after="240"/>
            </w:pPr>
          </w:p>
        </w:tc>
      </w:tr>
    </w:tbl>
    <w:p w:rsidR="006D6FDF" w:rsidRDefault="006D6FDF" w:rsidP="006D6FDF">
      <w:pPr>
        <w:pStyle w:val="Heading1"/>
      </w:pPr>
      <w:bookmarkStart w:id="2026" w:name="_Toc338155580"/>
      <w:r>
        <w:t>fn_GetUserEmailAddress</w:t>
      </w:r>
      <w:bookmarkEnd w:id="2026"/>
    </w:p>
    <w:p w:rsidR="006D6FDF" w:rsidRDefault="006D6FDF" w:rsidP="006D6FDF">
      <w:pPr>
        <w:pStyle w:val="Heading2"/>
        <w:spacing w:after="240"/>
      </w:pPr>
      <w:bookmarkStart w:id="2027" w:name="_Toc338155581"/>
      <w:r>
        <w:t>Functionality Overview</w:t>
      </w:r>
      <w:bookmarkEnd w:id="2027"/>
    </w:p>
    <w:p w:rsidR="006D6FDF" w:rsidRDefault="006D6FDF" w:rsidP="006D6FDF">
      <w:pPr>
        <w:spacing w:after="240"/>
      </w:pPr>
      <w:r>
        <w:t>Retrieves User Email Address</w:t>
      </w:r>
    </w:p>
    <w:p w:rsidR="006D6FDF" w:rsidRDefault="006D6FDF" w:rsidP="006D6FDF">
      <w:pPr>
        <w:spacing w:after="240"/>
      </w:pPr>
    </w:p>
    <w:p w:rsidR="006D6FDF" w:rsidRDefault="006D6FDF" w:rsidP="006D6FDF">
      <w:pPr>
        <w:pStyle w:val="Heading3"/>
        <w:spacing w:after="320"/>
      </w:pPr>
      <w:bookmarkStart w:id="2028" w:name="_Toc338155582"/>
      <w:r>
        <w:t>Parameters</w:t>
      </w:r>
      <w:bookmarkEnd w:id="202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@USER_LOGIN_NAME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29" w:name="_Toc338155583"/>
      <w:r>
        <w:t>Dependencies</w:t>
      </w:r>
      <w:bookmarkEnd w:id="2029"/>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ACTIVE_DIRECTORY_USER_PROFILE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User Profile</w:t>
            </w:r>
          </w:p>
        </w:tc>
      </w:tr>
    </w:tbl>
    <w:p w:rsidR="006D6FDF" w:rsidRDefault="006D6FDF" w:rsidP="006D6FDF">
      <w:pPr>
        <w:pStyle w:val="Heading1"/>
      </w:pPr>
      <w:bookmarkStart w:id="2030" w:name="_Toc338155584"/>
      <w:r>
        <w:t>fn_GetUserFullName</w:t>
      </w:r>
      <w:bookmarkEnd w:id="2030"/>
    </w:p>
    <w:p w:rsidR="006D6FDF" w:rsidRDefault="006D6FDF" w:rsidP="006D6FDF">
      <w:pPr>
        <w:pStyle w:val="Heading2"/>
        <w:spacing w:after="240"/>
      </w:pPr>
      <w:bookmarkStart w:id="2031" w:name="_Toc338155585"/>
      <w:r>
        <w:t>Functionality Overview</w:t>
      </w:r>
      <w:bookmarkEnd w:id="2031"/>
    </w:p>
    <w:p w:rsidR="006D6FDF" w:rsidRDefault="006D6FDF" w:rsidP="006D6FDF">
      <w:pPr>
        <w:spacing w:after="240"/>
      </w:pPr>
      <w:r>
        <w:t>Retrieves User Full Name</w:t>
      </w:r>
    </w:p>
    <w:p w:rsidR="006D6FDF" w:rsidRDefault="006D6FDF" w:rsidP="006D6FDF">
      <w:pPr>
        <w:spacing w:after="240"/>
      </w:pPr>
    </w:p>
    <w:p w:rsidR="006D6FDF" w:rsidRDefault="006D6FDF" w:rsidP="006D6FDF">
      <w:pPr>
        <w:pStyle w:val="Heading3"/>
        <w:spacing w:after="320"/>
      </w:pPr>
      <w:bookmarkStart w:id="2032" w:name="_Toc338155586"/>
      <w:r>
        <w:lastRenderedPageBreak/>
        <w:t>Parameters</w:t>
      </w:r>
      <w:bookmarkEnd w:id="2032"/>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@USER_LOGIN_NAME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30</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33" w:name="_Toc338155587"/>
      <w:r>
        <w:t>Dependencies</w:t>
      </w:r>
      <w:bookmarkEnd w:id="2033"/>
    </w:p>
    <w:tbl>
      <w:tblPr>
        <w:tblStyle w:val="TableGrid"/>
        <w:tblW w:w="5000" w:type="pct"/>
        <w:tblLook w:val="04A0" w:firstRow="1" w:lastRow="0" w:firstColumn="1" w:lastColumn="0" w:noHBand="0" w:noVBand="1"/>
      </w:tblPr>
      <w:tblGrid>
        <w:gridCol w:w="536"/>
        <w:gridCol w:w="4447"/>
        <w:gridCol w:w="866"/>
        <w:gridCol w:w="4447"/>
      </w:tblGrid>
      <w:tr w:rsidR="006D6FDF" w:rsidRPr="006D6FDF" w:rsidTr="006D6FDF">
        <w:tc>
          <w:tcPr>
            <w:tcW w:w="217" w:type="pct"/>
            <w:shd w:val="clear" w:color="auto" w:fill="E6E6E6"/>
          </w:tcPr>
          <w:p w:rsidR="006D6FDF" w:rsidRPr="006D6FDF" w:rsidRDefault="006D6FDF" w:rsidP="006D6FDF">
            <w:pPr>
              <w:spacing w:after="240"/>
              <w:rPr>
                <w:b/>
                <w:i/>
              </w:rPr>
            </w:pPr>
            <w:r w:rsidRPr="006D6FDF">
              <w:rPr>
                <w:b/>
                <w:i/>
              </w:rPr>
              <w:t>No.</w:t>
            </w:r>
          </w:p>
        </w:tc>
        <w:tc>
          <w:tcPr>
            <w:tcW w:w="2174" w:type="pct"/>
            <w:shd w:val="clear" w:color="auto" w:fill="E6E6E6"/>
          </w:tcPr>
          <w:p w:rsidR="006D6FDF" w:rsidRPr="006D6FDF" w:rsidRDefault="006D6FDF" w:rsidP="006D6FDF">
            <w:pPr>
              <w:spacing w:after="240"/>
              <w:rPr>
                <w:b/>
                <w:i/>
              </w:rPr>
            </w:pPr>
            <w:r w:rsidRPr="006D6FDF">
              <w:rPr>
                <w:b/>
                <w:i/>
              </w:rPr>
              <w:t>Name</w:t>
            </w:r>
          </w:p>
        </w:tc>
        <w:tc>
          <w:tcPr>
            <w:tcW w:w="435" w:type="pct"/>
            <w:shd w:val="clear" w:color="auto" w:fill="E6E6E6"/>
          </w:tcPr>
          <w:p w:rsidR="006D6FDF" w:rsidRPr="006D6FDF" w:rsidRDefault="006D6FDF" w:rsidP="006D6FDF">
            <w:pPr>
              <w:spacing w:after="240"/>
              <w:rPr>
                <w:b/>
                <w:i/>
              </w:rPr>
            </w:pPr>
            <w:r w:rsidRPr="006D6FDF">
              <w:rPr>
                <w:b/>
                <w:i/>
              </w:rPr>
              <w:t>Type</w:t>
            </w:r>
          </w:p>
        </w:tc>
        <w:tc>
          <w:tcPr>
            <w:tcW w:w="2174" w:type="pct"/>
            <w:shd w:val="clear" w:color="auto" w:fill="E6E6E6"/>
          </w:tcPr>
          <w:p w:rsidR="006D6FDF" w:rsidRPr="006D6FDF" w:rsidRDefault="006D6FDF" w:rsidP="006D6FDF">
            <w:pPr>
              <w:spacing w:after="240"/>
              <w:rPr>
                <w:b/>
                <w:i/>
              </w:rPr>
            </w:pPr>
            <w:r w:rsidRPr="006D6FDF">
              <w:rPr>
                <w:b/>
                <w:i/>
              </w:rPr>
              <w:t>Reason</w:t>
            </w:r>
          </w:p>
        </w:tc>
      </w:tr>
      <w:tr w:rsidR="006D6FDF" w:rsidTr="006D6FDF">
        <w:tc>
          <w:tcPr>
            <w:tcW w:w="217" w:type="pct"/>
          </w:tcPr>
          <w:p w:rsidR="006D6FDF" w:rsidRDefault="006D6FDF" w:rsidP="006D6FDF">
            <w:pPr>
              <w:spacing w:after="240"/>
            </w:pPr>
            <w:r>
              <w:t>2</w:t>
            </w:r>
          </w:p>
        </w:tc>
        <w:tc>
          <w:tcPr>
            <w:tcW w:w="2174" w:type="pct"/>
          </w:tcPr>
          <w:p w:rsidR="006D6FDF" w:rsidRDefault="006D6FDF" w:rsidP="006D6FDF">
            <w:pPr>
              <w:spacing w:after="240"/>
            </w:pPr>
            <w:r>
              <w:t>ACTIVE_DIRECTORY_USER_PROFILE</w:t>
            </w:r>
          </w:p>
        </w:tc>
        <w:tc>
          <w:tcPr>
            <w:tcW w:w="435" w:type="pct"/>
          </w:tcPr>
          <w:p w:rsidR="006D6FDF" w:rsidRDefault="006D6FDF" w:rsidP="006D6FDF">
            <w:pPr>
              <w:spacing w:after="240"/>
            </w:pPr>
            <w:r>
              <w:t>Table</w:t>
            </w:r>
          </w:p>
        </w:tc>
        <w:tc>
          <w:tcPr>
            <w:tcW w:w="2174" w:type="pct"/>
          </w:tcPr>
          <w:p w:rsidR="006D6FDF" w:rsidRDefault="006D6FDF" w:rsidP="006D6FDF">
            <w:pPr>
              <w:spacing w:after="240"/>
            </w:pPr>
            <w:r>
              <w:t>Access or Get Data or Information Pertaining To: Information About User Profile</w:t>
            </w:r>
          </w:p>
        </w:tc>
      </w:tr>
    </w:tbl>
    <w:p w:rsidR="006D6FDF" w:rsidRDefault="006D6FDF" w:rsidP="006D6FDF">
      <w:pPr>
        <w:pStyle w:val="Heading1"/>
      </w:pPr>
      <w:bookmarkStart w:id="2034" w:name="_Toc338155588"/>
      <w:r>
        <w:t>fn_IsTransactionRollbackCallLegal</w:t>
      </w:r>
      <w:bookmarkEnd w:id="2034"/>
    </w:p>
    <w:p w:rsidR="006D6FDF" w:rsidRDefault="006D6FDF" w:rsidP="006D6FDF">
      <w:pPr>
        <w:pStyle w:val="Heading2"/>
        <w:spacing w:after="240"/>
      </w:pPr>
      <w:bookmarkStart w:id="2035" w:name="_Toc338155589"/>
      <w:r>
        <w:t>Functionality Overview</w:t>
      </w:r>
      <w:bookmarkEnd w:id="2035"/>
    </w:p>
    <w:p w:rsidR="006D6FDF" w:rsidRDefault="006D6FDF" w:rsidP="006D6FDF">
      <w:pPr>
        <w:spacing w:after="240"/>
      </w:pPr>
      <w:r>
        <w:t>Retrieves IF Is Transaction Rollback Call Legal</w:t>
      </w:r>
    </w:p>
    <w:p w:rsidR="006D6FDF" w:rsidRDefault="006D6FDF" w:rsidP="006D6FDF">
      <w:pPr>
        <w:spacing w:after="240"/>
      </w:pPr>
    </w:p>
    <w:p w:rsidR="006D6FDF" w:rsidRDefault="006D6FDF" w:rsidP="006D6FDF">
      <w:pPr>
        <w:pStyle w:val="Heading3"/>
        <w:spacing w:after="320"/>
      </w:pPr>
      <w:bookmarkStart w:id="2036" w:name="_Toc338155590"/>
      <w:r>
        <w:t>Parameters</w:t>
      </w:r>
      <w:bookmarkEnd w:id="2036"/>
    </w:p>
    <w:tbl>
      <w:tblPr>
        <w:tblStyle w:val="TableGrid"/>
        <w:tblW w:w="5000" w:type="pct"/>
        <w:tblLook w:val="04A0" w:firstRow="1" w:lastRow="0" w:firstColumn="1" w:lastColumn="0" w:noHBand="0" w:noVBand="1"/>
      </w:tblPr>
      <w:tblGrid>
        <w:gridCol w:w="595"/>
        <w:gridCol w:w="5345"/>
        <w:gridCol w:w="1452"/>
        <w:gridCol w:w="1452"/>
        <w:gridCol w:w="1452"/>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bit</w:t>
            </w:r>
          </w:p>
        </w:tc>
        <w:tc>
          <w:tcPr>
            <w:tcW w:w="833" w:type="pct"/>
          </w:tcPr>
          <w:p w:rsidR="006D6FDF" w:rsidRDefault="006D6FDF" w:rsidP="006D6FDF">
            <w:pPr>
              <w:spacing w:after="240"/>
            </w:pPr>
            <w:r>
              <w:t>1</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@TRANSACTION_COUNT_UPON_ENTRY_TO_SQL_BATCH</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@CURRENT_TRANSACTION_COUNT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37" w:name="_Toc338155591"/>
      <w:r>
        <w:t>Dependencies</w:t>
      </w:r>
      <w:bookmarkEnd w:id="2037"/>
    </w:p>
    <w:p w:rsidR="006D6FDF" w:rsidRDefault="006D6FDF" w:rsidP="006D6FDF">
      <w:pPr>
        <w:spacing w:after="240"/>
      </w:pPr>
      <w:r>
        <w:t>fn_IsTransactionRollbackCallLegal Does Not Have Any Dependencies On Other Database Objects</w:t>
      </w:r>
    </w:p>
    <w:p w:rsidR="006D6FDF" w:rsidRDefault="006D6FDF" w:rsidP="006D6FDF">
      <w:pPr>
        <w:pStyle w:val="Heading1"/>
      </w:pPr>
      <w:bookmarkStart w:id="2038" w:name="_Toc338155592"/>
      <w:r>
        <w:lastRenderedPageBreak/>
        <w:t>fn_MakeNumericAmount</w:t>
      </w:r>
      <w:bookmarkEnd w:id="2038"/>
    </w:p>
    <w:p w:rsidR="006D6FDF" w:rsidRDefault="006D6FDF" w:rsidP="006D6FDF">
      <w:pPr>
        <w:pStyle w:val="Heading2"/>
        <w:spacing w:after="240"/>
      </w:pPr>
      <w:bookmarkStart w:id="2039" w:name="_Toc338155593"/>
      <w:r>
        <w:t>Functionality Overview</w:t>
      </w:r>
      <w:bookmarkEnd w:id="2039"/>
    </w:p>
    <w:p w:rsidR="006D6FDF" w:rsidRDefault="006D6FDF" w:rsidP="006D6FDF">
      <w:pPr>
        <w:spacing w:after="240"/>
      </w:pPr>
      <w:r>
        <w:t>Provides Numeric Representation Of Amount. Simple Conversion From Money To Big Int</w:t>
      </w:r>
    </w:p>
    <w:p w:rsidR="006D6FDF" w:rsidRDefault="006D6FDF" w:rsidP="006D6FDF">
      <w:pPr>
        <w:spacing w:after="240"/>
      </w:pPr>
    </w:p>
    <w:p w:rsidR="006D6FDF" w:rsidRDefault="006D6FDF" w:rsidP="006D6FDF">
      <w:pPr>
        <w:pStyle w:val="Heading3"/>
        <w:spacing w:after="320"/>
      </w:pPr>
      <w:bookmarkStart w:id="2040" w:name="_Toc338155594"/>
      <w:r>
        <w:t>Parameters</w:t>
      </w:r>
      <w:bookmarkEnd w:id="2040"/>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@NUMBER</w:t>
            </w:r>
          </w:p>
        </w:tc>
        <w:tc>
          <w:tcPr>
            <w:tcW w:w="833" w:type="pct"/>
          </w:tcPr>
          <w:p w:rsidR="006D6FDF" w:rsidRDefault="006D6FDF" w:rsidP="006D6FDF">
            <w:pPr>
              <w:spacing w:after="240"/>
            </w:pPr>
            <w:r>
              <w:t>money</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41" w:name="_Toc338155595"/>
      <w:r>
        <w:t>Dependencies</w:t>
      </w:r>
      <w:bookmarkEnd w:id="2041"/>
    </w:p>
    <w:p w:rsidR="006D6FDF" w:rsidRDefault="006D6FDF" w:rsidP="006D6FDF">
      <w:pPr>
        <w:spacing w:after="240"/>
      </w:pPr>
      <w:r>
        <w:t>fn_MakeNumericAmount Does Not Have Any Dependencies On Other Database Objects</w:t>
      </w:r>
    </w:p>
    <w:p w:rsidR="006D6FDF" w:rsidRDefault="006D6FDF" w:rsidP="006D6FDF">
      <w:pPr>
        <w:pStyle w:val="Heading1"/>
      </w:pPr>
      <w:bookmarkStart w:id="2042" w:name="_Toc338155596"/>
      <w:r>
        <w:t>fn_PaddLeadingZeros</w:t>
      </w:r>
      <w:bookmarkEnd w:id="2042"/>
    </w:p>
    <w:p w:rsidR="006D6FDF" w:rsidRDefault="006D6FDF" w:rsidP="006D6FDF">
      <w:pPr>
        <w:pStyle w:val="Heading2"/>
        <w:spacing w:after="240"/>
      </w:pPr>
      <w:bookmarkStart w:id="2043" w:name="_Toc338155597"/>
      <w:r>
        <w:t>Functionality Overview</w:t>
      </w:r>
      <w:bookmarkEnd w:id="2043"/>
    </w:p>
    <w:p w:rsidR="006D6FDF" w:rsidRDefault="006D6FDF" w:rsidP="006D6FDF">
      <w:pPr>
        <w:spacing w:after="240"/>
      </w:pPr>
      <w:r>
        <w:t>Pads Leading Zeros Given Padding Length</w:t>
      </w:r>
    </w:p>
    <w:p w:rsidR="006D6FDF" w:rsidRDefault="006D6FDF" w:rsidP="006D6FDF">
      <w:pPr>
        <w:spacing w:after="240"/>
      </w:pPr>
    </w:p>
    <w:p w:rsidR="006D6FDF" w:rsidRDefault="006D6FDF" w:rsidP="006D6FDF">
      <w:pPr>
        <w:pStyle w:val="Heading3"/>
        <w:spacing w:after="320"/>
      </w:pPr>
      <w:bookmarkStart w:id="2044" w:name="_Toc338155598"/>
      <w:r>
        <w:t>Parameters</w:t>
      </w:r>
      <w:bookmarkEnd w:id="2044"/>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100</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@Text</w:t>
            </w:r>
          </w:p>
        </w:tc>
        <w:tc>
          <w:tcPr>
            <w:tcW w:w="833" w:type="pct"/>
          </w:tcPr>
          <w:p w:rsidR="006D6FDF" w:rsidRDefault="006D6FDF" w:rsidP="006D6FDF">
            <w:pPr>
              <w:spacing w:after="240"/>
            </w:pPr>
            <w:r>
              <w:t>varchar</w:t>
            </w:r>
          </w:p>
        </w:tc>
        <w:tc>
          <w:tcPr>
            <w:tcW w:w="833" w:type="pct"/>
          </w:tcPr>
          <w:p w:rsidR="006D6FDF" w:rsidRDefault="006D6FDF" w:rsidP="006D6FDF">
            <w:pPr>
              <w:spacing w:after="240"/>
            </w:pPr>
            <w:r>
              <w:t>255</w:t>
            </w:r>
          </w:p>
        </w:tc>
        <w:tc>
          <w:tcPr>
            <w:tcW w:w="833" w:type="pct"/>
          </w:tcPr>
          <w:p w:rsidR="006D6FDF" w:rsidRDefault="006D6FDF" w:rsidP="006D6FDF">
            <w:pPr>
              <w:spacing w:after="240"/>
            </w:pPr>
            <w:r>
              <w:t>Input</w:t>
            </w:r>
          </w:p>
        </w:tc>
      </w:tr>
      <w:tr w:rsidR="006D6FDF" w:rsidTr="006D6FDF">
        <w:tc>
          <w:tcPr>
            <w:tcW w:w="417" w:type="pct"/>
          </w:tcPr>
          <w:p w:rsidR="006D6FDF" w:rsidRDefault="006D6FDF" w:rsidP="006D6FDF">
            <w:pPr>
              <w:spacing w:after="240"/>
            </w:pPr>
            <w:r>
              <w:t>2</w:t>
            </w:r>
          </w:p>
        </w:tc>
        <w:tc>
          <w:tcPr>
            <w:tcW w:w="2083" w:type="pct"/>
          </w:tcPr>
          <w:p w:rsidR="006D6FDF" w:rsidRDefault="006D6FDF" w:rsidP="006D6FDF">
            <w:pPr>
              <w:spacing w:after="240"/>
            </w:pPr>
            <w:r>
              <w:t>@TotalLength</w:t>
            </w:r>
          </w:p>
        </w:tc>
        <w:tc>
          <w:tcPr>
            <w:tcW w:w="833" w:type="pct"/>
          </w:tcPr>
          <w:p w:rsidR="006D6FDF" w:rsidRDefault="006D6FDF" w:rsidP="006D6FDF">
            <w:pPr>
              <w:spacing w:after="240"/>
            </w:pPr>
            <w:r>
              <w:t>int</w:t>
            </w:r>
          </w:p>
        </w:tc>
        <w:tc>
          <w:tcPr>
            <w:tcW w:w="833" w:type="pct"/>
          </w:tcPr>
          <w:p w:rsidR="006D6FDF" w:rsidRDefault="006D6FDF" w:rsidP="006D6FDF">
            <w:pPr>
              <w:spacing w:after="240"/>
            </w:pPr>
            <w:r>
              <w:t>4</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45" w:name="_Toc338155599"/>
      <w:r>
        <w:t>Dependencies</w:t>
      </w:r>
      <w:bookmarkEnd w:id="2045"/>
    </w:p>
    <w:p w:rsidR="006D6FDF" w:rsidRDefault="006D6FDF" w:rsidP="006D6FDF">
      <w:pPr>
        <w:spacing w:after="240"/>
      </w:pPr>
      <w:r>
        <w:t>fn_PaddLeadingZeros Does Not Have Any Dependencies On Other Database Objects</w:t>
      </w:r>
    </w:p>
    <w:p w:rsidR="006D6FDF" w:rsidRDefault="006D6FDF" w:rsidP="006D6FDF">
      <w:pPr>
        <w:pStyle w:val="Heading1"/>
      </w:pPr>
      <w:bookmarkStart w:id="2046" w:name="_Toc338155600"/>
      <w:r>
        <w:lastRenderedPageBreak/>
        <w:t>fn_WedgeRoundAmount</w:t>
      </w:r>
      <w:bookmarkEnd w:id="2046"/>
    </w:p>
    <w:p w:rsidR="006D6FDF" w:rsidRDefault="006D6FDF" w:rsidP="006D6FDF">
      <w:pPr>
        <w:pStyle w:val="Heading2"/>
        <w:spacing w:after="240"/>
      </w:pPr>
      <w:bookmarkStart w:id="2047" w:name="_Toc338155601"/>
      <w:r>
        <w:t>Functionality Overview</w:t>
      </w:r>
      <w:bookmarkEnd w:id="2047"/>
    </w:p>
    <w:p w:rsidR="006D6FDF" w:rsidRDefault="006D6FDF" w:rsidP="006D6FDF">
      <w:pPr>
        <w:spacing w:after="240"/>
      </w:pPr>
      <w:r>
        <w:t>Retrieves Rounded Amount Of The Supplied Amount</w:t>
      </w:r>
    </w:p>
    <w:p w:rsidR="006D6FDF" w:rsidRDefault="006D6FDF" w:rsidP="006D6FDF">
      <w:pPr>
        <w:spacing w:after="240"/>
      </w:pPr>
    </w:p>
    <w:p w:rsidR="006D6FDF" w:rsidRDefault="006D6FDF" w:rsidP="006D6FDF">
      <w:pPr>
        <w:pStyle w:val="Heading3"/>
        <w:spacing w:after="320"/>
      </w:pPr>
      <w:bookmarkStart w:id="2048" w:name="_Toc338155602"/>
      <w:r>
        <w:t>Parameters</w:t>
      </w:r>
      <w:bookmarkEnd w:id="2048"/>
    </w:p>
    <w:tbl>
      <w:tblPr>
        <w:tblStyle w:val="TableGrid"/>
        <w:tblW w:w="5000" w:type="pct"/>
        <w:tblLook w:val="04A0" w:firstRow="1" w:lastRow="0" w:firstColumn="1" w:lastColumn="0" w:noHBand="0" w:noVBand="1"/>
      </w:tblPr>
      <w:tblGrid>
        <w:gridCol w:w="860"/>
        <w:gridCol w:w="4290"/>
        <w:gridCol w:w="1716"/>
        <w:gridCol w:w="1715"/>
        <w:gridCol w:w="1715"/>
      </w:tblGrid>
      <w:tr w:rsidR="006D6FDF" w:rsidRPr="006D6FDF" w:rsidTr="006D6FDF">
        <w:tc>
          <w:tcPr>
            <w:tcW w:w="417" w:type="pct"/>
            <w:shd w:val="clear" w:color="auto" w:fill="E6E6E6"/>
          </w:tcPr>
          <w:p w:rsidR="006D6FDF" w:rsidRPr="006D6FDF" w:rsidRDefault="006D6FDF" w:rsidP="006D6FDF">
            <w:pPr>
              <w:spacing w:after="240"/>
              <w:rPr>
                <w:b/>
                <w:i/>
              </w:rPr>
            </w:pPr>
            <w:r w:rsidRPr="006D6FDF">
              <w:rPr>
                <w:b/>
                <w:i/>
              </w:rPr>
              <w:t>No.</w:t>
            </w:r>
          </w:p>
        </w:tc>
        <w:tc>
          <w:tcPr>
            <w:tcW w:w="2083" w:type="pct"/>
            <w:shd w:val="clear" w:color="auto" w:fill="E6E6E6"/>
          </w:tcPr>
          <w:p w:rsidR="006D6FDF" w:rsidRPr="006D6FDF" w:rsidRDefault="006D6FDF" w:rsidP="006D6FDF">
            <w:pPr>
              <w:spacing w:after="240"/>
              <w:rPr>
                <w:b/>
                <w:i/>
              </w:rPr>
            </w:pPr>
            <w:r w:rsidRPr="006D6FDF">
              <w:rPr>
                <w:b/>
                <w:i/>
              </w:rPr>
              <w:t>Name</w:t>
            </w:r>
          </w:p>
        </w:tc>
        <w:tc>
          <w:tcPr>
            <w:tcW w:w="833" w:type="pct"/>
            <w:shd w:val="clear" w:color="auto" w:fill="E6E6E6"/>
          </w:tcPr>
          <w:p w:rsidR="006D6FDF" w:rsidRPr="006D6FDF" w:rsidRDefault="006D6FDF" w:rsidP="006D6FDF">
            <w:pPr>
              <w:spacing w:after="240"/>
              <w:rPr>
                <w:b/>
                <w:i/>
              </w:rPr>
            </w:pPr>
            <w:r w:rsidRPr="006D6FDF">
              <w:rPr>
                <w:b/>
                <w:i/>
              </w:rPr>
              <w:t>Data Type</w:t>
            </w:r>
          </w:p>
        </w:tc>
        <w:tc>
          <w:tcPr>
            <w:tcW w:w="833" w:type="pct"/>
            <w:shd w:val="clear" w:color="auto" w:fill="E6E6E6"/>
          </w:tcPr>
          <w:p w:rsidR="006D6FDF" w:rsidRPr="006D6FDF" w:rsidRDefault="006D6FDF" w:rsidP="006D6FDF">
            <w:pPr>
              <w:spacing w:after="240"/>
              <w:rPr>
                <w:b/>
                <w:i/>
              </w:rPr>
            </w:pPr>
            <w:r w:rsidRPr="006D6FDF">
              <w:rPr>
                <w:b/>
                <w:i/>
              </w:rPr>
              <w:t>Size(Bytes)</w:t>
            </w:r>
          </w:p>
        </w:tc>
        <w:tc>
          <w:tcPr>
            <w:tcW w:w="833" w:type="pct"/>
            <w:shd w:val="clear" w:color="auto" w:fill="E6E6E6"/>
          </w:tcPr>
          <w:p w:rsidR="006D6FDF" w:rsidRPr="006D6FDF" w:rsidRDefault="006D6FDF" w:rsidP="006D6FDF">
            <w:pPr>
              <w:spacing w:after="240"/>
              <w:rPr>
                <w:b/>
                <w:i/>
              </w:rPr>
            </w:pPr>
            <w:r w:rsidRPr="006D6FDF">
              <w:rPr>
                <w:b/>
                <w:i/>
              </w:rPr>
              <w:t>Direction</w:t>
            </w:r>
          </w:p>
        </w:tc>
      </w:tr>
      <w:tr w:rsidR="006D6FDF" w:rsidTr="006D6FDF">
        <w:tc>
          <w:tcPr>
            <w:tcW w:w="417" w:type="pct"/>
          </w:tcPr>
          <w:p w:rsidR="006D6FDF" w:rsidRDefault="006D6FDF" w:rsidP="006D6FDF">
            <w:pPr>
              <w:spacing w:after="240"/>
            </w:pPr>
            <w:r>
              <w:t>0</w:t>
            </w:r>
          </w:p>
        </w:tc>
        <w:tc>
          <w:tcPr>
            <w:tcW w:w="2083" w:type="pct"/>
          </w:tcPr>
          <w:p w:rsidR="006D6FDF" w:rsidRDefault="006D6FDF" w:rsidP="006D6FDF">
            <w:pPr>
              <w:spacing w:after="240"/>
            </w:pPr>
            <w:r>
              <w:t>Return Value</w:t>
            </w:r>
          </w:p>
        </w:tc>
        <w:tc>
          <w:tcPr>
            <w:tcW w:w="833" w:type="pct"/>
          </w:tcPr>
          <w:p w:rsidR="006D6FDF" w:rsidRDefault="006D6FDF" w:rsidP="006D6FDF">
            <w:pPr>
              <w:spacing w:after="240"/>
            </w:pPr>
            <w:r>
              <w:t>bigint</w:t>
            </w:r>
          </w:p>
        </w:tc>
        <w:tc>
          <w:tcPr>
            <w:tcW w:w="833" w:type="pct"/>
          </w:tcPr>
          <w:p w:rsidR="006D6FDF" w:rsidRDefault="006D6FDF" w:rsidP="006D6FDF">
            <w:pPr>
              <w:spacing w:after="240"/>
            </w:pPr>
            <w:r>
              <w:t>8</w:t>
            </w:r>
          </w:p>
        </w:tc>
        <w:tc>
          <w:tcPr>
            <w:tcW w:w="833" w:type="pct"/>
          </w:tcPr>
          <w:p w:rsidR="006D6FDF" w:rsidRDefault="006D6FDF" w:rsidP="006D6FDF">
            <w:pPr>
              <w:spacing w:after="240"/>
            </w:pPr>
            <w:r>
              <w:t>Output</w:t>
            </w:r>
          </w:p>
        </w:tc>
      </w:tr>
      <w:tr w:rsidR="006D6FDF" w:rsidTr="006D6FDF">
        <w:tc>
          <w:tcPr>
            <w:tcW w:w="417" w:type="pct"/>
          </w:tcPr>
          <w:p w:rsidR="006D6FDF" w:rsidRDefault="006D6FDF" w:rsidP="006D6FDF">
            <w:pPr>
              <w:spacing w:after="240"/>
            </w:pPr>
            <w:r>
              <w:t>1</w:t>
            </w:r>
          </w:p>
        </w:tc>
        <w:tc>
          <w:tcPr>
            <w:tcW w:w="2083" w:type="pct"/>
          </w:tcPr>
          <w:p w:rsidR="006D6FDF" w:rsidRDefault="006D6FDF" w:rsidP="006D6FDF">
            <w:pPr>
              <w:spacing w:after="240"/>
            </w:pPr>
            <w:r>
              <w:t>@NUMBER</w:t>
            </w:r>
          </w:p>
        </w:tc>
        <w:tc>
          <w:tcPr>
            <w:tcW w:w="833" w:type="pct"/>
          </w:tcPr>
          <w:p w:rsidR="006D6FDF" w:rsidRDefault="006D6FDF" w:rsidP="006D6FDF">
            <w:pPr>
              <w:spacing w:after="240"/>
            </w:pPr>
            <w:r>
              <w:t>money</w:t>
            </w:r>
          </w:p>
        </w:tc>
        <w:tc>
          <w:tcPr>
            <w:tcW w:w="833" w:type="pct"/>
          </w:tcPr>
          <w:p w:rsidR="006D6FDF" w:rsidRDefault="006D6FDF" w:rsidP="006D6FDF">
            <w:pPr>
              <w:spacing w:after="240"/>
            </w:pPr>
            <w:r>
              <w:t>8</w:t>
            </w:r>
          </w:p>
        </w:tc>
        <w:tc>
          <w:tcPr>
            <w:tcW w:w="833" w:type="pct"/>
          </w:tcPr>
          <w:p w:rsidR="006D6FDF" w:rsidRDefault="006D6FDF" w:rsidP="006D6FDF">
            <w:pPr>
              <w:spacing w:after="240"/>
            </w:pPr>
            <w:r>
              <w:t>Input</w:t>
            </w:r>
          </w:p>
        </w:tc>
      </w:tr>
    </w:tbl>
    <w:p w:rsidR="006D6FDF" w:rsidRDefault="006D6FDF" w:rsidP="006D6FDF"/>
    <w:p w:rsidR="006D6FDF" w:rsidRDefault="006D6FDF" w:rsidP="006D6FDF">
      <w:pPr>
        <w:pStyle w:val="Heading3"/>
        <w:spacing w:after="320"/>
      </w:pPr>
      <w:bookmarkStart w:id="2049" w:name="_Toc338155603"/>
      <w:r>
        <w:t>Dependencies</w:t>
      </w:r>
      <w:bookmarkEnd w:id="2049"/>
    </w:p>
    <w:p w:rsidR="006D6FDF" w:rsidRDefault="006D6FDF" w:rsidP="006D6FDF">
      <w:pPr>
        <w:spacing w:after="240"/>
      </w:pPr>
      <w:r>
        <w:t>fn_WedgeRoundAmount Does Not Have Any Dependencies On Other Database Objects</w:t>
      </w:r>
    </w:p>
    <w:p w:rsidR="006D6FDF" w:rsidRPr="006D6FDF" w:rsidRDefault="006D6FDF" w:rsidP="006D6FDF">
      <w:pPr>
        <w:spacing w:after="240"/>
      </w:pPr>
    </w:p>
    <w:sectPr w:rsidR="006D6FDF" w:rsidRPr="006D6FDF" w:rsidSect="00575FBC">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49EC" w:rsidRDefault="00BF49EC" w:rsidP="00BA0B89">
      <w:pPr>
        <w:spacing w:after="0" w:line="240" w:lineRule="auto"/>
      </w:pPr>
      <w:r>
        <w:separator/>
      </w:r>
    </w:p>
  </w:endnote>
  <w:endnote w:type="continuationSeparator" w:id="0">
    <w:p w:rsidR="00BF49EC" w:rsidRDefault="00BF49EC" w:rsidP="00BA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9646002"/>
      <w:docPartObj>
        <w:docPartGallery w:val="Page Numbers (Bottom of Page)"/>
        <w:docPartUnique/>
      </w:docPartObj>
    </w:sdtPr>
    <w:sdtEndPr>
      <w:rPr>
        <w:noProof/>
      </w:rPr>
    </w:sdtEndPr>
    <w:sdtContent>
      <w:p w:rsidR="006D6FDF" w:rsidRDefault="006D6FDF">
        <w:pPr>
          <w:pStyle w:val="Footer"/>
          <w:jc w:val="right"/>
        </w:pPr>
        <w:r>
          <w:fldChar w:fldCharType="begin"/>
        </w:r>
        <w:r>
          <w:instrText xml:space="preserve"> PAGE   \* MERGEFORMAT </w:instrText>
        </w:r>
        <w:r>
          <w:fldChar w:fldCharType="separate"/>
        </w:r>
        <w:r w:rsidR="00BE2CE1">
          <w:rPr>
            <w:noProof/>
          </w:rPr>
          <w:t>22</w:t>
        </w:r>
        <w:r>
          <w:rPr>
            <w:noProof/>
          </w:rPr>
          <w:fldChar w:fldCharType="end"/>
        </w:r>
      </w:p>
    </w:sdtContent>
  </w:sdt>
  <w:p w:rsidR="006D6FDF" w:rsidRDefault="006D6F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FDF" w:rsidRDefault="006D6FDF">
    <w:pPr>
      <w:pStyle w:val="Footer"/>
    </w:pPr>
  </w:p>
  <w:p w:rsidR="006D6FDF" w:rsidRDefault="006D6FD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49EC" w:rsidRDefault="00BF49EC" w:rsidP="00BA0B89">
      <w:pPr>
        <w:spacing w:after="0" w:line="240" w:lineRule="auto"/>
      </w:pPr>
      <w:r>
        <w:separator/>
      </w:r>
    </w:p>
  </w:footnote>
  <w:footnote w:type="continuationSeparator" w:id="0">
    <w:p w:rsidR="00BF49EC" w:rsidRDefault="00BF49EC" w:rsidP="00BA0B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026"/>
      <w:gridCol w:w="1284"/>
    </w:tblGrid>
    <w:tr w:rsidR="006D6FDF">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6D6FDF" w:rsidRDefault="006D6FDF">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WEDGE 3.0 Data Architecture Document</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9-30T00:00:00Z">
            <w:dateFormat w:val="yyyy"/>
            <w:lid w:val="en-US"/>
            <w:storeMappedDataAs w:val="dateTime"/>
            <w:calendar w:val="gregorian"/>
          </w:date>
        </w:sdtPr>
        <w:sdtEndPr/>
        <w:sdtContent>
          <w:tc>
            <w:tcPr>
              <w:tcW w:w="1105" w:type="dxa"/>
            </w:tcPr>
            <w:p w:rsidR="006D6FDF" w:rsidRDefault="006D6FDF">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6D6FDF" w:rsidRDefault="006D6F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95DD8"/>
    <w:multiLevelType w:val="hybridMultilevel"/>
    <w:tmpl w:val="EDBA9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7E4304"/>
    <w:multiLevelType w:val="hybridMultilevel"/>
    <w:tmpl w:val="5218F1FA"/>
    <w:lvl w:ilvl="0" w:tplc="9CA6F8BE">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48065C"/>
    <w:multiLevelType w:val="hybridMultilevel"/>
    <w:tmpl w:val="79ECD65E"/>
    <w:lvl w:ilvl="0" w:tplc="DDD26600">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10075E"/>
    <w:multiLevelType w:val="hybridMultilevel"/>
    <w:tmpl w:val="8D2E9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0B3302"/>
    <w:multiLevelType w:val="hybridMultilevel"/>
    <w:tmpl w:val="8E84DE7E"/>
    <w:lvl w:ilvl="0" w:tplc="324637F2">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0F7659"/>
    <w:multiLevelType w:val="hybridMultilevel"/>
    <w:tmpl w:val="245C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C977A0"/>
    <w:multiLevelType w:val="hybridMultilevel"/>
    <w:tmpl w:val="2CE8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E937E4"/>
    <w:multiLevelType w:val="hybridMultilevel"/>
    <w:tmpl w:val="D610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782476"/>
    <w:multiLevelType w:val="hybridMultilevel"/>
    <w:tmpl w:val="EF60D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7F733B"/>
    <w:multiLevelType w:val="hybridMultilevel"/>
    <w:tmpl w:val="EA30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DF7DC5"/>
    <w:multiLevelType w:val="hybridMultilevel"/>
    <w:tmpl w:val="63285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8A150A"/>
    <w:multiLevelType w:val="hybridMultilevel"/>
    <w:tmpl w:val="B08C9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B34A8A"/>
    <w:multiLevelType w:val="multilevel"/>
    <w:tmpl w:val="18527F36"/>
    <w:lvl w:ilvl="0">
      <w:start w:val="1"/>
      <w:numFmt w:val="decimal"/>
      <w:pStyle w:val="Heading1"/>
      <w:lvlText w:val="%1"/>
      <w:lvlJc w:val="left"/>
      <w:pPr>
        <w:ind w:left="360" w:hanging="360"/>
      </w:pPr>
      <w:rPr>
        <w:rFonts w:hint="default"/>
        <w:caps/>
        <w:strike w:val="0"/>
        <w:dstrike w:val="0"/>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nsid w:val="488F499B"/>
    <w:multiLevelType w:val="hybridMultilevel"/>
    <w:tmpl w:val="2E586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4371B8"/>
    <w:multiLevelType w:val="hybridMultilevel"/>
    <w:tmpl w:val="BB7C123E"/>
    <w:lvl w:ilvl="0" w:tplc="324637F2">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312C06"/>
    <w:multiLevelType w:val="hybridMultilevel"/>
    <w:tmpl w:val="5352C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EB0651"/>
    <w:multiLevelType w:val="hybridMultilevel"/>
    <w:tmpl w:val="265C0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F17404"/>
    <w:multiLevelType w:val="hybridMultilevel"/>
    <w:tmpl w:val="41DC0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287291"/>
    <w:multiLevelType w:val="hybridMultilevel"/>
    <w:tmpl w:val="DEE80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F66478"/>
    <w:multiLevelType w:val="hybridMultilevel"/>
    <w:tmpl w:val="34C27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446332"/>
    <w:multiLevelType w:val="hybridMultilevel"/>
    <w:tmpl w:val="73C24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6"/>
  </w:num>
  <w:num w:numId="5">
    <w:abstractNumId w:val="2"/>
  </w:num>
  <w:num w:numId="6">
    <w:abstractNumId w:val="16"/>
  </w:num>
  <w:num w:numId="7">
    <w:abstractNumId w:val="4"/>
  </w:num>
  <w:num w:numId="8">
    <w:abstractNumId w:val="14"/>
  </w:num>
  <w:num w:numId="9">
    <w:abstractNumId w:val="5"/>
  </w:num>
  <w:num w:numId="10">
    <w:abstractNumId w:val="20"/>
  </w:num>
  <w:num w:numId="11">
    <w:abstractNumId w:val="0"/>
  </w:num>
  <w:num w:numId="12">
    <w:abstractNumId w:val="1"/>
  </w:num>
  <w:num w:numId="13">
    <w:abstractNumId w:val="3"/>
  </w:num>
  <w:num w:numId="14">
    <w:abstractNumId w:val="8"/>
  </w:num>
  <w:num w:numId="15">
    <w:abstractNumId w:val="17"/>
  </w:num>
  <w:num w:numId="16">
    <w:abstractNumId w:val="10"/>
  </w:num>
  <w:num w:numId="17">
    <w:abstractNumId w:val="7"/>
  </w:num>
  <w:num w:numId="18">
    <w:abstractNumId w:val="18"/>
  </w:num>
  <w:num w:numId="19">
    <w:abstractNumId w:val="9"/>
  </w:num>
  <w:num w:numId="20">
    <w:abstractNumId w:val="19"/>
  </w:num>
  <w:num w:numId="21">
    <w:abstractNumId w:val="15"/>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FDF"/>
    <w:rsid w:val="00003373"/>
    <w:rsid w:val="000034A9"/>
    <w:rsid w:val="00007B7A"/>
    <w:rsid w:val="000177EB"/>
    <w:rsid w:val="00020993"/>
    <w:rsid w:val="00030242"/>
    <w:rsid w:val="0004246E"/>
    <w:rsid w:val="000474CC"/>
    <w:rsid w:val="000500D4"/>
    <w:rsid w:val="0005775A"/>
    <w:rsid w:val="0005790B"/>
    <w:rsid w:val="000608AB"/>
    <w:rsid w:val="00067094"/>
    <w:rsid w:val="0007195D"/>
    <w:rsid w:val="000802C6"/>
    <w:rsid w:val="000811A8"/>
    <w:rsid w:val="00081F39"/>
    <w:rsid w:val="00081F5B"/>
    <w:rsid w:val="0009242B"/>
    <w:rsid w:val="00095E79"/>
    <w:rsid w:val="00097668"/>
    <w:rsid w:val="000A03FB"/>
    <w:rsid w:val="000A246A"/>
    <w:rsid w:val="000A6A0A"/>
    <w:rsid w:val="000B024A"/>
    <w:rsid w:val="000B1137"/>
    <w:rsid w:val="000B6C4B"/>
    <w:rsid w:val="000C0B72"/>
    <w:rsid w:val="000C6388"/>
    <w:rsid w:val="000D5E5C"/>
    <w:rsid w:val="000D5F81"/>
    <w:rsid w:val="000E48D3"/>
    <w:rsid w:val="000F379C"/>
    <w:rsid w:val="000F61EB"/>
    <w:rsid w:val="000F7670"/>
    <w:rsid w:val="00106526"/>
    <w:rsid w:val="00106FFF"/>
    <w:rsid w:val="00112E75"/>
    <w:rsid w:val="001361F8"/>
    <w:rsid w:val="00137BCF"/>
    <w:rsid w:val="00137D52"/>
    <w:rsid w:val="001520E3"/>
    <w:rsid w:val="001522C7"/>
    <w:rsid w:val="00153746"/>
    <w:rsid w:val="00153EF5"/>
    <w:rsid w:val="001546E3"/>
    <w:rsid w:val="00155819"/>
    <w:rsid w:val="00156946"/>
    <w:rsid w:val="0016334C"/>
    <w:rsid w:val="00166375"/>
    <w:rsid w:val="001723D3"/>
    <w:rsid w:val="001735E6"/>
    <w:rsid w:val="0017549D"/>
    <w:rsid w:val="00181219"/>
    <w:rsid w:val="00191AAF"/>
    <w:rsid w:val="001938CC"/>
    <w:rsid w:val="0019631E"/>
    <w:rsid w:val="001A03C8"/>
    <w:rsid w:val="001A104B"/>
    <w:rsid w:val="001A37E5"/>
    <w:rsid w:val="001C1816"/>
    <w:rsid w:val="001C3E04"/>
    <w:rsid w:val="001C763D"/>
    <w:rsid w:val="001D2E98"/>
    <w:rsid w:val="001D3D6E"/>
    <w:rsid w:val="001D6797"/>
    <w:rsid w:val="001E2B65"/>
    <w:rsid w:val="001E2E2E"/>
    <w:rsid w:val="001E45ED"/>
    <w:rsid w:val="001E75BD"/>
    <w:rsid w:val="001E7C10"/>
    <w:rsid w:val="001F0270"/>
    <w:rsid w:val="001F3633"/>
    <w:rsid w:val="001F789B"/>
    <w:rsid w:val="001F7A27"/>
    <w:rsid w:val="00204959"/>
    <w:rsid w:val="0020794C"/>
    <w:rsid w:val="0021267D"/>
    <w:rsid w:val="002174AE"/>
    <w:rsid w:val="00230DFE"/>
    <w:rsid w:val="00233884"/>
    <w:rsid w:val="00240005"/>
    <w:rsid w:val="00256CEA"/>
    <w:rsid w:val="0025757B"/>
    <w:rsid w:val="0026107C"/>
    <w:rsid w:val="00263106"/>
    <w:rsid w:val="00264503"/>
    <w:rsid w:val="00265C79"/>
    <w:rsid w:val="00266747"/>
    <w:rsid w:val="0027374E"/>
    <w:rsid w:val="0027445C"/>
    <w:rsid w:val="0028232E"/>
    <w:rsid w:val="00283045"/>
    <w:rsid w:val="00283291"/>
    <w:rsid w:val="00285101"/>
    <w:rsid w:val="002868C2"/>
    <w:rsid w:val="00286F52"/>
    <w:rsid w:val="00293026"/>
    <w:rsid w:val="00294CBA"/>
    <w:rsid w:val="002950B6"/>
    <w:rsid w:val="00296D62"/>
    <w:rsid w:val="002A10FB"/>
    <w:rsid w:val="002A5E76"/>
    <w:rsid w:val="002A656C"/>
    <w:rsid w:val="002A6F1A"/>
    <w:rsid w:val="002B55B1"/>
    <w:rsid w:val="002C15B4"/>
    <w:rsid w:val="002C448E"/>
    <w:rsid w:val="002C5E41"/>
    <w:rsid w:val="002D1144"/>
    <w:rsid w:val="002E5D1F"/>
    <w:rsid w:val="002E7ED0"/>
    <w:rsid w:val="002F2BF8"/>
    <w:rsid w:val="002F4A42"/>
    <w:rsid w:val="00314B45"/>
    <w:rsid w:val="00315C44"/>
    <w:rsid w:val="00321952"/>
    <w:rsid w:val="00330D1D"/>
    <w:rsid w:val="00333100"/>
    <w:rsid w:val="00333F55"/>
    <w:rsid w:val="003449FE"/>
    <w:rsid w:val="00344C7B"/>
    <w:rsid w:val="00351C8D"/>
    <w:rsid w:val="003545D0"/>
    <w:rsid w:val="00356294"/>
    <w:rsid w:val="0036478E"/>
    <w:rsid w:val="003662D2"/>
    <w:rsid w:val="00371EDF"/>
    <w:rsid w:val="00372323"/>
    <w:rsid w:val="003775DE"/>
    <w:rsid w:val="00377706"/>
    <w:rsid w:val="00385419"/>
    <w:rsid w:val="00390286"/>
    <w:rsid w:val="003909AF"/>
    <w:rsid w:val="00392E4F"/>
    <w:rsid w:val="003A06BE"/>
    <w:rsid w:val="003A1C49"/>
    <w:rsid w:val="003A2A72"/>
    <w:rsid w:val="003A343B"/>
    <w:rsid w:val="003A3864"/>
    <w:rsid w:val="003B014F"/>
    <w:rsid w:val="003B4198"/>
    <w:rsid w:val="003C2F9B"/>
    <w:rsid w:val="003C62DC"/>
    <w:rsid w:val="003D6089"/>
    <w:rsid w:val="003D6114"/>
    <w:rsid w:val="003E090C"/>
    <w:rsid w:val="003E1C85"/>
    <w:rsid w:val="003E4676"/>
    <w:rsid w:val="003E5861"/>
    <w:rsid w:val="003F0531"/>
    <w:rsid w:val="003F1134"/>
    <w:rsid w:val="003F5AC1"/>
    <w:rsid w:val="003F5E4F"/>
    <w:rsid w:val="0040318F"/>
    <w:rsid w:val="00406B69"/>
    <w:rsid w:val="0042343E"/>
    <w:rsid w:val="00427B66"/>
    <w:rsid w:val="0043322C"/>
    <w:rsid w:val="00436464"/>
    <w:rsid w:val="00437001"/>
    <w:rsid w:val="0043711E"/>
    <w:rsid w:val="00456976"/>
    <w:rsid w:val="004671DF"/>
    <w:rsid w:val="00470B68"/>
    <w:rsid w:val="00471ADD"/>
    <w:rsid w:val="0047357B"/>
    <w:rsid w:val="00475C5E"/>
    <w:rsid w:val="00481CFE"/>
    <w:rsid w:val="0048309F"/>
    <w:rsid w:val="00490237"/>
    <w:rsid w:val="004A21A3"/>
    <w:rsid w:val="004B1379"/>
    <w:rsid w:val="004B5AEC"/>
    <w:rsid w:val="004B7787"/>
    <w:rsid w:val="004C384A"/>
    <w:rsid w:val="004C3B9F"/>
    <w:rsid w:val="004C71C0"/>
    <w:rsid w:val="004D007C"/>
    <w:rsid w:val="004D6583"/>
    <w:rsid w:val="004D6989"/>
    <w:rsid w:val="004E42EE"/>
    <w:rsid w:val="004E4D82"/>
    <w:rsid w:val="004E69ED"/>
    <w:rsid w:val="004F2EC4"/>
    <w:rsid w:val="004F4FFE"/>
    <w:rsid w:val="004F625D"/>
    <w:rsid w:val="0050693C"/>
    <w:rsid w:val="00507703"/>
    <w:rsid w:val="0051018B"/>
    <w:rsid w:val="0051673A"/>
    <w:rsid w:val="005168C0"/>
    <w:rsid w:val="00520D86"/>
    <w:rsid w:val="00524E4F"/>
    <w:rsid w:val="00527698"/>
    <w:rsid w:val="00534A2B"/>
    <w:rsid w:val="00536445"/>
    <w:rsid w:val="00536EEA"/>
    <w:rsid w:val="0054217E"/>
    <w:rsid w:val="00543073"/>
    <w:rsid w:val="00543CA5"/>
    <w:rsid w:val="0054584A"/>
    <w:rsid w:val="005533DB"/>
    <w:rsid w:val="005602DA"/>
    <w:rsid w:val="00562CF1"/>
    <w:rsid w:val="00570E18"/>
    <w:rsid w:val="00572A80"/>
    <w:rsid w:val="00574DC5"/>
    <w:rsid w:val="00575FBC"/>
    <w:rsid w:val="00584068"/>
    <w:rsid w:val="00585FBC"/>
    <w:rsid w:val="00592348"/>
    <w:rsid w:val="005A47B9"/>
    <w:rsid w:val="005B18DF"/>
    <w:rsid w:val="005B18F2"/>
    <w:rsid w:val="005B20FF"/>
    <w:rsid w:val="005B2B44"/>
    <w:rsid w:val="005B3367"/>
    <w:rsid w:val="005B5235"/>
    <w:rsid w:val="005C0C95"/>
    <w:rsid w:val="005C0D35"/>
    <w:rsid w:val="005C26CD"/>
    <w:rsid w:val="005C5AD1"/>
    <w:rsid w:val="005D12BE"/>
    <w:rsid w:val="005D1496"/>
    <w:rsid w:val="005D601D"/>
    <w:rsid w:val="005D6ADD"/>
    <w:rsid w:val="005E1FD0"/>
    <w:rsid w:val="005E26A5"/>
    <w:rsid w:val="005E3167"/>
    <w:rsid w:val="005E6021"/>
    <w:rsid w:val="005E745D"/>
    <w:rsid w:val="005F2F48"/>
    <w:rsid w:val="005F7097"/>
    <w:rsid w:val="005F7BDC"/>
    <w:rsid w:val="00610714"/>
    <w:rsid w:val="00612E8D"/>
    <w:rsid w:val="00616F2D"/>
    <w:rsid w:val="00625F20"/>
    <w:rsid w:val="00636A5E"/>
    <w:rsid w:val="00636F68"/>
    <w:rsid w:val="00641F8D"/>
    <w:rsid w:val="00643320"/>
    <w:rsid w:val="00644F92"/>
    <w:rsid w:val="00646ACC"/>
    <w:rsid w:val="00646B3D"/>
    <w:rsid w:val="006526C5"/>
    <w:rsid w:val="006548B7"/>
    <w:rsid w:val="00655565"/>
    <w:rsid w:val="00676ED0"/>
    <w:rsid w:val="0068354C"/>
    <w:rsid w:val="00684651"/>
    <w:rsid w:val="00687A67"/>
    <w:rsid w:val="00696663"/>
    <w:rsid w:val="006969CD"/>
    <w:rsid w:val="006A0D10"/>
    <w:rsid w:val="006A146B"/>
    <w:rsid w:val="006A3217"/>
    <w:rsid w:val="006A38E7"/>
    <w:rsid w:val="006A4B1C"/>
    <w:rsid w:val="006A4C73"/>
    <w:rsid w:val="006A74B3"/>
    <w:rsid w:val="006B11E4"/>
    <w:rsid w:val="006C069B"/>
    <w:rsid w:val="006C126B"/>
    <w:rsid w:val="006C44A7"/>
    <w:rsid w:val="006C65D4"/>
    <w:rsid w:val="006D1767"/>
    <w:rsid w:val="006D6FDF"/>
    <w:rsid w:val="006E65E8"/>
    <w:rsid w:val="006E7202"/>
    <w:rsid w:val="006F04A1"/>
    <w:rsid w:val="006F2A42"/>
    <w:rsid w:val="006F462F"/>
    <w:rsid w:val="006F66AE"/>
    <w:rsid w:val="00700409"/>
    <w:rsid w:val="00717B80"/>
    <w:rsid w:val="00731F3C"/>
    <w:rsid w:val="00733603"/>
    <w:rsid w:val="0074597B"/>
    <w:rsid w:val="007463A1"/>
    <w:rsid w:val="00754643"/>
    <w:rsid w:val="00754B8C"/>
    <w:rsid w:val="00757F4C"/>
    <w:rsid w:val="0076057F"/>
    <w:rsid w:val="00764323"/>
    <w:rsid w:val="00765360"/>
    <w:rsid w:val="00765A9D"/>
    <w:rsid w:val="007712E1"/>
    <w:rsid w:val="00776D62"/>
    <w:rsid w:val="00781A9A"/>
    <w:rsid w:val="00782363"/>
    <w:rsid w:val="0078451E"/>
    <w:rsid w:val="007958A8"/>
    <w:rsid w:val="00795B54"/>
    <w:rsid w:val="00797B62"/>
    <w:rsid w:val="007A2F88"/>
    <w:rsid w:val="007B0F7A"/>
    <w:rsid w:val="007B56E7"/>
    <w:rsid w:val="007B59AC"/>
    <w:rsid w:val="007C267D"/>
    <w:rsid w:val="007C3C83"/>
    <w:rsid w:val="007C4CA9"/>
    <w:rsid w:val="007D01C2"/>
    <w:rsid w:val="007E32AA"/>
    <w:rsid w:val="007F162C"/>
    <w:rsid w:val="007F5868"/>
    <w:rsid w:val="007F6FEB"/>
    <w:rsid w:val="00805093"/>
    <w:rsid w:val="00813DA0"/>
    <w:rsid w:val="008142EA"/>
    <w:rsid w:val="00814B9F"/>
    <w:rsid w:val="008349C3"/>
    <w:rsid w:val="00835477"/>
    <w:rsid w:val="008373C6"/>
    <w:rsid w:val="00837AF5"/>
    <w:rsid w:val="00845ACA"/>
    <w:rsid w:val="00847202"/>
    <w:rsid w:val="00850FDB"/>
    <w:rsid w:val="00852BF3"/>
    <w:rsid w:val="008542B0"/>
    <w:rsid w:val="00857E0A"/>
    <w:rsid w:val="00857E39"/>
    <w:rsid w:val="0086273A"/>
    <w:rsid w:val="00863010"/>
    <w:rsid w:val="0086535D"/>
    <w:rsid w:val="00877794"/>
    <w:rsid w:val="008866B3"/>
    <w:rsid w:val="00886C1A"/>
    <w:rsid w:val="008905C4"/>
    <w:rsid w:val="00895400"/>
    <w:rsid w:val="008A0A28"/>
    <w:rsid w:val="008A3190"/>
    <w:rsid w:val="008A719E"/>
    <w:rsid w:val="008B2F91"/>
    <w:rsid w:val="008B6BCD"/>
    <w:rsid w:val="008C6183"/>
    <w:rsid w:val="008D0B58"/>
    <w:rsid w:val="008D2D9A"/>
    <w:rsid w:val="008D53AD"/>
    <w:rsid w:val="008D7461"/>
    <w:rsid w:val="008E266B"/>
    <w:rsid w:val="008E39AD"/>
    <w:rsid w:val="008F498B"/>
    <w:rsid w:val="008F5989"/>
    <w:rsid w:val="008F679E"/>
    <w:rsid w:val="0090695B"/>
    <w:rsid w:val="00910CD7"/>
    <w:rsid w:val="00915362"/>
    <w:rsid w:val="00917E3C"/>
    <w:rsid w:val="00922327"/>
    <w:rsid w:val="009240E5"/>
    <w:rsid w:val="00935B4F"/>
    <w:rsid w:val="00944156"/>
    <w:rsid w:val="009539EF"/>
    <w:rsid w:val="00957B38"/>
    <w:rsid w:val="00957ED6"/>
    <w:rsid w:val="0096276C"/>
    <w:rsid w:val="009630EE"/>
    <w:rsid w:val="00963E7B"/>
    <w:rsid w:val="00967C6F"/>
    <w:rsid w:val="00973207"/>
    <w:rsid w:val="00975CEB"/>
    <w:rsid w:val="00981BCF"/>
    <w:rsid w:val="009879FC"/>
    <w:rsid w:val="009931BD"/>
    <w:rsid w:val="009979CB"/>
    <w:rsid w:val="00997C67"/>
    <w:rsid w:val="009A377D"/>
    <w:rsid w:val="009B49DE"/>
    <w:rsid w:val="009B52C5"/>
    <w:rsid w:val="009C5EFB"/>
    <w:rsid w:val="009C7478"/>
    <w:rsid w:val="009D582F"/>
    <w:rsid w:val="009D64DF"/>
    <w:rsid w:val="009E009E"/>
    <w:rsid w:val="009E10A1"/>
    <w:rsid w:val="009E1FEB"/>
    <w:rsid w:val="009E35F7"/>
    <w:rsid w:val="009E511C"/>
    <w:rsid w:val="009F6267"/>
    <w:rsid w:val="009F74DC"/>
    <w:rsid w:val="00A00028"/>
    <w:rsid w:val="00A0270A"/>
    <w:rsid w:val="00A03499"/>
    <w:rsid w:val="00A10AA4"/>
    <w:rsid w:val="00A15200"/>
    <w:rsid w:val="00A16EE5"/>
    <w:rsid w:val="00A170F0"/>
    <w:rsid w:val="00A277D2"/>
    <w:rsid w:val="00A33948"/>
    <w:rsid w:val="00A34359"/>
    <w:rsid w:val="00A45A47"/>
    <w:rsid w:val="00A52478"/>
    <w:rsid w:val="00A551C0"/>
    <w:rsid w:val="00A567A7"/>
    <w:rsid w:val="00A57C38"/>
    <w:rsid w:val="00A57CEF"/>
    <w:rsid w:val="00A62332"/>
    <w:rsid w:val="00A7147D"/>
    <w:rsid w:val="00A7188E"/>
    <w:rsid w:val="00A734A1"/>
    <w:rsid w:val="00A77919"/>
    <w:rsid w:val="00A838D2"/>
    <w:rsid w:val="00A9319B"/>
    <w:rsid w:val="00A95156"/>
    <w:rsid w:val="00A96606"/>
    <w:rsid w:val="00AB0D93"/>
    <w:rsid w:val="00AB3E10"/>
    <w:rsid w:val="00AB7625"/>
    <w:rsid w:val="00AC33AD"/>
    <w:rsid w:val="00AC6622"/>
    <w:rsid w:val="00AC76F9"/>
    <w:rsid w:val="00AD4EFE"/>
    <w:rsid w:val="00AD60B5"/>
    <w:rsid w:val="00AE34E1"/>
    <w:rsid w:val="00AE3C60"/>
    <w:rsid w:val="00B042AC"/>
    <w:rsid w:val="00B04A86"/>
    <w:rsid w:val="00B15458"/>
    <w:rsid w:val="00B31F7A"/>
    <w:rsid w:val="00B337B0"/>
    <w:rsid w:val="00B35E1F"/>
    <w:rsid w:val="00B43032"/>
    <w:rsid w:val="00B447C8"/>
    <w:rsid w:val="00B521EE"/>
    <w:rsid w:val="00B52A6F"/>
    <w:rsid w:val="00B55A1F"/>
    <w:rsid w:val="00B63CCF"/>
    <w:rsid w:val="00B64FF3"/>
    <w:rsid w:val="00B700F2"/>
    <w:rsid w:val="00B73650"/>
    <w:rsid w:val="00B764A3"/>
    <w:rsid w:val="00B84802"/>
    <w:rsid w:val="00B97CE9"/>
    <w:rsid w:val="00BA0B89"/>
    <w:rsid w:val="00BA0F16"/>
    <w:rsid w:val="00BA38F8"/>
    <w:rsid w:val="00BA4C0B"/>
    <w:rsid w:val="00BA5938"/>
    <w:rsid w:val="00BB703F"/>
    <w:rsid w:val="00BD144D"/>
    <w:rsid w:val="00BD1E0D"/>
    <w:rsid w:val="00BD5399"/>
    <w:rsid w:val="00BD5BC8"/>
    <w:rsid w:val="00BE0124"/>
    <w:rsid w:val="00BE1AFB"/>
    <w:rsid w:val="00BE2248"/>
    <w:rsid w:val="00BE27C7"/>
    <w:rsid w:val="00BE2CE1"/>
    <w:rsid w:val="00BE661A"/>
    <w:rsid w:val="00BF49EC"/>
    <w:rsid w:val="00BF4E80"/>
    <w:rsid w:val="00BF5A71"/>
    <w:rsid w:val="00BF6E0E"/>
    <w:rsid w:val="00C01A5B"/>
    <w:rsid w:val="00C03FD0"/>
    <w:rsid w:val="00C11029"/>
    <w:rsid w:val="00C12B63"/>
    <w:rsid w:val="00C17C6E"/>
    <w:rsid w:val="00C2344D"/>
    <w:rsid w:val="00C243E2"/>
    <w:rsid w:val="00C31612"/>
    <w:rsid w:val="00C33C69"/>
    <w:rsid w:val="00C375C7"/>
    <w:rsid w:val="00C45DE7"/>
    <w:rsid w:val="00C56C5D"/>
    <w:rsid w:val="00C741F1"/>
    <w:rsid w:val="00C81143"/>
    <w:rsid w:val="00C81EAC"/>
    <w:rsid w:val="00C81FFD"/>
    <w:rsid w:val="00C82344"/>
    <w:rsid w:val="00C8278D"/>
    <w:rsid w:val="00C83698"/>
    <w:rsid w:val="00C85306"/>
    <w:rsid w:val="00C91753"/>
    <w:rsid w:val="00CA351C"/>
    <w:rsid w:val="00CA7932"/>
    <w:rsid w:val="00CB1E0E"/>
    <w:rsid w:val="00CB2A21"/>
    <w:rsid w:val="00CB6255"/>
    <w:rsid w:val="00CB65AA"/>
    <w:rsid w:val="00CC17F0"/>
    <w:rsid w:val="00CC1A0E"/>
    <w:rsid w:val="00CC624F"/>
    <w:rsid w:val="00CC6445"/>
    <w:rsid w:val="00CD0426"/>
    <w:rsid w:val="00CD1313"/>
    <w:rsid w:val="00CD2207"/>
    <w:rsid w:val="00CD2D45"/>
    <w:rsid w:val="00CD3358"/>
    <w:rsid w:val="00CD60BA"/>
    <w:rsid w:val="00CE5234"/>
    <w:rsid w:val="00CF13AE"/>
    <w:rsid w:val="00CF2D52"/>
    <w:rsid w:val="00CF4CDF"/>
    <w:rsid w:val="00CF708F"/>
    <w:rsid w:val="00D011F5"/>
    <w:rsid w:val="00D01C68"/>
    <w:rsid w:val="00D05FB6"/>
    <w:rsid w:val="00D06D0C"/>
    <w:rsid w:val="00D07751"/>
    <w:rsid w:val="00D15749"/>
    <w:rsid w:val="00D26017"/>
    <w:rsid w:val="00D31157"/>
    <w:rsid w:val="00D31774"/>
    <w:rsid w:val="00D32B6C"/>
    <w:rsid w:val="00D403F5"/>
    <w:rsid w:val="00D41345"/>
    <w:rsid w:val="00D42A94"/>
    <w:rsid w:val="00D47333"/>
    <w:rsid w:val="00D47AC4"/>
    <w:rsid w:val="00D50209"/>
    <w:rsid w:val="00D56D09"/>
    <w:rsid w:val="00D6116B"/>
    <w:rsid w:val="00D61AEB"/>
    <w:rsid w:val="00D61F19"/>
    <w:rsid w:val="00D65547"/>
    <w:rsid w:val="00D727AC"/>
    <w:rsid w:val="00DA07D7"/>
    <w:rsid w:val="00DA6144"/>
    <w:rsid w:val="00DB3579"/>
    <w:rsid w:val="00DC3DF1"/>
    <w:rsid w:val="00DD2A1B"/>
    <w:rsid w:val="00DE097B"/>
    <w:rsid w:val="00DE57AA"/>
    <w:rsid w:val="00DE7C5F"/>
    <w:rsid w:val="00DF3743"/>
    <w:rsid w:val="00E005C7"/>
    <w:rsid w:val="00E01B18"/>
    <w:rsid w:val="00E02D29"/>
    <w:rsid w:val="00E1730F"/>
    <w:rsid w:val="00E2007E"/>
    <w:rsid w:val="00E2565C"/>
    <w:rsid w:val="00E25D8D"/>
    <w:rsid w:val="00E31FC6"/>
    <w:rsid w:val="00E34DD4"/>
    <w:rsid w:val="00E4088C"/>
    <w:rsid w:val="00E415D3"/>
    <w:rsid w:val="00E509D2"/>
    <w:rsid w:val="00E604EA"/>
    <w:rsid w:val="00E60ABA"/>
    <w:rsid w:val="00E65D86"/>
    <w:rsid w:val="00E66A03"/>
    <w:rsid w:val="00E71965"/>
    <w:rsid w:val="00E73E41"/>
    <w:rsid w:val="00E91BFD"/>
    <w:rsid w:val="00E94B1A"/>
    <w:rsid w:val="00EA1CA9"/>
    <w:rsid w:val="00EB357B"/>
    <w:rsid w:val="00EB4878"/>
    <w:rsid w:val="00EB4EF5"/>
    <w:rsid w:val="00EB5A66"/>
    <w:rsid w:val="00EC13DD"/>
    <w:rsid w:val="00EC1656"/>
    <w:rsid w:val="00EC7C9C"/>
    <w:rsid w:val="00ED0A3F"/>
    <w:rsid w:val="00ED11B4"/>
    <w:rsid w:val="00ED44EE"/>
    <w:rsid w:val="00EE0EA9"/>
    <w:rsid w:val="00EF389B"/>
    <w:rsid w:val="00EF6FEE"/>
    <w:rsid w:val="00F06123"/>
    <w:rsid w:val="00F12C93"/>
    <w:rsid w:val="00F20E26"/>
    <w:rsid w:val="00F210E9"/>
    <w:rsid w:val="00F22651"/>
    <w:rsid w:val="00F23340"/>
    <w:rsid w:val="00F23626"/>
    <w:rsid w:val="00F258D5"/>
    <w:rsid w:val="00F2669B"/>
    <w:rsid w:val="00F276A7"/>
    <w:rsid w:val="00F3265B"/>
    <w:rsid w:val="00F40EB2"/>
    <w:rsid w:val="00F43DE6"/>
    <w:rsid w:val="00F563F2"/>
    <w:rsid w:val="00F750EE"/>
    <w:rsid w:val="00F9245A"/>
    <w:rsid w:val="00F96E49"/>
    <w:rsid w:val="00FA0A1E"/>
    <w:rsid w:val="00FA3B97"/>
    <w:rsid w:val="00FA506B"/>
    <w:rsid w:val="00FA5353"/>
    <w:rsid w:val="00FB61E0"/>
    <w:rsid w:val="00FB75BE"/>
    <w:rsid w:val="00FC2DE9"/>
    <w:rsid w:val="00FC4AF8"/>
    <w:rsid w:val="00FC6E93"/>
    <w:rsid w:val="00FC7A99"/>
    <w:rsid w:val="00FD0065"/>
    <w:rsid w:val="00FD05B4"/>
    <w:rsid w:val="00FD3B5B"/>
    <w:rsid w:val="00FD4EF6"/>
    <w:rsid w:val="00FD5DF3"/>
    <w:rsid w:val="00FE3ECC"/>
    <w:rsid w:val="00FE5D69"/>
    <w:rsid w:val="00FE5F59"/>
    <w:rsid w:val="00FE77EF"/>
    <w:rsid w:val="00FF25C9"/>
    <w:rsid w:val="00FF3F19"/>
    <w:rsid w:val="00FF5DB3"/>
    <w:rsid w:val="00FF6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B4F"/>
  </w:style>
  <w:style w:type="paragraph" w:styleId="Heading1">
    <w:name w:val="heading 1"/>
    <w:basedOn w:val="Normal"/>
    <w:next w:val="Normal"/>
    <w:link w:val="Heading1Char"/>
    <w:autoRedefine/>
    <w:uiPriority w:val="9"/>
    <w:qFormat/>
    <w:rsid w:val="00F96E49"/>
    <w:pPr>
      <w:keepNext/>
      <w:keepLines/>
      <w:numPr>
        <w:numId w:val="2"/>
      </w:numPr>
      <w:spacing w:before="480" w:after="0"/>
      <w:outlineLvl w:val="0"/>
    </w:pPr>
    <w:rPr>
      <w:rFonts w:ascii="Arial" w:eastAsiaTheme="majorEastAsia" w:hAnsi="Arial" w:cstheme="majorBidi"/>
      <w:b/>
      <w:bCs/>
      <w:sz w:val="28"/>
      <w:szCs w:val="28"/>
    </w:rPr>
  </w:style>
  <w:style w:type="paragraph" w:styleId="Heading2">
    <w:name w:val="heading 2"/>
    <w:basedOn w:val="Heading1"/>
    <w:next w:val="Normal"/>
    <w:link w:val="Heading2Char"/>
    <w:autoRedefine/>
    <w:uiPriority w:val="9"/>
    <w:unhideWhenUsed/>
    <w:qFormat/>
    <w:rsid w:val="004E69ED"/>
    <w:pPr>
      <w:numPr>
        <w:ilvl w:val="1"/>
      </w:numPr>
      <w:spacing w:before="200"/>
      <w:outlineLvl w:val="1"/>
    </w:pPr>
    <w:rPr>
      <w:b w:val="0"/>
      <w:bCs w:val="0"/>
      <w:sz w:val="26"/>
      <w:szCs w:val="26"/>
    </w:rPr>
  </w:style>
  <w:style w:type="paragraph" w:styleId="Heading3">
    <w:name w:val="heading 3"/>
    <w:basedOn w:val="Heading2"/>
    <w:next w:val="Normal"/>
    <w:link w:val="Heading3Char"/>
    <w:autoRedefine/>
    <w:uiPriority w:val="9"/>
    <w:unhideWhenUsed/>
    <w:qFormat/>
    <w:rsid w:val="00520D86"/>
    <w:pPr>
      <w:numPr>
        <w:ilvl w:val="2"/>
      </w:numPr>
      <w:outlineLvl w:val="2"/>
    </w:pPr>
    <w:rPr>
      <w:bCs/>
      <w:sz w:val="24"/>
    </w:rPr>
  </w:style>
  <w:style w:type="paragraph" w:styleId="Heading4">
    <w:name w:val="heading 4"/>
    <w:basedOn w:val="Normal"/>
    <w:next w:val="Normal"/>
    <w:link w:val="Heading4Char"/>
    <w:autoRedefine/>
    <w:uiPriority w:val="9"/>
    <w:semiHidden/>
    <w:unhideWhenUsed/>
    <w:qFormat/>
    <w:rsid w:val="002A656C"/>
    <w:pPr>
      <w:keepNext/>
      <w:keepLines/>
      <w:numPr>
        <w:ilvl w:val="3"/>
        <w:numId w:val="2"/>
      </w:numPr>
      <w:spacing w:before="200" w:after="0"/>
      <w:outlineLvl w:val="3"/>
    </w:pPr>
    <w:rPr>
      <w:rFonts w:ascii="Arial" w:eastAsiaTheme="majorEastAsia" w:hAnsi="Arial" w:cstheme="majorBidi"/>
      <w:b/>
      <w:bCs/>
      <w: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7E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E3C"/>
    <w:rPr>
      <w:rFonts w:ascii="Tahoma" w:hAnsi="Tahoma" w:cs="Tahoma"/>
      <w:sz w:val="16"/>
      <w:szCs w:val="16"/>
    </w:rPr>
  </w:style>
  <w:style w:type="character" w:customStyle="1" w:styleId="Heading1Char">
    <w:name w:val="Heading 1 Char"/>
    <w:basedOn w:val="DefaultParagraphFont"/>
    <w:link w:val="Heading1"/>
    <w:uiPriority w:val="9"/>
    <w:rsid w:val="00F96E49"/>
    <w:rPr>
      <w:rFonts w:ascii="Arial" w:eastAsiaTheme="majorEastAsia" w:hAnsi="Arial" w:cstheme="majorBidi"/>
      <w:b/>
      <w:bCs/>
      <w:sz w:val="28"/>
      <w:szCs w:val="28"/>
    </w:rPr>
  </w:style>
  <w:style w:type="table" w:styleId="TableGrid">
    <w:name w:val="Table Grid"/>
    <w:basedOn w:val="TableNormal"/>
    <w:uiPriority w:val="59"/>
    <w:rsid w:val="002A6F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E69ED"/>
    <w:rPr>
      <w:rFonts w:ascii="Arial" w:eastAsiaTheme="majorEastAsia" w:hAnsi="Arial" w:cstheme="majorBidi"/>
      <w:sz w:val="26"/>
      <w:szCs w:val="26"/>
    </w:rPr>
  </w:style>
  <w:style w:type="character" w:customStyle="1" w:styleId="Heading3Char">
    <w:name w:val="Heading 3 Char"/>
    <w:basedOn w:val="DefaultParagraphFont"/>
    <w:link w:val="Heading3"/>
    <w:uiPriority w:val="9"/>
    <w:rsid w:val="00520D86"/>
    <w:rPr>
      <w:rFonts w:ascii="Arial" w:eastAsiaTheme="majorEastAsia" w:hAnsi="Arial" w:cstheme="majorBidi"/>
      <w:bCs/>
      <w:sz w:val="24"/>
      <w:szCs w:val="26"/>
    </w:rPr>
  </w:style>
  <w:style w:type="paragraph" w:styleId="ListParagraph">
    <w:name w:val="List Paragraph"/>
    <w:basedOn w:val="Normal"/>
    <w:link w:val="ListParagraphChar"/>
    <w:uiPriority w:val="34"/>
    <w:qFormat/>
    <w:rsid w:val="00A0270A"/>
    <w:pPr>
      <w:ind w:left="720"/>
      <w:contextualSpacing/>
    </w:pPr>
  </w:style>
  <w:style w:type="character" w:customStyle="1" w:styleId="Heading4Char">
    <w:name w:val="Heading 4 Char"/>
    <w:basedOn w:val="DefaultParagraphFont"/>
    <w:link w:val="Heading4"/>
    <w:uiPriority w:val="9"/>
    <w:semiHidden/>
    <w:rsid w:val="002A656C"/>
    <w:rPr>
      <w:rFonts w:ascii="Arial" w:eastAsiaTheme="majorEastAsia" w:hAnsi="Arial" w:cstheme="majorBidi"/>
      <w:b/>
      <w:bCs/>
      <w:i/>
      <w:iCs/>
      <w:sz w:val="20"/>
    </w:rPr>
  </w:style>
  <w:style w:type="character" w:styleId="Hyperlink">
    <w:name w:val="Hyperlink"/>
    <w:basedOn w:val="DefaultParagraphFont"/>
    <w:uiPriority w:val="99"/>
    <w:unhideWhenUsed/>
    <w:rsid w:val="00C83698"/>
    <w:rPr>
      <w:color w:val="0000FF" w:themeColor="hyperlink"/>
      <w:u w:val="single"/>
    </w:rPr>
  </w:style>
  <w:style w:type="paragraph" w:styleId="TOCHeading">
    <w:name w:val="TOC Heading"/>
    <w:basedOn w:val="Heading1"/>
    <w:next w:val="Normal"/>
    <w:uiPriority w:val="39"/>
    <w:semiHidden/>
    <w:unhideWhenUsed/>
    <w:qFormat/>
    <w:rsid w:val="0054217E"/>
    <w:pPr>
      <w:numPr>
        <w:numId w:val="0"/>
      </w:num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4217E"/>
    <w:pPr>
      <w:spacing w:after="100"/>
    </w:pPr>
  </w:style>
  <w:style w:type="paragraph" w:styleId="TOC2">
    <w:name w:val="toc 2"/>
    <w:basedOn w:val="Normal"/>
    <w:next w:val="Normal"/>
    <w:autoRedefine/>
    <w:uiPriority w:val="39"/>
    <w:unhideWhenUsed/>
    <w:rsid w:val="0054217E"/>
    <w:pPr>
      <w:spacing w:after="100"/>
      <w:ind w:left="220"/>
    </w:pPr>
  </w:style>
  <w:style w:type="paragraph" w:styleId="TOC3">
    <w:name w:val="toc 3"/>
    <w:basedOn w:val="Normal"/>
    <w:next w:val="Normal"/>
    <w:autoRedefine/>
    <w:uiPriority w:val="39"/>
    <w:unhideWhenUsed/>
    <w:rsid w:val="0054217E"/>
    <w:pPr>
      <w:spacing w:after="100"/>
      <w:ind w:left="440"/>
    </w:pPr>
  </w:style>
  <w:style w:type="paragraph" w:styleId="Header">
    <w:name w:val="header"/>
    <w:basedOn w:val="Normal"/>
    <w:link w:val="HeaderChar"/>
    <w:uiPriority w:val="99"/>
    <w:unhideWhenUsed/>
    <w:rsid w:val="00BA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B89"/>
  </w:style>
  <w:style w:type="paragraph" w:styleId="Footer">
    <w:name w:val="footer"/>
    <w:basedOn w:val="Normal"/>
    <w:link w:val="FooterChar"/>
    <w:uiPriority w:val="99"/>
    <w:unhideWhenUsed/>
    <w:rsid w:val="00BA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B89"/>
  </w:style>
  <w:style w:type="paragraph" w:customStyle="1" w:styleId="BulletedList">
    <w:name w:val="Bulleted List"/>
    <w:basedOn w:val="ListParagraph"/>
    <w:link w:val="BulletedListChar"/>
    <w:qFormat/>
    <w:rsid w:val="00B521EE"/>
    <w:pPr>
      <w:numPr>
        <w:numId w:val="12"/>
      </w:numPr>
    </w:pPr>
    <w:rPr>
      <w:rFonts w:ascii="Arial" w:hAnsi="Arial" w:cs="Arial"/>
    </w:rPr>
  </w:style>
  <w:style w:type="character" w:customStyle="1" w:styleId="ListParagraphChar">
    <w:name w:val="List Paragraph Char"/>
    <w:basedOn w:val="DefaultParagraphFont"/>
    <w:link w:val="ListParagraph"/>
    <w:uiPriority w:val="34"/>
    <w:rsid w:val="00B521EE"/>
  </w:style>
  <w:style w:type="character" w:customStyle="1" w:styleId="BulletedListChar">
    <w:name w:val="Bulleted List Char"/>
    <w:basedOn w:val="ListParagraphChar"/>
    <w:link w:val="BulletedList"/>
    <w:rsid w:val="00B521EE"/>
    <w:rPr>
      <w:rFonts w:ascii="Arial" w:hAnsi="Arial" w:cs="Arial"/>
    </w:rPr>
  </w:style>
  <w:style w:type="paragraph" w:styleId="NoSpacing">
    <w:name w:val="No Spacing"/>
    <w:link w:val="NoSpacingChar"/>
    <w:uiPriority w:val="1"/>
    <w:qFormat/>
    <w:rsid w:val="00CD2D4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D2D45"/>
    <w:rPr>
      <w:rFonts w:eastAsiaTheme="minorEastAsia"/>
      <w:lang w:eastAsia="ja-JP"/>
    </w:rPr>
  </w:style>
  <w:style w:type="paragraph" w:styleId="TOC4">
    <w:name w:val="toc 4"/>
    <w:basedOn w:val="Normal"/>
    <w:next w:val="Normal"/>
    <w:autoRedefine/>
    <w:uiPriority w:val="39"/>
    <w:unhideWhenUsed/>
    <w:rsid w:val="006D6FDF"/>
    <w:pPr>
      <w:spacing w:after="100"/>
      <w:ind w:left="660"/>
    </w:pPr>
    <w:rPr>
      <w:rFonts w:eastAsiaTheme="minorEastAsia"/>
    </w:rPr>
  </w:style>
  <w:style w:type="paragraph" w:styleId="TOC5">
    <w:name w:val="toc 5"/>
    <w:basedOn w:val="Normal"/>
    <w:next w:val="Normal"/>
    <w:autoRedefine/>
    <w:uiPriority w:val="39"/>
    <w:unhideWhenUsed/>
    <w:rsid w:val="006D6FDF"/>
    <w:pPr>
      <w:spacing w:after="100"/>
      <w:ind w:left="880"/>
    </w:pPr>
    <w:rPr>
      <w:rFonts w:eastAsiaTheme="minorEastAsia"/>
    </w:rPr>
  </w:style>
  <w:style w:type="paragraph" w:styleId="TOC6">
    <w:name w:val="toc 6"/>
    <w:basedOn w:val="Normal"/>
    <w:next w:val="Normal"/>
    <w:autoRedefine/>
    <w:uiPriority w:val="39"/>
    <w:unhideWhenUsed/>
    <w:rsid w:val="006D6FDF"/>
    <w:pPr>
      <w:spacing w:after="100"/>
      <w:ind w:left="1100"/>
    </w:pPr>
    <w:rPr>
      <w:rFonts w:eastAsiaTheme="minorEastAsia"/>
    </w:rPr>
  </w:style>
  <w:style w:type="paragraph" w:styleId="TOC7">
    <w:name w:val="toc 7"/>
    <w:basedOn w:val="Normal"/>
    <w:next w:val="Normal"/>
    <w:autoRedefine/>
    <w:uiPriority w:val="39"/>
    <w:unhideWhenUsed/>
    <w:rsid w:val="006D6FDF"/>
    <w:pPr>
      <w:spacing w:after="100"/>
      <w:ind w:left="1320"/>
    </w:pPr>
    <w:rPr>
      <w:rFonts w:eastAsiaTheme="minorEastAsia"/>
    </w:rPr>
  </w:style>
  <w:style w:type="paragraph" w:styleId="TOC8">
    <w:name w:val="toc 8"/>
    <w:basedOn w:val="Normal"/>
    <w:next w:val="Normal"/>
    <w:autoRedefine/>
    <w:uiPriority w:val="39"/>
    <w:unhideWhenUsed/>
    <w:rsid w:val="006D6FDF"/>
    <w:pPr>
      <w:spacing w:after="100"/>
      <w:ind w:left="1540"/>
    </w:pPr>
    <w:rPr>
      <w:rFonts w:eastAsiaTheme="minorEastAsia"/>
    </w:rPr>
  </w:style>
  <w:style w:type="paragraph" w:styleId="TOC9">
    <w:name w:val="toc 9"/>
    <w:basedOn w:val="Normal"/>
    <w:next w:val="Normal"/>
    <w:autoRedefine/>
    <w:uiPriority w:val="39"/>
    <w:unhideWhenUsed/>
    <w:rsid w:val="006D6FDF"/>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B4F"/>
  </w:style>
  <w:style w:type="paragraph" w:styleId="Heading1">
    <w:name w:val="heading 1"/>
    <w:basedOn w:val="Normal"/>
    <w:next w:val="Normal"/>
    <w:link w:val="Heading1Char"/>
    <w:autoRedefine/>
    <w:uiPriority w:val="9"/>
    <w:qFormat/>
    <w:rsid w:val="00F96E49"/>
    <w:pPr>
      <w:keepNext/>
      <w:keepLines/>
      <w:numPr>
        <w:numId w:val="2"/>
      </w:numPr>
      <w:spacing w:before="480" w:after="0"/>
      <w:outlineLvl w:val="0"/>
    </w:pPr>
    <w:rPr>
      <w:rFonts w:ascii="Arial" w:eastAsiaTheme="majorEastAsia" w:hAnsi="Arial" w:cstheme="majorBidi"/>
      <w:b/>
      <w:bCs/>
      <w:sz w:val="28"/>
      <w:szCs w:val="28"/>
    </w:rPr>
  </w:style>
  <w:style w:type="paragraph" w:styleId="Heading2">
    <w:name w:val="heading 2"/>
    <w:basedOn w:val="Heading1"/>
    <w:next w:val="Normal"/>
    <w:link w:val="Heading2Char"/>
    <w:autoRedefine/>
    <w:uiPriority w:val="9"/>
    <w:unhideWhenUsed/>
    <w:qFormat/>
    <w:rsid w:val="004E69ED"/>
    <w:pPr>
      <w:numPr>
        <w:ilvl w:val="1"/>
      </w:numPr>
      <w:spacing w:before="200"/>
      <w:outlineLvl w:val="1"/>
    </w:pPr>
    <w:rPr>
      <w:b w:val="0"/>
      <w:bCs w:val="0"/>
      <w:sz w:val="26"/>
      <w:szCs w:val="26"/>
    </w:rPr>
  </w:style>
  <w:style w:type="paragraph" w:styleId="Heading3">
    <w:name w:val="heading 3"/>
    <w:basedOn w:val="Heading2"/>
    <w:next w:val="Normal"/>
    <w:link w:val="Heading3Char"/>
    <w:autoRedefine/>
    <w:uiPriority w:val="9"/>
    <w:unhideWhenUsed/>
    <w:qFormat/>
    <w:rsid w:val="00520D86"/>
    <w:pPr>
      <w:numPr>
        <w:ilvl w:val="2"/>
      </w:numPr>
      <w:outlineLvl w:val="2"/>
    </w:pPr>
    <w:rPr>
      <w:bCs/>
      <w:sz w:val="24"/>
    </w:rPr>
  </w:style>
  <w:style w:type="paragraph" w:styleId="Heading4">
    <w:name w:val="heading 4"/>
    <w:basedOn w:val="Normal"/>
    <w:next w:val="Normal"/>
    <w:link w:val="Heading4Char"/>
    <w:autoRedefine/>
    <w:uiPriority w:val="9"/>
    <w:semiHidden/>
    <w:unhideWhenUsed/>
    <w:qFormat/>
    <w:rsid w:val="002A656C"/>
    <w:pPr>
      <w:keepNext/>
      <w:keepLines/>
      <w:numPr>
        <w:ilvl w:val="3"/>
        <w:numId w:val="2"/>
      </w:numPr>
      <w:spacing w:before="200" w:after="0"/>
      <w:outlineLvl w:val="3"/>
    </w:pPr>
    <w:rPr>
      <w:rFonts w:ascii="Arial" w:eastAsiaTheme="majorEastAsia" w:hAnsi="Arial" w:cstheme="majorBidi"/>
      <w:b/>
      <w:bCs/>
      <w: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7E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E3C"/>
    <w:rPr>
      <w:rFonts w:ascii="Tahoma" w:hAnsi="Tahoma" w:cs="Tahoma"/>
      <w:sz w:val="16"/>
      <w:szCs w:val="16"/>
    </w:rPr>
  </w:style>
  <w:style w:type="character" w:customStyle="1" w:styleId="Heading1Char">
    <w:name w:val="Heading 1 Char"/>
    <w:basedOn w:val="DefaultParagraphFont"/>
    <w:link w:val="Heading1"/>
    <w:uiPriority w:val="9"/>
    <w:rsid w:val="00F96E49"/>
    <w:rPr>
      <w:rFonts w:ascii="Arial" w:eastAsiaTheme="majorEastAsia" w:hAnsi="Arial" w:cstheme="majorBidi"/>
      <w:b/>
      <w:bCs/>
      <w:sz w:val="28"/>
      <w:szCs w:val="28"/>
    </w:rPr>
  </w:style>
  <w:style w:type="table" w:styleId="TableGrid">
    <w:name w:val="Table Grid"/>
    <w:basedOn w:val="TableNormal"/>
    <w:uiPriority w:val="59"/>
    <w:rsid w:val="002A6F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E69ED"/>
    <w:rPr>
      <w:rFonts w:ascii="Arial" w:eastAsiaTheme="majorEastAsia" w:hAnsi="Arial" w:cstheme="majorBidi"/>
      <w:sz w:val="26"/>
      <w:szCs w:val="26"/>
    </w:rPr>
  </w:style>
  <w:style w:type="character" w:customStyle="1" w:styleId="Heading3Char">
    <w:name w:val="Heading 3 Char"/>
    <w:basedOn w:val="DefaultParagraphFont"/>
    <w:link w:val="Heading3"/>
    <w:uiPriority w:val="9"/>
    <w:rsid w:val="00520D86"/>
    <w:rPr>
      <w:rFonts w:ascii="Arial" w:eastAsiaTheme="majorEastAsia" w:hAnsi="Arial" w:cstheme="majorBidi"/>
      <w:bCs/>
      <w:sz w:val="24"/>
      <w:szCs w:val="26"/>
    </w:rPr>
  </w:style>
  <w:style w:type="paragraph" w:styleId="ListParagraph">
    <w:name w:val="List Paragraph"/>
    <w:basedOn w:val="Normal"/>
    <w:link w:val="ListParagraphChar"/>
    <w:uiPriority w:val="34"/>
    <w:qFormat/>
    <w:rsid w:val="00A0270A"/>
    <w:pPr>
      <w:ind w:left="720"/>
      <w:contextualSpacing/>
    </w:pPr>
  </w:style>
  <w:style w:type="character" w:customStyle="1" w:styleId="Heading4Char">
    <w:name w:val="Heading 4 Char"/>
    <w:basedOn w:val="DefaultParagraphFont"/>
    <w:link w:val="Heading4"/>
    <w:uiPriority w:val="9"/>
    <w:semiHidden/>
    <w:rsid w:val="002A656C"/>
    <w:rPr>
      <w:rFonts w:ascii="Arial" w:eastAsiaTheme="majorEastAsia" w:hAnsi="Arial" w:cstheme="majorBidi"/>
      <w:b/>
      <w:bCs/>
      <w:i/>
      <w:iCs/>
      <w:sz w:val="20"/>
    </w:rPr>
  </w:style>
  <w:style w:type="character" w:styleId="Hyperlink">
    <w:name w:val="Hyperlink"/>
    <w:basedOn w:val="DefaultParagraphFont"/>
    <w:uiPriority w:val="99"/>
    <w:unhideWhenUsed/>
    <w:rsid w:val="00C83698"/>
    <w:rPr>
      <w:color w:val="0000FF" w:themeColor="hyperlink"/>
      <w:u w:val="single"/>
    </w:rPr>
  </w:style>
  <w:style w:type="paragraph" w:styleId="TOCHeading">
    <w:name w:val="TOC Heading"/>
    <w:basedOn w:val="Heading1"/>
    <w:next w:val="Normal"/>
    <w:uiPriority w:val="39"/>
    <w:semiHidden/>
    <w:unhideWhenUsed/>
    <w:qFormat/>
    <w:rsid w:val="0054217E"/>
    <w:pPr>
      <w:numPr>
        <w:numId w:val="0"/>
      </w:num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4217E"/>
    <w:pPr>
      <w:spacing w:after="100"/>
    </w:pPr>
  </w:style>
  <w:style w:type="paragraph" w:styleId="TOC2">
    <w:name w:val="toc 2"/>
    <w:basedOn w:val="Normal"/>
    <w:next w:val="Normal"/>
    <w:autoRedefine/>
    <w:uiPriority w:val="39"/>
    <w:unhideWhenUsed/>
    <w:rsid w:val="0054217E"/>
    <w:pPr>
      <w:spacing w:after="100"/>
      <w:ind w:left="220"/>
    </w:pPr>
  </w:style>
  <w:style w:type="paragraph" w:styleId="TOC3">
    <w:name w:val="toc 3"/>
    <w:basedOn w:val="Normal"/>
    <w:next w:val="Normal"/>
    <w:autoRedefine/>
    <w:uiPriority w:val="39"/>
    <w:unhideWhenUsed/>
    <w:rsid w:val="0054217E"/>
    <w:pPr>
      <w:spacing w:after="100"/>
      <w:ind w:left="440"/>
    </w:pPr>
  </w:style>
  <w:style w:type="paragraph" w:styleId="Header">
    <w:name w:val="header"/>
    <w:basedOn w:val="Normal"/>
    <w:link w:val="HeaderChar"/>
    <w:uiPriority w:val="99"/>
    <w:unhideWhenUsed/>
    <w:rsid w:val="00BA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0B89"/>
  </w:style>
  <w:style w:type="paragraph" w:styleId="Footer">
    <w:name w:val="footer"/>
    <w:basedOn w:val="Normal"/>
    <w:link w:val="FooterChar"/>
    <w:uiPriority w:val="99"/>
    <w:unhideWhenUsed/>
    <w:rsid w:val="00BA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0B89"/>
  </w:style>
  <w:style w:type="paragraph" w:customStyle="1" w:styleId="BulletedList">
    <w:name w:val="Bulleted List"/>
    <w:basedOn w:val="ListParagraph"/>
    <w:link w:val="BulletedListChar"/>
    <w:qFormat/>
    <w:rsid w:val="00B521EE"/>
    <w:pPr>
      <w:numPr>
        <w:numId w:val="12"/>
      </w:numPr>
    </w:pPr>
    <w:rPr>
      <w:rFonts w:ascii="Arial" w:hAnsi="Arial" w:cs="Arial"/>
    </w:rPr>
  </w:style>
  <w:style w:type="character" w:customStyle="1" w:styleId="ListParagraphChar">
    <w:name w:val="List Paragraph Char"/>
    <w:basedOn w:val="DefaultParagraphFont"/>
    <w:link w:val="ListParagraph"/>
    <w:uiPriority w:val="34"/>
    <w:rsid w:val="00B521EE"/>
  </w:style>
  <w:style w:type="character" w:customStyle="1" w:styleId="BulletedListChar">
    <w:name w:val="Bulleted List Char"/>
    <w:basedOn w:val="ListParagraphChar"/>
    <w:link w:val="BulletedList"/>
    <w:rsid w:val="00B521EE"/>
    <w:rPr>
      <w:rFonts w:ascii="Arial" w:hAnsi="Arial" w:cs="Arial"/>
    </w:rPr>
  </w:style>
  <w:style w:type="paragraph" w:styleId="NoSpacing">
    <w:name w:val="No Spacing"/>
    <w:link w:val="NoSpacingChar"/>
    <w:uiPriority w:val="1"/>
    <w:qFormat/>
    <w:rsid w:val="00CD2D4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D2D45"/>
    <w:rPr>
      <w:rFonts w:eastAsiaTheme="minorEastAsia"/>
      <w:lang w:eastAsia="ja-JP"/>
    </w:rPr>
  </w:style>
  <w:style w:type="paragraph" w:styleId="TOC4">
    <w:name w:val="toc 4"/>
    <w:basedOn w:val="Normal"/>
    <w:next w:val="Normal"/>
    <w:autoRedefine/>
    <w:uiPriority w:val="39"/>
    <w:unhideWhenUsed/>
    <w:rsid w:val="006D6FDF"/>
    <w:pPr>
      <w:spacing w:after="100"/>
      <w:ind w:left="660"/>
    </w:pPr>
    <w:rPr>
      <w:rFonts w:eastAsiaTheme="minorEastAsia"/>
    </w:rPr>
  </w:style>
  <w:style w:type="paragraph" w:styleId="TOC5">
    <w:name w:val="toc 5"/>
    <w:basedOn w:val="Normal"/>
    <w:next w:val="Normal"/>
    <w:autoRedefine/>
    <w:uiPriority w:val="39"/>
    <w:unhideWhenUsed/>
    <w:rsid w:val="006D6FDF"/>
    <w:pPr>
      <w:spacing w:after="100"/>
      <w:ind w:left="880"/>
    </w:pPr>
    <w:rPr>
      <w:rFonts w:eastAsiaTheme="minorEastAsia"/>
    </w:rPr>
  </w:style>
  <w:style w:type="paragraph" w:styleId="TOC6">
    <w:name w:val="toc 6"/>
    <w:basedOn w:val="Normal"/>
    <w:next w:val="Normal"/>
    <w:autoRedefine/>
    <w:uiPriority w:val="39"/>
    <w:unhideWhenUsed/>
    <w:rsid w:val="006D6FDF"/>
    <w:pPr>
      <w:spacing w:after="100"/>
      <w:ind w:left="1100"/>
    </w:pPr>
    <w:rPr>
      <w:rFonts w:eastAsiaTheme="minorEastAsia"/>
    </w:rPr>
  </w:style>
  <w:style w:type="paragraph" w:styleId="TOC7">
    <w:name w:val="toc 7"/>
    <w:basedOn w:val="Normal"/>
    <w:next w:val="Normal"/>
    <w:autoRedefine/>
    <w:uiPriority w:val="39"/>
    <w:unhideWhenUsed/>
    <w:rsid w:val="006D6FDF"/>
    <w:pPr>
      <w:spacing w:after="100"/>
      <w:ind w:left="1320"/>
    </w:pPr>
    <w:rPr>
      <w:rFonts w:eastAsiaTheme="minorEastAsia"/>
    </w:rPr>
  </w:style>
  <w:style w:type="paragraph" w:styleId="TOC8">
    <w:name w:val="toc 8"/>
    <w:basedOn w:val="Normal"/>
    <w:next w:val="Normal"/>
    <w:autoRedefine/>
    <w:uiPriority w:val="39"/>
    <w:unhideWhenUsed/>
    <w:rsid w:val="006D6FDF"/>
    <w:pPr>
      <w:spacing w:after="100"/>
      <w:ind w:left="1540"/>
    </w:pPr>
    <w:rPr>
      <w:rFonts w:eastAsiaTheme="minorEastAsia"/>
    </w:rPr>
  </w:style>
  <w:style w:type="paragraph" w:styleId="TOC9">
    <w:name w:val="toc 9"/>
    <w:basedOn w:val="Normal"/>
    <w:next w:val="Normal"/>
    <w:autoRedefine/>
    <w:uiPriority w:val="39"/>
    <w:unhideWhenUsed/>
    <w:rsid w:val="006D6FDF"/>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85329">
      <w:bodyDiv w:val="1"/>
      <w:marLeft w:val="0"/>
      <w:marRight w:val="0"/>
      <w:marTop w:val="0"/>
      <w:marBottom w:val="0"/>
      <w:divBdr>
        <w:top w:val="none" w:sz="0" w:space="0" w:color="auto"/>
        <w:left w:val="none" w:sz="0" w:space="0" w:color="auto"/>
        <w:bottom w:val="none" w:sz="0" w:space="0" w:color="auto"/>
        <w:right w:val="none" w:sz="0" w:space="0" w:color="auto"/>
      </w:divBdr>
    </w:div>
    <w:div w:id="476990649">
      <w:bodyDiv w:val="1"/>
      <w:marLeft w:val="0"/>
      <w:marRight w:val="0"/>
      <w:marTop w:val="0"/>
      <w:marBottom w:val="0"/>
      <w:divBdr>
        <w:top w:val="none" w:sz="0" w:space="0" w:color="auto"/>
        <w:left w:val="none" w:sz="0" w:space="0" w:color="auto"/>
        <w:bottom w:val="none" w:sz="0" w:space="0" w:color="auto"/>
        <w:right w:val="none" w:sz="0" w:space="0" w:color="auto"/>
      </w:divBdr>
    </w:div>
    <w:div w:id="743795412">
      <w:bodyDiv w:val="1"/>
      <w:marLeft w:val="0"/>
      <w:marRight w:val="0"/>
      <w:marTop w:val="0"/>
      <w:marBottom w:val="0"/>
      <w:divBdr>
        <w:top w:val="none" w:sz="0" w:space="0" w:color="auto"/>
        <w:left w:val="none" w:sz="0" w:space="0" w:color="auto"/>
        <w:bottom w:val="none" w:sz="0" w:space="0" w:color="auto"/>
        <w:right w:val="none" w:sz="0" w:space="0" w:color="auto"/>
      </w:divBdr>
    </w:div>
    <w:div w:id="929630299">
      <w:bodyDiv w:val="1"/>
      <w:marLeft w:val="0"/>
      <w:marRight w:val="0"/>
      <w:marTop w:val="0"/>
      <w:marBottom w:val="0"/>
      <w:divBdr>
        <w:top w:val="none" w:sz="0" w:space="0" w:color="auto"/>
        <w:left w:val="none" w:sz="0" w:space="0" w:color="auto"/>
        <w:bottom w:val="none" w:sz="0" w:space="0" w:color="auto"/>
        <w:right w:val="none" w:sz="0" w:space="0" w:color="auto"/>
      </w:divBdr>
    </w:div>
    <w:div w:id="1650791581">
      <w:bodyDiv w:val="1"/>
      <w:marLeft w:val="0"/>
      <w:marRight w:val="0"/>
      <w:marTop w:val="0"/>
      <w:marBottom w:val="0"/>
      <w:divBdr>
        <w:top w:val="none" w:sz="0" w:space="0" w:color="auto"/>
        <w:left w:val="none" w:sz="0" w:space="0" w:color="auto"/>
        <w:bottom w:val="none" w:sz="0" w:space="0" w:color="auto"/>
        <w:right w:val="none" w:sz="0" w:space="0" w:color="auto"/>
      </w:divBdr>
    </w:div>
    <w:div w:id="1668362254">
      <w:bodyDiv w:val="1"/>
      <w:marLeft w:val="0"/>
      <w:marRight w:val="0"/>
      <w:marTop w:val="0"/>
      <w:marBottom w:val="0"/>
      <w:divBdr>
        <w:top w:val="none" w:sz="0" w:space="0" w:color="auto"/>
        <w:left w:val="none" w:sz="0" w:space="0" w:color="auto"/>
        <w:bottom w:val="none" w:sz="0" w:space="0" w:color="auto"/>
        <w:right w:val="none" w:sz="0" w:space="0" w:color="auto"/>
      </w:divBdr>
    </w:div>
    <w:div w:id="1906337893">
      <w:bodyDiv w:val="1"/>
      <w:marLeft w:val="0"/>
      <w:marRight w:val="0"/>
      <w:marTop w:val="0"/>
      <w:marBottom w:val="0"/>
      <w:divBdr>
        <w:top w:val="none" w:sz="0" w:space="0" w:color="auto"/>
        <w:left w:val="none" w:sz="0" w:space="0" w:color="auto"/>
        <w:bottom w:val="none" w:sz="0" w:space="0" w:color="auto"/>
        <w:right w:val="none" w:sz="0" w:space="0" w:color="auto"/>
      </w:divBdr>
    </w:div>
    <w:div w:id="191931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4.emf"/><Relationship Id="rId39" Type="http://schemas.openxmlformats.org/officeDocument/2006/relationships/oleObject" Target="embeddings/oleObject10.bin"/><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footer" Target="footer2.xml"/><Relationship Id="rId47" Type="http://schemas.openxmlformats.org/officeDocument/2006/relationships/image" Target="media/image23.emf"/><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oleObject" Target="embeddings/oleObject7.bin"/><Relationship Id="rId38" Type="http://schemas.openxmlformats.org/officeDocument/2006/relationships/image" Target="media/image20.emf"/><Relationship Id="rId46" Type="http://schemas.openxmlformats.org/officeDocument/2006/relationships/oleObject" Target="embeddings/oleObject12.bin"/><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oleObject" Target="embeddings/oleObject5.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oleObject" Target="embeddings/oleObject9.bin"/><Relationship Id="rId40" Type="http://schemas.openxmlformats.org/officeDocument/2006/relationships/header" Target="header1.xml"/><Relationship Id="rId45" Type="http://schemas.openxmlformats.org/officeDocument/2006/relationships/image" Target="media/image22.emf"/><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oleObject" Target="embeddings/oleObject6.bin"/><Relationship Id="rId44" Type="http://schemas.openxmlformats.org/officeDocument/2006/relationships/oleObject" Target="embeddings/oleObject11.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oleObject" Target="embeddings/oleObject4.bin"/><Relationship Id="rId30" Type="http://schemas.openxmlformats.org/officeDocument/2006/relationships/image" Target="media/image16.emf"/><Relationship Id="rId35" Type="http://schemas.openxmlformats.org/officeDocument/2006/relationships/oleObject" Target="embeddings/oleObject8.bin"/><Relationship Id="rId43" Type="http://schemas.openxmlformats.org/officeDocument/2006/relationships/image" Target="media/image21.emf"/><Relationship Id="rId48" Type="http://schemas.openxmlformats.org/officeDocument/2006/relationships/oleObject" Target="embeddings/oleObject13.bin"/><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VOL_ARCHITECT\WORD_AUTOMATION\DOC_TEMPLATE%20-%20DATABSE-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7ACD48-D3A3-4147-B8FC-42CB5FA7F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 - DATABSE-DOCUMENTATION.dotx</Template>
  <TotalTime>33</TotalTime>
  <Pages>719</Pages>
  <Words>114545</Words>
  <Characters>652908</Characters>
  <Application>Microsoft Office Word</Application>
  <DocSecurity>0</DocSecurity>
  <Lines>5440</Lines>
  <Paragraphs>1531</Paragraphs>
  <ScaleCrop>false</ScaleCrop>
  <HeadingPairs>
    <vt:vector size="2" baseType="variant">
      <vt:variant>
        <vt:lpstr>Title</vt:lpstr>
      </vt:variant>
      <vt:variant>
        <vt:i4>1</vt:i4>
      </vt:variant>
    </vt:vector>
  </HeadingPairs>
  <TitlesOfParts>
    <vt:vector size="1" baseType="lpstr">
      <vt:lpstr>WEDGE 3.0 Data Architecture Document</vt:lpstr>
    </vt:vector>
  </TitlesOfParts>
  <Company>Cuu Enterprises Inc</Company>
  <LinksUpToDate>false</LinksUpToDate>
  <CharactersWithSpaces>765922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WEDGE 3.0 Data Architecture Document</dc:title>
  <dc:creator>Cuu A Lau</dc:creator>
  <cp:lastModifiedBy>Cuu A Lau</cp:lastModifiedBy>
  <cp:revision>2</cp:revision>
  <dcterms:created xsi:type="dcterms:W3CDTF">2012-10-14T21:38:00Z</dcterms:created>
  <dcterms:modified xsi:type="dcterms:W3CDTF">2012-10-16T17:24:00Z</dcterms:modified>
</cp:coreProperties>
</file>